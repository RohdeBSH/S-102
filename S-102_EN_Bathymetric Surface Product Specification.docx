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ink/ink2.xml" ContentType="application/inkml+xml"/>
  <Override PartName="/word/ink/ink3.xml" ContentType="application/inkml+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E42BBD" w14:textId="123C508C" w:rsidR="009D512D" w:rsidRDefault="00AC251D">
      <w:pPr>
        <w:spacing w:after="36" w:line="259" w:lineRule="auto"/>
        <w:ind w:left="0" w:right="383" w:firstLine="0"/>
        <w:jc w:val="center"/>
      </w:pPr>
      <w:bookmarkStart w:id="0" w:name="_GoBack"/>
      <w:bookmarkEnd w:id="0"/>
      <w:r>
        <w:rPr>
          <w:b/>
          <w:sz w:val="22"/>
        </w:rPr>
        <w:t xml:space="preserve">  </w:t>
      </w:r>
    </w:p>
    <w:p w14:paraId="546EB88B" w14:textId="77777777" w:rsidR="009D512D" w:rsidRDefault="00AC251D">
      <w:pPr>
        <w:spacing w:after="0" w:line="259" w:lineRule="auto"/>
        <w:ind w:left="10" w:right="64" w:hanging="10"/>
        <w:jc w:val="center"/>
      </w:pPr>
      <w:r>
        <w:rPr>
          <w:b/>
          <w:sz w:val="28"/>
        </w:rPr>
        <w:t xml:space="preserve">INTERNATIONAL HYDROGRAPHIC ORGANIZATION </w:t>
      </w:r>
    </w:p>
    <w:p w14:paraId="36AA7FE4" w14:textId="77777777" w:rsidR="009D512D" w:rsidRDefault="00AC251D">
      <w:pPr>
        <w:spacing w:after="35" w:line="259" w:lineRule="auto"/>
        <w:ind w:left="4" w:right="0" w:firstLine="0"/>
        <w:jc w:val="center"/>
      </w:pPr>
      <w:r>
        <w:rPr>
          <w:b/>
          <w:sz w:val="22"/>
        </w:rPr>
        <w:t xml:space="preserve"> </w:t>
      </w:r>
    </w:p>
    <w:p w14:paraId="45F92E09" w14:textId="0DDA9655" w:rsidR="009D512D" w:rsidRDefault="00AC251D">
      <w:pPr>
        <w:spacing w:after="36" w:line="259" w:lineRule="auto"/>
        <w:ind w:left="0" w:right="1" w:firstLine="0"/>
        <w:jc w:val="center"/>
      </w:pPr>
      <w:r>
        <w:rPr>
          <w:noProof/>
          <w:lang w:val="de-DE" w:eastAsia="de-DE"/>
        </w:rPr>
        <w:drawing>
          <wp:inline distT="0" distB="0" distL="0" distR="0" wp14:anchorId="7E167D04" wp14:editId="3FC6FF36">
            <wp:extent cx="1629156" cy="2203704"/>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 cstate="email">
                      <a:extLst>
                        <a:ext uri="{28A0092B-C50C-407E-A947-70E740481C1C}">
                          <a14:useLocalDpi xmlns:a14="http://schemas.microsoft.com/office/drawing/2010/main"/>
                        </a:ext>
                      </a:extLst>
                    </a:blip>
                    <a:stretch>
                      <a:fillRect/>
                    </a:stretch>
                  </pic:blipFill>
                  <pic:spPr>
                    <a:xfrm>
                      <a:off x="0" y="0"/>
                      <a:ext cx="1629156" cy="2203704"/>
                    </a:xfrm>
                    <a:prstGeom prst="rect">
                      <a:avLst/>
                    </a:prstGeom>
                  </pic:spPr>
                </pic:pic>
              </a:graphicData>
            </a:graphic>
          </wp:inline>
        </w:drawing>
      </w:r>
      <w:r>
        <w:t xml:space="preserve"> </w:t>
      </w:r>
    </w:p>
    <w:p w14:paraId="0367F1CE" w14:textId="77777777" w:rsidR="009D512D" w:rsidRDefault="00AC251D">
      <w:pPr>
        <w:spacing w:after="54" w:line="278" w:lineRule="auto"/>
        <w:ind w:left="3807" w:right="5453" w:firstLine="0"/>
        <w:jc w:val="left"/>
      </w:pPr>
      <w:r>
        <w:rPr>
          <w:b/>
          <w:sz w:val="22"/>
        </w:rPr>
        <w:t xml:space="preserve"> </w:t>
      </w:r>
      <w:r>
        <w:t xml:space="preserve"> </w:t>
      </w:r>
      <w:r>
        <w:rPr>
          <w:b/>
          <w:sz w:val="22"/>
        </w:rPr>
        <w:t xml:space="preserve"> </w:t>
      </w:r>
    </w:p>
    <w:p w14:paraId="45B419D8" w14:textId="77777777" w:rsidR="009D512D" w:rsidRDefault="00AC251D">
      <w:pPr>
        <w:spacing w:after="0" w:line="259" w:lineRule="auto"/>
        <w:ind w:left="10" w:right="60" w:hanging="10"/>
        <w:jc w:val="center"/>
      </w:pPr>
      <w:r>
        <w:rPr>
          <w:b/>
          <w:sz w:val="32"/>
        </w:rPr>
        <w:t xml:space="preserve">BATHYMETRIC SURFACE PRODUCT SPECIFICATION </w:t>
      </w:r>
    </w:p>
    <w:p w14:paraId="29503B2D" w14:textId="77777777" w:rsidR="009D512D" w:rsidRDefault="00AC251D">
      <w:pPr>
        <w:spacing w:after="0" w:line="259" w:lineRule="auto"/>
        <w:ind w:left="31" w:right="0" w:firstLine="0"/>
        <w:jc w:val="center"/>
      </w:pPr>
      <w:r>
        <w:rPr>
          <w:b/>
          <w:sz w:val="32"/>
        </w:rPr>
        <w:t xml:space="preserve"> </w:t>
      </w:r>
    </w:p>
    <w:p w14:paraId="05FB00AC" w14:textId="77777777" w:rsidR="009D512D" w:rsidRDefault="00AC251D">
      <w:pPr>
        <w:spacing w:after="0" w:line="259" w:lineRule="auto"/>
        <w:ind w:left="10" w:right="60" w:hanging="10"/>
        <w:jc w:val="center"/>
      </w:pPr>
      <w:r>
        <w:rPr>
          <w:b/>
          <w:sz w:val="32"/>
        </w:rPr>
        <w:t xml:space="preserve">IHO Publication S-102 </w:t>
      </w:r>
    </w:p>
    <w:p w14:paraId="0955795D" w14:textId="77777777" w:rsidR="009D512D" w:rsidRDefault="00AC251D">
      <w:pPr>
        <w:spacing w:after="0" w:line="259" w:lineRule="auto"/>
        <w:ind w:left="0" w:right="2" w:firstLine="0"/>
        <w:jc w:val="center"/>
      </w:pPr>
      <w:r>
        <w:rPr>
          <w:b/>
        </w:rPr>
        <w:t xml:space="preserve"> </w:t>
      </w:r>
    </w:p>
    <w:p w14:paraId="2F1DA513" w14:textId="77777777" w:rsidR="009D512D" w:rsidRDefault="00AC251D">
      <w:pPr>
        <w:spacing w:after="0" w:line="259" w:lineRule="auto"/>
        <w:ind w:left="0" w:right="2" w:firstLine="0"/>
        <w:jc w:val="center"/>
      </w:pPr>
      <w:r>
        <w:rPr>
          <w:b/>
        </w:rPr>
        <w:t xml:space="preserve"> </w:t>
      </w:r>
    </w:p>
    <w:p w14:paraId="1F529DE6" w14:textId="77777777" w:rsidR="009D512D" w:rsidRDefault="00AC251D">
      <w:pPr>
        <w:spacing w:after="62" w:line="259" w:lineRule="auto"/>
        <w:ind w:left="0" w:right="2" w:firstLine="0"/>
        <w:jc w:val="center"/>
      </w:pPr>
      <w:r>
        <w:rPr>
          <w:b/>
        </w:rPr>
        <w:t xml:space="preserve"> </w:t>
      </w:r>
    </w:p>
    <w:p w14:paraId="3F804BC8" w14:textId="096313D5" w:rsidR="009D512D" w:rsidRDefault="00BA3CCD">
      <w:pPr>
        <w:spacing w:after="0" w:line="259" w:lineRule="auto"/>
        <w:ind w:left="10" w:right="52" w:hanging="10"/>
        <w:jc w:val="center"/>
      </w:pPr>
      <w:r>
        <w:rPr>
          <w:b/>
          <w:sz w:val="28"/>
        </w:rPr>
        <w:t xml:space="preserve">Edition </w:t>
      </w:r>
      <w:r w:rsidR="00316149">
        <w:rPr>
          <w:b/>
          <w:sz w:val="28"/>
        </w:rPr>
        <w:t>2.0.0</w:t>
      </w:r>
      <w:r w:rsidR="00AC251D">
        <w:rPr>
          <w:b/>
          <w:sz w:val="28"/>
        </w:rPr>
        <w:t xml:space="preserve"> – </w:t>
      </w:r>
      <w:r w:rsidR="00CE2148" w:rsidRPr="00CE2148">
        <w:rPr>
          <w:b/>
          <w:sz w:val="28"/>
          <w:szCs w:val="20"/>
        </w:rPr>
        <w:t>XXXX</w:t>
      </w:r>
      <w:r w:rsidR="00CE2148">
        <w:rPr>
          <w:b/>
          <w:sz w:val="28"/>
          <w:szCs w:val="20"/>
        </w:rPr>
        <w:t xml:space="preserve">, </w:t>
      </w:r>
      <w:r w:rsidR="00CE2148" w:rsidRPr="00CE2148">
        <w:rPr>
          <w:b/>
          <w:sz w:val="28"/>
          <w:szCs w:val="20"/>
        </w:rPr>
        <w:t xml:space="preserve">2019 </w:t>
      </w:r>
      <w:r w:rsidR="00AC251D" w:rsidRPr="00CE2148">
        <w:rPr>
          <w:b/>
          <w:sz w:val="40"/>
        </w:rPr>
        <w:t xml:space="preserve"> </w:t>
      </w:r>
    </w:p>
    <w:p w14:paraId="37E81F95" w14:textId="77777777" w:rsidR="009D512D" w:rsidRDefault="00AC251D">
      <w:pPr>
        <w:spacing w:after="0" w:line="259" w:lineRule="auto"/>
        <w:ind w:left="0" w:right="2" w:firstLine="0"/>
        <w:jc w:val="center"/>
      </w:pPr>
      <w:r>
        <w:rPr>
          <w:b/>
        </w:rPr>
        <w:t xml:space="preserve"> </w:t>
      </w:r>
    </w:p>
    <w:p w14:paraId="5F106E7E" w14:textId="77777777" w:rsidR="009D512D" w:rsidRDefault="00AC251D">
      <w:pPr>
        <w:spacing w:after="0" w:line="259" w:lineRule="auto"/>
        <w:ind w:left="0" w:right="2" w:firstLine="0"/>
        <w:jc w:val="center"/>
      </w:pPr>
      <w:r>
        <w:rPr>
          <w:b/>
        </w:rPr>
        <w:t xml:space="preserve"> </w:t>
      </w:r>
    </w:p>
    <w:p w14:paraId="146BD009" w14:textId="77777777" w:rsidR="009D512D" w:rsidRDefault="00AC251D">
      <w:pPr>
        <w:spacing w:after="62" w:line="259" w:lineRule="auto"/>
        <w:ind w:left="0" w:right="2" w:firstLine="0"/>
        <w:jc w:val="center"/>
      </w:pPr>
      <w:r>
        <w:rPr>
          <w:b/>
        </w:rPr>
        <w:t xml:space="preserve"> </w:t>
      </w:r>
    </w:p>
    <w:p w14:paraId="0718B134" w14:textId="77777777" w:rsidR="009D512D" w:rsidRDefault="00AC251D">
      <w:pPr>
        <w:spacing w:after="62" w:line="259" w:lineRule="auto"/>
        <w:ind w:left="0" w:right="2" w:firstLine="0"/>
        <w:jc w:val="center"/>
      </w:pPr>
      <w:r>
        <w:rPr>
          <w:b/>
        </w:rPr>
        <w:t xml:space="preserve"> </w:t>
      </w:r>
    </w:p>
    <w:p w14:paraId="5952D9C0" w14:textId="77777777" w:rsidR="009D512D" w:rsidRDefault="00AC251D">
      <w:pPr>
        <w:spacing w:after="62" w:line="259" w:lineRule="auto"/>
        <w:ind w:left="0" w:right="2" w:firstLine="0"/>
        <w:jc w:val="center"/>
      </w:pPr>
      <w:r>
        <w:rPr>
          <w:b/>
        </w:rPr>
        <w:t xml:space="preserve"> </w:t>
      </w:r>
    </w:p>
    <w:p w14:paraId="5A788DFD" w14:textId="77777777" w:rsidR="009D512D" w:rsidRDefault="00AC251D">
      <w:pPr>
        <w:spacing w:after="65" w:line="259" w:lineRule="auto"/>
        <w:ind w:left="0" w:right="2" w:firstLine="0"/>
        <w:jc w:val="center"/>
      </w:pPr>
      <w:r>
        <w:rPr>
          <w:b/>
        </w:rPr>
        <w:t xml:space="preserve"> </w:t>
      </w:r>
    </w:p>
    <w:p w14:paraId="5DEC0AAF" w14:textId="77777777" w:rsidR="009D512D" w:rsidRDefault="00AC251D">
      <w:pPr>
        <w:spacing w:after="62" w:line="259" w:lineRule="auto"/>
        <w:ind w:left="0" w:right="2" w:firstLine="0"/>
        <w:jc w:val="center"/>
      </w:pPr>
      <w:r>
        <w:rPr>
          <w:b/>
        </w:rPr>
        <w:t xml:space="preserve"> </w:t>
      </w:r>
    </w:p>
    <w:p w14:paraId="4362CB5E" w14:textId="77777777" w:rsidR="009D512D" w:rsidRDefault="00AC251D">
      <w:pPr>
        <w:spacing w:after="62" w:line="259" w:lineRule="auto"/>
        <w:ind w:left="0" w:right="2" w:firstLine="0"/>
        <w:jc w:val="center"/>
      </w:pPr>
      <w:r>
        <w:rPr>
          <w:b/>
        </w:rPr>
        <w:t xml:space="preserve"> </w:t>
      </w:r>
    </w:p>
    <w:p w14:paraId="4020AF4A" w14:textId="77777777" w:rsidR="009D512D" w:rsidRDefault="00AC251D">
      <w:pPr>
        <w:spacing w:after="62" w:line="259" w:lineRule="auto"/>
        <w:ind w:left="0" w:right="0" w:firstLine="0"/>
        <w:jc w:val="left"/>
      </w:pPr>
      <w:r>
        <w:rPr>
          <w:b/>
        </w:rPr>
        <w:t xml:space="preserve"> </w:t>
      </w:r>
    </w:p>
    <w:p w14:paraId="40F17111" w14:textId="77777777" w:rsidR="009D512D" w:rsidRDefault="00AC251D">
      <w:pPr>
        <w:spacing w:after="62" w:line="259" w:lineRule="auto"/>
        <w:ind w:left="0" w:right="2" w:firstLine="0"/>
        <w:jc w:val="center"/>
      </w:pPr>
      <w:r>
        <w:rPr>
          <w:b/>
        </w:rPr>
        <w:t xml:space="preserve"> </w:t>
      </w:r>
    </w:p>
    <w:p w14:paraId="098B6216" w14:textId="77777777" w:rsidR="009D512D" w:rsidRDefault="00AC251D">
      <w:pPr>
        <w:spacing w:after="63" w:line="259" w:lineRule="auto"/>
        <w:ind w:left="0" w:right="2" w:firstLine="0"/>
        <w:jc w:val="center"/>
      </w:pPr>
      <w:r>
        <w:rPr>
          <w:b/>
        </w:rPr>
        <w:t xml:space="preserve"> </w:t>
      </w:r>
    </w:p>
    <w:p w14:paraId="433E8F5A" w14:textId="77777777" w:rsidR="009D512D" w:rsidRDefault="00AC251D">
      <w:pPr>
        <w:spacing w:after="65" w:line="259" w:lineRule="auto"/>
        <w:ind w:left="0" w:right="2" w:firstLine="0"/>
        <w:jc w:val="center"/>
      </w:pPr>
      <w:r>
        <w:rPr>
          <w:b/>
        </w:rPr>
        <w:t xml:space="preserve"> </w:t>
      </w:r>
    </w:p>
    <w:p w14:paraId="520E53B9" w14:textId="77777777" w:rsidR="009D512D" w:rsidRDefault="00AC251D">
      <w:pPr>
        <w:spacing w:after="0" w:line="259" w:lineRule="auto"/>
        <w:ind w:left="10" w:hanging="10"/>
        <w:jc w:val="center"/>
      </w:pPr>
      <w:r>
        <w:t xml:space="preserve">Published by the </w:t>
      </w:r>
    </w:p>
    <w:p w14:paraId="0AAECCDB" w14:textId="77777777" w:rsidR="009D512D" w:rsidRDefault="00AC251D">
      <w:pPr>
        <w:spacing w:after="0" w:line="259" w:lineRule="auto"/>
        <w:ind w:left="10" w:right="63" w:hanging="10"/>
        <w:jc w:val="center"/>
      </w:pPr>
      <w:r>
        <w:t xml:space="preserve">International Hydrographic Organization </w:t>
      </w:r>
    </w:p>
    <w:p w14:paraId="6EF5AF91" w14:textId="77777777" w:rsidR="009D512D" w:rsidRDefault="00AC251D">
      <w:pPr>
        <w:spacing w:after="0" w:line="259" w:lineRule="auto"/>
        <w:ind w:left="10" w:right="58" w:hanging="10"/>
        <w:jc w:val="center"/>
      </w:pPr>
      <w:r>
        <w:t>4b quai Antoine 1</w:t>
      </w:r>
      <w:r>
        <w:rPr>
          <w:vertAlign w:val="superscript"/>
        </w:rPr>
        <w:t xml:space="preserve">er </w:t>
      </w:r>
    </w:p>
    <w:p w14:paraId="625D4EDA" w14:textId="77777777" w:rsidR="009D512D" w:rsidRDefault="00AC251D">
      <w:pPr>
        <w:spacing w:after="0" w:line="259" w:lineRule="auto"/>
        <w:ind w:left="10" w:right="62" w:hanging="10"/>
        <w:jc w:val="center"/>
      </w:pPr>
      <w:r>
        <w:t xml:space="preserve">Principauté de Monaco </w:t>
      </w:r>
    </w:p>
    <w:p w14:paraId="30A6E0BB" w14:textId="77777777" w:rsidR="009D512D" w:rsidRDefault="00AC251D">
      <w:pPr>
        <w:spacing w:after="0" w:line="259" w:lineRule="auto"/>
        <w:ind w:left="10" w:hanging="10"/>
        <w:jc w:val="center"/>
      </w:pPr>
      <w:r>
        <w:t xml:space="preserve">Tel: (377) 93.10.81.00 </w:t>
      </w:r>
    </w:p>
    <w:p w14:paraId="0D08301E" w14:textId="77777777" w:rsidR="009D512D" w:rsidRDefault="00AC251D">
      <w:pPr>
        <w:spacing w:after="0" w:line="259" w:lineRule="auto"/>
        <w:ind w:left="10" w:right="58" w:hanging="10"/>
        <w:jc w:val="center"/>
      </w:pPr>
      <w:r>
        <w:t xml:space="preserve">Fax: (377) 93.10.81.40 </w:t>
      </w:r>
    </w:p>
    <w:p w14:paraId="0E2A9BA2" w14:textId="77777777" w:rsidR="009D512D" w:rsidRPr="001A2E1A" w:rsidRDefault="00AC251D">
      <w:pPr>
        <w:spacing w:after="2" w:line="239" w:lineRule="auto"/>
        <w:ind w:left="4132" w:right="4075" w:firstLine="0"/>
        <w:jc w:val="center"/>
        <w:rPr>
          <w:lang w:val="de-DE"/>
        </w:rPr>
      </w:pPr>
      <w:r w:rsidRPr="001A2E1A">
        <w:rPr>
          <w:lang w:val="de-DE"/>
        </w:rPr>
        <w:t xml:space="preserve">E-mail: </w:t>
      </w:r>
      <w:r w:rsidRPr="001A2E1A">
        <w:rPr>
          <w:color w:val="0000FF"/>
          <w:u w:val="single" w:color="0000FF"/>
          <w:lang w:val="de-DE"/>
        </w:rPr>
        <w:t>info@iho.int</w:t>
      </w:r>
      <w:r w:rsidRPr="001A2E1A">
        <w:rPr>
          <w:lang w:val="de-DE"/>
        </w:rPr>
        <w:t xml:space="preserve">  Web: </w:t>
      </w:r>
      <w:hyperlink r:id="rId10">
        <w:r w:rsidRPr="001A2E1A">
          <w:rPr>
            <w:color w:val="0000FF"/>
            <w:u w:val="single" w:color="0000FF"/>
            <w:lang w:val="de-DE"/>
          </w:rPr>
          <w:t>www.iho.int</w:t>
        </w:r>
      </w:hyperlink>
      <w:hyperlink r:id="rId11">
        <w:r w:rsidRPr="001A2E1A">
          <w:rPr>
            <w:lang w:val="de-DE"/>
          </w:rPr>
          <w:t xml:space="preserve"> </w:t>
        </w:r>
      </w:hyperlink>
      <w:r w:rsidRPr="001A2E1A">
        <w:rPr>
          <w:lang w:val="de-DE"/>
        </w:rPr>
        <w:t xml:space="preserve"> </w:t>
      </w:r>
    </w:p>
    <w:p w14:paraId="13A15A30" w14:textId="77777777" w:rsidR="009D512D" w:rsidRPr="001A2E1A" w:rsidRDefault="00AC251D">
      <w:pPr>
        <w:spacing w:after="65" w:line="259" w:lineRule="auto"/>
        <w:ind w:left="0" w:right="2" w:firstLine="0"/>
        <w:jc w:val="center"/>
        <w:rPr>
          <w:lang w:val="de-DE"/>
        </w:rPr>
      </w:pPr>
      <w:r w:rsidRPr="001A2E1A">
        <w:rPr>
          <w:b/>
          <w:lang w:val="de-DE"/>
        </w:rPr>
        <w:t xml:space="preserve"> </w:t>
      </w:r>
    </w:p>
    <w:p w14:paraId="300DB017" w14:textId="77777777" w:rsidR="009D512D" w:rsidRPr="001A2E1A" w:rsidRDefault="00AC251D">
      <w:pPr>
        <w:spacing w:after="1039" w:line="259" w:lineRule="auto"/>
        <w:ind w:left="0" w:right="0" w:firstLine="0"/>
        <w:jc w:val="left"/>
        <w:rPr>
          <w:lang w:val="de-DE"/>
        </w:rPr>
      </w:pPr>
      <w:r w:rsidRPr="001A2E1A">
        <w:rPr>
          <w:lang w:val="de-DE"/>
        </w:rPr>
        <w:t xml:space="preserve"> </w:t>
      </w:r>
      <w:r w:rsidRPr="001A2E1A">
        <w:rPr>
          <w:lang w:val="de-DE"/>
        </w:rPr>
        <w:tab/>
        <w:t xml:space="preserve"> </w:t>
      </w:r>
    </w:p>
    <w:p w14:paraId="1829353B" w14:textId="77777777" w:rsidR="009D512D" w:rsidRPr="001A2E1A" w:rsidRDefault="00AC251D">
      <w:pPr>
        <w:spacing w:after="0" w:line="259" w:lineRule="auto"/>
        <w:ind w:left="0" w:right="0" w:firstLine="0"/>
        <w:jc w:val="right"/>
        <w:rPr>
          <w:lang w:val="de-DE"/>
        </w:rPr>
      </w:pPr>
      <w:r w:rsidRPr="001A2E1A">
        <w:rPr>
          <w:lang w:val="de-DE"/>
        </w:rPr>
        <w:t xml:space="preserve"> </w:t>
      </w:r>
    </w:p>
    <w:tbl>
      <w:tblPr>
        <w:tblStyle w:val="TableGrid"/>
        <w:tblW w:w="9254" w:type="dxa"/>
        <w:tblInd w:w="540" w:type="dxa"/>
        <w:tblCellMar>
          <w:top w:w="130" w:type="dxa"/>
          <w:left w:w="425" w:type="dxa"/>
          <w:bottom w:w="126" w:type="dxa"/>
          <w:right w:w="442" w:type="dxa"/>
        </w:tblCellMar>
        <w:tblLook w:val="04A0" w:firstRow="1" w:lastRow="0" w:firstColumn="1" w:lastColumn="0" w:noHBand="0" w:noVBand="1"/>
      </w:tblPr>
      <w:tblGrid>
        <w:gridCol w:w="9254"/>
      </w:tblGrid>
      <w:tr w:rsidR="009D512D" w14:paraId="135F424E" w14:textId="77777777">
        <w:trPr>
          <w:trHeight w:val="742"/>
        </w:trPr>
        <w:tc>
          <w:tcPr>
            <w:tcW w:w="9254" w:type="dxa"/>
            <w:tcBorders>
              <w:top w:val="single" w:sz="4" w:space="0" w:color="000000"/>
              <w:left w:val="single" w:sz="4" w:space="0" w:color="000000"/>
              <w:bottom w:val="single" w:sz="4" w:space="0" w:color="FFFFFF"/>
              <w:right w:val="single" w:sz="4" w:space="0" w:color="000000"/>
            </w:tcBorders>
            <w:vAlign w:val="bottom"/>
          </w:tcPr>
          <w:p w14:paraId="7FEBC7DC" w14:textId="77777777" w:rsidR="009D512D" w:rsidRDefault="00AC251D">
            <w:pPr>
              <w:spacing w:after="0" w:line="259" w:lineRule="auto"/>
              <w:ind w:left="17" w:right="0" w:firstLine="0"/>
              <w:jc w:val="center"/>
            </w:pPr>
            <w:r>
              <w:rPr>
                <w:sz w:val="22"/>
              </w:rPr>
              <w:lastRenderedPageBreak/>
              <w:t xml:space="preserve">© Copyright International Hydrographic Organization 2018 </w:t>
            </w:r>
          </w:p>
        </w:tc>
      </w:tr>
      <w:tr w:rsidR="009D512D" w14:paraId="58085433" w14:textId="77777777">
        <w:trPr>
          <w:trHeight w:val="1860"/>
        </w:trPr>
        <w:tc>
          <w:tcPr>
            <w:tcW w:w="9254" w:type="dxa"/>
            <w:tcBorders>
              <w:top w:val="single" w:sz="4" w:space="0" w:color="FFFFFF"/>
              <w:left w:val="single" w:sz="4" w:space="0" w:color="000000"/>
              <w:bottom w:val="single" w:sz="4" w:space="0" w:color="FFFFFF"/>
              <w:right w:val="single" w:sz="4" w:space="0" w:color="000000"/>
            </w:tcBorders>
            <w:vAlign w:val="center"/>
          </w:tcPr>
          <w:p w14:paraId="487F55B8" w14:textId="77777777" w:rsidR="009D512D" w:rsidRDefault="00AC251D">
            <w:pPr>
              <w:spacing w:after="0" w:line="259" w:lineRule="auto"/>
              <w:ind w:left="0" w:right="56" w:firstLine="0"/>
            </w:pPr>
            <w:r>
              <w:t xml:space="preserve">This work is copyright. Apart from any use permitted in accordance with the </w:t>
            </w:r>
            <w:hyperlink r:id="rId12">
              <w:r>
                <w:t xml:space="preserve">Berne Convention </w:t>
              </w:r>
            </w:hyperlink>
            <w:hyperlink r:id="rId13">
              <w:r>
                <w:t>for the Protection of Literary and Artistic Works</w:t>
              </w:r>
            </w:hyperlink>
            <w:hyperlink r:id="rId14">
              <w:r>
                <w:t xml:space="preserve"> </w:t>
              </w:r>
            </w:hyperlink>
            <w:r>
              <w:t xml:space="preserve">(1886),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 </w:t>
            </w:r>
          </w:p>
        </w:tc>
      </w:tr>
      <w:tr w:rsidR="009D512D" w14:paraId="7032BAC3" w14:textId="77777777">
        <w:trPr>
          <w:trHeight w:val="1171"/>
        </w:trPr>
        <w:tc>
          <w:tcPr>
            <w:tcW w:w="9254" w:type="dxa"/>
            <w:tcBorders>
              <w:top w:val="single" w:sz="4" w:space="0" w:color="FFFFFF"/>
              <w:left w:val="single" w:sz="4" w:space="0" w:color="000000"/>
              <w:bottom w:val="single" w:sz="4" w:space="0" w:color="FFFFFF"/>
              <w:right w:val="single" w:sz="4" w:space="0" w:color="000000"/>
            </w:tcBorders>
            <w:vAlign w:val="center"/>
          </w:tcPr>
          <w:p w14:paraId="529318FE" w14:textId="77777777" w:rsidR="009D512D" w:rsidRDefault="00AC251D">
            <w:pPr>
              <w:spacing w:after="0" w:line="259" w:lineRule="auto"/>
              <w:ind w:left="0" w:right="65" w:firstLine="0"/>
            </w:pPr>
            <w:r>
              <w:t xml:space="preserve">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 </w:t>
            </w:r>
          </w:p>
        </w:tc>
      </w:tr>
      <w:tr w:rsidR="009D512D" w14:paraId="0C6654C0" w14:textId="77777777">
        <w:trPr>
          <w:trHeight w:val="711"/>
        </w:trPr>
        <w:tc>
          <w:tcPr>
            <w:tcW w:w="9254" w:type="dxa"/>
            <w:tcBorders>
              <w:top w:val="single" w:sz="4" w:space="0" w:color="FFFFFF"/>
              <w:left w:val="single" w:sz="4" w:space="0" w:color="000000"/>
              <w:bottom w:val="single" w:sz="4" w:space="0" w:color="FFFFFF"/>
              <w:right w:val="single" w:sz="4" w:space="0" w:color="000000"/>
            </w:tcBorders>
            <w:vAlign w:val="center"/>
          </w:tcPr>
          <w:p w14:paraId="6533B9A8" w14:textId="77777777" w:rsidR="009D512D" w:rsidRDefault="00AC251D">
            <w:pPr>
              <w:spacing w:after="0" w:line="259" w:lineRule="auto"/>
              <w:ind w:left="0" w:right="0" w:firstLine="0"/>
              <w:jc w:val="left"/>
            </w:pPr>
            <w:r>
              <w:t xml:space="preserve">In the event that this document or partial material from this document is reproduced, translated or distributed under the terms described above, the following statements are to be included: </w:t>
            </w:r>
          </w:p>
        </w:tc>
      </w:tr>
      <w:tr w:rsidR="009D512D" w14:paraId="15FF85AB" w14:textId="77777777">
        <w:trPr>
          <w:trHeight w:val="1714"/>
        </w:trPr>
        <w:tc>
          <w:tcPr>
            <w:tcW w:w="9254" w:type="dxa"/>
            <w:tcBorders>
              <w:top w:val="single" w:sz="4" w:space="0" w:color="FFFFFF"/>
              <w:left w:val="single" w:sz="4" w:space="0" w:color="000000"/>
              <w:bottom w:val="single" w:sz="4" w:space="0" w:color="FFFFFF"/>
              <w:right w:val="single" w:sz="4" w:space="0" w:color="000000"/>
            </w:tcBorders>
            <w:vAlign w:val="center"/>
          </w:tcPr>
          <w:p w14:paraId="4CCE00BF" w14:textId="77777777" w:rsidR="009D512D" w:rsidRDefault="00AC251D">
            <w:pPr>
              <w:spacing w:after="0" w:line="259" w:lineRule="auto"/>
              <w:ind w:left="283" w:right="589" w:firstLine="0"/>
            </w:pPr>
            <w:r>
              <w:rPr>
                <w:rFonts w:ascii="Calibri" w:eastAsia="Calibri" w:hAnsi="Calibri" w:cs="Calibri"/>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9D512D" w14:paraId="6038444D" w14:textId="77777777">
        <w:trPr>
          <w:trHeight w:val="2324"/>
        </w:trPr>
        <w:tc>
          <w:tcPr>
            <w:tcW w:w="9254" w:type="dxa"/>
            <w:tcBorders>
              <w:top w:val="single" w:sz="4" w:space="0" w:color="FFFFFF"/>
              <w:left w:val="single" w:sz="4" w:space="0" w:color="000000"/>
              <w:bottom w:val="single" w:sz="4" w:space="0" w:color="000000"/>
              <w:right w:val="single" w:sz="4" w:space="0" w:color="000000"/>
            </w:tcBorders>
          </w:tcPr>
          <w:p w14:paraId="06B7A247" w14:textId="77777777" w:rsidR="009D512D" w:rsidRDefault="00AC251D">
            <w:pPr>
              <w:spacing w:after="116" w:line="242" w:lineRule="auto"/>
              <w:ind w:left="283" w:right="394" w:firstLine="0"/>
              <w:jc w:val="left"/>
            </w:pPr>
            <w:r>
              <w:rPr>
                <w:rFonts w:ascii="Calibri" w:eastAsia="Calibri" w:hAnsi="Calibri" w:cs="Calibri"/>
                <w:i/>
              </w:rPr>
              <w:t xml:space="preserve">“This [document/publication] is a translation of IHO [document/publication] [name]. The IHO has not checked this translation and therefore takes no responsibility for its accuracy. In case of doubt the source version of [name] in [language] should be consulted.” </w:t>
            </w:r>
          </w:p>
          <w:p w14:paraId="4DD93743" w14:textId="77777777" w:rsidR="009D512D" w:rsidRDefault="00AC251D">
            <w:pPr>
              <w:spacing w:after="122" w:line="239" w:lineRule="auto"/>
              <w:ind w:left="50" w:right="0" w:firstLine="0"/>
            </w:pPr>
            <w:r>
              <w:t xml:space="preserve">The IHO Logo or other identifiers shall not be used in any derived product without prior written permission from the IHO Secretariat. </w:t>
            </w:r>
          </w:p>
          <w:p w14:paraId="2129EB65" w14:textId="77777777" w:rsidR="009D512D" w:rsidRDefault="00AC251D">
            <w:pPr>
              <w:spacing w:after="0" w:line="259" w:lineRule="auto"/>
              <w:ind w:left="283" w:right="0" w:firstLine="0"/>
              <w:jc w:val="left"/>
            </w:pPr>
            <w:r>
              <w:t xml:space="preserve"> </w:t>
            </w:r>
          </w:p>
        </w:tc>
      </w:tr>
    </w:tbl>
    <w:p w14:paraId="69A12A2B" w14:textId="77777777" w:rsidR="009D512D" w:rsidRDefault="00AC251D">
      <w:pPr>
        <w:spacing w:after="60" w:line="259" w:lineRule="auto"/>
        <w:ind w:left="0" w:right="0" w:firstLine="0"/>
        <w:jc w:val="left"/>
      </w:pPr>
      <w:r>
        <w:t xml:space="preserve"> </w:t>
      </w:r>
    </w:p>
    <w:p w14:paraId="3C0B4BF2" w14:textId="77777777" w:rsidR="00980A28" w:rsidRDefault="00980A28">
      <w:pPr>
        <w:spacing w:after="0" w:line="259" w:lineRule="auto"/>
        <w:ind w:left="0" w:right="2355" w:firstLine="0"/>
        <w:jc w:val="right"/>
        <w:rPr>
          <w:b/>
          <w:color w:val="0000FF"/>
        </w:rPr>
      </w:pPr>
    </w:p>
    <w:p w14:paraId="2AA58744" w14:textId="77777777" w:rsidR="00980A28" w:rsidRDefault="00980A28">
      <w:pPr>
        <w:spacing w:after="0" w:line="259" w:lineRule="auto"/>
        <w:ind w:left="0" w:right="2355" w:firstLine="0"/>
        <w:jc w:val="right"/>
        <w:rPr>
          <w:b/>
          <w:color w:val="0000FF"/>
        </w:rPr>
      </w:pPr>
    </w:p>
    <w:p w14:paraId="3CB8131D" w14:textId="77777777" w:rsidR="00980A28" w:rsidRDefault="00980A28">
      <w:pPr>
        <w:spacing w:after="0" w:line="259" w:lineRule="auto"/>
        <w:ind w:left="0" w:right="2355" w:firstLine="0"/>
        <w:jc w:val="right"/>
        <w:rPr>
          <w:b/>
          <w:color w:val="0000FF"/>
        </w:rPr>
      </w:pPr>
    </w:p>
    <w:p w14:paraId="1CE1526B" w14:textId="77777777" w:rsidR="00980A28" w:rsidRDefault="00980A28">
      <w:pPr>
        <w:spacing w:after="0" w:line="259" w:lineRule="auto"/>
        <w:ind w:left="0" w:right="2355" w:firstLine="0"/>
        <w:jc w:val="right"/>
        <w:rPr>
          <w:b/>
          <w:color w:val="0000FF"/>
        </w:rPr>
      </w:pPr>
    </w:p>
    <w:p w14:paraId="37AC3BAA" w14:textId="77777777" w:rsidR="00980A28" w:rsidRDefault="00980A28">
      <w:pPr>
        <w:spacing w:after="0" w:line="259" w:lineRule="auto"/>
        <w:ind w:left="0" w:right="2355" w:firstLine="0"/>
        <w:jc w:val="right"/>
        <w:rPr>
          <w:b/>
          <w:color w:val="0000FF"/>
        </w:rPr>
      </w:pPr>
    </w:p>
    <w:p w14:paraId="3D00AC9E" w14:textId="77777777" w:rsidR="00980A28" w:rsidRDefault="00980A28">
      <w:pPr>
        <w:spacing w:after="0" w:line="259" w:lineRule="auto"/>
        <w:ind w:left="0" w:right="2355" w:firstLine="0"/>
        <w:jc w:val="right"/>
        <w:rPr>
          <w:b/>
          <w:color w:val="0000FF"/>
        </w:rPr>
      </w:pPr>
    </w:p>
    <w:p w14:paraId="75D4B348" w14:textId="77777777" w:rsidR="00980A28" w:rsidRDefault="00980A28">
      <w:pPr>
        <w:spacing w:after="0" w:line="259" w:lineRule="auto"/>
        <w:ind w:left="0" w:right="2355" w:firstLine="0"/>
        <w:jc w:val="right"/>
        <w:rPr>
          <w:b/>
          <w:color w:val="0000FF"/>
        </w:rPr>
      </w:pPr>
    </w:p>
    <w:p w14:paraId="5715743D" w14:textId="77777777" w:rsidR="00980A28" w:rsidRDefault="00980A28">
      <w:pPr>
        <w:spacing w:after="0" w:line="259" w:lineRule="auto"/>
        <w:ind w:left="0" w:right="2355" w:firstLine="0"/>
        <w:jc w:val="right"/>
        <w:rPr>
          <w:b/>
          <w:color w:val="0000FF"/>
        </w:rPr>
      </w:pPr>
    </w:p>
    <w:p w14:paraId="5B5F85A1" w14:textId="77777777" w:rsidR="00980A28" w:rsidRDefault="00980A28">
      <w:pPr>
        <w:spacing w:after="0" w:line="259" w:lineRule="auto"/>
        <w:ind w:left="0" w:right="2355" w:firstLine="0"/>
        <w:jc w:val="right"/>
        <w:rPr>
          <w:b/>
          <w:color w:val="0000FF"/>
        </w:rPr>
      </w:pPr>
    </w:p>
    <w:p w14:paraId="42E55A99" w14:textId="77777777" w:rsidR="00980A28" w:rsidRDefault="00980A28">
      <w:pPr>
        <w:spacing w:after="0" w:line="259" w:lineRule="auto"/>
        <w:ind w:left="0" w:right="2355" w:firstLine="0"/>
        <w:jc w:val="right"/>
        <w:rPr>
          <w:b/>
          <w:color w:val="0000FF"/>
        </w:rPr>
      </w:pPr>
    </w:p>
    <w:p w14:paraId="7CD1D0C5" w14:textId="77777777" w:rsidR="00980A28" w:rsidRDefault="00980A28">
      <w:pPr>
        <w:spacing w:after="0" w:line="259" w:lineRule="auto"/>
        <w:ind w:left="0" w:right="2355" w:firstLine="0"/>
        <w:jc w:val="right"/>
        <w:rPr>
          <w:b/>
          <w:color w:val="0000FF"/>
        </w:rPr>
      </w:pPr>
    </w:p>
    <w:p w14:paraId="0F205B91" w14:textId="77777777" w:rsidR="00980A28" w:rsidRDefault="00980A28">
      <w:pPr>
        <w:spacing w:after="0" w:line="259" w:lineRule="auto"/>
        <w:ind w:left="0" w:right="2355" w:firstLine="0"/>
        <w:jc w:val="right"/>
        <w:rPr>
          <w:b/>
          <w:color w:val="0000FF"/>
        </w:rPr>
      </w:pPr>
    </w:p>
    <w:p w14:paraId="138BEB38" w14:textId="77777777" w:rsidR="00980A28" w:rsidRDefault="00980A28">
      <w:pPr>
        <w:spacing w:after="0" w:line="259" w:lineRule="auto"/>
        <w:ind w:left="0" w:right="2355" w:firstLine="0"/>
        <w:jc w:val="right"/>
        <w:rPr>
          <w:b/>
          <w:color w:val="0000FF"/>
        </w:rPr>
      </w:pPr>
    </w:p>
    <w:p w14:paraId="7FDAC3EF" w14:textId="77777777" w:rsidR="00980A28" w:rsidRDefault="00980A28">
      <w:pPr>
        <w:spacing w:after="0" w:line="259" w:lineRule="auto"/>
        <w:ind w:left="0" w:right="2355" w:firstLine="0"/>
        <w:jc w:val="right"/>
        <w:rPr>
          <w:b/>
          <w:color w:val="0000FF"/>
        </w:rPr>
      </w:pPr>
    </w:p>
    <w:p w14:paraId="75E5AE5E" w14:textId="77777777" w:rsidR="00980A28" w:rsidRDefault="00980A28">
      <w:pPr>
        <w:spacing w:after="0" w:line="259" w:lineRule="auto"/>
        <w:ind w:left="0" w:right="2355" w:firstLine="0"/>
        <w:jc w:val="right"/>
        <w:rPr>
          <w:b/>
          <w:color w:val="0000FF"/>
        </w:rPr>
      </w:pPr>
    </w:p>
    <w:p w14:paraId="66DB988C" w14:textId="5C935648" w:rsidR="002B3C57" w:rsidRDefault="00AC251D">
      <w:pPr>
        <w:spacing w:after="0" w:line="259" w:lineRule="auto"/>
        <w:ind w:left="0" w:right="2355" w:firstLine="0"/>
        <w:jc w:val="right"/>
      </w:pPr>
      <w:r>
        <w:rPr>
          <w:b/>
          <w:color w:val="0000FF"/>
        </w:rPr>
        <w:t xml:space="preserve"> </w:t>
      </w:r>
      <w:r>
        <w:rPr>
          <w:b/>
          <w:color w:val="0000FF"/>
        </w:rPr>
        <w:tab/>
        <w:t xml:space="preserve"> </w:t>
      </w:r>
    </w:p>
    <w:p w14:paraId="6A283A02" w14:textId="77777777" w:rsidR="002B3C57" w:rsidRPr="002B3C57" w:rsidRDefault="002B3C57" w:rsidP="002B3C57"/>
    <w:p w14:paraId="1B61FF85" w14:textId="5BC692DA" w:rsidR="009D512D" w:rsidRPr="002B3C57" w:rsidRDefault="002B3C57" w:rsidP="002B3C57">
      <w:pPr>
        <w:tabs>
          <w:tab w:val="left" w:pos="9469"/>
        </w:tabs>
      </w:pPr>
      <w:r>
        <w:tab/>
      </w:r>
      <w:r>
        <w:tab/>
      </w:r>
    </w:p>
    <w:tbl>
      <w:tblPr>
        <w:tblStyle w:val="TableGrid"/>
        <w:tblW w:w="10008" w:type="dxa"/>
        <w:tblInd w:w="0" w:type="dxa"/>
        <w:tblCellMar>
          <w:top w:w="127" w:type="dxa"/>
          <w:left w:w="108" w:type="dxa"/>
          <w:right w:w="58" w:type="dxa"/>
        </w:tblCellMar>
        <w:tblLook w:val="04A0" w:firstRow="1" w:lastRow="0" w:firstColumn="1" w:lastColumn="0" w:noHBand="0" w:noVBand="1"/>
      </w:tblPr>
      <w:tblGrid>
        <w:gridCol w:w="1462"/>
        <w:gridCol w:w="2144"/>
        <w:gridCol w:w="1216"/>
        <w:gridCol w:w="5186"/>
      </w:tblGrid>
      <w:tr w:rsidR="00FC3529" w14:paraId="49D34166" w14:textId="77777777" w:rsidTr="008D7FD3">
        <w:trPr>
          <w:trHeight w:val="480"/>
        </w:trPr>
        <w:tc>
          <w:tcPr>
            <w:tcW w:w="1528" w:type="dxa"/>
            <w:tcBorders>
              <w:top w:val="single" w:sz="4" w:space="0" w:color="000000"/>
              <w:left w:val="single" w:sz="4" w:space="0" w:color="000000"/>
              <w:bottom w:val="single" w:sz="4" w:space="0" w:color="000000"/>
              <w:right w:val="single" w:sz="4" w:space="0" w:color="000000"/>
            </w:tcBorders>
            <w:vAlign w:val="center"/>
          </w:tcPr>
          <w:p w14:paraId="11782667" w14:textId="77777777" w:rsidR="009D512D" w:rsidRDefault="00AC251D">
            <w:pPr>
              <w:spacing w:after="0" w:line="259" w:lineRule="auto"/>
              <w:ind w:left="0" w:right="0" w:firstLine="0"/>
              <w:jc w:val="left"/>
            </w:pPr>
            <w:r>
              <w:rPr>
                <w:rFonts w:ascii="Times New Roman" w:eastAsia="Times New Roman" w:hAnsi="Times New Roman" w:cs="Times New Roman"/>
              </w:rPr>
              <w:lastRenderedPageBreak/>
              <w:t xml:space="preserve">Version Number </w:t>
            </w:r>
          </w:p>
        </w:tc>
        <w:tc>
          <w:tcPr>
            <w:tcW w:w="1710" w:type="dxa"/>
            <w:tcBorders>
              <w:top w:val="single" w:sz="4" w:space="0" w:color="000000"/>
              <w:left w:val="single" w:sz="4" w:space="0" w:color="000000"/>
              <w:bottom w:val="single" w:sz="4" w:space="0" w:color="000000"/>
              <w:right w:val="single" w:sz="4" w:space="0" w:color="000000"/>
            </w:tcBorders>
            <w:vAlign w:val="center"/>
          </w:tcPr>
          <w:p w14:paraId="4965F457" w14:textId="77777777" w:rsidR="009D512D" w:rsidRDefault="00AC251D">
            <w:pPr>
              <w:spacing w:after="0" w:line="259" w:lineRule="auto"/>
              <w:ind w:left="0" w:right="0" w:firstLine="0"/>
              <w:jc w:val="left"/>
            </w:pPr>
            <w:r>
              <w:rPr>
                <w:rFonts w:ascii="Times New Roman" w:eastAsia="Times New Roman" w:hAnsi="Times New Roman" w:cs="Times New Roman"/>
              </w:rPr>
              <w:t xml:space="preserve">Date </w:t>
            </w:r>
          </w:p>
        </w:tc>
        <w:tc>
          <w:tcPr>
            <w:tcW w:w="1250" w:type="dxa"/>
            <w:tcBorders>
              <w:top w:val="single" w:sz="4" w:space="0" w:color="000000"/>
              <w:left w:val="single" w:sz="4" w:space="0" w:color="000000"/>
              <w:bottom w:val="single" w:sz="4" w:space="0" w:color="000000"/>
              <w:right w:val="single" w:sz="4" w:space="0" w:color="000000"/>
            </w:tcBorders>
            <w:vAlign w:val="center"/>
          </w:tcPr>
          <w:p w14:paraId="675B8CEA"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Author </w:t>
            </w:r>
          </w:p>
        </w:tc>
        <w:tc>
          <w:tcPr>
            <w:tcW w:w="5520" w:type="dxa"/>
            <w:tcBorders>
              <w:top w:val="single" w:sz="4" w:space="0" w:color="000000"/>
              <w:left w:val="single" w:sz="4" w:space="0" w:color="000000"/>
              <w:bottom w:val="single" w:sz="4" w:space="0" w:color="000000"/>
              <w:right w:val="single" w:sz="4" w:space="0" w:color="000000"/>
            </w:tcBorders>
            <w:vAlign w:val="center"/>
          </w:tcPr>
          <w:p w14:paraId="3E39C8A5"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Purpose </w:t>
            </w:r>
          </w:p>
        </w:tc>
      </w:tr>
      <w:tr w:rsidR="00FC3529" w14:paraId="75B6C74A" w14:textId="77777777" w:rsidTr="008D7FD3">
        <w:trPr>
          <w:trHeight w:val="480"/>
        </w:trPr>
        <w:tc>
          <w:tcPr>
            <w:tcW w:w="1528" w:type="dxa"/>
            <w:tcBorders>
              <w:top w:val="single" w:sz="4" w:space="0" w:color="000000"/>
              <w:left w:val="single" w:sz="4" w:space="0" w:color="000000"/>
              <w:bottom w:val="single" w:sz="4" w:space="0" w:color="000000"/>
              <w:right w:val="single" w:sz="4" w:space="0" w:color="000000"/>
            </w:tcBorders>
            <w:vAlign w:val="center"/>
          </w:tcPr>
          <w:p w14:paraId="4880CFA1" w14:textId="77777777" w:rsidR="009D512D" w:rsidRDefault="00AC251D">
            <w:pPr>
              <w:spacing w:after="0" w:line="259" w:lineRule="auto"/>
              <w:ind w:left="0" w:right="0" w:firstLine="0"/>
              <w:jc w:val="left"/>
            </w:pPr>
            <w:r>
              <w:rPr>
                <w:rFonts w:ascii="Times New Roman" w:eastAsia="Times New Roman" w:hAnsi="Times New Roman" w:cs="Times New Roman"/>
              </w:rPr>
              <w:t xml:space="preserve">1.0.0 </w:t>
            </w:r>
          </w:p>
        </w:tc>
        <w:tc>
          <w:tcPr>
            <w:tcW w:w="1710" w:type="dxa"/>
            <w:tcBorders>
              <w:top w:val="single" w:sz="4" w:space="0" w:color="000000"/>
              <w:left w:val="single" w:sz="4" w:space="0" w:color="000000"/>
              <w:bottom w:val="single" w:sz="4" w:space="0" w:color="000000"/>
              <w:right w:val="single" w:sz="4" w:space="0" w:color="000000"/>
            </w:tcBorders>
            <w:vAlign w:val="center"/>
          </w:tcPr>
          <w:p w14:paraId="10AA2AB5" w14:textId="77777777" w:rsidR="009D512D" w:rsidRDefault="00AC251D">
            <w:pPr>
              <w:spacing w:after="0" w:line="259" w:lineRule="auto"/>
              <w:ind w:left="0" w:right="0" w:firstLine="0"/>
              <w:jc w:val="left"/>
            </w:pPr>
            <w:r>
              <w:rPr>
                <w:rFonts w:ascii="Times New Roman" w:eastAsia="Times New Roman" w:hAnsi="Times New Roman" w:cs="Times New Roman"/>
              </w:rPr>
              <w:t xml:space="preserve">April 2012 </w:t>
            </w:r>
          </w:p>
        </w:tc>
        <w:tc>
          <w:tcPr>
            <w:tcW w:w="1250" w:type="dxa"/>
            <w:tcBorders>
              <w:top w:val="single" w:sz="4" w:space="0" w:color="000000"/>
              <w:left w:val="single" w:sz="4" w:space="0" w:color="000000"/>
              <w:bottom w:val="single" w:sz="4" w:space="0" w:color="000000"/>
              <w:right w:val="single" w:sz="4" w:space="0" w:color="000000"/>
            </w:tcBorders>
            <w:vAlign w:val="center"/>
          </w:tcPr>
          <w:p w14:paraId="6B3525B6"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 TSMAD </w:t>
            </w:r>
          </w:p>
        </w:tc>
        <w:tc>
          <w:tcPr>
            <w:tcW w:w="5520" w:type="dxa"/>
            <w:tcBorders>
              <w:top w:val="single" w:sz="4" w:space="0" w:color="000000"/>
              <w:left w:val="single" w:sz="4" w:space="0" w:color="000000"/>
              <w:bottom w:val="single" w:sz="4" w:space="0" w:color="000000"/>
              <w:right w:val="single" w:sz="4" w:space="0" w:color="000000"/>
            </w:tcBorders>
            <w:vAlign w:val="center"/>
          </w:tcPr>
          <w:p w14:paraId="70F4ADA7"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Approved edition of S-102 </w:t>
            </w:r>
          </w:p>
        </w:tc>
      </w:tr>
      <w:tr w:rsidR="00FC3529" w14:paraId="45EF44BD" w14:textId="77777777" w:rsidTr="008D7FD3">
        <w:trPr>
          <w:trHeight w:val="830"/>
        </w:trPr>
        <w:tc>
          <w:tcPr>
            <w:tcW w:w="1528" w:type="dxa"/>
            <w:tcBorders>
              <w:top w:val="single" w:sz="4" w:space="0" w:color="000000"/>
              <w:left w:val="single" w:sz="4" w:space="0" w:color="000000"/>
              <w:bottom w:val="single" w:sz="4" w:space="0" w:color="000000"/>
              <w:right w:val="single" w:sz="4" w:space="0" w:color="000000"/>
            </w:tcBorders>
          </w:tcPr>
          <w:p w14:paraId="00086A2E" w14:textId="77777777" w:rsidR="009D512D" w:rsidRDefault="00AC251D">
            <w:pPr>
              <w:spacing w:after="0" w:line="259" w:lineRule="auto"/>
              <w:ind w:left="0" w:right="0" w:firstLine="0"/>
              <w:jc w:val="left"/>
            </w:pPr>
            <w:r>
              <w:rPr>
                <w:rFonts w:ascii="Times New Roman" w:eastAsia="Times New Roman" w:hAnsi="Times New Roman" w:cs="Times New Roman"/>
              </w:rPr>
              <w:t xml:space="preserve">2.0.0 </w:t>
            </w:r>
          </w:p>
        </w:tc>
        <w:tc>
          <w:tcPr>
            <w:tcW w:w="1710" w:type="dxa"/>
            <w:tcBorders>
              <w:top w:val="single" w:sz="4" w:space="0" w:color="000000"/>
              <w:left w:val="single" w:sz="4" w:space="0" w:color="000000"/>
              <w:bottom w:val="single" w:sz="4" w:space="0" w:color="000000"/>
              <w:right w:val="single" w:sz="4" w:space="0" w:color="000000"/>
            </w:tcBorders>
          </w:tcPr>
          <w:p w14:paraId="5DDE29C5" w14:textId="77777777" w:rsidR="009D512D" w:rsidRDefault="00AC251D">
            <w:pPr>
              <w:spacing w:after="0" w:line="259" w:lineRule="auto"/>
              <w:ind w:left="0" w:right="0" w:firstLine="0"/>
              <w:jc w:val="left"/>
            </w:pPr>
            <w:r>
              <w:rPr>
                <w:rFonts w:ascii="Times New Roman" w:eastAsia="Times New Roman" w:hAnsi="Times New Roman" w:cs="Times New Roman"/>
              </w:rPr>
              <w:t xml:space="preserve">March 2017 </w:t>
            </w:r>
          </w:p>
        </w:tc>
        <w:tc>
          <w:tcPr>
            <w:tcW w:w="1250" w:type="dxa"/>
            <w:tcBorders>
              <w:top w:val="single" w:sz="4" w:space="0" w:color="000000"/>
              <w:left w:val="single" w:sz="4" w:space="0" w:color="000000"/>
              <w:bottom w:val="single" w:sz="4" w:space="0" w:color="000000"/>
              <w:right w:val="single" w:sz="4" w:space="0" w:color="000000"/>
            </w:tcBorders>
          </w:tcPr>
          <w:p w14:paraId="2EF55A36" w14:textId="77777777" w:rsidR="009D512D" w:rsidRDefault="00AC251D">
            <w:pPr>
              <w:spacing w:after="0" w:line="259" w:lineRule="auto"/>
              <w:ind w:left="22" w:right="0" w:firstLine="0"/>
              <w:jc w:val="left"/>
            </w:pPr>
            <w:r>
              <w:rPr>
                <w:rFonts w:ascii="Times New Roman" w:eastAsia="Times New Roman" w:hAnsi="Times New Roman" w:cs="Times New Roman"/>
              </w:rPr>
              <w:t>S</w:t>
            </w:r>
            <w:r w:rsidR="00E250FB">
              <w:rPr>
                <w:rFonts w:ascii="Times New Roman" w:eastAsia="Times New Roman" w:hAnsi="Times New Roman" w:cs="Times New Roman"/>
              </w:rPr>
              <w:t>-</w:t>
            </w:r>
            <w:r>
              <w:rPr>
                <w:rFonts w:ascii="Times New Roman" w:eastAsia="Times New Roman" w:hAnsi="Times New Roman" w:cs="Times New Roman"/>
              </w:rPr>
              <w:t xml:space="preserve">102PT </w:t>
            </w:r>
          </w:p>
        </w:tc>
        <w:tc>
          <w:tcPr>
            <w:tcW w:w="5520" w:type="dxa"/>
            <w:tcBorders>
              <w:top w:val="single" w:sz="4" w:space="0" w:color="000000"/>
              <w:left w:val="single" w:sz="4" w:space="0" w:color="000000"/>
              <w:bottom w:val="single" w:sz="4" w:space="0" w:color="000000"/>
              <w:right w:val="single" w:sz="4" w:space="0" w:color="000000"/>
            </w:tcBorders>
            <w:vAlign w:val="center"/>
          </w:tcPr>
          <w:p w14:paraId="1592A376" w14:textId="77777777" w:rsidR="009D512D" w:rsidRDefault="00AC251D">
            <w:pPr>
              <w:spacing w:after="101" w:line="259" w:lineRule="auto"/>
              <w:ind w:left="43" w:right="0" w:firstLine="0"/>
              <w:jc w:val="left"/>
            </w:pPr>
            <w:r>
              <w:rPr>
                <w:rFonts w:ascii="Times New Roman" w:eastAsia="Times New Roman" w:hAnsi="Times New Roman" w:cs="Times New Roman"/>
              </w:rPr>
              <w:t xml:space="preserve">Updated clause 4.0 and 12.0. </w:t>
            </w:r>
          </w:p>
          <w:p w14:paraId="3595912D"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Populated clause 9.0 and Annex B. </w:t>
            </w:r>
          </w:p>
        </w:tc>
      </w:tr>
      <w:tr w:rsidR="00FC3529" w14:paraId="56E8B101" w14:textId="77777777" w:rsidTr="008D7FD3">
        <w:trPr>
          <w:trHeight w:val="480"/>
        </w:trPr>
        <w:tc>
          <w:tcPr>
            <w:tcW w:w="1528" w:type="dxa"/>
            <w:tcBorders>
              <w:top w:val="single" w:sz="4" w:space="0" w:color="000000"/>
              <w:left w:val="single" w:sz="4" w:space="0" w:color="000000"/>
              <w:bottom w:val="single" w:sz="4" w:space="0" w:color="000000"/>
              <w:right w:val="single" w:sz="4" w:space="0" w:color="000000"/>
            </w:tcBorders>
            <w:vAlign w:val="center"/>
          </w:tcPr>
          <w:p w14:paraId="072CD4E4" w14:textId="77777777" w:rsidR="009D512D" w:rsidRDefault="00AC251D">
            <w:pPr>
              <w:spacing w:after="0" w:line="259" w:lineRule="auto"/>
              <w:ind w:left="0" w:right="0" w:firstLine="0"/>
              <w:jc w:val="left"/>
            </w:pPr>
            <w:r>
              <w:rPr>
                <w:rFonts w:ascii="Times New Roman" w:eastAsia="Times New Roman" w:hAnsi="Times New Roman" w:cs="Times New Roman"/>
              </w:rPr>
              <w:t xml:space="preserve">2.0.0 </w:t>
            </w:r>
          </w:p>
        </w:tc>
        <w:tc>
          <w:tcPr>
            <w:tcW w:w="1710" w:type="dxa"/>
            <w:tcBorders>
              <w:top w:val="single" w:sz="4" w:space="0" w:color="000000"/>
              <w:left w:val="single" w:sz="4" w:space="0" w:color="000000"/>
              <w:bottom w:val="single" w:sz="4" w:space="0" w:color="000000"/>
              <w:right w:val="single" w:sz="4" w:space="0" w:color="000000"/>
            </w:tcBorders>
            <w:vAlign w:val="center"/>
          </w:tcPr>
          <w:p w14:paraId="5DEFD437" w14:textId="77777777" w:rsidR="009D512D" w:rsidRDefault="00AC251D">
            <w:pPr>
              <w:spacing w:after="0" w:line="259" w:lineRule="auto"/>
              <w:ind w:left="0" w:right="0" w:firstLine="0"/>
              <w:jc w:val="left"/>
            </w:pPr>
            <w:r>
              <w:rPr>
                <w:rFonts w:ascii="Times New Roman" w:eastAsia="Times New Roman" w:hAnsi="Times New Roman" w:cs="Times New Roman"/>
              </w:rPr>
              <w:t xml:space="preserve">May 2017 </w:t>
            </w:r>
          </w:p>
        </w:tc>
        <w:tc>
          <w:tcPr>
            <w:tcW w:w="1250" w:type="dxa"/>
            <w:tcBorders>
              <w:top w:val="single" w:sz="4" w:space="0" w:color="000000"/>
              <w:left w:val="single" w:sz="4" w:space="0" w:color="000000"/>
              <w:bottom w:val="single" w:sz="4" w:space="0" w:color="000000"/>
              <w:right w:val="single" w:sz="4" w:space="0" w:color="000000"/>
            </w:tcBorders>
            <w:vAlign w:val="center"/>
          </w:tcPr>
          <w:p w14:paraId="54AD3452" w14:textId="77777777" w:rsidR="009D512D" w:rsidRDefault="00AC251D">
            <w:pPr>
              <w:spacing w:after="0" w:line="259" w:lineRule="auto"/>
              <w:ind w:left="22" w:right="0" w:firstLine="0"/>
              <w:jc w:val="left"/>
            </w:pPr>
            <w:r>
              <w:rPr>
                <w:rFonts w:ascii="Times New Roman" w:eastAsia="Times New Roman" w:hAnsi="Times New Roman" w:cs="Times New Roman"/>
              </w:rPr>
              <w:t>S</w:t>
            </w:r>
            <w:r w:rsidR="00E250FB">
              <w:rPr>
                <w:rFonts w:ascii="Times New Roman" w:eastAsia="Times New Roman" w:hAnsi="Times New Roman" w:cs="Times New Roman"/>
              </w:rPr>
              <w:t>-</w:t>
            </w:r>
            <w:r>
              <w:rPr>
                <w:rFonts w:ascii="Times New Roman" w:eastAsia="Times New Roman" w:hAnsi="Times New Roman" w:cs="Times New Roman"/>
              </w:rPr>
              <w:t xml:space="preserve">102PT </w:t>
            </w:r>
          </w:p>
        </w:tc>
        <w:tc>
          <w:tcPr>
            <w:tcW w:w="5520" w:type="dxa"/>
            <w:tcBorders>
              <w:top w:val="single" w:sz="4" w:space="0" w:color="000000"/>
              <w:left w:val="single" w:sz="4" w:space="0" w:color="000000"/>
              <w:bottom w:val="single" w:sz="4" w:space="0" w:color="000000"/>
              <w:right w:val="single" w:sz="4" w:space="0" w:color="000000"/>
            </w:tcBorders>
            <w:vAlign w:val="center"/>
          </w:tcPr>
          <w:p w14:paraId="13BD0EAD" w14:textId="77777777" w:rsidR="009D512D" w:rsidRDefault="00AC251D">
            <w:pPr>
              <w:spacing w:after="0" w:line="259" w:lineRule="auto"/>
              <w:ind w:left="31" w:right="0" w:firstLine="0"/>
              <w:jc w:val="left"/>
            </w:pPr>
            <w:r>
              <w:rPr>
                <w:rFonts w:ascii="Times New Roman" w:eastAsia="Times New Roman" w:hAnsi="Times New Roman" w:cs="Times New Roman"/>
              </w:rPr>
              <w:t xml:space="preserve">Modified clause 9.0 based on feedback at S-100WG2 meeting. </w:t>
            </w:r>
          </w:p>
        </w:tc>
      </w:tr>
      <w:tr w:rsidR="00FC3529" w14:paraId="23C2055C" w14:textId="77777777" w:rsidTr="008D7FD3">
        <w:trPr>
          <w:trHeight w:val="1399"/>
        </w:trPr>
        <w:tc>
          <w:tcPr>
            <w:tcW w:w="1528" w:type="dxa"/>
            <w:tcBorders>
              <w:top w:val="single" w:sz="4" w:space="0" w:color="000000"/>
              <w:left w:val="single" w:sz="4" w:space="0" w:color="000000"/>
              <w:bottom w:val="single" w:sz="4" w:space="0" w:color="000000"/>
              <w:right w:val="single" w:sz="4" w:space="0" w:color="000000"/>
            </w:tcBorders>
          </w:tcPr>
          <w:p w14:paraId="37DB4902" w14:textId="77777777" w:rsidR="009D512D" w:rsidRDefault="00AC251D">
            <w:pPr>
              <w:spacing w:after="0" w:line="259" w:lineRule="auto"/>
              <w:ind w:left="0" w:right="0" w:firstLine="0"/>
              <w:jc w:val="left"/>
            </w:pPr>
            <w:r>
              <w:rPr>
                <w:rFonts w:ascii="Times New Roman" w:eastAsia="Times New Roman" w:hAnsi="Times New Roman" w:cs="Times New Roman"/>
              </w:rPr>
              <w:t xml:space="preserve">2.0.0 </w:t>
            </w:r>
          </w:p>
        </w:tc>
        <w:tc>
          <w:tcPr>
            <w:tcW w:w="1710" w:type="dxa"/>
            <w:tcBorders>
              <w:top w:val="single" w:sz="4" w:space="0" w:color="000000"/>
              <w:left w:val="single" w:sz="4" w:space="0" w:color="000000"/>
              <w:bottom w:val="single" w:sz="4" w:space="0" w:color="000000"/>
              <w:right w:val="single" w:sz="4" w:space="0" w:color="000000"/>
            </w:tcBorders>
          </w:tcPr>
          <w:p w14:paraId="728C9CCD" w14:textId="77777777" w:rsidR="009D512D" w:rsidRDefault="00AC251D">
            <w:pPr>
              <w:spacing w:after="0" w:line="259" w:lineRule="auto"/>
              <w:ind w:left="0" w:right="0" w:firstLine="0"/>
              <w:jc w:val="left"/>
            </w:pPr>
            <w:r>
              <w:rPr>
                <w:rFonts w:ascii="Times New Roman" w:eastAsia="Times New Roman" w:hAnsi="Times New Roman" w:cs="Times New Roman"/>
              </w:rPr>
              <w:t xml:space="preserve">February  2018 </w:t>
            </w:r>
          </w:p>
        </w:tc>
        <w:tc>
          <w:tcPr>
            <w:tcW w:w="1250" w:type="dxa"/>
            <w:tcBorders>
              <w:top w:val="single" w:sz="4" w:space="0" w:color="000000"/>
              <w:left w:val="single" w:sz="4" w:space="0" w:color="000000"/>
              <w:bottom w:val="single" w:sz="4" w:space="0" w:color="000000"/>
              <w:right w:val="single" w:sz="4" w:space="0" w:color="000000"/>
            </w:tcBorders>
          </w:tcPr>
          <w:p w14:paraId="176864D4" w14:textId="77777777" w:rsidR="009D512D" w:rsidRDefault="00AC251D">
            <w:pPr>
              <w:spacing w:after="0" w:line="259" w:lineRule="auto"/>
              <w:ind w:left="22" w:right="0" w:firstLine="0"/>
              <w:jc w:val="left"/>
            </w:pPr>
            <w:r>
              <w:rPr>
                <w:rFonts w:ascii="Times New Roman" w:eastAsia="Times New Roman" w:hAnsi="Times New Roman" w:cs="Times New Roman"/>
              </w:rPr>
              <w:t>S</w:t>
            </w:r>
            <w:r w:rsidR="00E250FB">
              <w:rPr>
                <w:rFonts w:ascii="Times New Roman" w:eastAsia="Times New Roman" w:hAnsi="Times New Roman" w:cs="Times New Roman"/>
              </w:rPr>
              <w:t>-</w:t>
            </w:r>
            <w:r>
              <w:rPr>
                <w:rFonts w:ascii="Times New Roman" w:eastAsia="Times New Roman" w:hAnsi="Times New Roman" w:cs="Times New Roman"/>
              </w:rPr>
              <w:t xml:space="preserve">102PT </w:t>
            </w:r>
          </w:p>
        </w:tc>
        <w:tc>
          <w:tcPr>
            <w:tcW w:w="5520" w:type="dxa"/>
            <w:tcBorders>
              <w:top w:val="single" w:sz="4" w:space="0" w:color="000000"/>
              <w:left w:val="single" w:sz="4" w:space="0" w:color="000000"/>
              <w:bottom w:val="single" w:sz="4" w:space="0" w:color="000000"/>
              <w:right w:val="single" w:sz="4" w:space="0" w:color="000000"/>
            </w:tcBorders>
            <w:vAlign w:val="center"/>
          </w:tcPr>
          <w:p w14:paraId="1AF0D257" w14:textId="77777777" w:rsidR="009D512D" w:rsidRDefault="00AC251D">
            <w:pPr>
              <w:spacing w:after="0" w:line="259" w:lineRule="auto"/>
              <w:ind w:left="0" w:right="50" w:firstLine="0"/>
            </w:pPr>
            <w:r>
              <w:rPr>
                <w:rFonts w:ascii="Times New Roman" w:eastAsia="Times New Roman" w:hAnsi="Times New Roman" w:cs="Times New Roman"/>
              </w:rPr>
              <w:t xml:space="preserve">Modified Clause 9.0. Deleted contents of Annex B in preparation for updated S-100 Part 10C guidance. Added Annex F: S-102 Dataset Size and Production, Annex G: Gridding Example, Annex H: Statement added for Multi-Resolution Gridding, Annex I: Statement for future S-102 Tiling. </w:t>
            </w:r>
          </w:p>
        </w:tc>
      </w:tr>
      <w:tr w:rsidR="00FC3529" w14:paraId="78A022A6" w14:textId="77777777" w:rsidTr="008D7FD3">
        <w:trPr>
          <w:trHeight w:val="1990"/>
        </w:trPr>
        <w:tc>
          <w:tcPr>
            <w:tcW w:w="1528" w:type="dxa"/>
            <w:tcBorders>
              <w:top w:val="single" w:sz="4" w:space="0" w:color="000000"/>
              <w:left w:val="single" w:sz="4" w:space="0" w:color="000000"/>
              <w:bottom w:val="single" w:sz="4" w:space="0" w:color="000000"/>
              <w:right w:val="single" w:sz="4" w:space="0" w:color="000000"/>
            </w:tcBorders>
          </w:tcPr>
          <w:p w14:paraId="65546546" w14:textId="77777777" w:rsidR="009D512D" w:rsidRDefault="00AC251D">
            <w:pPr>
              <w:spacing w:after="0" w:line="259" w:lineRule="auto"/>
              <w:ind w:left="0" w:right="0" w:firstLine="0"/>
              <w:jc w:val="left"/>
            </w:pPr>
            <w:r>
              <w:rPr>
                <w:rFonts w:ascii="Times New Roman" w:eastAsia="Times New Roman" w:hAnsi="Times New Roman" w:cs="Times New Roman"/>
              </w:rPr>
              <w:t xml:space="preserve">2.0.0 </w:t>
            </w:r>
          </w:p>
        </w:tc>
        <w:tc>
          <w:tcPr>
            <w:tcW w:w="1710" w:type="dxa"/>
            <w:tcBorders>
              <w:top w:val="single" w:sz="4" w:space="0" w:color="000000"/>
              <w:left w:val="single" w:sz="4" w:space="0" w:color="000000"/>
              <w:bottom w:val="single" w:sz="4" w:space="0" w:color="000000"/>
              <w:right w:val="single" w:sz="4" w:space="0" w:color="000000"/>
            </w:tcBorders>
          </w:tcPr>
          <w:p w14:paraId="71BE19E0" w14:textId="77777777" w:rsidR="009D512D" w:rsidRDefault="00AC251D">
            <w:pPr>
              <w:spacing w:after="0" w:line="259" w:lineRule="auto"/>
              <w:ind w:left="0" w:right="0" w:firstLine="0"/>
              <w:jc w:val="left"/>
            </w:pPr>
            <w:r>
              <w:rPr>
                <w:rFonts w:ascii="Times New Roman" w:eastAsia="Times New Roman" w:hAnsi="Times New Roman" w:cs="Times New Roman"/>
              </w:rPr>
              <w:t xml:space="preserve">June 2018 </w:t>
            </w:r>
          </w:p>
        </w:tc>
        <w:tc>
          <w:tcPr>
            <w:tcW w:w="1250" w:type="dxa"/>
            <w:tcBorders>
              <w:top w:val="single" w:sz="4" w:space="0" w:color="000000"/>
              <w:left w:val="single" w:sz="4" w:space="0" w:color="000000"/>
              <w:bottom w:val="single" w:sz="4" w:space="0" w:color="000000"/>
              <w:right w:val="single" w:sz="4" w:space="0" w:color="000000"/>
            </w:tcBorders>
          </w:tcPr>
          <w:p w14:paraId="24F39259" w14:textId="77777777" w:rsidR="009D512D" w:rsidRDefault="00AC251D">
            <w:pPr>
              <w:spacing w:after="0" w:line="259" w:lineRule="auto"/>
              <w:ind w:left="22" w:right="0" w:firstLine="0"/>
              <w:jc w:val="left"/>
            </w:pPr>
            <w:r>
              <w:rPr>
                <w:rFonts w:ascii="Times New Roman" w:eastAsia="Times New Roman" w:hAnsi="Times New Roman" w:cs="Times New Roman"/>
              </w:rPr>
              <w:t>S</w:t>
            </w:r>
            <w:r w:rsidR="00E250FB">
              <w:rPr>
                <w:rFonts w:ascii="Times New Roman" w:eastAsia="Times New Roman" w:hAnsi="Times New Roman" w:cs="Times New Roman"/>
              </w:rPr>
              <w:t>-</w:t>
            </w:r>
            <w:r>
              <w:rPr>
                <w:rFonts w:ascii="Times New Roman" w:eastAsia="Times New Roman" w:hAnsi="Times New Roman" w:cs="Times New Roman"/>
              </w:rPr>
              <w:t xml:space="preserve">102PT </w:t>
            </w:r>
          </w:p>
        </w:tc>
        <w:tc>
          <w:tcPr>
            <w:tcW w:w="5520" w:type="dxa"/>
            <w:tcBorders>
              <w:top w:val="single" w:sz="4" w:space="0" w:color="000000"/>
              <w:left w:val="single" w:sz="4" w:space="0" w:color="000000"/>
              <w:bottom w:val="single" w:sz="4" w:space="0" w:color="000000"/>
              <w:right w:val="single" w:sz="4" w:space="0" w:color="000000"/>
            </w:tcBorders>
            <w:vAlign w:val="center"/>
          </w:tcPr>
          <w:p w14:paraId="2F42306F" w14:textId="124216F9" w:rsidR="009D512D" w:rsidRDefault="00AC251D">
            <w:pPr>
              <w:spacing w:after="120" w:line="240" w:lineRule="auto"/>
              <w:ind w:left="0" w:right="49" w:firstLine="0"/>
            </w:pPr>
            <w:r>
              <w:rPr>
                <w:rFonts w:ascii="Times New Roman" w:eastAsia="Times New Roman" w:hAnsi="Times New Roman" w:cs="Times New Roman"/>
              </w:rPr>
              <w:t xml:space="preserve">Modifications to align with S-100 v4.0.0, S-100 Part 10c development, and actions from </w:t>
            </w:r>
            <w:r w:rsidR="00AA1F98">
              <w:rPr>
                <w:rFonts w:ascii="Times New Roman" w:eastAsia="Times New Roman" w:hAnsi="Times New Roman" w:cs="Times New Roman"/>
              </w:rPr>
              <w:t>4</w:t>
            </w:r>
            <w:r w:rsidR="00AA1F98" w:rsidRPr="00AA1F98">
              <w:rPr>
                <w:rFonts w:ascii="Times New Roman" w:eastAsia="Times New Roman" w:hAnsi="Times New Roman" w:cs="Times New Roman"/>
                <w:vertAlign w:val="superscript"/>
              </w:rPr>
              <w:t>th</w:t>
            </w:r>
            <w:r w:rsidR="00AA1F98">
              <w:rPr>
                <w:rFonts w:ascii="Times New Roman" w:eastAsia="Times New Roman" w:hAnsi="Times New Roman" w:cs="Times New Roman"/>
              </w:rPr>
              <w:t xml:space="preserve"> April </w:t>
            </w:r>
            <w:r>
              <w:rPr>
                <w:rFonts w:ascii="Times New Roman" w:eastAsia="Times New Roman" w:hAnsi="Times New Roman" w:cs="Times New Roman"/>
              </w:rPr>
              <w:t xml:space="preserve">S-102 Project Team Meeting.  </w:t>
            </w:r>
          </w:p>
          <w:p w14:paraId="1948CC79" w14:textId="77777777" w:rsidR="009D512D" w:rsidRDefault="00AC251D">
            <w:pPr>
              <w:spacing w:after="99" w:line="259" w:lineRule="auto"/>
              <w:ind w:left="0" w:right="0" w:firstLine="0"/>
              <w:jc w:val="left"/>
            </w:pPr>
            <w:r>
              <w:rPr>
                <w:rFonts w:ascii="Times New Roman" w:eastAsia="Times New Roman" w:hAnsi="Times New Roman" w:cs="Times New Roman"/>
              </w:rPr>
              <w:t xml:space="preserve">Modified content throughout the following sections:  </w:t>
            </w:r>
          </w:p>
          <w:p w14:paraId="18D8EFA3" w14:textId="77777777" w:rsidR="009D512D" w:rsidRDefault="00AC251D" w:rsidP="00AB2A08">
            <w:pPr>
              <w:pStyle w:val="Listenabsatz"/>
              <w:numPr>
                <w:ilvl w:val="0"/>
                <w:numId w:val="37"/>
              </w:numPr>
              <w:spacing w:after="101" w:line="259" w:lineRule="auto"/>
              <w:ind w:right="0"/>
              <w:jc w:val="left"/>
            </w:pPr>
            <w:r w:rsidRPr="00AB2A08">
              <w:rPr>
                <w:rFonts w:ascii="Times New Roman" w:eastAsia="Times New Roman" w:hAnsi="Times New Roman" w:cs="Times New Roman"/>
              </w:rPr>
              <w:t xml:space="preserve">Clause 1, 3, 4, 5, 6, 9, 10, 11, and 12. </w:t>
            </w:r>
          </w:p>
          <w:p w14:paraId="556E0419" w14:textId="77777777" w:rsidR="009D512D" w:rsidRDefault="00AC251D" w:rsidP="00AB2A08">
            <w:pPr>
              <w:pStyle w:val="Listenabsatz"/>
              <w:numPr>
                <w:ilvl w:val="0"/>
                <w:numId w:val="37"/>
              </w:numPr>
              <w:spacing w:after="0" w:line="259" w:lineRule="auto"/>
              <w:ind w:right="0"/>
              <w:jc w:val="left"/>
            </w:pPr>
            <w:r w:rsidRPr="00AB2A08">
              <w:rPr>
                <w:rFonts w:ascii="Times New Roman" w:eastAsia="Times New Roman" w:hAnsi="Times New Roman" w:cs="Times New Roman"/>
              </w:rPr>
              <w:t xml:space="preserve">Annexes A, B, D, F, G, and I. </w:t>
            </w:r>
          </w:p>
        </w:tc>
      </w:tr>
      <w:tr w:rsidR="007E56BB" w14:paraId="4B45065B" w14:textId="77777777" w:rsidTr="008D7FD3">
        <w:trPr>
          <w:trHeight w:val="1356"/>
        </w:trPr>
        <w:tc>
          <w:tcPr>
            <w:tcW w:w="1528" w:type="dxa"/>
            <w:tcBorders>
              <w:top w:val="single" w:sz="4" w:space="0" w:color="000000"/>
              <w:left w:val="single" w:sz="4" w:space="0" w:color="000000"/>
              <w:bottom w:val="single" w:sz="4" w:space="0" w:color="000000"/>
              <w:right w:val="single" w:sz="4" w:space="0" w:color="000000"/>
            </w:tcBorders>
            <w:vAlign w:val="center"/>
          </w:tcPr>
          <w:p w14:paraId="325E25E7" w14:textId="313D80EE" w:rsidR="009D512D" w:rsidRDefault="001020AE">
            <w:pPr>
              <w:spacing w:after="0" w:line="259" w:lineRule="auto"/>
              <w:ind w:left="0" w:right="0" w:firstLine="0"/>
              <w:jc w:val="left"/>
            </w:pPr>
            <w:r>
              <w:rPr>
                <w:rFonts w:ascii="Times New Roman" w:eastAsia="Times New Roman" w:hAnsi="Times New Roman" w:cs="Times New Roman"/>
              </w:rPr>
              <w:t>2.0.0</w:t>
            </w:r>
          </w:p>
        </w:tc>
        <w:tc>
          <w:tcPr>
            <w:tcW w:w="1710" w:type="dxa"/>
            <w:tcBorders>
              <w:top w:val="single" w:sz="4" w:space="0" w:color="000000"/>
              <w:left w:val="single" w:sz="4" w:space="0" w:color="000000"/>
              <w:bottom w:val="single" w:sz="4" w:space="0" w:color="000000"/>
              <w:right w:val="single" w:sz="4" w:space="0" w:color="000000"/>
            </w:tcBorders>
            <w:vAlign w:val="center"/>
          </w:tcPr>
          <w:p w14:paraId="60E0E276" w14:textId="7600863F" w:rsidR="009D512D" w:rsidRDefault="008A7424">
            <w:pPr>
              <w:spacing w:after="0" w:line="259" w:lineRule="auto"/>
              <w:ind w:left="0" w:right="0" w:firstLine="0"/>
              <w:jc w:val="left"/>
            </w:pPr>
            <w:r>
              <w:rPr>
                <w:rFonts w:ascii="Times New Roman" w:eastAsia="Times New Roman" w:hAnsi="Times New Roman" w:cs="Times New Roman"/>
              </w:rPr>
              <w:t>October/November 2018</w:t>
            </w:r>
          </w:p>
        </w:tc>
        <w:tc>
          <w:tcPr>
            <w:tcW w:w="1250" w:type="dxa"/>
            <w:tcBorders>
              <w:top w:val="single" w:sz="4" w:space="0" w:color="000000"/>
              <w:left w:val="single" w:sz="4" w:space="0" w:color="000000"/>
              <w:bottom w:val="single" w:sz="4" w:space="0" w:color="000000"/>
              <w:right w:val="single" w:sz="4" w:space="0" w:color="000000"/>
            </w:tcBorders>
            <w:vAlign w:val="center"/>
          </w:tcPr>
          <w:p w14:paraId="2E5CB703" w14:textId="6890F32C" w:rsidR="009D512D" w:rsidRDefault="008A7424">
            <w:pPr>
              <w:spacing w:after="0" w:line="259" w:lineRule="auto"/>
              <w:ind w:left="22" w:right="0" w:firstLine="0"/>
              <w:jc w:val="left"/>
            </w:pPr>
            <w:r>
              <w:rPr>
                <w:rFonts w:ascii="Times New Roman" w:eastAsia="Times New Roman" w:hAnsi="Times New Roman" w:cs="Times New Roman"/>
              </w:rPr>
              <w:t>S-102PT</w:t>
            </w:r>
          </w:p>
        </w:tc>
        <w:tc>
          <w:tcPr>
            <w:tcW w:w="5520" w:type="dxa"/>
            <w:tcBorders>
              <w:top w:val="single" w:sz="4" w:space="0" w:color="000000"/>
              <w:left w:val="single" w:sz="4" w:space="0" w:color="000000"/>
              <w:bottom w:val="single" w:sz="4" w:space="0" w:color="000000"/>
              <w:right w:val="single" w:sz="4" w:space="0" w:color="000000"/>
            </w:tcBorders>
            <w:vAlign w:val="center"/>
          </w:tcPr>
          <w:p w14:paraId="0C02CBC9" w14:textId="4C5FEC50" w:rsidR="009D512D" w:rsidRDefault="007E56BB">
            <w:pPr>
              <w:spacing w:after="0" w:line="259" w:lineRule="auto"/>
              <w:ind w:left="43" w:righ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 xml:space="preserve">Entered Redline </w:t>
            </w:r>
            <w:r w:rsidRPr="007E56BB">
              <w:rPr>
                <w:rFonts w:ascii="Times New Roman" w:eastAsia="Times New Roman" w:hAnsi="Times New Roman" w:cs="Times New Roman"/>
                <w:color w:val="auto"/>
              </w:rPr>
              <w:t xml:space="preserve">comments </w:t>
            </w:r>
            <w:r>
              <w:rPr>
                <w:rFonts w:ascii="Times New Roman" w:eastAsia="Times New Roman" w:hAnsi="Times New Roman" w:cs="Times New Roman"/>
                <w:color w:val="auto"/>
              </w:rPr>
              <w:t xml:space="preserve">from </w:t>
            </w:r>
            <w:r w:rsidRPr="007E56BB">
              <w:rPr>
                <w:rFonts w:ascii="Times New Roman" w:eastAsia="Times New Roman" w:hAnsi="Times New Roman" w:cs="Times New Roman"/>
                <w:color w:val="auto"/>
              </w:rPr>
              <w:t>HSSC Letter 02/2018</w:t>
            </w:r>
          </w:p>
          <w:p w14:paraId="62509205" w14:textId="77777777" w:rsidR="007E56BB" w:rsidRDefault="007E56BB">
            <w:pPr>
              <w:spacing w:after="0" w:line="259" w:lineRule="auto"/>
              <w:ind w:left="43" w:right="0" w:firstLine="0"/>
              <w:jc w:val="left"/>
              <w:rPr>
                <w:rFonts w:ascii="Times New Roman" w:eastAsia="Times New Roman" w:hAnsi="Times New Roman" w:cs="Times New Roman"/>
                <w:color w:val="auto"/>
              </w:rPr>
            </w:pPr>
          </w:p>
          <w:p w14:paraId="5E2AB5E1" w14:textId="546E9B84" w:rsidR="007E56BB" w:rsidRPr="007E56BB" w:rsidRDefault="007E56BB" w:rsidP="007E56BB">
            <w:pPr>
              <w:spacing w:after="0" w:line="259" w:lineRule="auto"/>
              <w:ind w:left="43" w:righ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Modified content includes:</w:t>
            </w:r>
          </w:p>
          <w:p w14:paraId="6474AEBA" w14:textId="2838B6D0" w:rsidR="007E56BB" w:rsidRDefault="007E56BB" w:rsidP="007E56BB">
            <w:pPr>
              <w:pStyle w:val="Listenabsatz"/>
              <w:numPr>
                <w:ilvl w:val="0"/>
                <w:numId w:val="36"/>
              </w:numPr>
              <w:spacing w:after="101" w:line="259" w:lineRule="auto"/>
              <w:ind w:right="0"/>
              <w:jc w:val="left"/>
            </w:pPr>
            <w:r w:rsidRPr="007E56BB">
              <w:rPr>
                <w:rFonts w:ascii="Times New Roman" w:eastAsia="Times New Roman" w:hAnsi="Times New Roman" w:cs="Times New Roman"/>
              </w:rPr>
              <w:t xml:space="preserve">Clause 1, 3, 4, 5, 6, 9, 10, 11, and 12. </w:t>
            </w:r>
          </w:p>
          <w:p w14:paraId="35E5C861" w14:textId="229C759D" w:rsidR="007E56BB" w:rsidRDefault="007E56BB" w:rsidP="007E56BB">
            <w:pPr>
              <w:pStyle w:val="Listenabsatz"/>
              <w:numPr>
                <w:ilvl w:val="0"/>
                <w:numId w:val="36"/>
              </w:numPr>
              <w:spacing w:after="0" w:line="259" w:lineRule="auto"/>
              <w:ind w:right="0"/>
              <w:jc w:val="left"/>
            </w:pPr>
            <w:r w:rsidRPr="007E56BB">
              <w:rPr>
                <w:rFonts w:ascii="Times New Roman" w:eastAsia="Times New Roman" w:hAnsi="Times New Roman" w:cs="Times New Roman"/>
              </w:rPr>
              <w:t>Annexes A, B, D, F, G, and I.</w:t>
            </w:r>
          </w:p>
        </w:tc>
      </w:tr>
      <w:tr w:rsidR="007E56BB" w14:paraId="0ADA4F4A" w14:textId="77777777" w:rsidTr="008D7FD3">
        <w:trPr>
          <w:trHeight w:val="879"/>
        </w:trPr>
        <w:tc>
          <w:tcPr>
            <w:tcW w:w="1528" w:type="dxa"/>
            <w:tcBorders>
              <w:top w:val="single" w:sz="4" w:space="0" w:color="000000"/>
              <w:left w:val="single" w:sz="4" w:space="0" w:color="000000"/>
              <w:bottom w:val="single" w:sz="4" w:space="0" w:color="000000"/>
              <w:right w:val="single" w:sz="4" w:space="0" w:color="000000"/>
            </w:tcBorders>
            <w:vAlign w:val="center"/>
          </w:tcPr>
          <w:p w14:paraId="3211B816" w14:textId="27905F2B" w:rsidR="009D512D" w:rsidRDefault="00AC251D">
            <w:pPr>
              <w:spacing w:after="0" w:line="259" w:lineRule="auto"/>
              <w:ind w:left="0" w:right="0" w:firstLine="0"/>
              <w:jc w:val="left"/>
            </w:pPr>
            <w:r>
              <w:rPr>
                <w:rFonts w:ascii="Times New Roman" w:eastAsia="Times New Roman" w:hAnsi="Times New Roman" w:cs="Times New Roman"/>
              </w:rPr>
              <w:t xml:space="preserve"> </w:t>
            </w:r>
            <w:r w:rsidR="008A7424">
              <w:rPr>
                <w:rFonts w:ascii="Times New Roman" w:eastAsia="Times New Roman" w:hAnsi="Times New Roman" w:cs="Times New Roman"/>
              </w:rPr>
              <w:t>2.0.0</w:t>
            </w:r>
          </w:p>
        </w:tc>
        <w:tc>
          <w:tcPr>
            <w:tcW w:w="1710" w:type="dxa"/>
            <w:tcBorders>
              <w:top w:val="single" w:sz="4" w:space="0" w:color="000000"/>
              <w:left w:val="single" w:sz="4" w:space="0" w:color="000000"/>
              <w:bottom w:val="single" w:sz="4" w:space="0" w:color="000000"/>
              <w:right w:val="single" w:sz="4" w:space="0" w:color="000000"/>
            </w:tcBorders>
            <w:vAlign w:val="center"/>
          </w:tcPr>
          <w:p w14:paraId="6CCFF476" w14:textId="16C2EA9B" w:rsidR="009D512D" w:rsidRDefault="008A7424">
            <w:pPr>
              <w:spacing w:after="0" w:line="259" w:lineRule="auto"/>
              <w:ind w:left="0" w:right="0" w:firstLine="0"/>
              <w:jc w:val="left"/>
            </w:pPr>
            <w:r>
              <w:rPr>
                <w:rFonts w:ascii="Times New Roman" w:eastAsia="Times New Roman" w:hAnsi="Times New Roman" w:cs="Times New Roman"/>
              </w:rPr>
              <w:t>January/February</w:t>
            </w:r>
            <w:r w:rsidR="00296C83">
              <w:rPr>
                <w:rFonts w:ascii="Times New Roman" w:eastAsia="Times New Roman" w:hAnsi="Times New Roman" w:cs="Times New Roman"/>
              </w:rPr>
              <w:t>/March</w:t>
            </w:r>
            <w:r>
              <w:rPr>
                <w:rFonts w:ascii="Times New Roman" w:eastAsia="Times New Roman" w:hAnsi="Times New Roman" w:cs="Times New Roman"/>
              </w:rPr>
              <w:t xml:space="preserve"> 2019</w:t>
            </w:r>
          </w:p>
        </w:tc>
        <w:tc>
          <w:tcPr>
            <w:tcW w:w="1250" w:type="dxa"/>
            <w:tcBorders>
              <w:top w:val="single" w:sz="4" w:space="0" w:color="000000"/>
              <w:left w:val="single" w:sz="4" w:space="0" w:color="000000"/>
              <w:bottom w:val="single" w:sz="4" w:space="0" w:color="000000"/>
              <w:right w:val="single" w:sz="4" w:space="0" w:color="000000"/>
            </w:tcBorders>
            <w:vAlign w:val="center"/>
          </w:tcPr>
          <w:p w14:paraId="00E25638" w14:textId="4FFEB492" w:rsidR="009D512D" w:rsidRDefault="008A7424">
            <w:pPr>
              <w:spacing w:after="0" w:line="259" w:lineRule="auto"/>
              <w:ind w:left="22" w:right="0" w:firstLine="0"/>
              <w:jc w:val="left"/>
            </w:pPr>
            <w:r>
              <w:rPr>
                <w:rFonts w:ascii="Times New Roman" w:eastAsia="Times New Roman" w:hAnsi="Times New Roman" w:cs="Times New Roman"/>
              </w:rPr>
              <w:t>S-102PT</w:t>
            </w:r>
          </w:p>
        </w:tc>
        <w:tc>
          <w:tcPr>
            <w:tcW w:w="5520" w:type="dxa"/>
            <w:tcBorders>
              <w:top w:val="single" w:sz="4" w:space="0" w:color="000000"/>
              <w:left w:val="single" w:sz="4" w:space="0" w:color="000000"/>
              <w:bottom w:val="single" w:sz="4" w:space="0" w:color="000000"/>
              <w:right w:val="single" w:sz="4" w:space="0" w:color="000000"/>
            </w:tcBorders>
            <w:vAlign w:val="center"/>
          </w:tcPr>
          <w:p w14:paraId="3600F469" w14:textId="73B61BD0" w:rsidR="007E56BB" w:rsidRDefault="007E56BB" w:rsidP="007E56BB">
            <w:pPr>
              <w:spacing w:after="0" w:line="259" w:lineRule="auto"/>
              <w:ind w:right="0"/>
              <w:jc w:val="left"/>
              <w:rPr>
                <w:rFonts w:ascii="Times New Roman" w:eastAsia="Times New Roman" w:hAnsi="Times New Roman" w:cs="Times New Roman"/>
                <w:color w:val="auto"/>
              </w:rPr>
            </w:pPr>
            <w:r w:rsidRPr="007E56BB">
              <w:rPr>
                <w:rFonts w:ascii="Times New Roman" w:eastAsia="Times New Roman" w:hAnsi="Times New Roman" w:cs="Times New Roman"/>
                <w:color w:val="auto"/>
              </w:rPr>
              <w:t xml:space="preserve">Adjudicated </w:t>
            </w:r>
            <w:r>
              <w:rPr>
                <w:rFonts w:ascii="Times New Roman" w:eastAsia="Times New Roman" w:hAnsi="Times New Roman" w:cs="Times New Roman"/>
                <w:color w:val="auto"/>
              </w:rPr>
              <w:t xml:space="preserve">HSSC and S102PT </w:t>
            </w:r>
            <w:r w:rsidRPr="007E56BB">
              <w:rPr>
                <w:rFonts w:ascii="Times New Roman" w:eastAsia="Times New Roman" w:hAnsi="Times New Roman" w:cs="Times New Roman"/>
                <w:color w:val="auto"/>
              </w:rPr>
              <w:t>Comments</w:t>
            </w:r>
            <w:r>
              <w:rPr>
                <w:rFonts w:ascii="Times New Roman" w:eastAsia="Times New Roman" w:hAnsi="Times New Roman" w:cs="Times New Roman"/>
                <w:color w:val="auto"/>
              </w:rPr>
              <w:t xml:space="preserve"> at 5</w:t>
            </w:r>
            <w:r w:rsidRPr="007E56BB">
              <w:rPr>
                <w:rFonts w:ascii="Times New Roman" w:eastAsia="Times New Roman" w:hAnsi="Times New Roman" w:cs="Times New Roman"/>
                <w:color w:val="auto"/>
                <w:vertAlign w:val="superscript"/>
              </w:rPr>
              <w:t>th</w:t>
            </w:r>
            <w:r>
              <w:rPr>
                <w:rFonts w:ascii="Times New Roman" w:eastAsia="Times New Roman" w:hAnsi="Times New Roman" w:cs="Times New Roman"/>
                <w:color w:val="auto"/>
              </w:rPr>
              <w:t xml:space="preserve"> S-102</w:t>
            </w:r>
            <w:r w:rsidR="00AA1F98">
              <w:rPr>
                <w:rFonts w:ascii="Times New Roman" w:eastAsia="Times New Roman" w:hAnsi="Times New Roman" w:cs="Times New Roman"/>
                <w:color w:val="auto"/>
              </w:rPr>
              <w:t xml:space="preserve"> Project Team Meeting.</w:t>
            </w:r>
          </w:p>
          <w:p w14:paraId="59B308ED" w14:textId="77777777" w:rsidR="007E56BB" w:rsidRDefault="007E56BB" w:rsidP="007E56BB">
            <w:pPr>
              <w:spacing w:after="0" w:line="259" w:lineRule="auto"/>
              <w:ind w:right="0"/>
              <w:jc w:val="left"/>
              <w:rPr>
                <w:rFonts w:ascii="Times New Roman" w:eastAsia="Times New Roman" w:hAnsi="Times New Roman" w:cs="Times New Roman"/>
                <w:color w:val="auto"/>
              </w:rPr>
            </w:pPr>
          </w:p>
          <w:p w14:paraId="70BCB622" w14:textId="77777777" w:rsidR="007E56BB" w:rsidRPr="007E56BB" w:rsidRDefault="007E56BB" w:rsidP="007E56BB">
            <w:pPr>
              <w:spacing w:after="0" w:line="259" w:lineRule="auto"/>
              <w:ind w:left="43" w:right="0" w:firstLine="0"/>
              <w:jc w:val="left"/>
              <w:rPr>
                <w:rFonts w:ascii="Times New Roman" w:eastAsia="Times New Roman" w:hAnsi="Times New Roman" w:cs="Times New Roman"/>
                <w:color w:val="auto"/>
              </w:rPr>
            </w:pPr>
            <w:r>
              <w:t xml:space="preserve"> </w:t>
            </w:r>
            <w:r>
              <w:rPr>
                <w:rFonts w:ascii="Times New Roman" w:eastAsia="Times New Roman" w:hAnsi="Times New Roman" w:cs="Times New Roman"/>
                <w:color w:val="auto"/>
              </w:rPr>
              <w:t>Modified content includes:</w:t>
            </w:r>
          </w:p>
          <w:p w14:paraId="4E21564D" w14:textId="77777777" w:rsidR="007E56BB" w:rsidRPr="007E56BB" w:rsidRDefault="007E56BB" w:rsidP="007E56BB">
            <w:pPr>
              <w:pStyle w:val="Listenabsatz"/>
              <w:numPr>
                <w:ilvl w:val="0"/>
                <w:numId w:val="36"/>
              </w:numPr>
              <w:spacing w:after="101" w:line="259" w:lineRule="auto"/>
              <w:ind w:right="0"/>
              <w:jc w:val="left"/>
            </w:pPr>
            <w:r w:rsidRPr="007E56BB">
              <w:rPr>
                <w:rFonts w:ascii="Times New Roman" w:eastAsia="Times New Roman" w:hAnsi="Times New Roman" w:cs="Times New Roman"/>
              </w:rPr>
              <w:t xml:space="preserve">Clause 1, 3, 4, 5, 6, 9, 10, 11, and 12. </w:t>
            </w:r>
          </w:p>
          <w:p w14:paraId="061265DC" w14:textId="6FF8A362" w:rsidR="008A7424" w:rsidRDefault="007E56BB" w:rsidP="007E56BB">
            <w:pPr>
              <w:pStyle w:val="Listenabsatz"/>
              <w:numPr>
                <w:ilvl w:val="0"/>
                <w:numId w:val="36"/>
              </w:numPr>
              <w:spacing w:after="101" w:line="259" w:lineRule="auto"/>
              <w:ind w:right="0"/>
              <w:jc w:val="left"/>
            </w:pPr>
            <w:r w:rsidRPr="007E56BB">
              <w:rPr>
                <w:rFonts w:ascii="Times New Roman" w:eastAsia="Times New Roman" w:hAnsi="Times New Roman" w:cs="Times New Roman"/>
              </w:rPr>
              <w:t>Annexes A, B, D, F, G, and I.</w:t>
            </w:r>
          </w:p>
        </w:tc>
      </w:tr>
      <w:tr w:rsidR="00E470A0" w14:paraId="35DE89DD" w14:textId="77777777" w:rsidTr="008D7FD3">
        <w:trPr>
          <w:trHeight w:val="480"/>
        </w:trPr>
        <w:tc>
          <w:tcPr>
            <w:tcW w:w="1528" w:type="dxa"/>
            <w:tcBorders>
              <w:top w:val="single" w:sz="4" w:space="0" w:color="000000"/>
              <w:left w:val="single" w:sz="4" w:space="0" w:color="000000"/>
              <w:bottom w:val="single" w:sz="4" w:space="0" w:color="000000"/>
              <w:right w:val="single" w:sz="4" w:space="0" w:color="000000"/>
            </w:tcBorders>
            <w:vAlign w:val="center"/>
          </w:tcPr>
          <w:p w14:paraId="742088DA"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1F2F1242"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250" w:type="dxa"/>
            <w:tcBorders>
              <w:top w:val="single" w:sz="4" w:space="0" w:color="000000"/>
              <w:left w:val="single" w:sz="4" w:space="0" w:color="000000"/>
              <w:bottom w:val="single" w:sz="4" w:space="0" w:color="000000"/>
              <w:right w:val="single" w:sz="4" w:space="0" w:color="000000"/>
            </w:tcBorders>
            <w:vAlign w:val="center"/>
          </w:tcPr>
          <w:p w14:paraId="6BDC2BCA"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 </w:t>
            </w:r>
          </w:p>
        </w:tc>
        <w:tc>
          <w:tcPr>
            <w:tcW w:w="5520" w:type="dxa"/>
            <w:tcBorders>
              <w:top w:val="single" w:sz="4" w:space="0" w:color="000000"/>
              <w:left w:val="single" w:sz="4" w:space="0" w:color="000000"/>
              <w:bottom w:val="single" w:sz="4" w:space="0" w:color="000000"/>
              <w:right w:val="single" w:sz="4" w:space="0" w:color="000000"/>
            </w:tcBorders>
            <w:vAlign w:val="center"/>
          </w:tcPr>
          <w:p w14:paraId="7888DEF6"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 </w:t>
            </w:r>
          </w:p>
        </w:tc>
      </w:tr>
      <w:tr w:rsidR="00E470A0" w14:paraId="6C65C6AD" w14:textId="77777777" w:rsidTr="008D7FD3">
        <w:trPr>
          <w:trHeight w:val="480"/>
        </w:trPr>
        <w:tc>
          <w:tcPr>
            <w:tcW w:w="1528" w:type="dxa"/>
            <w:tcBorders>
              <w:top w:val="single" w:sz="4" w:space="0" w:color="000000"/>
              <w:left w:val="single" w:sz="4" w:space="0" w:color="000000"/>
              <w:bottom w:val="single" w:sz="4" w:space="0" w:color="000000"/>
              <w:right w:val="single" w:sz="4" w:space="0" w:color="000000"/>
            </w:tcBorders>
            <w:vAlign w:val="center"/>
          </w:tcPr>
          <w:p w14:paraId="355BBEEC"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1BB84332"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250" w:type="dxa"/>
            <w:tcBorders>
              <w:top w:val="single" w:sz="4" w:space="0" w:color="000000"/>
              <w:left w:val="single" w:sz="4" w:space="0" w:color="000000"/>
              <w:bottom w:val="single" w:sz="4" w:space="0" w:color="000000"/>
              <w:right w:val="single" w:sz="4" w:space="0" w:color="000000"/>
            </w:tcBorders>
            <w:vAlign w:val="center"/>
          </w:tcPr>
          <w:p w14:paraId="06F69861"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 </w:t>
            </w:r>
          </w:p>
        </w:tc>
        <w:tc>
          <w:tcPr>
            <w:tcW w:w="5520" w:type="dxa"/>
            <w:tcBorders>
              <w:top w:val="single" w:sz="4" w:space="0" w:color="000000"/>
              <w:left w:val="single" w:sz="4" w:space="0" w:color="000000"/>
              <w:bottom w:val="single" w:sz="4" w:space="0" w:color="000000"/>
              <w:right w:val="single" w:sz="4" w:space="0" w:color="000000"/>
            </w:tcBorders>
            <w:vAlign w:val="center"/>
          </w:tcPr>
          <w:p w14:paraId="3D407218"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 </w:t>
            </w:r>
          </w:p>
        </w:tc>
      </w:tr>
      <w:tr w:rsidR="00E470A0" w14:paraId="2FC8791E" w14:textId="77777777" w:rsidTr="008D7FD3">
        <w:trPr>
          <w:trHeight w:val="480"/>
        </w:trPr>
        <w:tc>
          <w:tcPr>
            <w:tcW w:w="1528" w:type="dxa"/>
            <w:tcBorders>
              <w:top w:val="single" w:sz="4" w:space="0" w:color="000000"/>
              <w:left w:val="single" w:sz="4" w:space="0" w:color="000000"/>
              <w:bottom w:val="single" w:sz="4" w:space="0" w:color="000000"/>
              <w:right w:val="single" w:sz="4" w:space="0" w:color="000000"/>
            </w:tcBorders>
            <w:vAlign w:val="center"/>
          </w:tcPr>
          <w:p w14:paraId="1783D163"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3704843A"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250" w:type="dxa"/>
            <w:tcBorders>
              <w:top w:val="single" w:sz="4" w:space="0" w:color="000000"/>
              <w:left w:val="single" w:sz="4" w:space="0" w:color="000000"/>
              <w:bottom w:val="single" w:sz="4" w:space="0" w:color="000000"/>
              <w:right w:val="single" w:sz="4" w:space="0" w:color="000000"/>
            </w:tcBorders>
            <w:vAlign w:val="center"/>
          </w:tcPr>
          <w:p w14:paraId="435186ED"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 </w:t>
            </w:r>
          </w:p>
        </w:tc>
        <w:tc>
          <w:tcPr>
            <w:tcW w:w="5520" w:type="dxa"/>
            <w:tcBorders>
              <w:top w:val="single" w:sz="4" w:space="0" w:color="000000"/>
              <w:left w:val="single" w:sz="4" w:space="0" w:color="000000"/>
              <w:bottom w:val="single" w:sz="4" w:space="0" w:color="000000"/>
              <w:right w:val="single" w:sz="4" w:space="0" w:color="000000"/>
            </w:tcBorders>
            <w:vAlign w:val="center"/>
          </w:tcPr>
          <w:p w14:paraId="29B2147B"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 </w:t>
            </w:r>
          </w:p>
        </w:tc>
      </w:tr>
    </w:tbl>
    <w:p w14:paraId="38DB43D9"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p w14:paraId="4EC6AE67" w14:textId="77777777" w:rsidR="009D512D" w:rsidRDefault="00AC251D">
      <w:pPr>
        <w:spacing w:after="0" w:line="259" w:lineRule="auto"/>
        <w:ind w:left="0" w:right="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371D85B4" w14:textId="77777777" w:rsidR="009D512D" w:rsidRDefault="00AC251D">
      <w:pPr>
        <w:spacing w:after="63" w:line="259" w:lineRule="auto"/>
        <w:ind w:left="0" w:right="0" w:firstLine="0"/>
        <w:jc w:val="left"/>
      </w:pPr>
      <w:r>
        <w:t xml:space="preserve"> </w:t>
      </w:r>
    </w:p>
    <w:p w14:paraId="029F0D88" w14:textId="77777777" w:rsidR="009D512D" w:rsidRDefault="00AC251D">
      <w:pPr>
        <w:spacing w:after="62" w:line="259" w:lineRule="auto"/>
        <w:ind w:left="0" w:right="0" w:firstLine="0"/>
        <w:jc w:val="left"/>
      </w:pPr>
      <w:r>
        <w:t xml:space="preserve"> </w:t>
      </w:r>
    </w:p>
    <w:p w14:paraId="2AD6C44B" w14:textId="77777777" w:rsidR="009D512D" w:rsidRDefault="00AC251D">
      <w:pPr>
        <w:spacing w:after="62" w:line="259" w:lineRule="auto"/>
        <w:ind w:left="0" w:right="0" w:firstLine="0"/>
        <w:jc w:val="left"/>
      </w:pPr>
      <w:r>
        <w:t xml:space="preserve"> </w:t>
      </w:r>
    </w:p>
    <w:p w14:paraId="0C353955" w14:textId="77777777" w:rsidR="009D512D" w:rsidRDefault="00AC251D">
      <w:pPr>
        <w:spacing w:after="62" w:line="259" w:lineRule="auto"/>
        <w:ind w:left="0" w:right="0" w:firstLine="0"/>
        <w:jc w:val="left"/>
      </w:pPr>
      <w:r>
        <w:t xml:space="preserve"> </w:t>
      </w:r>
    </w:p>
    <w:p w14:paraId="70E53251" w14:textId="77777777" w:rsidR="009D512D" w:rsidRDefault="00AC251D">
      <w:pPr>
        <w:spacing w:after="65" w:line="259" w:lineRule="auto"/>
        <w:ind w:left="0" w:right="0" w:firstLine="0"/>
        <w:jc w:val="left"/>
      </w:pPr>
      <w:r>
        <w:t xml:space="preserve"> </w:t>
      </w:r>
    </w:p>
    <w:p w14:paraId="23C82F5C" w14:textId="77777777" w:rsidR="009D512D" w:rsidRDefault="00AC251D">
      <w:pPr>
        <w:spacing w:after="62" w:line="259" w:lineRule="auto"/>
        <w:ind w:left="0" w:right="0" w:firstLine="0"/>
        <w:jc w:val="left"/>
      </w:pPr>
      <w:r>
        <w:t xml:space="preserve"> </w:t>
      </w:r>
    </w:p>
    <w:p w14:paraId="51CD9F7B" w14:textId="77777777" w:rsidR="009D512D" w:rsidRDefault="00AC251D">
      <w:pPr>
        <w:spacing w:after="62" w:line="259" w:lineRule="auto"/>
        <w:ind w:left="0" w:right="0" w:firstLine="0"/>
        <w:jc w:val="left"/>
      </w:pPr>
      <w:r>
        <w:t xml:space="preserve"> </w:t>
      </w:r>
    </w:p>
    <w:p w14:paraId="586C2153" w14:textId="77777777" w:rsidR="009D512D" w:rsidRDefault="00AC251D">
      <w:pPr>
        <w:spacing w:after="62" w:line="259" w:lineRule="auto"/>
        <w:ind w:left="0" w:right="0" w:firstLine="0"/>
        <w:jc w:val="left"/>
      </w:pPr>
      <w:r>
        <w:t xml:space="preserve"> </w:t>
      </w:r>
    </w:p>
    <w:p w14:paraId="47475FB8" w14:textId="77777777" w:rsidR="009D512D" w:rsidRDefault="00AC251D">
      <w:pPr>
        <w:spacing w:after="62" w:line="259" w:lineRule="auto"/>
        <w:ind w:left="0" w:right="0" w:firstLine="0"/>
        <w:jc w:val="left"/>
      </w:pPr>
      <w:r>
        <w:t xml:space="preserve"> </w:t>
      </w:r>
    </w:p>
    <w:p w14:paraId="182FE545" w14:textId="77777777" w:rsidR="009D512D" w:rsidRDefault="00AC251D" w:rsidP="008D7FD3">
      <w:pPr>
        <w:spacing w:after="62" w:line="259" w:lineRule="auto"/>
        <w:ind w:left="0" w:right="0" w:firstLine="0"/>
        <w:jc w:val="left"/>
      </w:pPr>
      <w:r>
        <w:t xml:space="preserve"> </w:t>
      </w:r>
    </w:p>
    <w:p w14:paraId="007B503A" w14:textId="77777777" w:rsidR="009D512D" w:rsidRDefault="00AC251D">
      <w:pPr>
        <w:spacing w:after="88" w:line="259" w:lineRule="auto"/>
        <w:ind w:left="0" w:right="0" w:firstLine="0"/>
        <w:jc w:val="left"/>
      </w:pPr>
      <w:r>
        <w:t xml:space="preserve"> </w:t>
      </w:r>
    </w:p>
    <w:p w14:paraId="15C1717A" w14:textId="0A2D853E" w:rsidR="009D512D" w:rsidRDefault="00AC251D" w:rsidP="008D7FD3">
      <w:pPr>
        <w:ind w:left="0" w:right="0" w:firstLine="0"/>
        <w:jc w:val="center"/>
      </w:pPr>
      <w:r>
        <w:t xml:space="preserve">Page intentionally left blank </w:t>
      </w:r>
      <w:r>
        <w:br w:type="page"/>
      </w:r>
    </w:p>
    <w:p w14:paraId="392B15D6" w14:textId="77777777" w:rsidR="009D512D" w:rsidRDefault="00AC251D">
      <w:pPr>
        <w:spacing w:after="262" w:line="259" w:lineRule="auto"/>
        <w:ind w:left="0" w:right="0" w:firstLine="0"/>
        <w:jc w:val="left"/>
      </w:pPr>
      <w:r>
        <w:rPr>
          <w:rFonts w:ascii="Times New Roman" w:eastAsia="Times New Roman" w:hAnsi="Times New Roman" w:cs="Times New Roman"/>
        </w:rPr>
        <w:t xml:space="preserve"> </w:t>
      </w:r>
    </w:p>
    <w:sdt>
      <w:sdtPr>
        <w:rPr>
          <w:rFonts w:ascii="Arial" w:eastAsia="Arial" w:hAnsi="Arial" w:cs="Arial"/>
          <w:b/>
          <w:color w:val="auto"/>
          <w:sz w:val="20"/>
          <w:szCs w:val="22"/>
        </w:rPr>
        <w:id w:val="-433899959"/>
        <w:docPartObj>
          <w:docPartGallery w:val="Table of Contents"/>
          <w:docPartUnique/>
        </w:docPartObj>
      </w:sdtPr>
      <w:sdtEndPr>
        <w:rPr>
          <w:bCs/>
          <w:noProof/>
          <w:color w:val="000000"/>
        </w:rPr>
      </w:sdtEndPr>
      <w:sdtContent>
        <w:p w14:paraId="0A325A52" w14:textId="28878BFD" w:rsidR="00F57CB1" w:rsidRPr="00B709E7" w:rsidRDefault="00F57CB1" w:rsidP="00273B3F">
          <w:pPr>
            <w:pStyle w:val="Inhaltsverzeichnisberschrift"/>
            <w:ind w:right="444"/>
            <w:rPr>
              <w:b/>
              <w:color w:val="auto"/>
            </w:rPr>
          </w:pPr>
          <w:r w:rsidRPr="00B709E7">
            <w:rPr>
              <w:b/>
              <w:color w:val="auto"/>
            </w:rPr>
            <w:t>Table of Contents</w:t>
          </w:r>
        </w:p>
        <w:p w14:paraId="20023B7A" w14:textId="46DD35BF" w:rsidR="00510D10" w:rsidRDefault="00F57CB1">
          <w:pPr>
            <w:pStyle w:val="Verzeichnis1"/>
            <w:rPr>
              <w:rFonts w:asciiTheme="minorHAnsi" w:eastAsiaTheme="minorEastAsia" w:hAnsiTheme="minorHAnsi" w:cstheme="minorBidi"/>
              <w:b w:val="0"/>
              <w:color w:val="auto"/>
              <w:sz w:val="22"/>
            </w:rPr>
          </w:pPr>
          <w:r>
            <w:rPr>
              <w:bCs/>
            </w:rPr>
            <w:fldChar w:fldCharType="begin"/>
          </w:r>
          <w:r>
            <w:rPr>
              <w:bCs/>
            </w:rPr>
            <w:instrText xml:space="preserve"> TOC \o "1-3" \h \z \u </w:instrText>
          </w:r>
          <w:r>
            <w:rPr>
              <w:bCs/>
            </w:rPr>
            <w:fldChar w:fldCharType="separate"/>
          </w:r>
          <w:hyperlink w:anchor="_Toc3544595" w:history="1">
            <w:r w:rsidR="00510D10" w:rsidRPr="00FA0F32">
              <w:rPr>
                <w:rStyle w:val="Hyperlink"/>
              </w:rPr>
              <w:t>1 Overview</w:t>
            </w:r>
            <w:r w:rsidR="00510D10">
              <w:rPr>
                <w:webHidden/>
              </w:rPr>
              <w:tab/>
            </w:r>
            <w:r w:rsidR="00510D10">
              <w:rPr>
                <w:webHidden/>
              </w:rPr>
              <w:fldChar w:fldCharType="begin"/>
            </w:r>
            <w:r w:rsidR="00510D10">
              <w:rPr>
                <w:webHidden/>
              </w:rPr>
              <w:instrText xml:space="preserve"> PAGEREF _Toc3544595 \h </w:instrText>
            </w:r>
            <w:r w:rsidR="00510D10">
              <w:rPr>
                <w:webHidden/>
              </w:rPr>
            </w:r>
            <w:r w:rsidR="00510D10">
              <w:rPr>
                <w:webHidden/>
              </w:rPr>
              <w:fldChar w:fldCharType="separate"/>
            </w:r>
            <w:r w:rsidR="00510D10">
              <w:rPr>
                <w:webHidden/>
              </w:rPr>
              <w:t>1</w:t>
            </w:r>
            <w:r w:rsidR="00510D10">
              <w:rPr>
                <w:webHidden/>
              </w:rPr>
              <w:fldChar w:fldCharType="end"/>
            </w:r>
          </w:hyperlink>
        </w:p>
        <w:p w14:paraId="10B08BC5" w14:textId="66F279B2"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596" w:history="1">
            <w:r w:rsidR="00510D10" w:rsidRPr="00FA0F32">
              <w:rPr>
                <w:rStyle w:val="Hyperlink"/>
                <w:noProof/>
              </w:rPr>
              <w:t>1.1 Introduction</w:t>
            </w:r>
            <w:r w:rsidR="00510D10">
              <w:rPr>
                <w:noProof/>
                <w:webHidden/>
              </w:rPr>
              <w:tab/>
            </w:r>
            <w:r w:rsidR="00510D10">
              <w:rPr>
                <w:noProof/>
                <w:webHidden/>
              </w:rPr>
              <w:fldChar w:fldCharType="begin"/>
            </w:r>
            <w:r w:rsidR="00510D10">
              <w:rPr>
                <w:noProof/>
                <w:webHidden/>
              </w:rPr>
              <w:instrText xml:space="preserve"> PAGEREF _Toc3544596 \h </w:instrText>
            </w:r>
            <w:r w:rsidR="00510D10">
              <w:rPr>
                <w:noProof/>
                <w:webHidden/>
              </w:rPr>
            </w:r>
            <w:r w:rsidR="00510D10">
              <w:rPr>
                <w:noProof/>
                <w:webHidden/>
              </w:rPr>
              <w:fldChar w:fldCharType="separate"/>
            </w:r>
            <w:r w:rsidR="00510D10">
              <w:rPr>
                <w:noProof/>
                <w:webHidden/>
              </w:rPr>
              <w:t>1</w:t>
            </w:r>
            <w:r w:rsidR="00510D10">
              <w:rPr>
                <w:noProof/>
                <w:webHidden/>
              </w:rPr>
              <w:fldChar w:fldCharType="end"/>
            </w:r>
          </w:hyperlink>
        </w:p>
        <w:p w14:paraId="5FEEACE0" w14:textId="6DD40C2C"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597" w:history="1">
            <w:r w:rsidR="00510D10" w:rsidRPr="00FA0F32">
              <w:rPr>
                <w:rStyle w:val="Hyperlink"/>
                <w:noProof/>
              </w:rPr>
              <w:t>1.2 References</w:t>
            </w:r>
            <w:r w:rsidR="00510D10">
              <w:rPr>
                <w:noProof/>
                <w:webHidden/>
              </w:rPr>
              <w:tab/>
            </w:r>
            <w:r w:rsidR="00510D10">
              <w:rPr>
                <w:noProof/>
                <w:webHidden/>
              </w:rPr>
              <w:fldChar w:fldCharType="begin"/>
            </w:r>
            <w:r w:rsidR="00510D10">
              <w:rPr>
                <w:noProof/>
                <w:webHidden/>
              </w:rPr>
              <w:instrText xml:space="preserve"> PAGEREF _Toc3544597 \h </w:instrText>
            </w:r>
            <w:r w:rsidR="00510D10">
              <w:rPr>
                <w:noProof/>
                <w:webHidden/>
              </w:rPr>
            </w:r>
            <w:r w:rsidR="00510D10">
              <w:rPr>
                <w:noProof/>
                <w:webHidden/>
              </w:rPr>
              <w:fldChar w:fldCharType="separate"/>
            </w:r>
            <w:r w:rsidR="00510D10">
              <w:rPr>
                <w:noProof/>
                <w:webHidden/>
              </w:rPr>
              <w:t>1</w:t>
            </w:r>
            <w:r w:rsidR="00510D10">
              <w:rPr>
                <w:noProof/>
                <w:webHidden/>
              </w:rPr>
              <w:fldChar w:fldCharType="end"/>
            </w:r>
          </w:hyperlink>
        </w:p>
        <w:p w14:paraId="626B02F0" w14:textId="07B53C99"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598" w:history="1">
            <w:r w:rsidR="00510D10" w:rsidRPr="00FA0F32">
              <w:rPr>
                <w:rStyle w:val="Hyperlink"/>
                <w:noProof/>
              </w:rPr>
              <w:t>1.3 Terms, definitions and abbreviations</w:t>
            </w:r>
            <w:r w:rsidR="00510D10">
              <w:rPr>
                <w:noProof/>
                <w:webHidden/>
              </w:rPr>
              <w:tab/>
            </w:r>
            <w:r w:rsidR="00510D10">
              <w:rPr>
                <w:noProof/>
                <w:webHidden/>
              </w:rPr>
              <w:fldChar w:fldCharType="begin"/>
            </w:r>
            <w:r w:rsidR="00510D10">
              <w:rPr>
                <w:noProof/>
                <w:webHidden/>
              </w:rPr>
              <w:instrText xml:space="preserve"> PAGEREF _Toc3544598 \h </w:instrText>
            </w:r>
            <w:r w:rsidR="00510D10">
              <w:rPr>
                <w:noProof/>
                <w:webHidden/>
              </w:rPr>
            </w:r>
            <w:r w:rsidR="00510D10">
              <w:rPr>
                <w:noProof/>
                <w:webHidden/>
              </w:rPr>
              <w:fldChar w:fldCharType="separate"/>
            </w:r>
            <w:r w:rsidR="00510D10">
              <w:rPr>
                <w:noProof/>
                <w:webHidden/>
              </w:rPr>
              <w:t>2</w:t>
            </w:r>
            <w:r w:rsidR="00510D10">
              <w:rPr>
                <w:noProof/>
                <w:webHidden/>
              </w:rPr>
              <w:fldChar w:fldCharType="end"/>
            </w:r>
          </w:hyperlink>
        </w:p>
        <w:p w14:paraId="3E5C8ACD" w14:textId="0D9CEF87"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599" w:history="1">
            <w:r w:rsidR="00510D10" w:rsidRPr="00FA0F32">
              <w:rPr>
                <w:rStyle w:val="Hyperlink"/>
                <w:noProof/>
              </w:rPr>
              <w:t>1.3.1 Use of Language</w:t>
            </w:r>
            <w:r w:rsidR="00510D10">
              <w:rPr>
                <w:noProof/>
                <w:webHidden/>
              </w:rPr>
              <w:tab/>
            </w:r>
            <w:r w:rsidR="00510D10">
              <w:rPr>
                <w:noProof/>
                <w:webHidden/>
              </w:rPr>
              <w:fldChar w:fldCharType="begin"/>
            </w:r>
            <w:r w:rsidR="00510D10">
              <w:rPr>
                <w:noProof/>
                <w:webHidden/>
              </w:rPr>
              <w:instrText xml:space="preserve"> PAGEREF _Toc3544599 \h </w:instrText>
            </w:r>
            <w:r w:rsidR="00510D10">
              <w:rPr>
                <w:noProof/>
                <w:webHidden/>
              </w:rPr>
            </w:r>
            <w:r w:rsidR="00510D10">
              <w:rPr>
                <w:noProof/>
                <w:webHidden/>
              </w:rPr>
              <w:fldChar w:fldCharType="separate"/>
            </w:r>
            <w:r w:rsidR="00510D10">
              <w:rPr>
                <w:noProof/>
                <w:webHidden/>
              </w:rPr>
              <w:t>2</w:t>
            </w:r>
            <w:r w:rsidR="00510D10">
              <w:rPr>
                <w:noProof/>
                <w:webHidden/>
              </w:rPr>
              <w:fldChar w:fldCharType="end"/>
            </w:r>
          </w:hyperlink>
        </w:p>
        <w:p w14:paraId="7F45BD99" w14:textId="34752C43"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00" w:history="1">
            <w:r w:rsidR="00510D10" w:rsidRPr="00FA0F32">
              <w:rPr>
                <w:rStyle w:val="Hyperlink"/>
                <w:noProof/>
              </w:rPr>
              <w:t>1.3.2 Terms and Definitions</w:t>
            </w:r>
            <w:r w:rsidR="00510D10">
              <w:rPr>
                <w:noProof/>
                <w:webHidden/>
              </w:rPr>
              <w:tab/>
            </w:r>
            <w:r w:rsidR="00510D10">
              <w:rPr>
                <w:noProof/>
                <w:webHidden/>
              </w:rPr>
              <w:fldChar w:fldCharType="begin"/>
            </w:r>
            <w:r w:rsidR="00510D10">
              <w:rPr>
                <w:noProof/>
                <w:webHidden/>
              </w:rPr>
              <w:instrText xml:space="preserve"> PAGEREF _Toc3544600 \h </w:instrText>
            </w:r>
            <w:r w:rsidR="00510D10">
              <w:rPr>
                <w:noProof/>
                <w:webHidden/>
              </w:rPr>
            </w:r>
            <w:r w:rsidR="00510D10">
              <w:rPr>
                <w:noProof/>
                <w:webHidden/>
              </w:rPr>
              <w:fldChar w:fldCharType="separate"/>
            </w:r>
            <w:r w:rsidR="00510D10">
              <w:rPr>
                <w:noProof/>
                <w:webHidden/>
              </w:rPr>
              <w:t>2</w:t>
            </w:r>
            <w:r w:rsidR="00510D10">
              <w:rPr>
                <w:noProof/>
                <w:webHidden/>
              </w:rPr>
              <w:fldChar w:fldCharType="end"/>
            </w:r>
          </w:hyperlink>
        </w:p>
        <w:p w14:paraId="3187A2B3" w14:textId="1F652FFD"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01" w:history="1">
            <w:r w:rsidR="00510D10" w:rsidRPr="00FA0F32">
              <w:rPr>
                <w:rStyle w:val="Hyperlink"/>
                <w:noProof/>
              </w:rPr>
              <w:t>1.3.3 Abbreviations</w:t>
            </w:r>
            <w:r w:rsidR="00510D10">
              <w:rPr>
                <w:noProof/>
                <w:webHidden/>
              </w:rPr>
              <w:tab/>
            </w:r>
            <w:r w:rsidR="00510D10">
              <w:rPr>
                <w:noProof/>
                <w:webHidden/>
              </w:rPr>
              <w:fldChar w:fldCharType="begin"/>
            </w:r>
            <w:r w:rsidR="00510D10">
              <w:rPr>
                <w:noProof/>
                <w:webHidden/>
              </w:rPr>
              <w:instrText xml:space="preserve"> PAGEREF _Toc3544601 \h </w:instrText>
            </w:r>
            <w:r w:rsidR="00510D10">
              <w:rPr>
                <w:noProof/>
                <w:webHidden/>
              </w:rPr>
            </w:r>
            <w:r w:rsidR="00510D10">
              <w:rPr>
                <w:noProof/>
                <w:webHidden/>
              </w:rPr>
              <w:fldChar w:fldCharType="separate"/>
            </w:r>
            <w:r w:rsidR="00510D10">
              <w:rPr>
                <w:noProof/>
                <w:webHidden/>
              </w:rPr>
              <w:t>5</w:t>
            </w:r>
            <w:r w:rsidR="00510D10">
              <w:rPr>
                <w:noProof/>
                <w:webHidden/>
              </w:rPr>
              <w:fldChar w:fldCharType="end"/>
            </w:r>
          </w:hyperlink>
        </w:p>
        <w:p w14:paraId="3B797A47" w14:textId="16F08BD7"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02" w:history="1">
            <w:r w:rsidR="00510D10" w:rsidRPr="00FA0F32">
              <w:rPr>
                <w:rStyle w:val="Hyperlink"/>
                <w:noProof/>
              </w:rPr>
              <w:t>1.4 Product Description</w:t>
            </w:r>
            <w:r w:rsidR="00510D10">
              <w:rPr>
                <w:noProof/>
                <w:webHidden/>
              </w:rPr>
              <w:tab/>
            </w:r>
            <w:r w:rsidR="00510D10">
              <w:rPr>
                <w:noProof/>
                <w:webHidden/>
              </w:rPr>
              <w:fldChar w:fldCharType="begin"/>
            </w:r>
            <w:r w:rsidR="00510D10">
              <w:rPr>
                <w:noProof/>
                <w:webHidden/>
              </w:rPr>
              <w:instrText xml:space="preserve"> PAGEREF _Toc3544602 \h </w:instrText>
            </w:r>
            <w:r w:rsidR="00510D10">
              <w:rPr>
                <w:noProof/>
                <w:webHidden/>
              </w:rPr>
            </w:r>
            <w:r w:rsidR="00510D10">
              <w:rPr>
                <w:noProof/>
                <w:webHidden/>
              </w:rPr>
              <w:fldChar w:fldCharType="separate"/>
            </w:r>
            <w:r w:rsidR="00510D10">
              <w:rPr>
                <w:noProof/>
                <w:webHidden/>
              </w:rPr>
              <w:t>6</w:t>
            </w:r>
            <w:r w:rsidR="00510D10">
              <w:rPr>
                <w:noProof/>
                <w:webHidden/>
              </w:rPr>
              <w:fldChar w:fldCharType="end"/>
            </w:r>
          </w:hyperlink>
        </w:p>
        <w:p w14:paraId="3E54DA0C" w14:textId="08B7A058"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03" w:history="1">
            <w:r w:rsidR="00510D10" w:rsidRPr="00FA0F32">
              <w:rPr>
                <w:rStyle w:val="Hyperlink"/>
                <w:noProof/>
              </w:rPr>
              <w:t>1.5 Product specification metadata</w:t>
            </w:r>
            <w:r w:rsidR="00510D10">
              <w:rPr>
                <w:noProof/>
                <w:webHidden/>
              </w:rPr>
              <w:tab/>
            </w:r>
            <w:r w:rsidR="00510D10">
              <w:rPr>
                <w:noProof/>
                <w:webHidden/>
              </w:rPr>
              <w:fldChar w:fldCharType="begin"/>
            </w:r>
            <w:r w:rsidR="00510D10">
              <w:rPr>
                <w:noProof/>
                <w:webHidden/>
              </w:rPr>
              <w:instrText xml:space="preserve"> PAGEREF _Toc3544603 \h </w:instrText>
            </w:r>
            <w:r w:rsidR="00510D10">
              <w:rPr>
                <w:noProof/>
                <w:webHidden/>
              </w:rPr>
            </w:r>
            <w:r w:rsidR="00510D10">
              <w:rPr>
                <w:noProof/>
                <w:webHidden/>
              </w:rPr>
              <w:fldChar w:fldCharType="separate"/>
            </w:r>
            <w:r w:rsidR="00510D10">
              <w:rPr>
                <w:noProof/>
                <w:webHidden/>
              </w:rPr>
              <w:t>6</w:t>
            </w:r>
            <w:r w:rsidR="00510D10">
              <w:rPr>
                <w:noProof/>
                <w:webHidden/>
              </w:rPr>
              <w:fldChar w:fldCharType="end"/>
            </w:r>
          </w:hyperlink>
        </w:p>
        <w:p w14:paraId="583DD98C" w14:textId="0EA4CBEA"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04" w:history="1">
            <w:r w:rsidR="00510D10" w:rsidRPr="00FA0F32">
              <w:rPr>
                <w:rStyle w:val="Hyperlink"/>
                <w:noProof/>
              </w:rPr>
              <w:t>1.5.1 IHO Product Specification Maintenance</w:t>
            </w:r>
            <w:r w:rsidR="00510D10">
              <w:rPr>
                <w:noProof/>
                <w:webHidden/>
              </w:rPr>
              <w:tab/>
            </w:r>
            <w:r w:rsidR="00510D10">
              <w:rPr>
                <w:noProof/>
                <w:webHidden/>
              </w:rPr>
              <w:fldChar w:fldCharType="begin"/>
            </w:r>
            <w:r w:rsidR="00510D10">
              <w:rPr>
                <w:noProof/>
                <w:webHidden/>
              </w:rPr>
              <w:instrText xml:space="preserve"> PAGEREF _Toc3544604 \h </w:instrText>
            </w:r>
            <w:r w:rsidR="00510D10">
              <w:rPr>
                <w:noProof/>
                <w:webHidden/>
              </w:rPr>
            </w:r>
            <w:r w:rsidR="00510D10">
              <w:rPr>
                <w:noProof/>
                <w:webHidden/>
              </w:rPr>
              <w:fldChar w:fldCharType="separate"/>
            </w:r>
            <w:r w:rsidR="00510D10">
              <w:rPr>
                <w:noProof/>
                <w:webHidden/>
              </w:rPr>
              <w:t>7</w:t>
            </w:r>
            <w:r w:rsidR="00510D10">
              <w:rPr>
                <w:noProof/>
                <w:webHidden/>
              </w:rPr>
              <w:fldChar w:fldCharType="end"/>
            </w:r>
          </w:hyperlink>
        </w:p>
        <w:p w14:paraId="57CFABDF" w14:textId="09C987EF" w:rsidR="00510D10" w:rsidRDefault="0039259E">
          <w:pPr>
            <w:pStyle w:val="Verzeichnis1"/>
            <w:rPr>
              <w:rFonts w:asciiTheme="minorHAnsi" w:eastAsiaTheme="minorEastAsia" w:hAnsiTheme="minorHAnsi" w:cstheme="minorBidi"/>
              <w:b w:val="0"/>
              <w:color w:val="auto"/>
              <w:sz w:val="22"/>
            </w:rPr>
          </w:pPr>
          <w:hyperlink w:anchor="_Toc3544605" w:history="1">
            <w:r w:rsidR="00510D10" w:rsidRPr="00FA0F32">
              <w:rPr>
                <w:rStyle w:val="Hyperlink"/>
              </w:rPr>
              <w:t>2 Specification scope</w:t>
            </w:r>
            <w:r w:rsidR="00510D10">
              <w:rPr>
                <w:webHidden/>
              </w:rPr>
              <w:tab/>
            </w:r>
            <w:r w:rsidR="00510D10">
              <w:rPr>
                <w:webHidden/>
              </w:rPr>
              <w:fldChar w:fldCharType="begin"/>
            </w:r>
            <w:r w:rsidR="00510D10">
              <w:rPr>
                <w:webHidden/>
              </w:rPr>
              <w:instrText xml:space="preserve"> PAGEREF _Toc3544605 \h </w:instrText>
            </w:r>
            <w:r w:rsidR="00510D10">
              <w:rPr>
                <w:webHidden/>
              </w:rPr>
            </w:r>
            <w:r w:rsidR="00510D10">
              <w:rPr>
                <w:webHidden/>
              </w:rPr>
              <w:fldChar w:fldCharType="separate"/>
            </w:r>
            <w:r w:rsidR="00510D10">
              <w:rPr>
                <w:webHidden/>
              </w:rPr>
              <w:t>8</w:t>
            </w:r>
            <w:r w:rsidR="00510D10">
              <w:rPr>
                <w:webHidden/>
              </w:rPr>
              <w:fldChar w:fldCharType="end"/>
            </w:r>
          </w:hyperlink>
        </w:p>
        <w:p w14:paraId="550165F3" w14:textId="27649D10" w:rsidR="00510D10" w:rsidRDefault="0039259E">
          <w:pPr>
            <w:pStyle w:val="Verzeichnis1"/>
            <w:rPr>
              <w:rFonts w:asciiTheme="minorHAnsi" w:eastAsiaTheme="minorEastAsia" w:hAnsiTheme="minorHAnsi" w:cstheme="minorBidi"/>
              <w:b w:val="0"/>
              <w:color w:val="auto"/>
              <w:sz w:val="22"/>
            </w:rPr>
          </w:pPr>
          <w:hyperlink w:anchor="_Toc3544606" w:history="1">
            <w:r w:rsidR="00510D10" w:rsidRPr="00FA0F32">
              <w:rPr>
                <w:rStyle w:val="Hyperlink"/>
              </w:rPr>
              <w:t>3 Data product identification</w:t>
            </w:r>
            <w:r w:rsidR="00510D10">
              <w:rPr>
                <w:webHidden/>
              </w:rPr>
              <w:tab/>
            </w:r>
            <w:r w:rsidR="00510D10">
              <w:rPr>
                <w:webHidden/>
              </w:rPr>
              <w:fldChar w:fldCharType="begin"/>
            </w:r>
            <w:r w:rsidR="00510D10">
              <w:rPr>
                <w:webHidden/>
              </w:rPr>
              <w:instrText xml:space="preserve"> PAGEREF _Toc3544606 \h </w:instrText>
            </w:r>
            <w:r w:rsidR="00510D10">
              <w:rPr>
                <w:webHidden/>
              </w:rPr>
            </w:r>
            <w:r w:rsidR="00510D10">
              <w:rPr>
                <w:webHidden/>
              </w:rPr>
              <w:fldChar w:fldCharType="separate"/>
            </w:r>
            <w:r w:rsidR="00510D10">
              <w:rPr>
                <w:webHidden/>
              </w:rPr>
              <w:t>8</w:t>
            </w:r>
            <w:r w:rsidR="00510D10">
              <w:rPr>
                <w:webHidden/>
              </w:rPr>
              <w:fldChar w:fldCharType="end"/>
            </w:r>
          </w:hyperlink>
        </w:p>
        <w:p w14:paraId="31B0F03F" w14:textId="2A489151" w:rsidR="00510D10" w:rsidRDefault="0039259E">
          <w:pPr>
            <w:pStyle w:val="Verzeichnis1"/>
            <w:rPr>
              <w:rFonts w:asciiTheme="minorHAnsi" w:eastAsiaTheme="minorEastAsia" w:hAnsiTheme="minorHAnsi" w:cstheme="minorBidi"/>
              <w:b w:val="0"/>
              <w:color w:val="auto"/>
              <w:sz w:val="22"/>
            </w:rPr>
          </w:pPr>
          <w:hyperlink w:anchor="_Toc3544607" w:history="1">
            <w:r w:rsidR="00510D10" w:rsidRPr="00FA0F32">
              <w:rPr>
                <w:rStyle w:val="Hyperlink"/>
              </w:rPr>
              <w:t>4 Data Content and structure</w:t>
            </w:r>
            <w:r w:rsidR="00510D10">
              <w:rPr>
                <w:webHidden/>
              </w:rPr>
              <w:tab/>
            </w:r>
            <w:r w:rsidR="00510D10">
              <w:rPr>
                <w:webHidden/>
              </w:rPr>
              <w:fldChar w:fldCharType="begin"/>
            </w:r>
            <w:r w:rsidR="00510D10">
              <w:rPr>
                <w:webHidden/>
              </w:rPr>
              <w:instrText xml:space="preserve"> PAGEREF _Toc3544607 \h </w:instrText>
            </w:r>
            <w:r w:rsidR="00510D10">
              <w:rPr>
                <w:webHidden/>
              </w:rPr>
            </w:r>
            <w:r w:rsidR="00510D10">
              <w:rPr>
                <w:webHidden/>
              </w:rPr>
              <w:fldChar w:fldCharType="separate"/>
            </w:r>
            <w:r w:rsidR="00510D10">
              <w:rPr>
                <w:webHidden/>
              </w:rPr>
              <w:t>9</w:t>
            </w:r>
            <w:r w:rsidR="00510D10">
              <w:rPr>
                <w:webHidden/>
              </w:rPr>
              <w:fldChar w:fldCharType="end"/>
            </w:r>
          </w:hyperlink>
        </w:p>
        <w:p w14:paraId="6BFD79F9" w14:textId="4B150535"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08" w:history="1">
            <w:r w:rsidR="00510D10" w:rsidRPr="00FA0F32">
              <w:rPr>
                <w:rStyle w:val="Hyperlink"/>
                <w:noProof/>
              </w:rPr>
              <w:t>4.1 Introduction</w:t>
            </w:r>
            <w:r w:rsidR="00510D10">
              <w:rPr>
                <w:noProof/>
                <w:webHidden/>
              </w:rPr>
              <w:tab/>
            </w:r>
            <w:r w:rsidR="00510D10">
              <w:rPr>
                <w:noProof/>
                <w:webHidden/>
              </w:rPr>
              <w:fldChar w:fldCharType="begin"/>
            </w:r>
            <w:r w:rsidR="00510D10">
              <w:rPr>
                <w:noProof/>
                <w:webHidden/>
              </w:rPr>
              <w:instrText xml:space="preserve"> PAGEREF _Toc3544608 \h </w:instrText>
            </w:r>
            <w:r w:rsidR="00510D10">
              <w:rPr>
                <w:noProof/>
                <w:webHidden/>
              </w:rPr>
            </w:r>
            <w:r w:rsidR="00510D10">
              <w:rPr>
                <w:noProof/>
                <w:webHidden/>
              </w:rPr>
              <w:fldChar w:fldCharType="separate"/>
            </w:r>
            <w:r w:rsidR="00510D10">
              <w:rPr>
                <w:noProof/>
                <w:webHidden/>
              </w:rPr>
              <w:t>9</w:t>
            </w:r>
            <w:r w:rsidR="00510D10">
              <w:rPr>
                <w:noProof/>
                <w:webHidden/>
              </w:rPr>
              <w:fldChar w:fldCharType="end"/>
            </w:r>
          </w:hyperlink>
        </w:p>
        <w:p w14:paraId="763D4488" w14:textId="112FA569"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09" w:history="1">
            <w:r w:rsidR="00510D10" w:rsidRPr="00FA0F32">
              <w:rPr>
                <w:rStyle w:val="Hyperlink"/>
                <w:noProof/>
              </w:rPr>
              <w:t>4.2 Application Schema</w:t>
            </w:r>
            <w:r w:rsidR="00510D10">
              <w:rPr>
                <w:noProof/>
                <w:webHidden/>
              </w:rPr>
              <w:tab/>
            </w:r>
            <w:r w:rsidR="00510D10">
              <w:rPr>
                <w:noProof/>
                <w:webHidden/>
              </w:rPr>
              <w:fldChar w:fldCharType="begin"/>
            </w:r>
            <w:r w:rsidR="00510D10">
              <w:rPr>
                <w:noProof/>
                <w:webHidden/>
              </w:rPr>
              <w:instrText xml:space="preserve"> PAGEREF _Toc3544609 \h </w:instrText>
            </w:r>
            <w:r w:rsidR="00510D10">
              <w:rPr>
                <w:noProof/>
                <w:webHidden/>
              </w:rPr>
            </w:r>
            <w:r w:rsidR="00510D10">
              <w:rPr>
                <w:noProof/>
                <w:webHidden/>
              </w:rPr>
              <w:fldChar w:fldCharType="separate"/>
            </w:r>
            <w:r w:rsidR="00510D10">
              <w:rPr>
                <w:noProof/>
                <w:webHidden/>
              </w:rPr>
              <w:t>9</w:t>
            </w:r>
            <w:r w:rsidR="00510D10">
              <w:rPr>
                <w:noProof/>
                <w:webHidden/>
              </w:rPr>
              <w:fldChar w:fldCharType="end"/>
            </w:r>
          </w:hyperlink>
        </w:p>
        <w:p w14:paraId="277B1802" w14:textId="0C5C2A3C"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10" w:history="1">
            <w:r w:rsidR="00510D10" w:rsidRPr="00FA0F32">
              <w:rPr>
                <w:rStyle w:val="Hyperlink"/>
                <w:noProof/>
              </w:rPr>
              <w:t>4.2.1 Application Schema Implementation Classes</w:t>
            </w:r>
            <w:r w:rsidR="00510D10">
              <w:rPr>
                <w:noProof/>
                <w:webHidden/>
              </w:rPr>
              <w:tab/>
            </w:r>
            <w:r w:rsidR="00510D10">
              <w:rPr>
                <w:noProof/>
                <w:webHidden/>
              </w:rPr>
              <w:fldChar w:fldCharType="begin"/>
            </w:r>
            <w:r w:rsidR="00510D10">
              <w:rPr>
                <w:noProof/>
                <w:webHidden/>
              </w:rPr>
              <w:instrText xml:space="preserve"> PAGEREF _Toc3544610 \h </w:instrText>
            </w:r>
            <w:r w:rsidR="00510D10">
              <w:rPr>
                <w:noProof/>
                <w:webHidden/>
              </w:rPr>
            </w:r>
            <w:r w:rsidR="00510D10">
              <w:rPr>
                <w:noProof/>
                <w:webHidden/>
              </w:rPr>
              <w:fldChar w:fldCharType="separate"/>
            </w:r>
            <w:r w:rsidR="00510D10">
              <w:rPr>
                <w:noProof/>
                <w:webHidden/>
              </w:rPr>
              <w:t>11</w:t>
            </w:r>
            <w:r w:rsidR="00510D10">
              <w:rPr>
                <w:noProof/>
                <w:webHidden/>
              </w:rPr>
              <w:fldChar w:fldCharType="end"/>
            </w:r>
          </w:hyperlink>
        </w:p>
        <w:p w14:paraId="3854CF48" w14:textId="03D8E83B"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11" w:history="1">
            <w:r w:rsidR="00510D10" w:rsidRPr="00FA0F32">
              <w:rPr>
                <w:rStyle w:val="Hyperlink"/>
                <w:noProof/>
              </w:rPr>
              <w:t>4.2.2 Tiling Scheme (Partitioning)</w:t>
            </w:r>
            <w:r w:rsidR="00510D10">
              <w:rPr>
                <w:noProof/>
                <w:webHidden/>
              </w:rPr>
              <w:tab/>
            </w:r>
            <w:r w:rsidR="00510D10">
              <w:rPr>
                <w:noProof/>
                <w:webHidden/>
              </w:rPr>
              <w:fldChar w:fldCharType="begin"/>
            </w:r>
            <w:r w:rsidR="00510D10">
              <w:rPr>
                <w:noProof/>
                <w:webHidden/>
              </w:rPr>
              <w:instrText xml:space="preserve"> PAGEREF _Toc3544611 \h </w:instrText>
            </w:r>
            <w:r w:rsidR="00510D10">
              <w:rPr>
                <w:noProof/>
                <w:webHidden/>
              </w:rPr>
            </w:r>
            <w:r w:rsidR="00510D10">
              <w:rPr>
                <w:noProof/>
                <w:webHidden/>
              </w:rPr>
              <w:fldChar w:fldCharType="separate"/>
            </w:r>
            <w:r w:rsidR="00510D10">
              <w:rPr>
                <w:noProof/>
                <w:webHidden/>
              </w:rPr>
              <w:t>18</w:t>
            </w:r>
            <w:r w:rsidR="00510D10">
              <w:rPr>
                <w:noProof/>
                <w:webHidden/>
              </w:rPr>
              <w:fldChar w:fldCharType="end"/>
            </w:r>
          </w:hyperlink>
        </w:p>
        <w:p w14:paraId="28A0CCBB" w14:textId="3C50A75D"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12" w:history="1">
            <w:r w:rsidR="00510D10" w:rsidRPr="00FA0F32">
              <w:rPr>
                <w:rStyle w:val="Hyperlink"/>
                <w:noProof/>
              </w:rPr>
              <w:t>4.3 Feature Catalogue</w:t>
            </w:r>
            <w:r w:rsidR="00510D10">
              <w:rPr>
                <w:noProof/>
                <w:webHidden/>
              </w:rPr>
              <w:tab/>
            </w:r>
            <w:r w:rsidR="00510D10">
              <w:rPr>
                <w:noProof/>
                <w:webHidden/>
              </w:rPr>
              <w:fldChar w:fldCharType="begin"/>
            </w:r>
            <w:r w:rsidR="00510D10">
              <w:rPr>
                <w:noProof/>
                <w:webHidden/>
              </w:rPr>
              <w:instrText xml:space="preserve"> PAGEREF _Toc3544612 \h </w:instrText>
            </w:r>
            <w:r w:rsidR="00510D10">
              <w:rPr>
                <w:noProof/>
                <w:webHidden/>
              </w:rPr>
            </w:r>
            <w:r w:rsidR="00510D10">
              <w:rPr>
                <w:noProof/>
                <w:webHidden/>
              </w:rPr>
              <w:fldChar w:fldCharType="separate"/>
            </w:r>
            <w:r w:rsidR="00510D10">
              <w:rPr>
                <w:noProof/>
                <w:webHidden/>
              </w:rPr>
              <w:t>20</w:t>
            </w:r>
            <w:r w:rsidR="00510D10">
              <w:rPr>
                <w:noProof/>
                <w:webHidden/>
              </w:rPr>
              <w:fldChar w:fldCharType="end"/>
            </w:r>
          </w:hyperlink>
        </w:p>
        <w:p w14:paraId="3BDAF807" w14:textId="05913320"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13" w:history="1">
            <w:r w:rsidR="00510D10" w:rsidRPr="00FA0F32">
              <w:rPr>
                <w:rStyle w:val="Hyperlink"/>
                <w:noProof/>
              </w:rPr>
              <w:t>4.3.1 Introduction</w:t>
            </w:r>
            <w:r w:rsidR="00510D10">
              <w:rPr>
                <w:noProof/>
                <w:webHidden/>
              </w:rPr>
              <w:tab/>
            </w:r>
            <w:r w:rsidR="00510D10">
              <w:rPr>
                <w:noProof/>
                <w:webHidden/>
              </w:rPr>
              <w:fldChar w:fldCharType="begin"/>
            </w:r>
            <w:r w:rsidR="00510D10">
              <w:rPr>
                <w:noProof/>
                <w:webHidden/>
              </w:rPr>
              <w:instrText xml:space="preserve"> PAGEREF _Toc3544613 \h </w:instrText>
            </w:r>
            <w:r w:rsidR="00510D10">
              <w:rPr>
                <w:noProof/>
                <w:webHidden/>
              </w:rPr>
            </w:r>
            <w:r w:rsidR="00510D10">
              <w:rPr>
                <w:noProof/>
                <w:webHidden/>
              </w:rPr>
              <w:fldChar w:fldCharType="separate"/>
            </w:r>
            <w:r w:rsidR="00510D10">
              <w:rPr>
                <w:noProof/>
                <w:webHidden/>
              </w:rPr>
              <w:t>20</w:t>
            </w:r>
            <w:r w:rsidR="00510D10">
              <w:rPr>
                <w:noProof/>
                <w:webHidden/>
              </w:rPr>
              <w:fldChar w:fldCharType="end"/>
            </w:r>
          </w:hyperlink>
        </w:p>
        <w:p w14:paraId="5A69F311" w14:textId="52D528A0"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14" w:history="1">
            <w:r w:rsidR="00510D10" w:rsidRPr="00FA0F32">
              <w:rPr>
                <w:rStyle w:val="Hyperlink"/>
                <w:noProof/>
              </w:rPr>
              <w:t>4.3.2 Feature Types</w:t>
            </w:r>
            <w:r w:rsidR="00510D10">
              <w:rPr>
                <w:noProof/>
                <w:webHidden/>
              </w:rPr>
              <w:tab/>
            </w:r>
            <w:r w:rsidR="00510D10">
              <w:rPr>
                <w:noProof/>
                <w:webHidden/>
              </w:rPr>
              <w:fldChar w:fldCharType="begin"/>
            </w:r>
            <w:r w:rsidR="00510D10">
              <w:rPr>
                <w:noProof/>
                <w:webHidden/>
              </w:rPr>
              <w:instrText xml:space="preserve"> PAGEREF _Toc3544614 \h </w:instrText>
            </w:r>
            <w:r w:rsidR="00510D10">
              <w:rPr>
                <w:noProof/>
                <w:webHidden/>
              </w:rPr>
            </w:r>
            <w:r w:rsidR="00510D10">
              <w:rPr>
                <w:noProof/>
                <w:webHidden/>
              </w:rPr>
              <w:fldChar w:fldCharType="separate"/>
            </w:r>
            <w:r w:rsidR="00510D10">
              <w:rPr>
                <w:noProof/>
                <w:webHidden/>
              </w:rPr>
              <w:t>20</w:t>
            </w:r>
            <w:r w:rsidR="00510D10">
              <w:rPr>
                <w:noProof/>
                <w:webHidden/>
              </w:rPr>
              <w:fldChar w:fldCharType="end"/>
            </w:r>
          </w:hyperlink>
        </w:p>
        <w:p w14:paraId="2D9EBACE" w14:textId="5AEE7465"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15" w:history="1">
            <w:r w:rsidR="00510D10" w:rsidRPr="00FA0F32">
              <w:rPr>
                <w:rStyle w:val="Hyperlink"/>
                <w:noProof/>
              </w:rPr>
              <w:t>4.3.3 Feature Relationship</w:t>
            </w:r>
            <w:r w:rsidR="00510D10">
              <w:rPr>
                <w:noProof/>
                <w:webHidden/>
              </w:rPr>
              <w:tab/>
            </w:r>
            <w:r w:rsidR="00510D10">
              <w:rPr>
                <w:noProof/>
                <w:webHidden/>
              </w:rPr>
              <w:fldChar w:fldCharType="begin"/>
            </w:r>
            <w:r w:rsidR="00510D10">
              <w:rPr>
                <w:noProof/>
                <w:webHidden/>
              </w:rPr>
              <w:instrText xml:space="preserve"> PAGEREF _Toc3544615 \h </w:instrText>
            </w:r>
            <w:r w:rsidR="00510D10">
              <w:rPr>
                <w:noProof/>
                <w:webHidden/>
              </w:rPr>
            </w:r>
            <w:r w:rsidR="00510D10">
              <w:rPr>
                <w:noProof/>
                <w:webHidden/>
              </w:rPr>
              <w:fldChar w:fldCharType="separate"/>
            </w:r>
            <w:r w:rsidR="00510D10">
              <w:rPr>
                <w:noProof/>
                <w:webHidden/>
              </w:rPr>
              <w:t>20</w:t>
            </w:r>
            <w:r w:rsidR="00510D10">
              <w:rPr>
                <w:noProof/>
                <w:webHidden/>
              </w:rPr>
              <w:fldChar w:fldCharType="end"/>
            </w:r>
          </w:hyperlink>
        </w:p>
        <w:p w14:paraId="3D712C54" w14:textId="1EC959E5"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16" w:history="1">
            <w:r w:rsidR="00510D10" w:rsidRPr="00FA0F32">
              <w:rPr>
                <w:rStyle w:val="Hyperlink"/>
                <w:noProof/>
              </w:rPr>
              <w:t>4.3.4 Attributes</w:t>
            </w:r>
            <w:r w:rsidR="00510D10">
              <w:rPr>
                <w:noProof/>
                <w:webHidden/>
              </w:rPr>
              <w:tab/>
            </w:r>
            <w:r w:rsidR="00510D10">
              <w:rPr>
                <w:noProof/>
                <w:webHidden/>
              </w:rPr>
              <w:fldChar w:fldCharType="begin"/>
            </w:r>
            <w:r w:rsidR="00510D10">
              <w:rPr>
                <w:noProof/>
                <w:webHidden/>
              </w:rPr>
              <w:instrText xml:space="preserve"> PAGEREF _Toc3544616 \h </w:instrText>
            </w:r>
            <w:r w:rsidR="00510D10">
              <w:rPr>
                <w:noProof/>
                <w:webHidden/>
              </w:rPr>
            </w:r>
            <w:r w:rsidR="00510D10">
              <w:rPr>
                <w:noProof/>
                <w:webHidden/>
              </w:rPr>
              <w:fldChar w:fldCharType="separate"/>
            </w:r>
            <w:r w:rsidR="00510D10">
              <w:rPr>
                <w:noProof/>
                <w:webHidden/>
              </w:rPr>
              <w:t>21</w:t>
            </w:r>
            <w:r w:rsidR="00510D10">
              <w:rPr>
                <w:noProof/>
                <w:webHidden/>
              </w:rPr>
              <w:fldChar w:fldCharType="end"/>
            </w:r>
          </w:hyperlink>
        </w:p>
        <w:p w14:paraId="39BE74E6" w14:textId="002D9A94"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17" w:history="1">
            <w:r w:rsidR="00510D10" w:rsidRPr="00FA0F32">
              <w:rPr>
                <w:rStyle w:val="Hyperlink"/>
                <w:noProof/>
              </w:rPr>
              <w:t>4.4 Dataset Types</w:t>
            </w:r>
            <w:r w:rsidR="00510D10">
              <w:rPr>
                <w:noProof/>
                <w:webHidden/>
              </w:rPr>
              <w:tab/>
            </w:r>
            <w:r w:rsidR="00510D10">
              <w:rPr>
                <w:noProof/>
                <w:webHidden/>
              </w:rPr>
              <w:fldChar w:fldCharType="begin"/>
            </w:r>
            <w:r w:rsidR="00510D10">
              <w:rPr>
                <w:noProof/>
                <w:webHidden/>
              </w:rPr>
              <w:instrText xml:space="preserve"> PAGEREF _Toc3544617 \h </w:instrText>
            </w:r>
            <w:r w:rsidR="00510D10">
              <w:rPr>
                <w:noProof/>
                <w:webHidden/>
              </w:rPr>
            </w:r>
            <w:r w:rsidR="00510D10">
              <w:rPr>
                <w:noProof/>
                <w:webHidden/>
              </w:rPr>
              <w:fldChar w:fldCharType="separate"/>
            </w:r>
            <w:r w:rsidR="00510D10">
              <w:rPr>
                <w:noProof/>
                <w:webHidden/>
              </w:rPr>
              <w:t>21</w:t>
            </w:r>
            <w:r w:rsidR="00510D10">
              <w:rPr>
                <w:noProof/>
                <w:webHidden/>
              </w:rPr>
              <w:fldChar w:fldCharType="end"/>
            </w:r>
          </w:hyperlink>
        </w:p>
        <w:p w14:paraId="5A9761FC" w14:textId="5038F077"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18" w:history="1">
            <w:r w:rsidR="00510D10" w:rsidRPr="00FA0F32">
              <w:rPr>
                <w:rStyle w:val="Hyperlink"/>
                <w:noProof/>
              </w:rPr>
              <w:t>4.4.1 Introduction</w:t>
            </w:r>
            <w:r w:rsidR="00510D10">
              <w:rPr>
                <w:noProof/>
                <w:webHidden/>
              </w:rPr>
              <w:tab/>
            </w:r>
            <w:r w:rsidR="00510D10">
              <w:rPr>
                <w:noProof/>
                <w:webHidden/>
              </w:rPr>
              <w:fldChar w:fldCharType="begin"/>
            </w:r>
            <w:r w:rsidR="00510D10">
              <w:rPr>
                <w:noProof/>
                <w:webHidden/>
              </w:rPr>
              <w:instrText xml:space="preserve"> PAGEREF _Toc3544618 \h </w:instrText>
            </w:r>
            <w:r w:rsidR="00510D10">
              <w:rPr>
                <w:noProof/>
                <w:webHidden/>
              </w:rPr>
            </w:r>
            <w:r w:rsidR="00510D10">
              <w:rPr>
                <w:noProof/>
                <w:webHidden/>
              </w:rPr>
              <w:fldChar w:fldCharType="separate"/>
            </w:r>
            <w:r w:rsidR="00510D10">
              <w:rPr>
                <w:noProof/>
                <w:webHidden/>
              </w:rPr>
              <w:t>21</w:t>
            </w:r>
            <w:r w:rsidR="00510D10">
              <w:rPr>
                <w:noProof/>
                <w:webHidden/>
              </w:rPr>
              <w:fldChar w:fldCharType="end"/>
            </w:r>
          </w:hyperlink>
        </w:p>
        <w:p w14:paraId="7C96F6DB" w14:textId="4915CFC6"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19" w:history="1">
            <w:r w:rsidR="00510D10" w:rsidRPr="00FA0F32">
              <w:rPr>
                <w:rStyle w:val="Hyperlink"/>
                <w:noProof/>
              </w:rPr>
              <w:t>4.4.2 Regular Grid</w:t>
            </w:r>
            <w:r w:rsidR="00510D10">
              <w:rPr>
                <w:noProof/>
                <w:webHidden/>
              </w:rPr>
              <w:tab/>
            </w:r>
            <w:r w:rsidR="00510D10">
              <w:rPr>
                <w:noProof/>
                <w:webHidden/>
              </w:rPr>
              <w:fldChar w:fldCharType="begin"/>
            </w:r>
            <w:r w:rsidR="00510D10">
              <w:rPr>
                <w:noProof/>
                <w:webHidden/>
              </w:rPr>
              <w:instrText xml:space="preserve"> PAGEREF _Toc3544619 \h </w:instrText>
            </w:r>
            <w:r w:rsidR="00510D10">
              <w:rPr>
                <w:noProof/>
                <w:webHidden/>
              </w:rPr>
            </w:r>
            <w:r w:rsidR="00510D10">
              <w:rPr>
                <w:noProof/>
                <w:webHidden/>
              </w:rPr>
              <w:fldChar w:fldCharType="separate"/>
            </w:r>
            <w:r w:rsidR="00510D10">
              <w:rPr>
                <w:noProof/>
                <w:webHidden/>
              </w:rPr>
              <w:t>21</w:t>
            </w:r>
            <w:r w:rsidR="00510D10">
              <w:rPr>
                <w:noProof/>
                <w:webHidden/>
              </w:rPr>
              <w:fldChar w:fldCharType="end"/>
            </w:r>
          </w:hyperlink>
        </w:p>
        <w:p w14:paraId="4689287E" w14:textId="6B3746DF"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20" w:history="1">
            <w:r w:rsidR="00510D10" w:rsidRPr="00FA0F32">
              <w:rPr>
                <w:rStyle w:val="Hyperlink"/>
                <w:noProof/>
              </w:rPr>
              <w:t>4.5 Multiple datasets</w:t>
            </w:r>
            <w:r w:rsidR="00510D10">
              <w:rPr>
                <w:noProof/>
                <w:webHidden/>
              </w:rPr>
              <w:tab/>
            </w:r>
            <w:r w:rsidR="00510D10">
              <w:rPr>
                <w:noProof/>
                <w:webHidden/>
              </w:rPr>
              <w:fldChar w:fldCharType="begin"/>
            </w:r>
            <w:r w:rsidR="00510D10">
              <w:rPr>
                <w:noProof/>
                <w:webHidden/>
              </w:rPr>
              <w:instrText xml:space="preserve"> PAGEREF _Toc3544620 \h </w:instrText>
            </w:r>
            <w:r w:rsidR="00510D10">
              <w:rPr>
                <w:noProof/>
                <w:webHidden/>
              </w:rPr>
            </w:r>
            <w:r w:rsidR="00510D10">
              <w:rPr>
                <w:noProof/>
                <w:webHidden/>
              </w:rPr>
              <w:fldChar w:fldCharType="separate"/>
            </w:r>
            <w:r w:rsidR="00510D10">
              <w:rPr>
                <w:noProof/>
                <w:webHidden/>
              </w:rPr>
              <w:t>22</w:t>
            </w:r>
            <w:r w:rsidR="00510D10">
              <w:rPr>
                <w:noProof/>
                <w:webHidden/>
              </w:rPr>
              <w:fldChar w:fldCharType="end"/>
            </w:r>
          </w:hyperlink>
        </w:p>
        <w:p w14:paraId="16E34A35" w14:textId="7DDD6C1C"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21" w:history="1">
            <w:r w:rsidR="00510D10" w:rsidRPr="00FA0F32">
              <w:rPr>
                <w:rStyle w:val="Hyperlink"/>
                <w:noProof/>
              </w:rPr>
              <w:t>4.6 Dataset rules</w:t>
            </w:r>
            <w:r w:rsidR="00510D10">
              <w:rPr>
                <w:noProof/>
                <w:webHidden/>
              </w:rPr>
              <w:tab/>
            </w:r>
            <w:r w:rsidR="00510D10">
              <w:rPr>
                <w:noProof/>
                <w:webHidden/>
              </w:rPr>
              <w:fldChar w:fldCharType="begin"/>
            </w:r>
            <w:r w:rsidR="00510D10">
              <w:rPr>
                <w:noProof/>
                <w:webHidden/>
              </w:rPr>
              <w:instrText xml:space="preserve"> PAGEREF _Toc3544621 \h </w:instrText>
            </w:r>
            <w:r w:rsidR="00510D10">
              <w:rPr>
                <w:noProof/>
                <w:webHidden/>
              </w:rPr>
            </w:r>
            <w:r w:rsidR="00510D10">
              <w:rPr>
                <w:noProof/>
                <w:webHidden/>
              </w:rPr>
              <w:fldChar w:fldCharType="separate"/>
            </w:r>
            <w:r w:rsidR="00510D10">
              <w:rPr>
                <w:noProof/>
                <w:webHidden/>
              </w:rPr>
              <w:t>22</w:t>
            </w:r>
            <w:r w:rsidR="00510D10">
              <w:rPr>
                <w:noProof/>
                <w:webHidden/>
              </w:rPr>
              <w:fldChar w:fldCharType="end"/>
            </w:r>
          </w:hyperlink>
        </w:p>
        <w:p w14:paraId="28A2A454" w14:textId="12B8FDE1"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22" w:history="1">
            <w:r w:rsidR="00510D10" w:rsidRPr="00FA0F32">
              <w:rPr>
                <w:rStyle w:val="Hyperlink"/>
                <w:noProof/>
              </w:rPr>
              <w:t>4.7 Geometry</w:t>
            </w:r>
            <w:r w:rsidR="00510D10">
              <w:rPr>
                <w:noProof/>
                <w:webHidden/>
              </w:rPr>
              <w:tab/>
            </w:r>
            <w:r w:rsidR="00510D10">
              <w:rPr>
                <w:noProof/>
                <w:webHidden/>
              </w:rPr>
              <w:fldChar w:fldCharType="begin"/>
            </w:r>
            <w:r w:rsidR="00510D10">
              <w:rPr>
                <w:noProof/>
                <w:webHidden/>
              </w:rPr>
              <w:instrText xml:space="preserve"> PAGEREF _Toc3544622 \h </w:instrText>
            </w:r>
            <w:r w:rsidR="00510D10">
              <w:rPr>
                <w:noProof/>
                <w:webHidden/>
              </w:rPr>
            </w:r>
            <w:r w:rsidR="00510D10">
              <w:rPr>
                <w:noProof/>
                <w:webHidden/>
              </w:rPr>
              <w:fldChar w:fldCharType="separate"/>
            </w:r>
            <w:r w:rsidR="00510D10">
              <w:rPr>
                <w:noProof/>
                <w:webHidden/>
              </w:rPr>
              <w:t>22</w:t>
            </w:r>
            <w:r w:rsidR="00510D10">
              <w:rPr>
                <w:noProof/>
                <w:webHidden/>
              </w:rPr>
              <w:fldChar w:fldCharType="end"/>
            </w:r>
          </w:hyperlink>
        </w:p>
        <w:p w14:paraId="0286F287" w14:textId="2C36305B" w:rsidR="00510D10" w:rsidRDefault="0039259E">
          <w:pPr>
            <w:pStyle w:val="Verzeichnis1"/>
            <w:rPr>
              <w:rFonts w:asciiTheme="minorHAnsi" w:eastAsiaTheme="minorEastAsia" w:hAnsiTheme="minorHAnsi" w:cstheme="minorBidi"/>
              <w:b w:val="0"/>
              <w:color w:val="auto"/>
              <w:sz w:val="22"/>
            </w:rPr>
          </w:pPr>
          <w:hyperlink w:anchor="_Toc3544623" w:history="1">
            <w:r w:rsidR="00510D10" w:rsidRPr="00FA0F32">
              <w:rPr>
                <w:rStyle w:val="Hyperlink"/>
              </w:rPr>
              <w:t>5 Coordinate Reference Systems (CRS)</w:t>
            </w:r>
            <w:r w:rsidR="00510D10">
              <w:rPr>
                <w:webHidden/>
              </w:rPr>
              <w:tab/>
            </w:r>
            <w:r w:rsidR="00510D10">
              <w:rPr>
                <w:webHidden/>
              </w:rPr>
              <w:fldChar w:fldCharType="begin"/>
            </w:r>
            <w:r w:rsidR="00510D10">
              <w:rPr>
                <w:webHidden/>
              </w:rPr>
              <w:instrText xml:space="preserve"> PAGEREF _Toc3544623 \h </w:instrText>
            </w:r>
            <w:r w:rsidR="00510D10">
              <w:rPr>
                <w:webHidden/>
              </w:rPr>
            </w:r>
            <w:r w:rsidR="00510D10">
              <w:rPr>
                <w:webHidden/>
              </w:rPr>
              <w:fldChar w:fldCharType="separate"/>
            </w:r>
            <w:r w:rsidR="00510D10">
              <w:rPr>
                <w:webHidden/>
              </w:rPr>
              <w:t>22</w:t>
            </w:r>
            <w:r w:rsidR="00510D10">
              <w:rPr>
                <w:webHidden/>
              </w:rPr>
              <w:fldChar w:fldCharType="end"/>
            </w:r>
          </w:hyperlink>
        </w:p>
        <w:p w14:paraId="0E12C783" w14:textId="71FDC994"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24" w:history="1">
            <w:r w:rsidR="00510D10" w:rsidRPr="00FA0F32">
              <w:rPr>
                <w:rStyle w:val="Hyperlink"/>
                <w:noProof/>
              </w:rPr>
              <w:t>5.1 Introduction</w:t>
            </w:r>
            <w:r w:rsidR="00510D10">
              <w:rPr>
                <w:noProof/>
                <w:webHidden/>
              </w:rPr>
              <w:tab/>
            </w:r>
            <w:r w:rsidR="00510D10">
              <w:rPr>
                <w:noProof/>
                <w:webHidden/>
              </w:rPr>
              <w:fldChar w:fldCharType="begin"/>
            </w:r>
            <w:r w:rsidR="00510D10">
              <w:rPr>
                <w:noProof/>
                <w:webHidden/>
              </w:rPr>
              <w:instrText xml:space="preserve"> PAGEREF _Toc3544624 \h </w:instrText>
            </w:r>
            <w:r w:rsidR="00510D10">
              <w:rPr>
                <w:noProof/>
                <w:webHidden/>
              </w:rPr>
            </w:r>
            <w:r w:rsidR="00510D10">
              <w:rPr>
                <w:noProof/>
                <w:webHidden/>
              </w:rPr>
              <w:fldChar w:fldCharType="separate"/>
            </w:r>
            <w:r w:rsidR="00510D10">
              <w:rPr>
                <w:noProof/>
                <w:webHidden/>
              </w:rPr>
              <w:t>22</w:t>
            </w:r>
            <w:r w:rsidR="00510D10">
              <w:rPr>
                <w:noProof/>
                <w:webHidden/>
              </w:rPr>
              <w:fldChar w:fldCharType="end"/>
            </w:r>
          </w:hyperlink>
        </w:p>
        <w:p w14:paraId="017CB55A" w14:textId="72E038FA"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25" w:history="1">
            <w:r w:rsidR="00510D10" w:rsidRPr="00FA0F32">
              <w:rPr>
                <w:rStyle w:val="Hyperlink"/>
                <w:noProof/>
              </w:rPr>
              <w:t>5.2 Spatial Reference System</w:t>
            </w:r>
            <w:r w:rsidR="00510D10">
              <w:rPr>
                <w:noProof/>
                <w:webHidden/>
              </w:rPr>
              <w:tab/>
            </w:r>
            <w:r w:rsidR="00510D10">
              <w:rPr>
                <w:noProof/>
                <w:webHidden/>
              </w:rPr>
              <w:fldChar w:fldCharType="begin"/>
            </w:r>
            <w:r w:rsidR="00510D10">
              <w:rPr>
                <w:noProof/>
                <w:webHidden/>
              </w:rPr>
              <w:instrText xml:space="preserve"> PAGEREF _Toc3544625 \h </w:instrText>
            </w:r>
            <w:r w:rsidR="00510D10">
              <w:rPr>
                <w:noProof/>
                <w:webHidden/>
              </w:rPr>
            </w:r>
            <w:r w:rsidR="00510D10">
              <w:rPr>
                <w:noProof/>
                <w:webHidden/>
              </w:rPr>
              <w:fldChar w:fldCharType="separate"/>
            </w:r>
            <w:r w:rsidR="00510D10">
              <w:rPr>
                <w:noProof/>
                <w:webHidden/>
              </w:rPr>
              <w:t>22</w:t>
            </w:r>
            <w:r w:rsidR="00510D10">
              <w:rPr>
                <w:noProof/>
                <w:webHidden/>
              </w:rPr>
              <w:fldChar w:fldCharType="end"/>
            </w:r>
          </w:hyperlink>
        </w:p>
        <w:p w14:paraId="2845F020" w14:textId="303ABE87"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26" w:history="1">
            <w:r w:rsidR="00510D10" w:rsidRPr="00FA0F32">
              <w:rPr>
                <w:rStyle w:val="Hyperlink"/>
                <w:noProof/>
              </w:rPr>
              <w:t>5.3 Horizontal Coordinate Reference System</w:t>
            </w:r>
            <w:r w:rsidR="00510D10">
              <w:rPr>
                <w:noProof/>
                <w:webHidden/>
              </w:rPr>
              <w:tab/>
            </w:r>
            <w:r w:rsidR="00510D10">
              <w:rPr>
                <w:noProof/>
                <w:webHidden/>
              </w:rPr>
              <w:fldChar w:fldCharType="begin"/>
            </w:r>
            <w:r w:rsidR="00510D10">
              <w:rPr>
                <w:noProof/>
                <w:webHidden/>
              </w:rPr>
              <w:instrText xml:space="preserve"> PAGEREF _Toc3544626 \h </w:instrText>
            </w:r>
            <w:r w:rsidR="00510D10">
              <w:rPr>
                <w:noProof/>
                <w:webHidden/>
              </w:rPr>
            </w:r>
            <w:r w:rsidR="00510D10">
              <w:rPr>
                <w:noProof/>
                <w:webHidden/>
              </w:rPr>
              <w:fldChar w:fldCharType="separate"/>
            </w:r>
            <w:r w:rsidR="00510D10">
              <w:rPr>
                <w:noProof/>
                <w:webHidden/>
              </w:rPr>
              <w:t>23</w:t>
            </w:r>
            <w:r w:rsidR="00510D10">
              <w:rPr>
                <w:noProof/>
                <w:webHidden/>
              </w:rPr>
              <w:fldChar w:fldCharType="end"/>
            </w:r>
          </w:hyperlink>
        </w:p>
        <w:p w14:paraId="1E19B878" w14:textId="757D1EE7"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27" w:history="1">
            <w:r w:rsidR="00510D10" w:rsidRPr="00FA0F32">
              <w:rPr>
                <w:rStyle w:val="Hyperlink"/>
                <w:noProof/>
              </w:rPr>
              <w:t>5.4 Vertical Coordinate Reference System</w:t>
            </w:r>
            <w:r w:rsidR="00510D10">
              <w:rPr>
                <w:noProof/>
                <w:webHidden/>
              </w:rPr>
              <w:tab/>
            </w:r>
            <w:r w:rsidR="00510D10">
              <w:rPr>
                <w:noProof/>
                <w:webHidden/>
              </w:rPr>
              <w:fldChar w:fldCharType="begin"/>
            </w:r>
            <w:r w:rsidR="00510D10">
              <w:rPr>
                <w:noProof/>
                <w:webHidden/>
              </w:rPr>
              <w:instrText xml:space="preserve"> PAGEREF _Toc3544627 \h </w:instrText>
            </w:r>
            <w:r w:rsidR="00510D10">
              <w:rPr>
                <w:noProof/>
                <w:webHidden/>
              </w:rPr>
            </w:r>
            <w:r w:rsidR="00510D10">
              <w:rPr>
                <w:noProof/>
                <w:webHidden/>
              </w:rPr>
              <w:fldChar w:fldCharType="separate"/>
            </w:r>
            <w:r w:rsidR="00510D10">
              <w:rPr>
                <w:noProof/>
                <w:webHidden/>
              </w:rPr>
              <w:t>23</w:t>
            </w:r>
            <w:r w:rsidR="00510D10">
              <w:rPr>
                <w:noProof/>
                <w:webHidden/>
              </w:rPr>
              <w:fldChar w:fldCharType="end"/>
            </w:r>
          </w:hyperlink>
        </w:p>
        <w:p w14:paraId="5BC6A574" w14:textId="63CADB79"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28" w:history="1">
            <w:r w:rsidR="00510D10" w:rsidRPr="00FA0F32">
              <w:rPr>
                <w:rStyle w:val="Hyperlink"/>
                <w:noProof/>
              </w:rPr>
              <w:t>5.5 Temporal Reference System</w:t>
            </w:r>
            <w:r w:rsidR="00510D10">
              <w:rPr>
                <w:noProof/>
                <w:webHidden/>
              </w:rPr>
              <w:tab/>
            </w:r>
            <w:r w:rsidR="00510D10">
              <w:rPr>
                <w:noProof/>
                <w:webHidden/>
              </w:rPr>
              <w:fldChar w:fldCharType="begin"/>
            </w:r>
            <w:r w:rsidR="00510D10">
              <w:rPr>
                <w:noProof/>
                <w:webHidden/>
              </w:rPr>
              <w:instrText xml:space="preserve"> PAGEREF _Toc3544628 \h </w:instrText>
            </w:r>
            <w:r w:rsidR="00510D10">
              <w:rPr>
                <w:noProof/>
                <w:webHidden/>
              </w:rPr>
            </w:r>
            <w:r w:rsidR="00510D10">
              <w:rPr>
                <w:noProof/>
                <w:webHidden/>
              </w:rPr>
              <w:fldChar w:fldCharType="separate"/>
            </w:r>
            <w:r w:rsidR="00510D10">
              <w:rPr>
                <w:noProof/>
                <w:webHidden/>
              </w:rPr>
              <w:t>24</w:t>
            </w:r>
            <w:r w:rsidR="00510D10">
              <w:rPr>
                <w:noProof/>
                <w:webHidden/>
              </w:rPr>
              <w:fldChar w:fldCharType="end"/>
            </w:r>
          </w:hyperlink>
        </w:p>
        <w:p w14:paraId="6EC62AC4" w14:textId="1B3A907D" w:rsidR="00510D10" w:rsidRDefault="0039259E">
          <w:pPr>
            <w:pStyle w:val="Verzeichnis1"/>
            <w:rPr>
              <w:rFonts w:asciiTheme="minorHAnsi" w:eastAsiaTheme="minorEastAsia" w:hAnsiTheme="minorHAnsi" w:cstheme="minorBidi"/>
              <w:b w:val="0"/>
              <w:color w:val="auto"/>
              <w:sz w:val="22"/>
            </w:rPr>
          </w:pPr>
          <w:hyperlink w:anchor="_Toc3544629" w:history="1">
            <w:r w:rsidR="00510D10" w:rsidRPr="00FA0F32">
              <w:rPr>
                <w:rStyle w:val="Hyperlink"/>
              </w:rPr>
              <w:t>6 Data Quality</w:t>
            </w:r>
            <w:r w:rsidR="00510D10">
              <w:rPr>
                <w:webHidden/>
              </w:rPr>
              <w:tab/>
            </w:r>
            <w:r w:rsidR="00510D10">
              <w:rPr>
                <w:webHidden/>
              </w:rPr>
              <w:fldChar w:fldCharType="begin"/>
            </w:r>
            <w:r w:rsidR="00510D10">
              <w:rPr>
                <w:webHidden/>
              </w:rPr>
              <w:instrText xml:space="preserve"> PAGEREF _Toc3544629 \h </w:instrText>
            </w:r>
            <w:r w:rsidR="00510D10">
              <w:rPr>
                <w:webHidden/>
              </w:rPr>
            </w:r>
            <w:r w:rsidR="00510D10">
              <w:rPr>
                <w:webHidden/>
              </w:rPr>
              <w:fldChar w:fldCharType="separate"/>
            </w:r>
            <w:r w:rsidR="00510D10">
              <w:rPr>
                <w:webHidden/>
              </w:rPr>
              <w:t>24</w:t>
            </w:r>
            <w:r w:rsidR="00510D10">
              <w:rPr>
                <w:webHidden/>
              </w:rPr>
              <w:fldChar w:fldCharType="end"/>
            </w:r>
          </w:hyperlink>
        </w:p>
        <w:p w14:paraId="43639EA2" w14:textId="22A425C6"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30" w:history="1">
            <w:r w:rsidR="00510D10" w:rsidRPr="00FA0F32">
              <w:rPr>
                <w:rStyle w:val="Hyperlink"/>
                <w:noProof/>
              </w:rPr>
              <w:t>6.1 Completeness</w:t>
            </w:r>
            <w:r w:rsidR="00510D10">
              <w:rPr>
                <w:noProof/>
                <w:webHidden/>
              </w:rPr>
              <w:tab/>
            </w:r>
            <w:r w:rsidR="00510D10">
              <w:rPr>
                <w:noProof/>
                <w:webHidden/>
              </w:rPr>
              <w:fldChar w:fldCharType="begin"/>
            </w:r>
            <w:r w:rsidR="00510D10">
              <w:rPr>
                <w:noProof/>
                <w:webHidden/>
              </w:rPr>
              <w:instrText xml:space="preserve"> PAGEREF _Toc3544630 \h </w:instrText>
            </w:r>
            <w:r w:rsidR="00510D10">
              <w:rPr>
                <w:noProof/>
                <w:webHidden/>
              </w:rPr>
            </w:r>
            <w:r w:rsidR="00510D10">
              <w:rPr>
                <w:noProof/>
                <w:webHidden/>
              </w:rPr>
              <w:fldChar w:fldCharType="separate"/>
            </w:r>
            <w:r w:rsidR="00510D10">
              <w:rPr>
                <w:noProof/>
                <w:webHidden/>
              </w:rPr>
              <w:t>24</w:t>
            </w:r>
            <w:r w:rsidR="00510D10">
              <w:rPr>
                <w:noProof/>
                <w:webHidden/>
              </w:rPr>
              <w:fldChar w:fldCharType="end"/>
            </w:r>
          </w:hyperlink>
        </w:p>
        <w:p w14:paraId="5FC98963" w14:textId="420C1780"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31" w:history="1">
            <w:r w:rsidR="00510D10" w:rsidRPr="00FA0F32">
              <w:rPr>
                <w:rStyle w:val="Hyperlink"/>
                <w:noProof/>
              </w:rPr>
              <w:t>6.1.1 Commission</w:t>
            </w:r>
            <w:r w:rsidR="00510D10">
              <w:rPr>
                <w:noProof/>
                <w:webHidden/>
              </w:rPr>
              <w:tab/>
            </w:r>
            <w:r w:rsidR="00510D10">
              <w:rPr>
                <w:noProof/>
                <w:webHidden/>
              </w:rPr>
              <w:fldChar w:fldCharType="begin"/>
            </w:r>
            <w:r w:rsidR="00510D10">
              <w:rPr>
                <w:noProof/>
                <w:webHidden/>
              </w:rPr>
              <w:instrText xml:space="preserve"> PAGEREF _Toc3544631 \h </w:instrText>
            </w:r>
            <w:r w:rsidR="00510D10">
              <w:rPr>
                <w:noProof/>
                <w:webHidden/>
              </w:rPr>
            </w:r>
            <w:r w:rsidR="00510D10">
              <w:rPr>
                <w:noProof/>
                <w:webHidden/>
              </w:rPr>
              <w:fldChar w:fldCharType="separate"/>
            </w:r>
            <w:r w:rsidR="00510D10">
              <w:rPr>
                <w:noProof/>
                <w:webHidden/>
              </w:rPr>
              <w:t>24</w:t>
            </w:r>
            <w:r w:rsidR="00510D10">
              <w:rPr>
                <w:noProof/>
                <w:webHidden/>
              </w:rPr>
              <w:fldChar w:fldCharType="end"/>
            </w:r>
          </w:hyperlink>
        </w:p>
        <w:p w14:paraId="51A88151" w14:textId="2C59CEEF"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32" w:history="1">
            <w:r w:rsidR="00510D10" w:rsidRPr="00FA0F32">
              <w:rPr>
                <w:rStyle w:val="Hyperlink"/>
                <w:noProof/>
              </w:rPr>
              <w:t>6.1.2 Omission</w:t>
            </w:r>
            <w:r w:rsidR="00510D10">
              <w:rPr>
                <w:noProof/>
                <w:webHidden/>
              </w:rPr>
              <w:tab/>
            </w:r>
            <w:r w:rsidR="00510D10">
              <w:rPr>
                <w:noProof/>
                <w:webHidden/>
              </w:rPr>
              <w:fldChar w:fldCharType="begin"/>
            </w:r>
            <w:r w:rsidR="00510D10">
              <w:rPr>
                <w:noProof/>
                <w:webHidden/>
              </w:rPr>
              <w:instrText xml:space="preserve"> PAGEREF _Toc3544632 \h </w:instrText>
            </w:r>
            <w:r w:rsidR="00510D10">
              <w:rPr>
                <w:noProof/>
                <w:webHidden/>
              </w:rPr>
            </w:r>
            <w:r w:rsidR="00510D10">
              <w:rPr>
                <w:noProof/>
                <w:webHidden/>
              </w:rPr>
              <w:fldChar w:fldCharType="separate"/>
            </w:r>
            <w:r w:rsidR="00510D10">
              <w:rPr>
                <w:noProof/>
                <w:webHidden/>
              </w:rPr>
              <w:t>24</w:t>
            </w:r>
            <w:r w:rsidR="00510D10">
              <w:rPr>
                <w:noProof/>
                <w:webHidden/>
              </w:rPr>
              <w:fldChar w:fldCharType="end"/>
            </w:r>
          </w:hyperlink>
        </w:p>
        <w:p w14:paraId="4875DEE9" w14:textId="1035040B"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33" w:history="1">
            <w:r w:rsidR="00510D10" w:rsidRPr="00FA0F32">
              <w:rPr>
                <w:rStyle w:val="Hyperlink"/>
                <w:noProof/>
              </w:rPr>
              <w:t>6.2 Logical Consistency</w:t>
            </w:r>
            <w:r w:rsidR="00510D10">
              <w:rPr>
                <w:noProof/>
                <w:webHidden/>
              </w:rPr>
              <w:tab/>
            </w:r>
            <w:r w:rsidR="00510D10">
              <w:rPr>
                <w:noProof/>
                <w:webHidden/>
              </w:rPr>
              <w:fldChar w:fldCharType="begin"/>
            </w:r>
            <w:r w:rsidR="00510D10">
              <w:rPr>
                <w:noProof/>
                <w:webHidden/>
              </w:rPr>
              <w:instrText xml:space="preserve"> PAGEREF _Toc3544633 \h </w:instrText>
            </w:r>
            <w:r w:rsidR="00510D10">
              <w:rPr>
                <w:noProof/>
                <w:webHidden/>
              </w:rPr>
            </w:r>
            <w:r w:rsidR="00510D10">
              <w:rPr>
                <w:noProof/>
                <w:webHidden/>
              </w:rPr>
              <w:fldChar w:fldCharType="separate"/>
            </w:r>
            <w:r w:rsidR="00510D10">
              <w:rPr>
                <w:noProof/>
                <w:webHidden/>
              </w:rPr>
              <w:t>24</w:t>
            </w:r>
            <w:r w:rsidR="00510D10">
              <w:rPr>
                <w:noProof/>
                <w:webHidden/>
              </w:rPr>
              <w:fldChar w:fldCharType="end"/>
            </w:r>
          </w:hyperlink>
        </w:p>
        <w:p w14:paraId="6CF56C5B" w14:textId="035CCFB9"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34" w:history="1">
            <w:r w:rsidR="00510D10" w:rsidRPr="00FA0F32">
              <w:rPr>
                <w:rStyle w:val="Hyperlink"/>
                <w:noProof/>
              </w:rPr>
              <w:t>6.2.1 Conceptual Consistency</w:t>
            </w:r>
            <w:r w:rsidR="00510D10">
              <w:rPr>
                <w:noProof/>
                <w:webHidden/>
              </w:rPr>
              <w:tab/>
            </w:r>
            <w:r w:rsidR="00510D10">
              <w:rPr>
                <w:noProof/>
                <w:webHidden/>
              </w:rPr>
              <w:fldChar w:fldCharType="begin"/>
            </w:r>
            <w:r w:rsidR="00510D10">
              <w:rPr>
                <w:noProof/>
                <w:webHidden/>
              </w:rPr>
              <w:instrText xml:space="preserve"> PAGEREF _Toc3544634 \h </w:instrText>
            </w:r>
            <w:r w:rsidR="00510D10">
              <w:rPr>
                <w:noProof/>
                <w:webHidden/>
              </w:rPr>
            </w:r>
            <w:r w:rsidR="00510D10">
              <w:rPr>
                <w:noProof/>
                <w:webHidden/>
              </w:rPr>
              <w:fldChar w:fldCharType="separate"/>
            </w:r>
            <w:r w:rsidR="00510D10">
              <w:rPr>
                <w:noProof/>
                <w:webHidden/>
              </w:rPr>
              <w:t>24</w:t>
            </w:r>
            <w:r w:rsidR="00510D10">
              <w:rPr>
                <w:noProof/>
                <w:webHidden/>
              </w:rPr>
              <w:fldChar w:fldCharType="end"/>
            </w:r>
          </w:hyperlink>
        </w:p>
        <w:p w14:paraId="1E4AC57D" w14:textId="73A401DE"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35" w:history="1">
            <w:r w:rsidR="00510D10" w:rsidRPr="00FA0F32">
              <w:rPr>
                <w:rStyle w:val="Hyperlink"/>
                <w:noProof/>
              </w:rPr>
              <w:t>6.2.2 Domain Consistency</w:t>
            </w:r>
            <w:r w:rsidR="00510D10">
              <w:rPr>
                <w:noProof/>
                <w:webHidden/>
              </w:rPr>
              <w:tab/>
            </w:r>
            <w:r w:rsidR="00510D10">
              <w:rPr>
                <w:noProof/>
                <w:webHidden/>
              </w:rPr>
              <w:fldChar w:fldCharType="begin"/>
            </w:r>
            <w:r w:rsidR="00510D10">
              <w:rPr>
                <w:noProof/>
                <w:webHidden/>
              </w:rPr>
              <w:instrText xml:space="preserve"> PAGEREF _Toc3544635 \h </w:instrText>
            </w:r>
            <w:r w:rsidR="00510D10">
              <w:rPr>
                <w:noProof/>
                <w:webHidden/>
              </w:rPr>
            </w:r>
            <w:r w:rsidR="00510D10">
              <w:rPr>
                <w:noProof/>
                <w:webHidden/>
              </w:rPr>
              <w:fldChar w:fldCharType="separate"/>
            </w:r>
            <w:r w:rsidR="00510D10">
              <w:rPr>
                <w:noProof/>
                <w:webHidden/>
              </w:rPr>
              <w:t>24</w:t>
            </w:r>
            <w:r w:rsidR="00510D10">
              <w:rPr>
                <w:noProof/>
                <w:webHidden/>
              </w:rPr>
              <w:fldChar w:fldCharType="end"/>
            </w:r>
          </w:hyperlink>
        </w:p>
        <w:p w14:paraId="35870B93" w14:textId="08A7B201"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36" w:history="1">
            <w:r w:rsidR="00510D10" w:rsidRPr="00FA0F32">
              <w:rPr>
                <w:rStyle w:val="Hyperlink"/>
                <w:noProof/>
              </w:rPr>
              <w:t>6.2.3 Format Consistency</w:t>
            </w:r>
            <w:r w:rsidR="00510D10">
              <w:rPr>
                <w:noProof/>
                <w:webHidden/>
              </w:rPr>
              <w:tab/>
            </w:r>
            <w:r w:rsidR="00510D10">
              <w:rPr>
                <w:noProof/>
                <w:webHidden/>
              </w:rPr>
              <w:fldChar w:fldCharType="begin"/>
            </w:r>
            <w:r w:rsidR="00510D10">
              <w:rPr>
                <w:noProof/>
                <w:webHidden/>
              </w:rPr>
              <w:instrText xml:space="preserve"> PAGEREF _Toc3544636 \h </w:instrText>
            </w:r>
            <w:r w:rsidR="00510D10">
              <w:rPr>
                <w:noProof/>
                <w:webHidden/>
              </w:rPr>
            </w:r>
            <w:r w:rsidR="00510D10">
              <w:rPr>
                <w:noProof/>
                <w:webHidden/>
              </w:rPr>
              <w:fldChar w:fldCharType="separate"/>
            </w:r>
            <w:r w:rsidR="00510D10">
              <w:rPr>
                <w:noProof/>
                <w:webHidden/>
              </w:rPr>
              <w:t>24</w:t>
            </w:r>
            <w:r w:rsidR="00510D10">
              <w:rPr>
                <w:noProof/>
                <w:webHidden/>
              </w:rPr>
              <w:fldChar w:fldCharType="end"/>
            </w:r>
          </w:hyperlink>
        </w:p>
        <w:p w14:paraId="18D3E4F7" w14:textId="6D145E86"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37" w:history="1">
            <w:r w:rsidR="00510D10" w:rsidRPr="00FA0F32">
              <w:rPr>
                <w:rStyle w:val="Hyperlink"/>
                <w:noProof/>
              </w:rPr>
              <w:t>6.3 Positional Accuracy</w:t>
            </w:r>
            <w:r w:rsidR="00510D10">
              <w:rPr>
                <w:noProof/>
                <w:webHidden/>
              </w:rPr>
              <w:tab/>
            </w:r>
            <w:r w:rsidR="00510D10">
              <w:rPr>
                <w:noProof/>
                <w:webHidden/>
              </w:rPr>
              <w:fldChar w:fldCharType="begin"/>
            </w:r>
            <w:r w:rsidR="00510D10">
              <w:rPr>
                <w:noProof/>
                <w:webHidden/>
              </w:rPr>
              <w:instrText xml:space="preserve"> PAGEREF _Toc3544637 \h </w:instrText>
            </w:r>
            <w:r w:rsidR="00510D10">
              <w:rPr>
                <w:noProof/>
                <w:webHidden/>
              </w:rPr>
            </w:r>
            <w:r w:rsidR="00510D10">
              <w:rPr>
                <w:noProof/>
                <w:webHidden/>
              </w:rPr>
              <w:fldChar w:fldCharType="separate"/>
            </w:r>
            <w:r w:rsidR="00510D10">
              <w:rPr>
                <w:noProof/>
                <w:webHidden/>
              </w:rPr>
              <w:t>24</w:t>
            </w:r>
            <w:r w:rsidR="00510D10">
              <w:rPr>
                <w:noProof/>
                <w:webHidden/>
              </w:rPr>
              <w:fldChar w:fldCharType="end"/>
            </w:r>
          </w:hyperlink>
        </w:p>
        <w:p w14:paraId="1403940D" w14:textId="2D9F8FC6"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38" w:history="1">
            <w:r w:rsidR="00510D10" w:rsidRPr="00FA0F32">
              <w:rPr>
                <w:rStyle w:val="Hyperlink"/>
                <w:noProof/>
              </w:rPr>
              <w:t>6.3.2 Accuracy of a Time Measurement</w:t>
            </w:r>
            <w:r w:rsidR="00510D10">
              <w:rPr>
                <w:noProof/>
                <w:webHidden/>
              </w:rPr>
              <w:tab/>
            </w:r>
            <w:r w:rsidR="00510D10">
              <w:rPr>
                <w:noProof/>
                <w:webHidden/>
              </w:rPr>
              <w:fldChar w:fldCharType="begin"/>
            </w:r>
            <w:r w:rsidR="00510D10">
              <w:rPr>
                <w:noProof/>
                <w:webHidden/>
              </w:rPr>
              <w:instrText xml:space="preserve"> PAGEREF _Toc3544638 \h </w:instrText>
            </w:r>
            <w:r w:rsidR="00510D10">
              <w:rPr>
                <w:noProof/>
                <w:webHidden/>
              </w:rPr>
            </w:r>
            <w:r w:rsidR="00510D10">
              <w:rPr>
                <w:noProof/>
                <w:webHidden/>
              </w:rPr>
              <w:fldChar w:fldCharType="separate"/>
            </w:r>
            <w:r w:rsidR="00510D10">
              <w:rPr>
                <w:noProof/>
                <w:webHidden/>
              </w:rPr>
              <w:t>24</w:t>
            </w:r>
            <w:r w:rsidR="00510D10">
              <w:rPr>
                <w:noProof/>
                <w:webHidden/>
              </w:rPr>
              <w:fldChar w:fldCharType="end"/>
            </w:r>
          </w:hyperlink>
        </w:p>
        <w:p w14:paraId="685372AA" w14:textId="39B96A5B"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39" w:history="1">
            <w:r w:rsidR="00510D10" w:rsidRPr="00FA0F32">
              <w:rPr>
                <w:rStyle w:val="Hyperlink"/>
                <w:noProof/>
              </w:rPr>
              <w:t>6.3.3 Gridded Data Positional Accuracy</w:t>
            </w:r>
            <w:r w:rsidR="00510D10">
              <w:rPr>
                <w:noProof/>
                <w:webHidden/>
              </w:rPr>
              <w:tab/>
            </w:r>
            <w:r w:rsidR="00510D10">
              <w:rPr>
                <w:noProof/>
                <w:webHidden/>
              </w:rPr>
              <w:fldChar w:fldCharType="begin"/>
            </w:r>
            <w:r w:rsidR="00510D10">
              <w:rPr>
                <w:noProof/>
                <w:webHidden/>
              </w:rPr>
              <w:instrText xml:space="preserve"> PAGEREF _Toc3544639 \h </w:instrText>
            </w:r>
            <w:r w:rsidR="00510D10">
              <w:rPr>
                <w:noProof/>
                <w:webHidden/>
              </w:rPr>
            </w:r>
            <w:r w:rsidR="00510D10">
              <w:rPr>
                <w:noProof/>
                <w:webHidden/>
              </w:rPr>
              <w:fldChar w:fldCharType="separate"/>
            </w:r>
            <w:r w:rsidR="00510D10">
              <w:rPr>
                <w:noProof/>
                <w:webHidden/>
              </w:rPr>
              <w:t>25</w:t>
            </w:r>
            <w:r w:rsidR="00510D10">
              <w:rPr>
                <w:noProof/>
                <w:webHidden/>
              </w:rPr>
              <w:fldChar w:fldCharType="end"/>
            </w:r>
          </w:hyperlink>
        </w:p>
        <w:p w14:paraId="6462C995" w14:textId="26524BB7"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40" w:history="1">
            <w:r w:rsidR="00510D10" w:rsidRPr="00FA0F32">
              <w:rPr>
                <w:rStyle w:val="Hyperlink"/>
                <w:noProof/>
              </w:rPr>
              <w:t>6.3.4 Relative Internal Positional Accuracy</w:t>
            </w:r>
            <w:r w:rsidR="00510D10">
              <w:rPr>
                <w:noProof/>
                <w:webHidden/>
              </w:rPr>
              <w:tab/>
            </w:r>
            <w:r w:rsidR="00510D10">
              <w:rPr>
                <w:noProof/>
                <w:webHidden/>
              </w:rPr>
              <w:fldChar w:fldCharType="begin"/>
            </w:r>
            <w:r w:rsidR="00510D10">
              <w:rPr>
                <w:noProof/>
                <w:webHidden/>
              </w:rPr>
              <w:instrText xml:space="preserve"> PAGEREF _Toc3544640 \h </w:instrText>
            </w:r>
            <w:r w:rsidR="00510D10">
              <w:rPr>
                <w:noProof/>
                <w:webHidden/>
              </w:rPr>
            </w:r>
            <w:r w:rsidR="00510D10">
              <w:rPr>
                <w:noProof/>
                <w:webHidden/>
              </w:rPr>
              <w:fldChar w:fldCharType="separate"/>
            </w:r>
            <w:r w:rsidR="00510D10">
              <w:rPr>
                <w:noProof/>
                <w:webHidden/>
              </w:rPr>
              <w:t>25</w:t>
            </w:r>
            <w:r w:rsidR="00510D10">
              <w:rPr>
                <w:noProof/>
                <w:webHidden/>
              </w:rPr>
              <w:fldChar w:fldCharType="end"/>
            </w:r>
          </w:hyperlink>
        </w:p>
        <w:p w14:paraId="3CDC5390" w14:textId="66EA67F6"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41" w:history="1">
            <w:r w:rsidR="00510D10" w:rsidRPr="00FA0F32">
              <w:rPr>
                <w:rStyle w:val="Hyperlink"/>
                <w:noProof/>
              </w:rPr>
              <w:t>6.4 Temporal Accuracy</w:t>
            </w:r>
            <w:r w:rsidR="00510D10">
              <w:rPr>
                <w:noProof/>
                <w:webHidden/>
              </w:rPr>
              <w:tab/>
            </w:r>
            <w:r w:rsidR="00510D10">
              <w:rPr>
                <w:noProof/>
                <w:webHidden/>
              </w:rPr>
              <w:fldChar w:fldCharType="begin"/>
            </w:r>
            <w:r w:rsidR="00510D10">
              <w:rPr>
                <w:noProof/>
                <w:webHidden/>
              </w:rPr>
              <w:instrText xml:space="preserve"> PAGEREF _Toc3544641 \h </w:instrText>
            </w:r>
            <w:r w:rsidR="00510D10">
              <w:rPr>
                <w:noProof/>
                <w:webHidden/>
              </w:rPr>
            </w:r>
            <w:r w:rsidR="00510D10">
              <w:rPr>
                <w:noProof/>
                <w:webHidden/>
              </w:rPr>
              <w:fldChar w:fldCharType="separate"/>
            </w:r>
            <w:r w:rsidR="00510D10">
              <w:rPr>
                <w:noProof/>
                <w:webHidden/>
              </w:rPr>
              <w:t>25</w:t>
            </w:r>
            <w:r w:rsidR="00510D10">
              <w:rPr>
                <w:noProof/>
                <w:webHidden/>
              </w:rPr>
              <w:fldChar w:fldCharType="end"/>
            </w:r>
          </w:hyperlink>
        </w:p>
        <w:p w14:paraId="6B7E8D82" w14:textId="57FF7C41"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42" w:history="1">
            <w:r w:rsidR="00510D10" w:rsidRPr="00FA0F32">
              <w:rPr>
                <w:rStyle w:val="Hyperlink"/>
                <w:noProof/>
              </w:rPr>
              <w:t>6.4.1 Temporal Consistency</w:t>
            </w:r>
            <w:r w:rsidR="00510D10">
              <w:rPr>
                <w:noProof/>
                <w:webHidden/>
              </w:rPr>
              <w:tab/>
            </w:r>
            <w:r w:rsidR="00510D10">
              <w:rPr>
                <w:noProof/>
                <w:webHidden/>
              </w:rPr>
              <w:fldChar w:fldCharType="begin"/>
            </w:r>
            <w:r w:rsidR="00510D10">
              <w:rPr>
                <w:noProof/>
                <w:webHidden/>
              </w:rPr>
              <w:instrText xml:space="preserve"> PAGEREF _Toc3544642 \h </w:instrText>
            </w:r>
            <w:r w:rsidR="00510D10">
              <w:rPr>
                <w:noProof/>
                <w:webHidden/>
              </w:rPr>
            </w:r>
            <w:r w:rsidR="00510D10">
              <w:rPr>
                <w:noProof/>
                <w:webHidden/>
              </w:rPr>
              <w:fldChar w:fldCharType="separate"/>
            </w:r>
            <w:r w:rsidR="00510D10">
              <w:rPr>
                <w:noProof/>
                <w:webHidden/>
              </w:rPr>
              <w:t>25</w:t>
            </w:r>
            <w:r w:rsidR="00510D10">
              <w:rPr>
                <w:noProof/>
                <w:webHidden/>
              </w:rPr>
              <w:fldChar w:fldCharType="end"/>
            </w:r>
          </w:hyperlink>
        </w:p>
        <w:p w14:paraId="71079807" w14:textId="4868655D"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43" w:history="1">
            <w:r w:rsidR="00510D10" w:rsidRPr="00FA0F32">
              <w:rPr>
                <w:rStyle w:val="Hyperlink"/>
                <w:noProof/>
              </w:rPr>
              <w:t>6.4.2 Temporal Validity</w:t>
            </w:r>
            <w:r w:rsidR="00510D10">
              <w:rPr>
                <w:noProof/>
                <w:webHidden/>
              </w:rPr>
              <w:tab/>
            </w:r>
            <w:r w:rsidR="00510D10">
              <w:rPr>
                <w:noProof/>
                <w:webHidden/>
              </w:rPr>
              <w:fldChar w:fldCharType="begin"/>
            </w:r>
            <w:r w:rsidR="00510D10">
              <w:rPr>
                <w:noProof/>
                <w:webHidden/>
              </w:rPr>
              <w:instrText xml:space="preserve"> PAGEREF _Toc3544643 \h </w:instrText>
            </w:r>
            <w:r w:rsidR="00510D10">
              <w:rPr>
                <w:noProof/>
                <w:webHidden/>
              </w:rPr>
            </w:r>
            <w:r w:rsidR="00510D10">
              <w:rPr>
                <w:noProof/>
                <w:webHidden/>
              </w:rPr>
              <w:fldChar w:fldCharType="separate"/>
            </w:r>
            <w:r w:rsidR="00510D10">
              <w:rPr>
                <w:noProof/>
                <w:webHidden/>
              </w:rPr>
              <w:t>25</w:t>
            </w:r>
            <w:r w:rsidR="00510D10">
              <w:rPr>
                <w:noProof/>
                <w:webHidden/>
              </w:rPr>
              <w:fldChar w:fldCharType="end"/>
            </w:r>
          </w:hyperlink>
        </w:p>
        <w:p w14:paraId="4B6042A6" w14:textId="29ED0468"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44" w:history="1">
            <w:r w:rsidR="00510D10" w:rsidRPr="00FA0F32">
              <w:rPr>
                <w:rStyle w:val="Hyperlink"/>
                <w:noProof/>
              </w:rPr>
              <w:t>6.5 Thematic Accuracy</w:t>
            </w:r>
            <w:r w:rsidR="00510D10">
              <w:rPr>
                <w:noProof/>
                <w:webHidden/>
              </w:rPr>
              <w:tab/>
            </w:r>
            <w:r w:rsidR="00510D10">
              <w:rPr>
                <w:noProof/>
                <w:webHidden/>
              </w:rPr>
              <w:fldChar w:fldCharType="begin"/>
            </w:r>
            <w:r w:rsidR="00510D10">
              <w:rPr>
                <w:noProof/>
                <w:webHidden/>
              </w:rPr>
              <w:instrText xml:space="preserve"> PAGEREF _Toc3544644 \h </w:instrText>
            </w:r>
            <w:r w:rsidR="00510D10">
              <w:rPr>
                <w:noProof/>
                <w:webHidden/>
              </w:rPr>
            </w:r>
            <w:r w:rsidR="00510D10">
              <w:rPr>
                <w:noProof/>
                <w:webHidden/>
              </w:rPr>
              <w:fldChar w:fldCharType="separate"/>
            </w:r>
            <w:r w:rsidR="00510D10">
              <w:rPr>
                <w:noProof/>
                <w:webHidden/>
              </w:rPr>
              <w:t>25</w:t>
            </w:r>
            <w:r w:rsidR="00510D10">
              <w:rPr>
                <w:noProof/>
                <w:webHidden/>
              </w:rPr>
              <w:fldChar w:fldCharType="end"/>
            </w:r>
          </w:hyperlink>
        </w:p>
        <w:p w14:paraId="46E9A8C1" w14:textId="738C5818"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45" w:history="1">
            <w:r w:rsidR="00510D10" w:rsidRPr="00FA0F32">
              <w:rPr>
                <w:rStyle w:val="Hyperlink"/>
                <w:noProof/>
              </w:rPr>
              <w:t>6.5.1 Thematic Classification Correctness</w:t>
            </w:r>
            <w:r w:rsidR="00510D10">
              <w:rPr>
                <w:noProof/>
                <w:webHidden/>
              </w:rPr>
              <w:tab/>
            </w:r>
            <w:r w:rsidR="00510D10">
              <w:rPr>
                <w:noProof/>
                <w:webHidden/>
              </w:rPr>
              <w:fldChar w:fldCharType="begin"/>
            </w:r>
            <w:r w:rsidR="00510D10">
              <w:rPr>
                <w:noProof/>
                <w:webHidden/>
              </w:rPr>
              <w:instrText xml:space="preserve"> PAGEREF _Toc3544645 \h </w:instrText>
            </w:r>
            <w:r w:rsidR="00510D10">
              <w:rPr>
                <w:noProof/>
                <w:webHidden/>
              </w:rPr>
            </w:r>
            <w:r w:rsidR="00510D10">
              <w:rPr>
                <w:noProof/>
                <w:webHidden/>
              </w:rPr>
              <w:fldChar w:fldCharType="separate"/>
            </w:r>
            <w:r w:rsidR="00510D10">
              <w:rPr>
                <w:noProof/>
                <w:webHidden/>
              </w:rPr>
              <w:t>25</w:t>
            </w:r>
            <w:r w:rsidR="00510D10">
              <w:rPr>
                <w:noProof/>
                <w:webHidden/>
              </w:rPr>
              <w:fldChar w:fldCharType="end"/>
            </w:r>
          </w:hyperlink>
        </w:p>
        <w:p w14:paraId="0CFBD4C6" w14:textId="0C2D8C47"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46" w:history="1">
            <w:r w:rsidR="00510D10" w:rsidRPr="00FA0F32">
              <w:rPr>
                <w:rStyle w:val="Hyperlink"/>
                <w:noProof/>
              </w:rPr>
              <w:t>6.5.3 Quantitative Attribute Accuracy</w:t>
            </w:r>
            <w:r w:rsidR="00510D10">
              <w:rPr>
                <w:noProof/>
                <w:webHidden/>
              </w:rPr>
              <w:tab/>
            </w:r>
            <w:r w:rsidR="00510D10">
              <w:rPr>
                <w:noProof/>
                <w:webHidden/>
              </w:rPr>
              <w:fldChar w:fldCharType="begin"/>
            </w:r>
            <w:r w:rsidR="00510D10">
              <w:rPr>
                <w:noProof/>
                <w:webHidden/>
              </w:rPr>
              <w:instrText xml:space="preserve"> PAGEREF _Toc3544646 \h </w:instrText>
            </w:r>
            <w:r w:rsidR="00510D10">
              <w:rPr>
                <w:noProof/>
                <w:webHidden/>
              </w:rPr>
            </w:r>
            <w:r w:rsidR="00510D10">
              <w:rPr>
                <w:noProof/>
                <w:webHidden/>
              </w:rPr>
              <w:fldChar w:fldCharType="separate"/>
            </w:r>
            <w:r w:rsidR="00510D10">
              <w:rPr>
                <w:noProof/>
                <w:webHidden/>
              </w:rPr>
              <w:t>25</w:t>
            </w:r>
            <w:r w:rsidR="00510D10">
              <w:rPr>
                <w:noProof/>
                <w:webHidden/>
              </w:rPr>
              <w:fldChar w:fldCharType="end"/>
            </w:r>
          </w:hyperlink>
        </w:p>
        <w:p w14:paraId="341E6F8B" w14:textId="085D1AA4" w:rsidR="00510D10" w:rsidRDefault="0039259E">
          <w:pPr>
            <w:pStyle w:val="Verzeichnis1"/>
            <w:rPr>
              <w:rFonts w:asciiTheme="minorHAnsi" w:eastAsiaTheme="minorEastAsia" w:hAnsiTheme="minorHAnsi" w:cstheme="minorBidi"/>
              <w:b w:val="0"/>
              <w:color w:val="auto"/>
              <w:sz w:val="22"/>
            </w:rPr>
          </w:pPr>
          <w:hyperlink w:anchor="_Toc3544647" w:history="1">
            <w:r w:rsidR="00510D10" w:rsidRPr="00FA0F32">
              <w:rPr>
                <w:rStyle w:val="Hyperlink"/>
              </w:rPr>
              <w:t>7 Data Capture and Classification</w:t>
            </w:r>
            <w:r w:rsidR="00510D10">
              <w:rPr>
                <w:webHidden/>
              </w:rPr>
              <w:tab/>
            </w:r>
            <w:r w:rsidR="00510D10">
              <w:rPr>
                <w:webHidden/>
              </w:rPr>
              <w:fldChar w:fldCharType="begin"/>
            </w:r>
            <w:r w:rsidR="00510D10">
              <w:rPr>
                <w:webHidden/>
              </w:rPr>
              <w:instrText xml:space="preserve"> PAGEREF _Toc3544647 \h </w:instrText>
            </w:r>
            <w:r w:rsidR="00510D10">
              <w:rPr>
                <w:webHidden/>
              </w:rPr>
            </w:r>
            <w:r w:rsidR="00510D10">
              <w:rPr>
                <w:webHidden/>
              </w:rPr>
              <w:fldChar w:fldCharType="separate"/>
            </w:r>
            <w:r w:rsidR="00510D10">
              <w:rPr>
                <w:webHidden/>
              </w:rPr>
              <w:t>26</w:t>
            </w:r>
            <w:r w:rsidR="00510D10">
              <w:rPr>
                <w:webHidden/>
              </w:rPr>
              <w:fldChar w:fldCharType="end"/>
            </w:r>
          </w:hyperlink>
        </w:p>
        <w:p w14:paraId="0EAA0981" w14:textId="1D160D8E" w:rsidR="00510D10" w:rsidRDefault="0039259E">
          <w:pPr>
            <w:pStyle w:val="Verzeichnis1"/>
            <w:rPr>
              <w:rFonts w:asciiTheme="minorHAnsi" w:eastAsiaTheme="minorEastAsia" w:hAnsiTheme="minorHAnsi" w:cstheme="minorBidi"/>
              <w:b w:val="0"/>
              <w:color w:val="auto"/>
              <w:sz w:val="22"/>
            </w:rPr>
          </w:pPr>
          <w:hyperlink w:anchor="_Toc3544648" w:history="1">
            <w:r w:rsidR="00510D10" w:rsidRPr="00FA0F32">
              <w:rPr>
                <w:rStyle w:val="Hyperlink"/>
              </w:rPr>
              <w:t>8 Data Maintenance</w:t>
            </w:r>
            <w:r w:rsidR="00510D10">
              <w:rPr>
                <w:webHidden/>
              </w:rPr>
              <w:tab/>
            </w:r>
            <w:r w:rsidR="00510D10">
              <w:rPr>
                <w:webHidden/>
              </w:rPr>
              <w:fldChar w:fldCharType="begin"/>
            </w:r>
            <w:r w:rsidR="00510D10">
              <w:rPr>
                <w:webHidden/>
              </w:rPr>
              <w:instrText xml:space="preserve"> PAGEREF _Toc3544648 \h </w:instrText>
            </w:r>
            <w:r w:rsidR="00510D10">
              <w:rPr>
                <w:webHidden/>
              </w:rPr>
            </w:r>
            <w:r w:rsidR="00510D10">
              <w:rPr>
                <w:webHidden/>
              </w:rPr>
              <w:fldChar w:fldCharType="separate"/>
            </w:r>
            <w:r w:rsidR="00510D10">
              <w:rPr>
                <w:webHidden/>
              </w:rPr>
              <w:t>26</w:t>
            </w:r>
            <w:r w:rsidR="00510D10">
              <w:rPr>
                <w:webHidden/>
              </w:rPr>
              <w:fldChar w:fldCharType="end"/>
            </w:r>
          </w:hyperlink>
        </w:p>
        <w:p w14:paraId="2C3B63D2" w14:textId="0D9853B8" w:rsidR="00510D10" w:rsidRDefault="0039259E">
          <w:pPr>
            <w:pStyle w:val="Verzeichnis1"/>
            <w:rPr>
              <w:rFonts w:asciiTheme="minorHAnsi" w:eastAsiaTheme="minorEastAsia" w:hAnsiTheme="minorHAnsi" w:cstheme="minorBidi"/>
              <w:b w:val="0"/>
              <w:color w:val="auto"/>
              <w:sz w:val="22"/>
            </w:rPr>
          </w:pPr>
          <w:hyperlink w:anchor="_Toc3544649" w:history="1">
            <w:r w:rsidR="00510D10" w:rsidRPr="00FA0F32">
              <w:rPr>
                <w:rStyle w:val="Hyperlink"/>
              </w:rPr>
              <w:t>9 Portrayal</w:t>
            </w:r>
            <w:r w:rsidR="00510D10">
              <w:rPr>
                <w:webHidden/>
              </w:rPr>
              <w:tab/>
            </w:r>
            <w:r w:rsidR="00510D10">
              <w:rPr>
                <w:webHidden/>
              </w:rPr>
              <w:fldChar w:fldCharType="begin"/>
            </w:r>
            <w:r w:rsidR="00510D10">
              <w:rPr>
                <w:webHidden/>
              </w:rPr>
              <w:instrText xml:space="preserve"> PAGEREF _Toc3544649 \h </w:instrText>
            </w:r>
            <w:r w:rsidR="00510D10">
              <w:rPr>
                <w:webHidden/>
              </w:rPr>
            </w:r>
            <w:r w:rsidR="00510D10">
              <w:rPr>
                <w:webHidden/>
              </w:rPr>
              <w:fldChar w:fldCharType="separate"/>
            </w:r>
            <w:r w:rsidR="00510D10">
              <w:rPr>
                <w:webHidden/>
              </w:rPr>
              <w:t>26</w:t>
            </w:r>
            <w:r w:rsidR="00510D10">
              <w:rPr>
                <w:webHidden/>
              </w:rPr>
              <w:fldChar w:fldCharType="end"/>
            </w:r>
          </w:hyperlink>
        </w:p>
        <w:p w14:paraId="7D712D7A" w14:textId="7FFBEADB"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50" w:history="1">
            <w:r w:rsidR="00510D10" w:rsidRPr="00FA0F32">
              <w:rPr>
                <w:rStyle w:val="Hyperlink"/>
                <w:noProof/>
              </w:rPr>
              <w:t>9.1 Introduction</w:t>
            </w:r>
            <w:r w:rsidR="00510D10">
              <w:rPr>
                <w:noProof/>
                <w:webHidden/>
              </w:rPr>
              <w:tab/>
            </w:r>
            <w:r w:rsidR="00510D10">
              <w:rPr>
                <w:noProof/>
                <w:webHidden/>
              </w:rPr>
              <w:fldChar w:fldCharType="begin"/>
            </w:r>
            <w:r w:rsidR="00510D10">
              <w:rPr>
                <w:noProof/>
                <w:webHidden/>
              </w:rPr>
              <w:instrText xml:space="preserve"> PAGEREF _Toc3544650 \h </w:instrText>
            </w:r>
            <w:r w:rsidR="00510D10">
              <w:rPr>
                <w:noProof/>
                <w:webHidden/>
              </w:rPr>
            </w:r>
            <w:r w:rsidR="00510D10">
              <w:rPr>
                <w:noProof/>
                <w:webHidden/>
              </w:rPr>
              <w:fldChar w:fldCharType="separate"/>
            </w:r>
            <w:r w:rsidR="00510D10">
              <w:rPr>
                <w:noProof/>
                <w:webHidden/>
              </w:rPr>
              <w:t>26</w:t>
            </w:r>
            <w:r w:rsidR="00510D10">
              <w:rPr>
                <w:noProof/>
                <w:webHidden/>
              </w:rPr>
              <w:fldChar w:fldCharType="end"/>
            </w:r>
          </w:hyperlink>
        </w:p>
        <w:p w14:paraId="79EA9861" w14:textId="4C1A4790"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51" w:history="1">
            <w:r w:rsidR="00510D10" w:rsidRPr="00FA0F32">
              <w:rPr>
                <w:rStyle w:val="Hyperlink"/>
                <w:noProof/>
              </w:rPr>
              <w:t>9.2 Generation and Display of Gridded Bathymetry</w:t>
            </w:r>
            <w:r w:rsidR="00510D10">
              <w:rPr>
                <w:noProof/>
                <w:webHidden/>
              </w:rPr>
              <w:tab/>
            </w:r>
            <w:r w:rsidR="00510D10">
              <w:rPr>
                <w:noProof/>
                <w:webHidden/>
              </w:rPr>
              <w:fldChar w:fldCharType="begin"/>
            </w:r>
            <w:r w:rsidR="00510D10">
              <w:rPr>
                <w:noProof/>
                <w:webHidden/>
              </w:rPr>
              <w:instrText xml:space="preserve"> PAGEREF _Toc3544651 \h </w:instrText>
            </w:r>
            <w:r w:rsidR="00510D10">
              <w:rPr>
                <w:noProof/>
                <w:webHidden/>
              </w:rPr>
            </w:r>
            <w:r w:rsidR="00510D10">
              <w:rPr>
                <w:noProof/>
                <w:webHidden/>
              </w:rPr>
              <w:fldChar w:fldCharType="separate"/>
            </w:r>
            <w:r w:rsidR="00510D10">
              <w:rPr>
                <w:noProof/>
                <w:webHidden/>
              </w:rPr>
              <w:t>26</w:t>
            </w:r>
            <w:r w:rsidR="00510D10">
              <w:rPr>
                <w:noProof/>
                <w:webHidden/>
              </w:rPr>
              <w:fldChar w:fldCharType="end"/>
            </w:r>
          </w:hyperlink>
        </w:p>
        <w:p w14:paraId="37E4B334" w14:textId="2B3A7FFC"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52" w:history="1">
            <w:r w:rsidR="00510D10" w:rsidRPr="00FA0F32">
              <w:rPr>
                <w:rStyle w:val="Hyperlink"/>
                <w:noProof/>
              </w:rPr>
              <w:t>9.2.1 Charted Soundings/Contours vs. Gridded Bathymetry</w:t>
            </w:r>
            <w:r w:rsidR="00510D10">
              <w:rPr>
                <w:noProof/>
                <w:webHidden/>
              </w:rPr>
              <w:tab/>
            </w:r>
            <w:r w:rsidR="00510D10">
              <w:rPr>
                <w:noProof/>
                <w:webHidden/>
              </w:rPr>
              <w:fldChar w:fldCharType="begin"/>
            </w:r>
            <w:r w:rsidR="00510D10">
              <w:rPr>
                <w:noProof/>
                <w:webHidden/>
              </w:rPr>
              <w:instrText xml:space="preserve"> PAGEREF _Toc3544652 \h </w:instrText>
            </w:r>
            <w:r w:rsidR="00510D10">
              <w:rPr>
                <w:noProof/>
                <w:webHidden/>
              </w:rPr>
            </w:r>
            <w:r w:rsidR="00510D10">
              <w:rPr>
                <w:noProof/>
                <w:webHidden/>
              </w:rPr>
              <w:fldChar w:fldCharType="separate"/>
            </w:r>
            <w:r w:rsidR="00510D10">
              <w:rPr>
                <w:noProof/>
                <w:webHidden/>
              </w:rPr>
              <w:t>27</w:t>
            </w:r>
            <w:r w:rsidR="00510D10">
              <w:rPr>
                <w:noProof/>
                <w:webHidden/>
              </w:rPr>
              <w:fldChar w:fldCharType="end"/>
            </w:r>
          </w:hyperlink>
        </w:p>
        <w:p w14:paraId="5BBBB65E" w14:textId="2A514B9F"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53" w:history="1">
            <w:r w:rsidR="00510D10" w:rsidRPr="00FA0F32">
              <w:rPr>
                <w:rStyle w:val="Hyperlink"/>
                <w:noProof/>
              </w:rPr>
              <w:t>9.2.2 Use of Sun-Illumination</w:t>
            </w:r>
            <w:r w:rsidR="00510D10">
              <w:rPr>
                <w:noProof/>
                <w:webHidden/>
              </w:rPr>
              <w:tab/>
            </w:r>
            <w:r w:rsidR="00510D10">
              <w:rPr>
                <w:noProof/>
                <w:webHidden/>
              </w:rPr>
              <w:fldChar w:fldCharType="begin"/>
            </w:r>
            <w:r w:rsidR="00510D10">
              <w:rPr>
                <w:noProof/>
                <w:webHidden/>
              </w:rPr>
              <w:instrText xml:space="preserve"> PAGEREF _Toc3544653 \h </w:instrText>
            </w:r>
            <w:r w:rsidR="00510D10">
              <w:rPr>
                <w:noProof/>
                <w:webHidden/>
              </w:rPr>
            </w:r>
            <w:r w:rsidR="00510D10">
              <w:rPr>
                <w:noProof/>
                <w:webHidden/>
              </w:rPr>
              <w:fldChar w:fldCharType="separate"/>
            </w:r>
            <w:r w:rsidR="00510D10">
              <w:rPr>
                <w:noProof/>
                <w:webHidden/>
              </w:rPr>
              <w:t>27</w:t>
            </w:r>
            <w:r w:rsidR="00510D10">
              <w:rPr>
                <w:noProof/>
                <w:webHidden/>
              </w:rPr>
              <w:fldChar w:fldCharType="end"/>
            </w:r>
          </w:hyperlink>
        </w:p>
        <w:p w14:paraId="4B50243E" w14:textId="51E23CD4"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54" w:history="1">
            <w:r w:rsidR="00510D10" w:rsidRPr="00FA0F32">
              <w:rPr>
                <w:rStyle w:val="Hyperlink"/>
                <w:noProof/>
              </w:rPr>
              <w:t>9.2.3 Transparency</w:t>
            </w:r>
            <w:r w:rsidR="00510D10">
              <w:rPr>
                <w:noProof/>
                <w:webHidden/>
              </w:rPr>
              <w:tab/>
            </w:r>
            <w:r w:rsidR="00510D10">
              <w:rPr>
                <w:noProof/>
                <w:webHidden/>
              </w:rPr>
              <w:fldChar w:fldCharType="begin"/>
            </w:r>
            <w:r w:rsidR="00510D10">
              <w:rPr>
                <w:noProof/>
                <w:webHidden/>
              </w:rPr>
              <w:instrText xml:space="preserve"> PAGEREF _Toc3544654 \h </w:instrText>
            </w:r>
            <w:r w:rsidR="00510D10">
              <w:rPr>
                <w:noProof/>
                <w:webHidden/>
              </w:rPr>
            </w:r>
            <w:r w:rsidR="00510D10">
              <w:rPr>
                <w:noProof/>
                <w:webHidden/>
              </w:rPr>
              <w:fldChar w:fldCharType="separate"/>
            </w:r>
            <w:r w:rsidR="00510D10">
              <w:rPr>
                <w:noProof/>
                <w:webHidden/>
              </w:rPr>
              <w:t>27</w:t>
            </w:r>
            <w:r w:rsidR="00510D10">
              <w:rPr>
                <w:noProof/>
                <w:webHidden/>
              </w:rPr>
              <w:fldChar w:fldCharType="end"/>
            </w:r>
          </w:hyperlink>
        </w:p>
        <w:p w14:paraId="5C8B2E2C" w14:textId="60E02A9B"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55" w:history="1">
            <w:r w:rsidR="00510D10" w:rsidRPr="00FA0F32">
              <w:rPr>
                <w:rStyle w:val="Hyperlink"/>
                <w:noProof/>
              </w:rPr>
              <w:t>9.3 Generation and Display of Navigation Zones</w:t>
            </w:r>
            <w:r w:rsidR="00510D10">
              <w:rPr>
                <w:noProof/>
                <w:webHidden/>
              </w:rPr>
              <w:tab/>
            </w:r>
            <w:r w:rsidR="00510D10">
              <w:rPr>
                <w:noProof/>
                <w:webHidden/>
              </w:rPr>
              <w:fldChar w:fldCharType="begin"/>
            </w:r>
            <w:r w:rsidR="00510D10">
              <w:rPr>
                <w:noProof/>
                <w:webHidden/>
              </w:rPr>
              <w:instrText xml:space="preserve"> PAGEREF _Toc3544655 \h </w:instrText>
            </w:r>
            <w:r w:rsidR="00510D10">
              <w:rPr>
                <w:noProof/>
                <w:webHidden/>
              </w:rPr>
            </w:r>
            <w:r w:rsidR="00510D10">
              <w:rPr>
                <w:noProof/>
                <w:webHidden/>
              </w:rPr>
              <w:fldChar w:fldCharType="separate"/>
            </w:r>
            <w:r w:rsidR="00510D10">
              <w:rPr>
                <w:noProof/>
                <w:webHidden/>
              </w:rPr>
              <w:t>28</w:t>
            </w:r>
            <w:r w:rsidR="00510D10">
              <w:rPr>
                <w:noProof/>
                <w:webHidden/>
              </w:rPr>
              <w:fldChar w:fldCharType="end"/>
            </w:r>
          </w:hyperlink>
        </w:p>
        <w:p w14:paraId="62772B0B" w14:textId="35851C12" w:rsidR="00510D10" w:rsidRDefault="0039259E">
          <w:pPr>
            <w:pStyle w:val="Verzeichnis1"/>
            <w:rPr>
              <w:rFonts w:asciiTheme="minorHAnsi" w:eastAsiaTheme="minorEastAsia" w:hAnsiTheme="minorHAnsi" w:cstheme="minorBidi"/>
              <w:b w:val="0"/>
              <w:color w:val="auto"/>
              <w:sz w:val="22"/>
            </w:rPr>
          </w:pPr>
          <w:hyperlink w:anchor="_Toc3544656" w:history="1">
            <w:r w:rsidR="00510D10" w:rsidRPr="00FA0F32">
              <w:rPr>
                <w:rStyle w:val="Hyperlink"/>
              </w:rPr>
              <w:t>10 Data Product format (encoding)</w:t>
            </w:r>
            <w:r w:rsidR="00510D10">
              <w:rPr>
                <w:webHidden/>
              </w:rPr>
              <w:tab/>
            </w:r>
            <w:r w:rsidR="00510D10">
              <w:rPr>
                <w:webHidden/>
              </w:rPr>
              <w:fldChar w:fldCharType="begin"/>
            </w:r>
            <w:r w:rsidR="00510D10">
              <w:rPr>
                <w:webHidden/>
              </w:rPr>
              <w:instrText xml:space="preserve"> PAGEREF _Toc3544656 \h </w:instrText>
            </w:r>
            <w:r w:rsidR="00510D10">
              <w:rPr>
                <w:webHidden/>
              </w:rPr>
            </w:r>
            <w:r w:rsidR="00510D10">
              <w:rPr>
                <w:webHidden/>
              </w:rPr>
              <w:fldChar w:fldCharType="separate"/>
            </w:r>
            <w:r w:rsidR="00510D10">
              <w:rPr>
                <w:webHidden/>
              </w:rPr>
              <w:t>29</w:t>
            </w:r>
            <w:r w:rsidR="00510D10">
              <w:rPr>
                <w:webHidden/>
              </w:rPr>
              <w:fldChar w:fldCharType="end"/>
            </w:r>
          </w:hyperlink>
        </w:p>
        <w:p w14:paraId="10BB35C4" w14:textId="371E1953"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57" w:history="1">
            <w:r w:rsidR="00510D10" w:rsidRPr="00FA0F32">
              <w:rPr>
                <w:rStyle w:val="Hyperlink"/>
                <w:noProof/>
              </w:rPr>
              <w:t>10.1 Introduction</w:t>
            </w:r>
            <w:r w:rsidR="00510D10">
              <w:rPr>
                <w:noProof/>
                <w:webHidden/>
              </w:rPr>
              <w:tab/>
            </w:r>
            <w:r w:rsidR="00510D10">
              <w:rPr>
                <w:noProof/>
                <w:webHidden/>
              </w:rPr>
              <w:fldChar w:fldCharType="begin"/>
            </w:r>
            <w:r w:rsidR="00510D10">
              <w:rPr>
                <w:noProof/>
                <w:webHidden/>
              </w:rPr>
              <w:instrText xml:space="preserve"> PAGEREF _Toc3544657 \h </w:instrText>
            </w:r>
            <w:r w:rsidR="00510D10">
              <w:rPr>
                <w:noProof/>
                <w:webHidden/>
              </w:rPr>
            </w:r>
            <w:r w:rsidR="00510D10">
              <w:rPr>
                <w:noProof/>
                <w:webHidden/>
              </w:rPr>
              <w:fldChar w:fldCharType="separate"/>
            </w:r>
            <w:r w:rsidR="00510D10">
              <w:rPr>
                <w:noProof/>
                <w:webHidden/>
              </w:rPr>
              <w:t>29</w:t>
            </w:r>
            <w:r w:rsidR="00510D10">
              <w:rPr>
                <w:noProof/>
                <w:webHidden/>
              </w:rPr>
              <w:fldChar w:fldCharType="end"/>
            </w:r>
          </w:hyperlink>
        </w:p>
        <w:p w14:paraId="790A61D6" w14:textId="7DB3E132"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58" w:history="1">
            <w:r w:rsidR="00510D10" w:rsidRPr="00FA0F32">
              <w:rPr>
                <w:rStyle w:val="Hyperlink"/>
                <w:noProof/>
              </w:rPr>
              <w:t>10.2 Product Structure</w:t>
            </w:r>
            <w:r w:rsidR="00510D10">
              <w:rPr>
                <w:noProof/>
                <w:webHidden/>
              </w:rPr>
              <w:tab/>
            </w:r>
            <w:r w:rsidR="00510D10">
              <w:rPr>
                <w:noProof/>
                <w:webHidden/>
              </w:rPr>
              <w:fldChar w:fldCharType="begin"/>
            </w:r>
            <w:r w:rsidR="00510D10">
              <w:rPr>
                <w:noProof/>
                <w:webHidden/>
              </w:rPr>
              <w:instrText xml:space="preserve"> PAGEREF _Toc3544658 \h </w:instrText>
            </w:r>
            <w:r w:rsidR="00510D10">
              <w:rPr>
                <w:noProof/>
                <w:webHidden/>
              </w:rPr>
            </w:r>
            <w:r w:rsidR="00510D10">
              <w:rPr>
                <w:noProof/>
                <w:webHidden/>
              </w:rPr>
              <w:fldChar w:fldCharType="separate"/>
            </w:r>
            <w:r w:rsidR="00510D10">
              <w:rPr>
                <w:noProof/>
                <w:webHidden/>
              </w:rPr>
              <w:t>30</w:t>
            </w:r>
            <w:r w:rsidR="00510D10">
              <w:rPr>
                <w:noProof/>
                <w:webHidden/>
              </w:rPr>
              <w:fldChar w:fldCharType="end"/>
            </w:r>
          </w:hyperlink>
        </w:p>
        <w:p w14:paraId="1E585371" w14:textId="188AE85A"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59" w:history="1">
            <w:r w:rsidR="00510D10" w:rsidRPr="00FA0F32">
              <w:rPr>
                <w:rStyle w:val="Hyperlink"/>
                <w:noProof/>
              </w:rPr>
              <w:t>10.2.1 Feature Codes (Group_F)</w:t>
            </w:r>
            <w:r w:rsidR="00510D10">
              <w:rPr>
                <w:noProof/>
                <w:webHidden/>
              </w:rPr>
              <w:tab/>
            </w:r>
            <w:r w:rsidR="00510D10">
              <w:rPr>
                <w:noProof/>
                <w:webHidden/>
              </w:rPr>
              <w:fldChar w:fldCharType="begin"/>
            </w:r>
            <w:r w:rsidR="00510D10">
              <w:rPr>
                <w:noProof/>
                <w:webHidden/>
              </w:rPr>
              <w:instrText xml:space="preserve"> PAGEREF _Toc3544659 \h </w:instrText>
            </w:r>
            <w:r w:rsidR="00510D10">
              <w:rPr>
                <w:noProof/>
                <w:webHidden/>
              </w:rPr>
            </w:r>
            <w:r w:rsidR="00510D10">
              <w:rPr>
                <w:noProof/>
                <w:webHidden/>
              </w:rPr>
              <w:fldChar w:fldCharType="separate"/>
            </w:r>
            <w:r w:rsidR="00510D10">
              <w:rPr>
                <w:noProof/>
                <w:webHidden/>
              </w:rPr>
              <w:t>31</w:t>
            </w:r>
            <w:r w:rsidR="00510D10">
              <w:rPr>
                <w:noProof/>
                <w:webHidden/>
              </w:rPr>
              <w:fldChar w:fldCharType="end"/>
            </w:r>
          </w:hyperlink>
        </w:p>
        <w:p w14:paraId="3D85E3E7" w14:textId="70B413A3"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60" w:history="1">
            <w:r w:rsidR="00510D10" w:rsidRPr="00FA0F32">
              <w:rPr>
                <w:rStyle w:val="Hyperlink"/>
                <w:noProof/>
              </w:rPr>
              <w:t>10.2.2 Values Groups (Group_nnn)</w:t>
            </w:r>
            <w:r w:rsidR="00510D10">
              <w:rPr>
                <w:noProof/>
                <w:webHidden/>
              </w:rPr>
              <w:tab/>
            </w:r>
            <w:r w:rsidR="00510D10">
              <w:rPr>
                <w:noProof/>
                <w:webHidden/>
              </w:rPr>
              <w:fldChar w:fldCharType="begin"/>
            </w:r>
            <w:r w:rsidR="00510D10">
              <w:rPr>
                <w:noProof/>
                <w:webHidden/>
              </w:rPr>
              <w:instrText xml:space="preserve"> PAGEREF _Toc3544660 \h </w:instrText>
            </w:r>
            <w:r w:rsidR="00510D10">
              <w:rPr>
                <w:noProof/>
                <w:webHidden/>
              </w:rPr>
            </w:r>
            <w:r w:rsidR="00510D10">
              <w:rPr>
                <w:noProof/>
                <w:webHidden/>
              </w:rPr>
              <w:fldChar w:fldCharType="separate"/>
            </w:r>
            <w:r w:rsidR="00510D10">
              <w:rPr>
                <w:noProof/>
                <w:webHidden/>
              </w:rPr>
              <w:t>32</w:t>
            </w:r>
            <w:r w:rsidR="00510D10">
              <w:rPr>
                <w:noProof/>
                <w:webHidden/>
              </w:rPr>
              <w:fldChar w:fldCharType="end"/>
            </w:r>
          </w:hyperlink>
        </w:p>
        <w:p w14:paraId="5484E431" w14:textId="6C314143"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61" w:history="1">
            <w:r w:rsidR="00510D10" w:rsidRPr="00FA0F32">
              <w:rPr>
                <w:rStyle w:val="Hyperlink"/>
                <w:noProof/>
              </w:rPr>
              <w:t>10.2.3 Data Arrays</w:t>
            </w:r>
            <w:r w:rsidR="00510D10">
              <w:rPr>
                <w:noProof/>
                <w:webHidden/>
              </w:rPr>
              <w:tab/>
            </w:r>
            <w:r w:rsidR="00510D10">
              <w:rPr>
                <w:noProof/>
                <w:webHidden/>
              </w:rPr>
              <w:fldChar w:fldCharType="begin"/>
            </w:r>
            <w:r w:rsidR="00510D10">
              <w:rPr>
                <w:noProof/>
                <w:webHidden/>
              </w:rPr>
              <w:instrText xml:space="preserve"> PAGEREF _Toc3544661 \h </w:instrText>
            </w:r>
            <w:r w:rsidR="00510D10">
              <w:rPr>
                <w:noProof/>
                <w:webHidden/>
              </w:rPr>
            </w:r>
            <w:r w:rsidR="00510D10">
              <w:rPr>
                <w:noProof/>
                <w:webHidden/>
              </w:rPr>
              <w:fldChar w:fldCharType="separate"/>
            </w:r>
            <w:r w:rsidR="00510D10">
              <w:rPr>
                <w:noProof/>
                <w:webHidden/>
              </w:rPr>
              <w:t>32</w:t>
            </w:r>
            <w:r w:rsidR="00510D10">
              <w:rPr>
                <w:noProof/>
                <w:webHidden/>
              </w:rPr>
              <w:fldChar w:fldCharType="end"/>
            </w:r>
          </w:hyperlink>
        </w:p>
        <w:p w14:paraId="09330C63" w14:textId="42851B0E"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62" w:history="1">
            <w:r w:rsidR="00510D10" w:rsidRPr="00FA0F32">
              <w:rPr>
                <w:rStyle w:val="Hyperlink"/>
                <w:noProof/>
              </w:rPr>
              <w:t>10.2.4 Summary of Generalized Dimensions</w:t>
            </w:r>
            <w:r w:rsidR="00510D10">
              <w:rPr>
                <w:noProof/>
                <w:webHidden/>
              </w:rPr>
              <w:tab/>
            </w:r>
            <w:r w:rsidR="00510D10">
              <w:rPr>
                <w:noProof/>
                <w:webHidden/>
              </w:rPr>
              <w:fldChar w:fldCharType="begin"/>
            </w:r>
            <w:r w:rsidR="00510D10">
              <w:rPr>
                <w:noProof/>
                <w:webHidden/>
              </w:rPr>
              <w:instrText xml:space="preserve"> PAGEREF _Toc3544662 \h </w:instrText>
            </w:r>
            <w:r w:rsidR="00510D10">
              <w:rPr>
                <w:noProof/>
                <w:webHidden/>
              </w:rPr>
            </w:r>
            <w:r w:rsidR="00510D10">
              <w:rPr>
                <w:noProof/>
                <w:webHidden/>
              </w:rPr>
              <w:fldChar w:fldCharType="separate"/>
            </w:r>
            <w:r w:rsidR="00510D10">
              <w:rPr>
                <w:noProof/>
                <w:webHidden/>
              </w:rPr>
              <w:t>32</w:t>
            </w:r>
            <w:r w:rsidR="00510D10">
              <w:rPr>
                <w:noProof/>
                <w:webHidden/>
              </w:rPr>
              <w:fldChar w:fldCharType="end"/>
            </w:r>
          </w:hyperlink>
        </w:p>
        <w:p w14:paraId="066EEA9D" w14:textId="06F41C1A"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63" w:history="1">
            <w:r w:rsidR="00510D10" w:rsidRPr="00FA0F32">
              <w:rPr>
                <w:rStyle w:val="Hyperlink"/>
                <w:noProof/>
              </w:rPr>
              <w:t>10.2.5 Mandatory Naming Conventions</w:t>
            </w:r>
            <w:r w:rsidR="00510D10">
              <w:rPr>
                <w:noProof/>
                <w:webHidden/>
              </w:rPr>
              <w:tab/>
            </w:r>
            <w:r w:rsidR="00510D10">
              <w:rPr>
                <w:noProof/>
                <w:webHidden/>
              </w:rPr>
              <w:fldChar w:fldCharType="begin"/>
            </w:r>
            <w:r w:rsidR="00510D10">
              <w:rPr>
                <w:noProof/>
                <w:webHidden/>
              </w:rPr>
              <w:instrText xml:space="preserve"> PAGEREF _Toc3544663 \h </w:instrText>
            </w:r>
            <w:r w:rsidR="00510D10">
              <w:rPr>
                <w:noProof/>
                <w:webHidden/>
              </w:rPr>
            </w:r>
            <w:r w:rsidR="00510D10">
              <w:rPr>
                <w:noProof/>
                <w:webHidden/>
              </w:rPr>
              <w:fldChar w:fldCharType="separate"/>
            </w:r>
            <w:r w:rsidR="00510D10">
              <w:rPr>
                <w:noProof/>
                <w:webHidden/>
              </w:rPr>
              <w:t>32</w:t>
            </w:r>
            <w:r w:rsidR="00510D10">
              <w:rPr>
                <w:noProof/>
                <w:webHidden/>
              </w:rPr>
              <w:fldChar w:fldCharType="end"/>
            </w:r>
          </w:hyperlink>
        </w:p>
        <w:p w14:paraId="682B48CC" w14:textId="0A4E5524"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64" w:history="1">
            <w:r w:rsidR="00510D10" w:rsidRPr="00FA0F32">
              <w:rPr>
                <w:rStyle w:val="Hyperlink"/>
                <w:noProof/>
              </w:rPr>
              <w:t>10.3 Sample HDF5 Encoding</w:t>
            </w:r>
            <w:r w:rsidR="00510D10">
              <w:rPr>
                <w:noProof/>
                <w:webHidden/>
              </w:rPr>
              <w:tab/>
            </w:r>
            <w:r w:rsidR="00510D10">
              <w:rPr>
                <w:noProof/>
                <w:webHidden/>
              </w:rPr>
              <w:fldChar w:fldCharType="begin"/>
            </w:r>
            <w:r w:rsidR="00510D10">
              <w:rPr>
                <w:noProof/>
                <w:webHidden/>
              </w:rPr>
              <w:instrText xml:space="preserve"> PAGEREF _Toc3544664 \h </w:instrText>
            </w:r>
            <w:r w:rsidR="00510D10">
              <w:rPr>
                <w:noProof/>
                <w:webHidden/>
              </w:rPr>
            </w:r>
            <w:r w:rsidR="00510D10">
              <w:rPr>
                <w:noProof/>
                <w:webHidden/>
              </w:rPr>
              <w:fldChar w:fldCharType="separate"/>
            </w:r>
            <w:r w:rsidR="00510D10">
              <w:rPr>
                <w:noProof/>
                <w:webHidden/>
              </w:rPr>
              <w:t>33</w:t>
            </w:r>
            <w:r w:rsidR="00510D10">
              <w:rPr>
                <w:noProof/>
                <w:webHidden/>
              </w:rPr>
              <w:fldChar w:fldCharType="end"/>
            </w:r>
          </w:hyperlink>
        </w:p>
        <w:p w14:paraId="5F94AA0D" w14:textId="47A6B3D7" w:rsidR="00510D10" w:rsidRDefault="0039259E">
          <w:pPr>
            <w:pStyle w:val="Verzeichnis1"/>
            <w:rPr>
              <w:rFonts w:asciiTheme="minorHAnsi" w:eastAsiaTheme="minorEastAsia" w:hAnsiTheme="minorHAnsi" w:cstheme="minorBidi"/>
              <w:b w:val="0"/>
              <w:color w:val="auto"/>
              <w:sz w:val="22"/>
            </w:rPr>
          </w:pPr>
          <w:hyperlink w:anchor="_Toc3544665" w:history="1">
            <w:r w:rsidR="00510D10" w:rsidRPr="00FA0F32">
              <w:rPr>
                <w:rStyle w:val="Hyperlink"/>
              </w:rPr>
              <w:t>11 Data Product Delivery</w:t>
            </w:r>
            <w:r w:rsidR="00510D10">
              <w:rPr>
                <w:webHidden/>
              </w:rPr>
              <w:tab/>
            </w:r>
            <w:r w:rsidR="00510D10">
              <w:rPr>
                <w:webHidden/>
              </w:rPr>
              <w:fldChar w:fldCharType="begin"/>
            </w:r>
            <w:r w:rsidR="00510D10">
              <w:rPr>
                <w:webHidden/>
              </w:rPr>
              <w:instrText xml:space="preserve"> PAGEREF _Toc3544665 \h </w:instrText>
            </w:r>
            <w:r w:rsidR="00510D10">
              <w:rPr>
                <w:webHidden/>
              </w:rPr>
            </w:r>
            <w:r w:rsidR="00510D10">
              <w:rPr>
                <w:webHidden/>
              </w:rPr>
              <w:fldChar w:fldCharType="separate"/>
            </w:r>
            <w:r w:rsidR="00510D10">
              <w:rPr>
                <w:webHidden/>
              </w:rPr>
              <w:t>33</w:t>
            </w:r>
            <w:r w:rsidR="00510D10">
              <w:rPr>
                <w:webHidden/>
              </w:rPr>
              <w:fldChar w:fldCharType="end"/>
            </w:r>
          </w:hyperlink>
        </w:p>
        <w:p w14:paraId="654C9CCC" w14:textId="7F96D12F"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66" w:history="1">
            <w:r w:rsidR="00510D10" w:rsidRPr="00FA0F32">
              <w:rPr>
                <w:rStyle w:val="Hyperlink"/>
                <w:noProof/>
              </w:rPr>
              <w:t>11.1 Introduction</w:t>
            </w:r>
            <w:r w:rsidR="00510D10">
              <w:rPr>
                <w:noProof/>
                <w:webHidden/>
              </w:rPr>
              <w:tab/>
            </w:r>
            <w:r w:rsidR="00510D10">
              <w:rPr>
                <w:noProof/>
                <w:webHidden/>
              </w:rPr>
              <w:fldChar w:fldCharType="begin"/>
            </w:r>
            <w:r w:rsidR="00510D10">
              <w:rPr>
                <w:noProof/>
                <w:webHidden/>
              </w:rPr>
              <w:instrText xml:space="preserve"> PAGEREF _Toc3544666 \h </w:instrText>
            </w:r>
            <w:r w:rsidR="00510D10">
              <w:rPr>
                <w:noProof/>
                <w:webHidden/>
              </w:rPr>
            </w:r>
            <w:r w:rsidR="00510D10">
              <w:rPr>
                <w:noProof/>
                <w:webHidden/>
              </w:rPr>
              <w:fldChar w:fldCharType="separate"/>
            </w:r>
            <w:r w:rsidR="00510D10">
              <w:rPr>
                <w:noProof/>
                <w:webHidden/>
              </w:rPr>
              <w:t>33</w:t>
            </w:r>
            <w:r w:rsidR="00510D10">
              <w:rPr>
                <w:noProof/>
                <w:webHidden/>
              </w:rPr>
              <w:fldChar w:fldCharType="end"/>
            </w:r>
          </w:hyperlink>
        </w:p>
        <w:p w14:paraId="4728236A" w14:textId="60305FBF"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67" w:history="1">
            <w:r w:rsidR="00510D10" w:rsidRPr="00FA0F32">
              <w:rPr>
                <w:rStyle w:val="Hyperlink"/>
                <w:noProof/>
              </w:rPr>
              <w:t>11.2 Dataset</w:t>
            </w:r>
            <w:r w:rsidR="00510D10">
              <w:rPr>
                <w:noProof/>
                <w:webHidden/>
              </w:rPr>
              <w:tab/>
            </w:r>
            <w:r w:rsidR="00510D10">
              <w:rPr>
                <w:noProof/>
                <w:webHidden/>
              </w:rPr>
              <w:fldChar w:fldCharType="begin"/>
            </w:r>
            <w:r w:rsidR="00510D10">
              <w:rPr>
                <w:noProof/>
                <w:webHidden/>
              </w:rPr>
              <w:instrText xml:space="preserve"> PAGEREF _Toc3544667 \h </w:instrText>
            </w:r>
            <w:r w:rsidR="00510D10">
              <w:rPr>
                <w:noProof/>
                <w:webHidden/>
              </w:rPr>
            </w:r>
            <w:r w:rsidR="00510D10">
              <w:rPr>
                <w:noProof/>
                <w:webHidden/>
              </w:rPr>
              <w:fldChar w:fldCharType="separate"/>
            </w:r>
            <w:r w:rsidR="00510D10">
              <w:rPr>
                <w:noProof/>
                <w:webHidden/>
              </w:rPr>
              <w:t>33</w:t>
            </w:r>
            <w:r w:rsidR="00510D10">
              <w:rPr>
                <w:noProof/>
                <w:webHidden/>
              </w:rPr>
              <w:fldChar w:fldCharType="end"/>
            </w:r>
          </w:hyperlink>
        </w:p>
        <w:p w14:paraId="69E36329" w14:textId="269F0AD6"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68" w:history="1">
            <w:r w:rsidR="00510D10" w:rsidRPr="00FA0F32">
              <w:rPr>
                <w:rStyle w:val="Hyperlink"/>
                <w:noProof/>
              </w:rPr>
              <w:t>11.2.1 Dataset Management</w:t>
            </w:r>
            <w:r w:rsidR="00510D10">
              <w:rPr>
                <w:noProof/>
                <w:webHidden/>
              </w:rPr>
              <w:tab/>
            </w:r>
            <w:r w:rsidR="00510D10">
              <w:rPr>
                <w:noProof/>
                <w:webHidden/>
              </w:rPr>
              <w:fldChar w:fldCharType="begin"/>
            </w:r>
            <w:r w:rsidR="00510D10">
              <w:rPr>
                <w:noProof/>
                <w:webHidden/>
              </w:rPr>
              <w:instrText xml:space="preserve"> PAGEREF _Toc3544668 \h </w:instrText>
            </w:r>
            <w:r w:rsidR="00510D10">
              <w:rPr>
                <w:noProof/>
                <w:webHidden/>
              </w:rPr>
            </w:r>
            <w:r w:rsidR="00510D10">
              <w:rPr>
                <w:noProof/>
                <w:webHidden/>
              </w:rPr>
              <w:fldChar w:fldCharType="separate"/>
            </w:r>
            <w:r w:rsidR="00510D10">
              <w:rPr>
                <w:noProof/>
                <w:webHidden/>
              </w:rPr>
              <w:t>33</w:t>
            </w:r>
            <w:r w:rsidR="00510D10">
              <w:rPr>
                <w:noProof/>
                <w:webHidden/>
              </w:rPr>
              <w:fldChar w:fldCharType="end"/>
            </w:r>
          </w:hyperlink>
        </w:p>
        <w:p w14:paraId="53600AF0" w14:textId="00DA033D"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69" w:history="1">
            <w:r w:rsidR="00510D10" w:rsidRPr="00FA0F32">
              <w:rPr>
                <w:rStyle w:val="Hyperlink"/>
                <w:noProof/>
              </w:rPr>
              <w:t>11.2.2 Dataset Size</w:t>
            </w:r>
            <w:r w:rsidR="00510D10">
              <w:rPr>
                <w:noProof/>
                <w:webHidden/>
              </w:rPr>
              <w:tab/>
            </w:r>
            <w:r w:rsidR="00510D10">
              <w:rPr>
                <w:noProof/>
                <w:webHidden/>
              </w:rPr>
              <w:fldChar w:fldCharType="begin"/>
            </w:r>
            <w:r w:rsidR="00510D10">
              <w:rPr>
                <w:noProof/>
                <w:webHidden/>
              </w:rPr>
              <w:instrText xml:space="preserve"> PAGEREF _Toc3544669 \h </w:instrText>
            </w:r>
            <w:r w:rsidR="00510D10">
              <w:rPr>
                <w:noProof/>
                <w:webHidden/>
              </w:rPr>
            </w:r>
            <w:r w:rsidR="00510D10">
              <w:rPr>
                <w:noProof/>
                <w:webHidden/>
              </w:rPr>
              <w:fldChar w:fldCharType="separate"/>
            </w:r>
            <w:r w:rsidR="00510D10">
              <w:rPr>
                <w:noProof/>
                <w:webHidden/>
              </w:rPr>
              <w:t>33</w:t>
            </w:r>
            <w:r w:rsidR="00510D10">
              <w:rPr>
                <w:noProof/>
                <w:webHidden/>
              </w:rPr>
              <w:fldChar w:fldCharType="end"/>
            </w:r>
          </w:hyperlink>
        </w:p>
        <w:p w14:paraId="26907A5F" w14:textId="3B55AF47"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70" w:history="1">
            <w:r w:rsidR="00510D10" w:rsidRPr="00FA0F32">
              <w:rPr>
                <w:rStyle w:val="Hyperlink"/>
                <w:noProof/>
              </w:rPr>
              <w:t>11.2.3 Dataset file naming</w:t>
            </w:r>
            <w:r w:rsidR="00510D10">
              <w:rPr>
                <w:noProof/>
                <w:webHidden/>
              </w:rPr>
              <w:tab/>
            </w:r>
            <w:r w:rsidR="00510D10">
              <w:rPr>
                <w:noProof/>
                <w:webHidden/>
              </w:rPr>
              <w:fldChar w:fldCharType="begin"/>
            </w:r>
            <w:r w:rsidR="00510D10">
              <w:rPr>
                <w:noProof/>
                <w:webHidden/>
              </w:rPr>
              <w:instrText xml:space="preserve"> PAGEREF _Toc3544670 \h </w:instrText>
            </w:r>
            <w:r w:rsidR="00510D10">
              <w:rPr>
                <w:noProof/>
                <w:webHidden/>
              </w:rPr>
            </w:r>
            <w:r w:rsidR="00510D10">
              <w:rPr>
                <w:noProof/>
                <w:webHidden/>
              </w:rPr>
              <w:fldChar w:fldCharType="separate"/>
            </w:r>
            <w:r w:rsidR="00510D10">
              <w:rPr>
                <w:noProof/>
                <w:webHidden/>
              </w:rPr>
              <w:t>35</w:t>
            </w:r>
            <w:r w:rsidR="00510D10">
              <w:rPr>
                <w:noProof/>
                <w:webHidden/>
              </w:rPr>
              <w:fldChar w:fldCharType="end"/>
            </w:r>
          </w:hyperlink>
        </w:p>
        <w:p w14:paraId="0FB3588B" w14:textId="059B385B"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71" w:history="1">
            <w:r w:rsidR="00510D10" w:rsidRPr="00FA0F32">
              <w:rPr>
                <w:rStyle w:val="Hyperlink"/>
                <w:noProof/>
              </w:rPr>
              <w:t>11.3 Exchange Catalogue</w:t>
            </w:r>
            <w:r w:rsidR="00510D10">
              <w:rPr>
                <w:noProof/>
                <w:webHidden/>
              </w:rPr>
              <w:tab/>
            </w:r>
            <w:r w:rsidR="00510D10">
              <w:rPr>
                <w:noProof/>
                <w:webHidden/>
              </w:rPr>
              <w:fldChar w:fldCharType="begin"/>
            </w:r>
            <w:r w:rsidR="00510D10">
              <w:rPr>
                <w:noProof/>
                <w:webHidden/>
              </w:rPr>
              <w:instrText xml:space="preserve"> PAGEREF _Toc3544671 \h </w:instrText>
            </w:r>
            <w:r w:rsidR="00510D10">
              <w:rPr>
                <w:noProof/>
                <w:webHidden/>
              </w:rPr>
            </w:r>
            <w:r w:rsidR="00510D10">
              <w:rPr>
                <w:noProof/>
                <w:webHidden/>
              </w:rPr>
              <w:fldChar w:fldCharType="separate"/>
            </w:r>
            <w:r w:rsidR="00510D10">
              <w:rPr>
                <w:noProof/>
                <w:webHidden/>
              </w:rPr>
              <w:t>35</w:t>
            </w:r>
            <w:r w:rsidR="00510D10">
              <w:rPr>
                <w:noProof/>
                <w:webHidden/>
              </w:rPr>
              <w:fldChar w:fldCharType="end"/>
            </w:r>
          </w:hyperlink>
        </w:p>
        <w:p w14:paraId="6E5891A7" w14:textId="5C963D8C"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72" w:history="1">
            <w:r w:rsidR="00510D10" w:rsidRPr="00FA0F32">
              <w:rPr>
                <w:rStyle w:val="Hyperlink"/>
                <w:noProof/>
              </w:rPr>
              <w:t>11.4 Data integrity and encryption</w:t>
            </w:r>
            <w:r w:rsidR="00510D10">
              <w:rPr>
                <w:noProof/>
                <w:webHidden/>
              </w:rPr>
              <w:tab/>
            </w:r>
            <w:r w:rsidR="00510D10">
              <w:rPr>
                <w:noProof/>
                <w:webHidden/>
              </w:rPr>
              <w:fldChar w:fldCharType="begin"/>
            </w:r>
            <w:r w:rsidR="00510D10">
              <w:rPr>
                <w:noProof/>
                <w:webHidden/>
              </w:rPr>
              <w:instrText xml:space="preserve"> PAGEREF _Toc3544672 \h </w:instrText>
            </w:r>
            <w:r w:rsidR="00510D10">
              <w:rPr>
                <w:noProof/>
                <w:webHidden/>
              </w:rPr>
            </w:r>
            <w:r w:rsidR="00510D10">
              <w:rPr>
                <w:noProof/>
                <w:webHidden/>
              </w:rPr>
              <w:fldChar w:fldCharType="separate"/>
            </w:r>
            <w:r w:rsidR="00510D10">
              <w:rPr>
                <w:noProof/>
                <w:webHidden/>
              </w:rPr>
              <w:t>35</w:t>
            </w:r>
            <w:r w:rsidR="00510D10">
              <w:rPr>
                <w:noProof/>
                <w:webHidden/>
              </w:rPr>
              <w:fldChar w:fldCharType="end"/>
            </w:r>
          </w:hyperlink>
        </w:p>
        <w:p w14:paraId="56D8A69B" w14:textId="415F4279"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73" w:history="1">
            <w:r w:rsidR="00510D10" w:rsidRPr="00FA0F32">
              <w:rPr>
                <w:rStyle w:val="Hyperlink"/>
                <w:noProof/>
              </w:rPr>
              <w:t>11.4.1 Use of Compression</w:t>
            </w:r>
            <w:r w:rsidR="00510D10">
              <w:rPr>
                <w:noProof/>
                <w:webHidden/>
              </w:rPr>
              <w:tab/>
            </w:r>
            <w:r w:rsidR="00510D10">
              <w:rPr>
                <w:noProof/>
                <w:webHidden/>
              </w:rPr>
              <w:fldChar w:fldCharType="begin"/>
            </w:r>
            <w:r w:rsidR="00510D10">
              <w:rPr>
                <w:noProof/>
                <w:webHidden/>
              </w:rPr>
              <w:instrText xml:space="preserve"> PAGEREF _Toc3544673 \h </w:instrText>
            </w:r>
            <w:r w:rsidR="00510D10">
              <w:rPr>
                <w:noProof/>
                <w:webHidden/>
              </w:rPr>
            </w:r>
            <w:r w:rsidR="00510D10">
              <w:rPr>
                <w:noProof/>
                <w:webHidden/>
              </w:rPr>
              <w:fldChar w:fldCharType="separate"/>
            </w:r>
            <w:r w:rsidR="00510D10">
              <w:rPr>
                <w:noProof/>
                <w:webHidden/>
              </w:rPr>
              <w:t>35</w:t>
            </w:r>
            <w:r w:rsidR="00510D10">
              <w:rPr>
                <w:noProof/>
                <w:webHidden/>
              </w:rPr>
              <w:fldChar w:fldCharType="end"/>
            </w:r>
          </w:hyperlink>
        </w:p>
        <w:p w14:paraId="507C7AB9" w14:textId="269BACD0"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74" w:history="1">
            <w:r w:rsidR="00510D10" w:rsidRPr="00FA0F32">
              <w:rPr>
                <w:rStyle w:val="Hyperlink"/>
                <w:noProof/>
              </w:rPr>
              <w:t>11.4.2 Use of Data Protection</w:t>
            </w:r>
            <w:r w:rsidR="00510D10">
              <w:rPr>
                <w:noProof/>
                <w:webHidden/>
              </w:rPr>
              <w:tab/>
            </w:r>
            <w:r w:rsidR="00510D10">
              <w:rPr>
                <w:noProof/>
                <w:webHidden/>
              </w:rPr>
              <w:fldChar w:fldCharType="begin"/>
            </w:r>
            <w:r w:rsidR="00510D10">
              <w:rPr>
                <w:noProof/>
                <w:webHidden/>
              </w:rPr>
              <w:instrText xml:space="preserve"> PAGEREF _Toc3544674 \h </w:instrText>
            </w:r>
            <w:r w:rsidR="00510D10">
              <w:rPr>
                <w:noProof/>
                <w:webHidden/>
              </w:rPr>
            </w:r>
            <w:r w:rsidR="00510D10">
              <w:rPr>
                <w:noProof/>
                <w:webHidden/>
              </w:rPr>
              <w:fldChar w:fldCharType="separate"/>
            </w:r>
            <w:r w:rsidR="00510D10">
              <w:rPr>
                <w:noProof/>
                <w:webHidden/>
              </w:rPr>
              <w:t>35</w:t>
            </w:r>
            <w:r w:rsidR="00510D10">
              <w:rPr>
                <w:noProof/>
                <w:webHidden/>
              </w:rPr>
              <w:fldChar w:fldCharType="end"/>
            </w:r>
          </w:hyperlink>
        </w:p>
        <w:p w14:paraId="527CF30F" w14:textId="71C81E68"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75" w:history="1">
            <w:r w:rsidR="00510D10" w:rsidRPr="00FA0F32">
              <w:rPr>
                <w:rStyle w:val="Hyperlink"/>
                <w:noProof/>
              </w:rPr>
              <w:t>11.4.3 Use of Digital Signatures</w:t>
            </w:r>
            <w:r w:rsidR="00510D10">
              <w:rPr>
                <w:noProof/>
                <w:webHidden/>
              </w:rPr>
              <w:tab/>
            </w:r>
            <w:r w:rsidR="00510D10">
              <w:rPr>
                <w:noProof/>
                <w:webHidden/>
              </w:rPr>
              <w:fldChar w:fldCharType="begin"/>
            </w:r>
            <w:r w:rsidR="00510D10">
              <w:rPr>
                <w:noProof/>
                <w:webHidden/>
              </w:rPr>
              <w:instrText xml:space="preserve"> PAGEREF _Toc3544675 \h </w:instrText>
            </w:r>
            <w:r w:rsidR="00510D10">
              <w:rPr>
                <w:noProof/>
                <w:webHidden/>
              </w:rPr>
            </w:r>
            <w:r w:rsidR="00510D10">
              <w:rPr>
                <w:noProof/>
                <w:webHidden/>
              </w:rPr>
              <w:fldChar w:fldCharType="separate"/>
            </w:r>
            <w:r w:rsidR="00510D10">
              <w:rPr>
                <w:noProof/>
                <w:webHidden/>
              </w:rPr>
              <w:t>35</w:t>
            </w:r>
            <w:r w:rsidR="00510D10">
              <w:rPr>
                <w:noProof/>
                <w:webHidden/>
              </w:rPr>
              <w:fldChar w:fldCharType="end"/>
            </w:r>
          </w:hyperlink>
        </w:p>
        <w:p w14:paraId="1E8556DA" w14:textId="4EA8D173" w:rsidR="00510D10" w:rsidRDefault="0039259E">
          <w:pPr>
            <w:pStyle w:val="Verzeichnis1"/>
            <w:rPr>
              <w:rFonts w:asciiTheme="minorHAnsi" w:eastAsiaTheme="minorEastAsia" w:hAnsiTheme="minorHAnsi" w:cstheme="minorBidi"/>
              <w:b w:val="0"/>
              <w:color w:val="auto"/>
              <w:sz w:val="22"/>
            </w:rPr>
          </w:pPr>
          <w:hyperlink w:anchor="_Toc3544676" w:history="1">
            <w:r w:rsidR="00510D10" w:rsidRPr="00FA0F32">
              <w:rPr>
                <w:rStyle w:val="Hyperlink"/>
              </w:rPr>
              <w:t>12 Metadata</w:t>
            </w:r>
            <w:r w:rsidR="00510D10">
              <w:rPr>
                <w:webHidden/>
              </w:rPr>
              <w:tab/>
            </w:r>
            <w:r w:rsidR="00510D10">
              <w:rPr>
                <w:webHidden/>
              </w:rPr>
              <w:fldChar w:fldCharType="begin"/>
            </w:r>
            <w:r w:rsidR="00510D10">
              <w:rPr>
                <w:webHidden/>
              </w:rPr>
              <w:instrText xml:space="preserve"> PAGEREF _Toc3544676 \h </w:instrText>
            </w:r>
            <w:r w:rsidR="00510D10">
              <w:rPr>
                <w:webHidden/>
              </w:rPr>
            </w:r>
            <w:r w:rsidR="00510D10">
              <w:rPr>
                <w:webHidden/>
              </w:rPr>
              <w:fldChar w:fldCharType="separate"/>
            </w:r>
            <w:r w:rsidR="00510D10">
              <w:rPr>
                <w:webHidden/>
              </w:rPr>
              <w:t>36</w:t>
            </w:r>
            <w:r w:rsidR="00510D10">
              <w:rPr>
                <w:webHidden/>
              </w:rPr>
              <w:fldChar w:fldCharType="end"/>
            </w:r>
          </w:hyperlink>
        </w:p>
        <w:p w14:paraId="7C6198D9" w14:textId="6A1BC3DD"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77" w:history="1">
            <w:r w:rsidR="00510D10" w:rsidRPr="00FA0F32">
              <w:rPr>
                <w:rStyle w:val="Hyperlink"/>
                <w:noProof/>
              </w:rPr>
              <w:t>12.1 Introduction</w:t>
            </w:r>
            <w:r w:rsidR="00510D10">
              <w:rPr>
                <w:noProof/>
                <w:webHidden/>
              </w:rPr>
              <w:tab/>
            </w:r>
            <w:r w:rsidR="00510D10">
              <w:rPr>
                <w:noProof/>
                <w:webHidden/>
              </w:rPr>
              <w:fldChar w:fldCharType="begin"/>
            </w:r>
            <w:r w:rsidR="00510D10">
              <w:rPr>
                <w:noProof/>
                <w:webHidden/>
              </w:rPr>
              <w:instrText xml:space="preserve"> PAGEREF _Toc3544677 \h </w:instrText>
            </w:r>
            <w:r w:rsidR="00510D10">
              <w:rPr>
                <w:noProof/>
                <w:webHidden/>
              </w:rPr>
            </w:r>
            <w:r w:rsidR="00510D10">
              <w:rPr>
                <w:noProof/>
                <w:webHidden/>
              </w:rPr>
              <w:fldChar w:fldCharType="separate"/>
            </w:r>
            <w:r w:rsidR="00510D10">
              <w:rPr>
                <w:noProof/>
                <w:webHidden/>
              </w:rPr>
              <w:t>36</w:t>
            </w:r>
            <w:r w:rsidR="00510D10">
              <w:rPr>
                <w:noProof/>
                <w:webHidden/>
              </w:rPr>
              <w:fldChar w:fldCharType="end"/>
            </w:r>
          </w:hyperlink>
        </w:p>
        <w:p w14:paraId="4731AAC0" w14:textId="49923C59"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78" w:history="1">
            <w:r w:rsidR="00510D10" w:rsidRPr="00FA0F32">
              <w:rPr>
                <w:rStyle w:val="Hyperlink"/>
                <w:noProof/>
              </w:rPr>
              <w:t>12.2 Discovery Metadata</w:t>
            </w:r>
            <w:r w:rsidR="00510D10">
              <w:rPr>
                <w:noProof/>
                <w:webHidden/>
              </w:rPr>
              <w:tab/>
            </w:r>
            <w:r w:rsidR="00510D10">
              <w:rPr>
                <w:noProof/>
                <w:webHidden/>
              </w:rPr>
              <w:fldChar w:fldCharType="begin"/>
            </w:r>
            <w:r w:rsidR="00510D10">
              <w:rPr>
                <w:noProof/>
                <w:webHidden/>
              </w:rPr>
              <w:instrText xml:space="preserve"> PAGEREF _Toc3544678 \h </w:instrText>
            </w:r>
            <w:r w:rsidR="00510D10">
              <w:rPr>
                <w:noProof/>
                <w:webHidden/>
              </w:rPr>
            </w:r>
            <w:r w:rsidR="00510D10">
              <w:rPr>
                <w:noProof/>
                <w:webHidden/>
              </w:rPr>
              <w:fldChar w:fldCharType="separate"/>
            </w:r>
            <w:r w:rsidR="00510D10">
              <w:rPr>
                <w:noProof/>
                <w:webHidden/>
              </w:rPr>
              <w:t>38</w:t>
            </w:r>
            <w:r w:rsidR="00510D10">
              <w:rPr>
                <w:noProof/>
                <w:webHidden/>
              </w:rPr>
              <w:fldChar w:fldCharType="end"/>
            </w:r>
          </w:hyperlink>
        </w:p>
        <w:p w14:paraId="57707392" w14:textId="69DEA24C"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79" w:history="1">
            <w:r w:rsidR="00510D10" w:rsidRPr="00FA0F32">
              <w:rPr>
                <w:rStyle w:val="Hyperlink"/>
                <w:noProof/>
              </w:rPr>
              <w:t>12.3 Structure Metadata</w:t>
            </w:r>
            <w:r w:rsidR="00510D10">
              <w:rPr>
                <w:noProof/>
                <w:webHidden/>
              </w:rPr>
              <w:tab/>
            </w:r>
            <w:r w:rsidR="00510D10">
              <w:rPr>
                <w:noProof/>
                <w:webHidden/>
              </w:rPr>
              <w:fldChar w:fldCharType="begin"/>
            </w:r>
            <w:r w:rsidR="00510D10">
              <w:rPr>
                <w:noProof/>
                <w:webHidden/>
              </w:rPr>
              <w:instrText xml:space="preserve"> PAGEREF _Toc3544679 \h </w:instrText>
            </w:r>
            <w:r w:rsidR="00510D10">
              <w:rPr>
                <w:noProof/>
                <w:webHidden/>
              </w:rPr>
            </w:r>
            <w:r w:rsidR="00510D10">
              <w:rPr>
                <w:noProof/>
                <w:webHidden/>
              </w:rPr>
              <w:fldChar w:fldCharType="separate"/>
            </w:r>
            <w:r w:rsidR="00510D10">
              <w:rPr>
                <w:noProof/>
                <w:webHidden/>
              </w:rPr>
              <w:t>42</w:t>
            </w:r>
            <w:r w:rsidR="00510D10">
              <w:rPr>
                <w:noProof/>
                <w:webHidden/>
              </w:rPr>
              <w:fldChar w:fldCharType="end"/>
            </w:r>
          </w:hyperlink>
        </w:p>
        <w:p w14:paraId="100E907E" w14:textId="002E829B"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80" w:history="1">
            <w:r w:rsidR="00510D10" w:rsidRPr="00FA0F32">
              <w:rPr>
                <w:rStyle w:val="Hyperlink"/>
                <w:noProof/>
              </w:rPr>
              <w:t>12.3.1 Quality Metadata</w:t>
            </w:r>
            <w:r w:rsidR="00510D10">
              <w:rPr>
                <w:noProof/>
                <w:webHidden/>
              </w:rPr>
              <w:tab/>
            </w:r>
            <w:r w:rsidR="00510D10">
              <w:rPr>
                <w:noProof/>
                <w:webHidden/>
              </w:rPr>
              <w:fldChar w:fldCharType="begin"/>
            </w:r>
            <w:r w:rsidR="00510D10">
              <w:rPr>
                <w:noProof/>
                <w:webHidden/>
              </w:rPr>
              <w:instrText xml:space="preserve"> PAGEREF _Toc3544680 \h </w:instrText>
            </w:r>
            <w:r w:rsidR="00510D10">
              <w:rPr>
                <w:noProof/>
                <w:webHidden/>
              </w:rPr>
            </w:r>
            <w:r w:rsidR="00510D10">
              <w:rPr>
                <w:noProof/>
                <w:webHidden/>
              </w:rPr>
              <w:fldChar w:fldCharType="separate"/>
            </w:r>
            <w:r w:rsidR="00510D10">
              <w:rPr>
                <w:noProof/>
                <w:webHidden/>
              </w:rPr>
              <w:t>44</w:t>
            </w:r>
            <w:r w:rsidR="00510D10">
              <w:rPr>
                <w:noProof/>
                <w:webHidden/>
              </w:rPr>
              <w:fldChar w:fldCharType="end"/>
            </w:r>
          </w:hyperlink>
        </w:p>
        <w:p w14:paraId="19C9ED32" w14:textId="03B7E30B"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81" w:history="1">
            <w:r w:rsidR="00510D10" w:rsidRPr="00FA0F32">
              <w:rPr>
                <w:rStyle w:val="Hyperlink"/>
                <w:noProof/>
              </w:rPr>
              <w:t>12.3.2 Acquisition Metadata</w:t>
            </w:r>
            <w:r w:rsidR="00510D10">
              <w:rPr>
                <w:noProof/>
                <w:webHidden/>
              </w:rPr>
              <w:tab/>
            </w:r>
            <w:r w:rsidR="00510D10">
              <w:rPr>
                <w:noProof/>
                <w:webHidden/>
              </w:rPr>
              <w:fldChar w:fldCharType="begin"/>
            </w:r>
            <w:r w:rsidR="00510D10">
              <w:rPr>
                <w:noProof/>
                <w:webHidden/>
              </w:rPr>
              <w:instrText xml:space="preserve"> PAGEREF _Toc3544681 \h </w:instrText>
            </w:r>
            <w:r w:rsidR="00510D10">
              <w:rPr>
                <w:noProof/>
                <w:webHidden/>
              </w:rPr>
            </w:r>
            <w:r w:rsidR="00510D10">
              <w:rPr>
                <w:noProof/>
                <w:webHidden/>
              </w:rPr>
              <w:fldChar w:fldCharType="separate"/>
            </w:r>
            <w:r w:rsidR="00510D10">
              <w:rPr>
                <w:noProof/>
                <w:webHidden/>
              </w:rPr>
              <w:t>46</w:t>
            </w:r>
            <w:r w:rsidR="00510D10">
              <w:rPr>
                <w:noProof/>
                <w:webHidden/>
              </w:rPr>
              <w:fldChar w:fldCharType="end"/>
            </w:r>
          </w:hyperlink>
        </w:p>
        <w:p w14:paraId="729D4C36" w14:textId="4C230B59"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82" w:history="1">
            <w:r w:rsidR="00510D10" w:rsidRPr="00FA0F32">
              <w:rPr>
                <w:rStyle w:val="Hyperlink"/>
                <w:noProof/>
              </w:rPr>
              <w:t>12.4 Exchange Set Metadata</w:t>
            </w:r>
            <w:r w:rsidR="00510D10">
              <w:rPr>
                <w:noProof/>
                <w:webHidden/>
              </w:rPr>
              <w:tab/>
            </w:r>
            <w:r w:rsidR="00510D10">
              <w:rPr>
                <w:noProof/>
                <w:webHidden/>
              </w:rPr>
              <w:fldChar w:fldCharType="begin"/>
            </w:r>
            <w:r w:rsidR="00510D10">
              <w:rPr>
                <w:noProof/>
                <w:webHidden/>
              </w:rPr>
              <w:instrText xml:space="preserve"> PAGEREF _Toc3544682 \h </w:instrText>
            </w:r>
            <w:r w:rsidR="00510D10">
              <w:rPr>
                <w:noProof/>
                <w:webHidden/>
              </w:rPr>
            </w:r>
            <w:r w:rsidR="00510D10">
              <w:rPr>
                <w:noProof/>
                <w:webHidden/>
              </w:rPr>
              <w:fldChar w:fldCharType="separate"/>
            </w:r>
            <w:r w:rsidR="00510D10">
              <w:rPr>
                <w:noProof/>
                <w:webHidden/>
              </w:rPr>
              <w:t>47</w:t>
            </w:r>
            <w:r w:rsidR="00510D10">
              <w:rPr>
                <w:noProof/>
                <w:webHidden/>
              </w:rPr>
              <w:fldChar w:fldCharType="end"/>
            </w:r>
          </w:hyperlink>
        </w:p>
        <w:p w14:paraId="1781A489" w14:textId="6ABB5D30"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83" w:history="1">
            <w:r w:rsidR="00510D10" w:rsidRPr="00FA0F32">
              <w:rPr>
                <w:rStyle w:val="Hyperlink"/>
                <w:noProof/>
              </w:rPr>
              <w:t>12.5 Language</w:t>
            </w:r>
            <w:r w:rsidR="00510D10">
              <w:rPr>
                <w:noProof/>
                <w:webHidden/>
              </w:rPr>
              <w:tab/>
            </w:r>
            <w:r w:rsidR="00510D10">
              <w:rPr>
                <w:noProof/>
                <w:webHidden/>
              </w:rPr>
              <w:fldChar w:fldCharType="begin"/>
            </w:r>
            <w:r w:rsidR="00510D10">
              <w:rPr>
                <w:noProof/>
                <w:webHidden/>
              </w:rPr>
              <w:instrText xml:space="preserve"> PAGEREF _Toc3544683 \h </w:instrText>
            </w:r>
            <w:r w:rsidR="00510D10">
              <w:rPr>
                <w:noProof/>
                <w:webHidden/>
              </w:rPr>
            </w:r>
            <w:r w:rsidR="00510D10">
              <w:rPr>
                <w:noProof/>
                <w:webHidden/>
              </w:rPr>
              <w:fldChar w:fldCharType="separate"/>
            </w:r>
            <w:r w:rsidR="00510D10">
              <w:rPr>
                <w:noProof/>
                <w:webHidden/>
              </w:rPr>
              <w:t>49</w:t>
            </w:r>
            <w:r w:rsidR="00510D10">
              <w:rPr>
                <w:noProof/>
                <w:webHidden/>
              </w:rPr>
              <w:fldChar w:fldCharType="end"/>
            </w:r>
          </w:hyperlink>
        </w:p>
        <w:p w14:paraId="6391EB6B" w14:textId="038BF9CF"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84" w:history="1">
            <w:r w:rsidR="00510D10" w:rsidRPr="00FA0F32">
              <w:rPr>
                <w:rStyle w:val="Hyperlink"/>
                <w:noProof/>
              </w:rPr>
              <w:t>12.6 S102_ExchangeCatalogue</w:t>
            </w:r>
            <w:r w:rsidR="00510D10">
              <w:rPr>
                <w:noProof/>
                <w:webHidden/>
              </w:rPr>
              <w:tab/>
            </w:r>
            <w:r w:rsidR="00510D10">
              <w:rPr>
                <w:noProof/>
                <w:webHidden/>
              </w:rPr>
              <w:fldChar w:fldCharType="begin"/>
            </w:r>
            <w:r w:rsidR="00510D10">
              <w:rPr>
                <w:noProof/>
                <w:webHidden/>
              </w:rPr>
              <w:instrText xml:space="preserve"> PAGEREF _Toc3544684 \h </w:instrText>
            </w:r>
            <w:r w:rsidR="00510D10">
              <w:rPr>
                <w:noProof/>
                <w:webHidden/>
              </w:rPr>
            </w:r>
            <w:r w:rsidR="00510D10">
              <w:rPr>
                <w:noProof/>
                <w:webHidden/>
              </w:rPr>
              <w:fldChar w:fldCharType="separate"/>
            </w:r>
            <w:r w:rsidR="00510D10">
              <w:rPr>
                <w:noProof/>
                <w:webHidden/>
              </w:rPr>
              <w:t>50</w:t>
            </w:r>
            <w:r w:rsidR="00510D10">
              <w:rPr>
                <w:noProof/>
                <w:webHidden/>
              </w:rPr>
              <w:fldChar w:fldCharType="end"/>
            </w:r>
          </w:hyperlink>
        </w:p>
        <w:p w14:paraId="700144EE" w14:textId="0C5B1B83"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85" w:history="1">
            <w:r w:rsidR="00510D10" w:rsidRPr="00FA0F32">
              <w:rPr>
                <w:rStyle w:val="Hyperlink"/>
                <w:noProof/>
              </w:rPr>
              <w:t>12.6.1 S100_CatalogueIdentifier</w:t>
            </w:r>
            <w:r w:rsidR="00510D10">
              <w:rPr>
                <w:noProof/>
                <w:webHidden/>
              </w:rPr>
              <w:tab/>
            </w:r>
            <w:r w:rsidR="00510D10">
              <w:rPr>
                <w:noProof/>
                <w:webHidden/>
              </w:rPr>
              <w:fldChar w:fldCharType="begin"/>
            </w:r>
            <w:r w:rsidR="00510D10">
              <w:rPr>
                <w:noProof/>
                <w:webHidden/>
              </w:rPr>
              <w:instrText xml:space="preserve"> PAGEREF _Toc3544685 \h </w:instrText>
            </w:r>
            <w:r w:rsidR="00510D10">
              <w:rPr>
                <w:noProof/>
                <w:webHidden/>
              </w:rPr>
            </w:r>
            <w:r w:rsidR="00510D10">
              <w:rPr>
                <w:noProof/>
                <w:webHidden/>
              </w:rPr>
              <w:fldChar w:fldCharType="separate"/>
            </w:r>
            <w:r w:rsidR="00510D10">
              <w:rPr>
                <w:noProof/>
                <w:webHidden/>
              </w:rPr>
              <w:t>51</w:t>
            </w:r>
            <w:r w:rsidR="00510D10">
              <w:rPr>
                <w:noProof/>
                <w:webHidden/>
              </w:rPr>
              <w:fldChar w:fldCharType="end"/>
            </w:r>
          </w:hyperlink>
        </w:p>
        <w:p w14:paraId="7BBE4F3A" w14:textId="59C3C484"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86" w:history="1">
            <w:r w:rsidR="00510D10" w:rsidRPr="00FA0F32">
              <w:rPr>
                <w:rStyle w:val="Hyperlink"/>
                <w:noProof/>
              </w:rPr>
              <w:t>12.6.2 S100_CataloguePointofContact</w:t>
            </w:r>
            <w:r w:rsidR="00510D10">
              <w:rPr>
                <w:noProof/>
                <w:webHidden/>
              </w:rPr>
              <w:tab/>
            </w:r>
            <w:r w:rsidR="00510D10">
              <w:rPr>
                <w:noProof/>
                <w:webHidden/>
              </w:rPr>
              <w:fldChar w:fldCharType="begin"/>
            </w:r>
            <w:r w:rsidR="00510D10">
              <w:rPr>
                <w:noProof/>
                <w:webHidden/>
              </w:rPr>
              <w:instrText xml:space="preserve"> PAGEREF _Toc3544686 \h </w:instrText>
            </w:r>
            <w:r w:rsidR="00510D10">
              <w:rPr>
                <w:noProof/>
                <w:webHidden/>
              </w:rPr>
            </w:r>
            <w:r w:rsidR="00510D10">
              <w:rPr>
                <w:noProof/>
                <w:webHidden/>
              </w:rPr>
              <w:fldChar w:fldCharType="separate"/>
            </w:r>
            <w:r w:rsidR="00510D10">
              <w:rPr>
                <w:noProof/>
                <w:webHidden/>
              </w:rPr>
              <w:t>51</w:t>
            </w:r>
            <w:r w:rsidR="00510D10">
              <w:rPr>
                <w:noProof/>
                <w:webHidden/>
              </w:rPr>
              <w:fldChar w:fldCharType="end"/>
            </w:r>
          </w:hyperlink>
        </w:p>
        <w:p w14:paraId="4EF24C25" w14:textId="3F35A467"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87" w:history="1">
            <w:r w:rsidR="00510D10" w:rsidRPr="00FA0F32">
              <w:rPr>
                <w:rStyle w:val="Hyperlink"/>
                <w:noProof/>
              </w:rPr>
              <w:t>12.7 S102_DatasetDiscoveryMetadata</w:t>
            </w:r>
            <w:r w:rsidR="00510D10">
              <w:rPr>
                <w:noProof/>
                <w:webHidden/>
              </w:rPr>
              <w:tab/>
            </w:r>
            <w:r w:rsidR="00510D10">
              <w:rPr>
                <w:noProof/>
                <w:webHidden/>
              </w:rPr>
              <w:fldChar w:fldCharType="begin"/>
            </w:r>
            <w:r w:rsidR="00510D10">
              <w:rPr>
                <w:noProof/>
                <w:webHidden/>
              </w:rPr>
              <w:instrText xml:space="preserve"> PAGEREF _Toc3544687 \h </w:instrText>
            </w:r>
            <w:r w:rsidR="00510D10">
              <w:rPr>
                <w:noProof/>
                <w:webHidden/>
              </w:rPr>
            </w:r>
            <w:r w:rsidR="00510D10">
              <w:rPr>
                <w:noProof/>
                <w:webHidden/>
              </w:rPr>
              <w:fldChar w:fldCharType="separate"/>
            </w:r>
            <w:r w:rsidR="00510D10">
              <w:rPr>
                <w:noProof/>
                <w:webHidden/>
              </w:rPr>
              <w:t>52</w:t>
            </w:r>
            <w:r w:rsidR="00510D10">
              <w:rPr>
                <w:noProof/>
                <w:webHidden/>
              </w:rPr>
              <w:fldChar w:fldCharType="end"/>
            </w:r>
          </w:hyperlink>
        </w:p>
        <w:p w14:paraId="40600CD2" w14:textId="105DD815"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88" w:history="1">
            <w:r w:rsidR="00510D10" w:rsidRPr="00FA0F32">
              <w:rPr>
                <w:rStyle w:val="Hyperlink"/>
                <w:noProof/>
              </w:rPr>
              <w:t>12.7.1 S100_DataCoverage</w:t>
            </w:r>
            <w:r w:rsidR="00510D10">
              <w:rPr>
                <w:noProof/>
                <w:webHidden/>
              </w:rPr>
              <w:tab/>
            </w:r>
            <w:r w:rsidR="00510D10">
              <w:rPr>
                <w:noProof/>
                <w:webHidden/>
              </w:rPr>
              <w:fldChar w:fldCharType="begin"/>
            </w:r>
            <w:r w:rsidR="00510D10">
              <w:rPr>
                <w:noProof/>
                <w:webHidden/>
              </w:rPr>
              <w:instrText xml:space="preserve"> PAGEREF _Toc3544688 \h </w:instrText>
            </w:r>
            <w:r w:rsidR="00510D10">
              <w:rPr>
                <w:noProof/>
                <w:webHidden/>
              </w:rPr>
            </w:r>
            <w:r w:rsidR="00510D10">
              <w:rPr>
                <w:noProof/>
                <w:webHidden/>
              </w:rPr>
              <w:fldChar w:fldCharType="separate"/>
            </w:r>
            <w:r w:rsidR="00510D10">
              <w:rPr>
                <w:noProof/>
                <w:webHidden/>
              </w:rPr>
              <w:t>55</w:t>
            </w:r>
            <w:r w:rsidR="00510D10">
              <w:rPr>
                <w:noProof/>
                <w:webHidden/>
              </w:rPr>
              <w:fldChar w:fldCharType="end"/>
            </w:r>
          </w:hyperlink>
        </w:p>
        <w:p w14:paraId="3FD8A4EA" w14:textId="23D1A509"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89" w:history="1">
            <w:r w:rsidR="00510D10" w:rsidRPr="00FA0F32">
              <w:rPr>
                <w:rStyle w:val="Hyperlink"/>
                <w:noProof/>
              </w:rPr>
              <w:t>12.7.2 S100_DigitalSignature</w:t>
            </w:r>
            <w:r w:rsidR="00510D10">
              <w:rPr>
                <w:noProof/>
                <w:webHidden/>
              </w:rPr>
              <w:tab/>
            </w:r>
            <w:r w:rsidR="00510D10">
              <w:rPr>
                <w:noProof/>
                <w:webHidden/>
              </w:rPr>
              <w:fldChar w:fldCharType="begin"/>
            </w:r>
            <w:r w:rsidR="00510D10">
              <w:rPr>
                <w:noProof/>
                <w:webHidden/>
              </w:rPr>
              <w:instrText xml:space="preserve"> PAGEREF _Toc3544689 \h </w:instrText>
            </w:r>
            <w:r w:rsidR="00510D10">
              <w:rPr>
                <w:noProof/>
                <w:webHidden/>
              </w:rPr>
            </w:r>
            <w:r w:rsidR="00510D10">
              <w:rPr>
                <w:noProof/>
                <w:webHidden/>
              </w:rPr>
              <w:fldChar w:fldCharType="separate"/>
            </w:r>
            <w:r w:rsidR="00510D10">
              <w:rPr>
                <w:noProof/>
                <w:webHidden/>
              </w:rPr>
              <w:t>56</w:t>
            </w:r>
            <w:r w:rsidR="00510D10">
              <w:rPr>
                <w:noProof/>
                <w:webHidden/>
              </w:rPr>
              <w:fldChar w:fldCharType="end"/>
            </w:r>
          </w:hyperlink>
        </w:p>
        <w:p w14:paraId="753B6990" w14:textId="2D9859EB"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90" w:history="1">
            <w:r w:rsidR="00510D10" w:rsidRPr="00FA0F32">
              <w:rPr>
                <w:rStyle w:val="Hyperlink"/>
                <w:noProof/>
              </w:rPr>
              <w:t>12.7.3 S100_DigitalSignatureValue</w:t>
            </w:r>
            <w:r w:rsidR="00510D10">
              <w:rPr>
                <w:noProof/>
                <w:webHidden/>
              </w:rPr>
              <w:tab/>
            </w:r>
            <w:r w:rsidR="00510D10">
              <w:rPr>
                <w:noProof/>
                <w:webHidden/>
              </w:rPr>
              <w:fldChar w:fldCharType="begin"/>
            </w:r>
            <w:r w:rsidR="00510D10">
              <w:rPr>
                <w:noProof/>
                <w:webHidden/>
              </w:rPr>
              <w:instrText xml:space="preserve"> PAGEREF _Toc3544690 \h </w:instrText>
            </w:r>
            <w:r w:rsidR="00510D10">
              <w:rPr>
                <w:noProof/>
                <w:webHidden/>
              </w:rPr>
            </w:r>
            <w:r w:rsidR="00510D10">
              <w:rPr>
                <w:noProof/>
                <w:webHidden/>
              </w:rPr>
              <w:fldChar w:fldCharType="separate"/>
            </w:r>
            <w:r w:rsidR="00510D10">
              <w:rPr>
                <w:noProof/>
                <w:webHidden/>
              </w:rPr>
              <w:t>56</w:t>
            </w:r>
            <w:r w:rsidR="00510D10">
              <w:rPr>
                <w:noProof/>
                <w:webHidden/>
              </w:rPr>
              <w:fldChar w:fldCharType="end"/>
            </w:r>
          </w:hyperlink>
        </w:p>
        <w:p w14:paraId="034DC13D" w14:textId="1BD72589"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91" w:history="1">
            <w:r w:rsidR="00510D10" w:rsidRPr="00FA0F32">
              <w:rPr>
                <w:rStyle w:val="Hyperlink"/>
                <w:noProof/>
              </w:rPr>
              <w:t>12.7.4 S100_VerticalAndSoundingDatum</w:t>
            </w:r>
            <w:r w:rsidR="00510D10">
              <w:rPr>
                <w:noProof/>
                <w:webHidden/>
              </w:rPr>
              <w:tab/>
            </w:r>
            <w:r w:rsidR="00510D10">
              <w:rPr>
                <w:noProof/>
                <w:webHidden/>
              </w:rPr>
              <w:fldChar w:fldCharType="begin"/>
            </w:r>
            <w:r w:rsidR="00510D10">
              <w:rPr>
                <w:noProof/>
                <w:webHidden/>
              </w:rPr>
              <w:instrText xml:space="preserve"> PAGEREF _Toc3544691 \h </w:instrText>
            </w:r>
            <w:r w:rsidR="00510D10">
              <w:rPr>
                <w:noProof/>
                <w:webHidden/>
              </w:rPr>
            </w:r>
            <w:r w:rsidR="00510D10">
              <w:rPr>
                <w:noProof/>
                <w:webHidden/>
              </w:rPr>
              <w:fldChar w:fldCharType="separate"/>
            </w:r>
            <w:r w:rsidR="00510D10">
              <w:rPr>
                <w:noProof/>
                <w:webHidden/>
              </w:rPr>
              <w:t>56</w:t>
            </w:r>
            <w:r w:rsidR="00510D10">
              <w:rPr>
                <w:noProof/>
                <w:webHidden/>
              </w:rPr>
              <w:fldChar w:fldCharType="end"/>
            </w:r>
          </w:hyperlink>
        </w:p>
        <w:p w14:paraId="58FAE174" w14:textId="43A01307"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92" w:history="1">
            <w:r w:rsidR="00510D10" w:rsidRPr="00FA0F32">
              <w:rPr>
                <w:rStyle w:val="Hyperlink"/>
                <w:noProof/>
              </w:rPr>
              <w:t>12.7.5 S100_DataFormat</w:t>
            </w:r>
            <w:r w:rsidR="00510D10">
              <w:rPr>
                <w:noProof/>
                <w:webHidden/>
              </w:rPr>
              <w:tab/>
            </w:r>
            <w:r w:rsidR="00510D10">
              <w:rPr>
                <w:noProof/>
                <w:webHidden/>
              </w:rPr>
              <w:fldChar w:fldCharType="begin"/>
            </w:r>
            <w:r w:rsidR="00510D10">
              <w:rPr>
                <w:noProof/>
                <w:webHidden/>
              </w:rPr>
              <w:instrText xml:space="preserve"> PAGEREF _Toc3544692 \h </w:instrText>
            </w:r>
            <w:r w:rsidR="00510D10">
              <w:rPr>
                <w:noProof/>
                <w:webHidden/>
              </w:rPr>
            </w:r>
            <w:r w:rsidR="00510D10">
              <w:rPr>
                <w:noProof/>
                <w:webHidden/>
              </w:rPr>
              <w:fldChar w:fldCharType="separate"/>
            </w:r>
            <w:r w:rsidR="00510D10">
              <w:rPr>
                <w:noProof/>
                <w:webHidden/>
              </w:rPr>
              <w:t>58</w:t>
            </w:r>
            <w:r w:rsidR="00510D10">
              <w:rPr>
                <w:noProof/>
                <w:webHidden/>
              </w:rPr>
              <w:fldChar w:fldCharType="end"/>
            </w:r>
          </w:hyperlink>
        </w:p>
        <w:p w14:paraId="2BA803FF" w14:textId="7A1C18AC"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93" w:history="1">
            <w:r w:rsidR="00510D10" w:rsidRPr="00FA0F32">
              <w:rPr>
                <w:rStyle w:val="Hyperlink"/>
                <w:noProof/>
              </w:rPr>
              <w:t>12.7.6 S100_ProductSpecification</w:t>
            </w:r>
            <w:r w:rsidR="00510D10">
              <w:rPr>
                <w:noProof/>
                <w:webHidden/>
              </w:rPr>
              <w:tab/>
            </w:r>
            <w:r w:rsidR="00510D10">
              <w:rPr>
                <w:noProof/>
                <w:webHidden/>
              </w:rPr>
              <w:fldChar w:fldCharType="begin"/>
            </w:r>
            <w:r w:rsidR="00510D10">
              <w:rPr>
                <w:noProof/>
                <w:webHidden/>
              </w:rPr>
              <w:instrText xml:space="preserve"> PAGEREF _Toc3544693 \h </w:instrText>
            </w:r>
            <w:r w:rsidR="00510D10">
              <w:rPr>
                <w:noProof/>
                <w:webHidden/>
              </w:rPr>
            </w:r>
            <w:r w:rsidR="00510D10">
              <w:rPr>
                <w:noProof/>
                <w:webHidden/>
              </w:rPr>
              <w:fldChar w:fldCharType="separate"/>
            </w:r>
            <w:r w:rsidR="00510D10">
              <w:rPr>
                <w:noProof/>
                <w:webHidden/>
              </w:rPr>
              <w:t>58</w:t>
            </w:r>
            <w:r w:rsidR="00510D10">
              <w:rPr>
                <w:noProof/>
                <w:webHidden/>
              </w:rPr>
              <w:fldChar w:fldCharType="end"/>
            </w:r>
          </w:hyperlink>
        </w:p>
        <w:p w14:paraId="67AE2AD8" w14:textId="504110B1"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94" w:history="1">
            <w:r w:rsidR="00510D10" w:rsidRPr="00FA0F32">
              <w:rPr>
                <w:rStyle w:val="Hyperlink"/>
                <w:noProof/>
              </w:rPr>
              <w:t>12.7.7 S100_ProtectionScheme</w:t>
            </w:r>
            <w:r w:rsidR="00510D10">
              <w:rPr>
                <w:noProof/>
                <w:webHidden/>
              </w:rPr>
              <w:tab/>
            </w:r>
            <w:r w:rsidR="00510D10">
              <w:rPr>
                <w:noProof/>
                <w:webHidden/>
              </w:rPr>
              <w:fldChar w:fldCharType="begin"/>
            </w:r>
            <w:r w:rsidR="00510D10">
              <w:rPr>
                <w:noProof/>
                <w:webHidden/>
              </w:rPr>
              <w:instrText xml:space="preserve"> PAGEREF _Toc3544694 \h </w:instrText>
            </w:r>
            <w:r w:rsidR="00510D10">
              <w:rPr>
                <w:noProof/>
                <w:webHidden/>
              </w:rPr>
            </w:r>
            <w:r w:rsidR="00510D10">
              <w:rPr>
                <w:noProof/>
                <w:webHidden/>
              </w:rPr>
              <w:fldChar w:fldCharType="separate"/>
            </w:r>
            <w:r w:rsidR="00510D10">
              <w:rPr>
                <w:noProof/>
                <w:webHidden/>
              </w:rPr>
              <w:t>58</w:t>
            </w:r>
            <w:r w:rsidR="00510D10">
              <w:rPr>
                <w:noProof/>
                <w:webHidden/>
              </w:rPr>
              <w:fldChar w:fldCharType="end"/>
            </w:r>
          </w:hyperlink>
        </w:p>
        <w:p w14:paraId="1FAE9F2D" w14:textId="62D272DD" w:rsidR="00510D10" w:rsidRDefault="0039259E">
          <w:pPr>
            <w:pStyle w:val="Verzeichnis3"/>
            <w:tabs>
              <w:tab w:val="left" w:pos="1320"/>
              <w:tab w:val="right" w:leader="dot" w:pos="10700"/>
            </w:tabs>
            <w:rPr>
              <w:rFonts w:asciiTheme="minorHAnsi" w:eastAsiaTheme="minorEastAsia" w:hAnsiTheme="minorHAnsi" w:cstheme="minorBidi"/>
              <w:noProof/>
              <w:color w:val="auto"/>
              <w:sz w:val="22"/>
            </w:rPr>
          </w:pPr>
          <w:hyperlink w:anchor="_Toc3544695" w:history="1">
            <w:r w:rsidR="00510D10" w:rsidRPr="00FA0F32">
              <w:rPr>
                <w:rStyle w:val="Hyperlink"/>
                <w:noProof/>
              </w:rPr>
              <w:t>12.7.8</w:t>
            </w:r>
            <w:r w:rsidR="00510D10">
              <w:rPr>
                <w:rFonts w:asciiTheme="minorHAnsi" w:eastAsiaTheme="minorEastAsia" w:hAnsiTheme="minorHAnsi" w:cstheme="minorBidi"/>
                <w:noProof/>
                <w:color w:val="auto"/>
                <w:sz w:val="22"/>
              </w:rPr>
              <w:tab/>
            </w:r>
            <w:r w:rsidR="00510D10" w:rsidRPr="00FA0F32">
              <w:rPr>
                <w:rStyle w:val="Hyperlink"/>
                <w:noProof/>
              </w:rPr>
              <w:t>S102_GriddingMethod</w:t>
            </w:r>
            <w:r w:rsidR="00510D10">
              <w:rPr>
                <w:noProof/>
                <w:webHidden/>
              </w:rPr>
              <w:tab/>
            </w:r>
            <w:r w:rsidR="00510D10">
              <w:rPr>
                <w:noProof/>
                <w:webHidden/>
              </w:rPr>
              <w:fldChar w:fldCharType="begin"/>
            </w:r>
            <w:r w:rsidR="00510D10">
              <w:rPr>
                <w:noProof/>
                <w:webHidden/>
              </w:rPr>
              <w:instrText xml:space="preserve"> PAGEREF _Toc3544695 \h </w:instrText>
            </w:r>
            <w:r w:rsidR="00510D10">
              <w:rPr>
                <w:noProof/>
                <w:webHidden/>
              </w:rPr>
            </w:r>
            <w:r w:rsidR="00510D10">
              <w:rPr>
                <w:noProof/>
                <w:webHidden/>
              </w:rPr>
              <w:fldChar w:fldCharType="separate"/>
            </w:r>
            <w:r w:rsidR="00510D10">
              <w:rPr>
                <w:noProof/>
                <w:webHidden/>
              </w:rPr>
              <w:t>59</w:t>
            </w:r>
            <w:r w:rsidR="00510D10">
              <w:rPr>
                <w:noProof/>
                <w:webHidden/>
              </w:rPr>
              <w:fldChar w:fldCharType="end"/>
            </w:r>
          </w:hyperlink>
        </w:p>
        <w:p w14:paraId="091D3ABF" w14:textId="4A9E7131"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696" w:history="1">
            <w:r w:rsidR="00510D10" w:rsidRPr="00FA0F32">
              <w:rPr>
                <w:rStyle w:val="Hyperlink"/>
                <w:noProof/>
              </w:rPr>
              <w:t>12.8 S102_CatalogueMetadata</w:t>
            </w:r>
            <w:r w:rsidR="00510D10">
              <w:rPr>
                <w:noProof/>
                <w:webHidden/>
              </w:rPr>
              <w:tab/>
            </w:r>
            <w:r w:rsidR="00510D10">
              <w:rPr>
                <w:noProof/>
                <w:webHidden/>
              </w:rPr>
              <w:fldChar w:fldCharType="begin"/>
            </w:r>
            <w:r w:rsidR="00510D10">
              <w:rPr>
                <w:noProof/>
                <w:webHidden/>
              </w:rPr>
              <w:instrText xml:space="preserve"> PAGEREF _Toc3544696 \h </w:instrText>
            </w:r>
            <w:r w:rsidR="00510D10">
              <w:rPr>
                <w:noProof/>
                <w:webHidden/>
              </w:rPr>
            </w:r>
            <w:r w:rsidR="00510D10">
              <w:rPr>
                <w:noProof/>
                <w:webHidden/>
              </w:rPr>
              <w:fldChar w:fldCharType="separate"/>
            </w:r>
            <w:r w:rsidR="00510D10">
              <w:rPr>
                <w:noProof/>
                <w:webHidden/>
              </w:rPr>
              <w:t>60</w:t>
            </w:r>
            <w:r w:rsidR="00510D10">
              <w:rPr>
                <w:noProof/>
                <w:webHidden/>
              </w:rPr>
              <w:fldChar w:fldCharType="end"/>
            </w:r>
          </w:hyperlink>
        </w:p>
        <w:p w14:paraId="41636A1C" w14:textId="65E1DC83"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97" w:history="1">
            <w:r w:rsidR="00510D10" w:rsidRPr="00FA0F32">
              <w:rPr>
                <w:rStyle w:val="Hyperlink"/>
                <w:noProof/>
              </w:rPr>
              <w:t>12.8.1 S100_CatalogueScope</w:t>
            </w:r>
            <w:r w:rsidR="00510D10">
              <w:rPr>
                <w:noProof/>
                <w:webHidden/>
              </w:rPr>
              <w:tab/>
            </w:r>
            <w:r w:rsidR="00510D10">
              <w:rPr>
                <w:noProof/>
                <w:webHidden/>
              </w:rPr>
              <w:fldChar w:fldCharType="begin"/>
            </w:r>
            <w:r w:rsidR="00510D10">
              <w:rPr>
                <w:noProof/>
                <w:webHidden/>
              </w:rPr>
              <w:instrText xml:space="preserve"> PAGEREF _Toc3544697 \h </w:instrText>
            </w:r>
            <w:r w:rsidR="00510D10">
              <w:rPr>
                <w:noProof/>
                <w:webHidden/>
              </w:rPr>
            </w:r>
            <w:r w:rsidR="00510D10">
              <w:rPr>
                <w:noProof/>
                <w:webHidden/>
              </w:rPr>
              <w:fldChar w:fldCharType="separate"/>
            </w:r>
            <w:r w:rsidR="00510D10">
              <w:rPr>
                <w:noProof/>
                <w:webHidden/>
              </w:rPr>
              <w:t>61</w:t>
            </w:r>
            <w:r w:rsidR="00510D10">
              <w:rPr>
                <w:noProof/>
                <w:webHidden/>
              </w:rPr>
              <w:fldChar w:fldCharType="end"/>
            </w:r>
          </w:hyperlink>
        </w:p>
        <w:p w14:paraId="1DEA7AE8" w14:textId="6E1C6C6C"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698" w:history="1">
            <w:r w:rsidR="00510D10" w:rsidRPr="00FA0F32">
              <w:rPr>
                <w:rStyle w:val="Hyperlink"/>
                <w:noProof/>
              </w:rPr>
              <w:t>12.8.2 PT_Locale</w:t>
            </w:r>
            <w:r w:rsidR="00510D10">
              <w:rPr>
                <w:noProof/>
                <w:webHidden/>
              </w:rPr>
              <w:tab/>
            </w:r>
            <w:r w:rsidR="00510D10">
              <w:rPr>
                <w:noProof/>
                <w:webHidden/>
              </w:rPr>
              <w:fldChar w:fldCharType="begin"/>
            </w:r>
            <w:r w:rsidR="00510D10">
              <w:rPr>
                <w:noProof/>
                <w:webHidden/>
              </w:rPr>
              <w:instrText xml:space="preserve"> PAGEREF _Toc3544698 \h </w:instrText>
            </w:r>
            <w:r w:rsidR="00510D10">
              <w:rPr>
                <w:noProof/>
                <w:webHidden/>
              </w:rPr>
            </w:r>
            <w:r w:rsidR="00510D10">
              <w:rPr>
                <w:noProof/>
                <w:webHidden/>
              </w:rPr>
              <w:fldChar w:fldCharType="separate"/>
            </w:r>
            <w:r w:rsidR="00510D10">
              <w:rPr>
                <w:noProof/>
                <w:webHidden/>
              </w:rPr>
              <w:t>61</w:t>
            </w:r>
            <w:r w:rsidR="00510D10">
              <w:rPr>
                <w:noProof/>
                <w:webHidden/>
              </w:rPr>
              <w:fldChar w:fldCharType="end"/>
            </w:r>
          </w:hyperlink>
        </w:p>
        <w:p w14:paraId="4779DBBD" w14:textId="6B4C0C18" w:rsidR="00510D10" w:rsidRDefault="0039259E">
          <w:pPr>
            <w:pStyle w:val="Verzeichnis1"/>
            <w:rPr>
              <w:rFonts w:asciiTheme="minorHAnsi" w:eastAsiaTheme="minorEastAsia" w:hAnsiTheme="minorHAnsi" w:cstheme="minorBidi"/>
              <w:b w:val="0"/>
              <w:color w:val="auto"/>
              <w:sz w:val="22"/>
            </w:rPr>
          </w:pPr>
          <w:hyperlink w:anchor="_Toc3544699" w:history="1">
            <w:r w:rsidR="00510D10" w:rsidRPr="00FA0F32">
              <w:rPr>
                <w:rStyle w:val="Hyperlink"/>
                <w:lang w:val="de-DE" w:eastAsia="de-DE"/>
              </w:rPr>
              <w:drawing>
                <wp:inline distT="0" distB="0" distL="0" distR="0" wp14:anchorId="4B85116F" wp14:editId="4AFAB2C1">
                  <wp:extent cx="655320" cy="118872"/>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42181" name="Picture 42181"/>
                          <pic:cNvPicPr/>
                        </pic:nvPicPr>
                        <pic:blipFill>
                          <a:blip r:embed="rId15" cstate="email">
                            <a:extLst>
                              <a:ext uri="{28A0092B-C50C-407E-A947-70E740481C1C}">
                                <a14:useLocalDpi xmlns:a14="http://schemas.microsoft.com/office/drawing/2010/main"/>
                              </a:ext>
                            </a:extLst>
                          </a:blip>
                          <a:stretch>
                            <a:fillRect/>
                          </a:stretch>
                        </pic:blipFill>
                        <pic:spPr>
                          <a:xfrm>
                            <a:off x="0" y="0"/>
                            <a:ext cx="655320" cy="118872"/>
                          </a:xfrm>
                          <a:prstGeom prst="rect">
                            <a:avLst/>
                          </a:prstGeom>
                        </pic:spPr>
                      </pic:pic>
                    </a:graphicData>
                  </a:graphic>
                </wp:inline>
              </w:drawing>
            </w:r>
            <w:r w:rsidR="00510D10" w:rsidRPr="00FA0F32">
              <w:rPr>
                <w:rStyle w:val="Hyperlink"/>
              </w:rPr>
              <w:t xml:space="preserve"> </w:t>
            </w:r>
            <w:r w:rsidR="00510D10">
              <w:rPr>
                <w:rFonts w:asciiTheme="minorHAnsi" w:eastAsiaTheme="minorEastAsia" w:hAnsiTheme="minorHAnsi" w:cstheme="minorBidi"/>
                <w:b w:val="0"/>
                <w:color w:val="auto"/>
                <w:sz w:val="22"/>
              </w:rPr>
              <w:tab/>
            </w:r>
            <w:r w:rsidR="00510D10" w:rsidRPr="00FA0F32">
              <w:rPr>
                <w:rStyle w:val="Hyperlink"/>
              </w:rPr>
              <w:t>Data Classification and Encoding Guide</w:t>
            </w:r>
            <w:r w:rsidR="00510D10">
              <w:rPr>
                <w:webHidden/>
              </w:rPr>
              <w:tab/>
            </w:r>
            <w:r w:rsidR="00510D10">
              <w:rPr>
                <w:webHidden/>
              </w:rPr>
              <w:fldChar w:fldCharType="begin"/>
            </w:r>
            <w:r w:rsidR="00510D10">
              <w:rPr>
                <w:webHidden/>
              </w:rPr>
              <w:instrText xml:space="preserve"> PAGEREF _Toc3544699 \h </w:instrText>
            </w:r>
            <w:r w:rsidR="00510D10">
              <w:rPr>
                <w:webHidden/>
              </w:rPr>
            </w:r>
            <w:r w:rsidR="00510D10">
              <w:rPr>
                <w:webHidden/>
              </w:rPr>
              <w:fldChar w:fldCharType="separate"/>
            </w:r>
            <w:r w:rsidR="00510D10">
              <w:rPr>
                <w:webHidden/>
              </w:rPr>
              <w:t>63</w:t>
            </w:r>
            <w:r w:rsidR="00510D10">
              <w:rPr>
                <w:webHidden/>
              </w:rPr>
              <w:fldChar w:fldCharType="end"/>
            </w:r>
          </w:hyperlink>
        </w:p>
        <w:p w14:paraId="28EFCA1D" w14:textId="47867361"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700" w:history="1">
            <w:r w:rsidR="00510D10" w:rsidRPr="00FA0F32">
              <w:rPr>
                <w:rStyle w:val="Hyperlink"/>
                <w:noProof/>
              </w:rPr>
              <w:t>A-1 Features</w:t>
            </w:r>
            <w:r w:rsidR="00510D10">
              <w:rPr>
                <w:noProof/>
                <w:webHidden/>
              </w:rPr>
              <w:tab/>
            </w:r>
            <w:r w:rsidR="00510D10">
              <w:rPr>
                <w:noProof/>
                <w:webHidden/>
              </w:rPr>
              <w:fldChar w:fldCharType="begin"/>
            </w:r>
            <w:r w:rsidR="00510D10">
              <w:rPr>
                <w:noProof/>
                <w:webHidden/>
              </w:rPr>
              <w:instrText xml:space="preserve"> PAGEREF _Toc3544700 \h </w:instrText>
            </w:r>
            <w:r w:rsidR="00510D10">
              <w:rPr>
                <w:noProof/>
                <w:webHidden/>
              </w:rPr>
            </w:r>
            <w:r w:rsidR="00510D10">
              <w:rPr>
                <w:noProof/>
                <w:webHidden/>
              </w:rPr>
              <w:fldChar w:fldCharType="separate"/>
            </w:r>
            <w:r w:rsidR="00510D10">
              <w:rPr>
                <w:noProof/>
                <w:webHidden/>
              </w:rPr>
              <w:t>63</w:t>
            </w:r>
            <w:r w:rsidR="00510D10">
              <w:rPr>
                <w:noProof/>
                <w:webHidden/>
              </w:rPr>
              <w:fldChar w:fldCharType="end"/>
            </w:r>
          </w:hyperlink>
        </w:p>
        <w:p w14:paraId="122975F5" w14:textId="749480EB"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701" w:history="1">
            <w:r w:rsidR="00510D10" w:rsidRPr="00FA0F32">
              <w:rPr>
                <w:rStyle w:val="Hyperlink"/>
                <w:noProof/>
              </w:rPr>
              <w:t>A-2 Feature Attributes</w:t>
            </w:r>
            <w:r w:rsidR="00510D10">
              <w:rPr>
                <w:noProof/>
                <w:webHidden/>
              </w:rPr>
              <w:tab/>
            </w:r>
            <w:r w:rsidR="00510D10">
              <w:rPr>
                <w:noProof/>
                <w:webHidden/>
              </w:rPr>
              <w:fldChar w:fldCharType="begin"/>
            </w:r>
            <w:r w:rsidR="00510D10">
              <w:rPr>
                <w:noProof/>
                <w:webHidden/>
              </w:rPr>
              <w:instrText xml:space="preserve"> PAGEREF _Toc3544701 \h </w:instrText>
            </w:r>
            <w:r w:rsidR="00510D10">
              <w:rPr>
                <w:noProof/>
                <w:webHidden/>
              </w:rPr>
            </w:r>
            <w:r w:rsidR="00510D10">
              <w:rPr>
                <w:noProof/>
                <w:webHidden/>
              </w:rPr>
              <w:fldChar w:fldCharType="separate"/>
            </w:r>
            <w:r w:rsidR="00510D10">
              <w:rPr>
                <w:noProof/>
                <w:webHidden/>
              </w:rPr>
              <w:t>64</w:t>
            </w:r>
            <w:r w:rsidR="00510D10">
              <w:rPr>
                <w:noProof/>
                <w:webHidden/>
              </w:rPr>
              <w:fldChar w:fldCharType="end"/>
            </w:r>
          </w:hyperlink>
        </w:p>
        <w:p w14:paraId="5B9EED0D" w14:textId="3E373F7E" w:rsidR="00510D10" w:rsidRDefault="0039259E">
          <w:pPr>
            <w:pStyle w:val="Verzeichnis1"/>
            <w:rPr>
              <w:rFonts w:asciiTheme="minorHAnsi" w:eastAsiaTheme="minorEastAsia" w:hAnsiTheme="minorHAnsi" w:cstheme="minorBidi"/>
              <w:b w:val="0"/>
              <w:color w:val="auto"/>
              <w:sz w:val="22"/>
            </w:rPr>
          </w:pPr>
          <w:hyperlink w:anchor="_Toc3544702" w:history="1">
            <w:r w:rsidR="00510D10" w:rsidRPr="00FA0F32">
              <w:rPr>
                <w:rStyle w:val="Hyperlink"/>
                <w:lang w:val="de-DE" w:eastAsia="de-DE"/>
              </w:rPr>
              <w:drawing>
                <wp:inline distT="0" distB="0" distL="0" distR="0" wp14:anchorId="0EA87161" wp14:editId="6F1252DA">
                  <wp:extent cx="656844" cy="118872"/>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43231" name="Picture 43231"/>
                          <pic:cNvPicPr/>
                        </pic:nvPicPr>
                        <pic:blipFill>
                          <a:blip r:embed="rId16"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rsidR="00510D10" w:rsidRPr="00FA0F32">
              <w:rPr>
                <w:rStyle w:val="Hyperlink"/>
              </w:rPr>
              <w:t xml:space="preserve"> </w:t>
            </w:r>
            <w:r w:rsidR="00510D10">
              <w:rPr>
                <w:rFonts w:asciiTheme="minorHAnsi" w:eastAsiaTheme="minorEastAsia" w:hAnsiTheme="minorHAnsi" w:cstheme="minorBidi"/>
                <w:b w:val="0"/>
                <w:color w:val="auto"/>
                <w:sz w:val="22"/>
              </w:rPr>
              <w:tab/>
            </w:r>
            <w:r w:rsidR="00510D10" w:rsidRPr="00FA0F32">
              <w:rPr>
                <w:rStyle w:val="Hyperlink"/>
              </w:rPr>
              <w:t>HDF-5 Encoding</w:t>
            </w:r>
            <w:r w:rsidR="00510D10">
              <w:rPr>
                <w:webHidden/>
              </w:rPr>
              <w:tab/>
            </w:r>
            <w:r w:rsidR="00510D10">
              <w:rPr>
                <w:webHidden/>
              </w:rPr>
              <w:fldChar w:fldCharType="begin"/>
            </w:r>
            <w:r w:rsidR="00510D10">
              <w:rPr>
                <w:webHidden/>
              </w:rPr>
              <w:instrText xml:space="preserve"> PAGEREF _Toc3544702 \h </w:instrText>
            </w:r>
            <w:r w:rsidR="00510D10">
              <w:rPr>
                <w:webHidden/>
              </w:rPr>
            </w:r>
            <w:r w:rsidR="00510D10">
              <w:rPr>
                <w:webHidden/>
              </w:rPr>
              <w:fldChar w:fldCharType="separate"/>
            </w:r>
            <w:r w:rsidR="00510D10">
              <w:rPr>
                <w:webHidden/>
              </w:rPr>
              <w:t>67</w:t>
            </w:r>
            <w:r w:rsidR="00510D10">
              <w:rPr>
                <w:webHidden/>
              </w:rPr>
              <w:fldChar w:fldCharType="end"/>
            </w:r>
          </w:hyperlink>
        </w:p>
        <w:p w14:paraId="7AF8FCA3" w14:textId="12A3AE98" w:rsidR="00510D10" w:rsidRDefault="0039259E">
          <w:pPr>
            <w:pStyle w:val="Verzeichnis2"/>
            <w:tabs>
              <w:tab w:val="right" w:leader="dot" w:pos="10700"/>
            </w:tabs>
            <w:rPr>
              <w:rFonts w:asciiTheme="minorHAnsi" w:eastAsiaTheme="minorEastAsia" w:hAnsiTheme="minorHAnsi" w:cstheme="minorBidi"/>
              <w:noProof/>
              <w:color w:val="auto"/>
              <w:sz w:val="22"/>
            </w:rPr>
          </w:pPr>
          <w:hyperlink w:anchor="_Toc3544703" w:history="1">
            <w:r w:rsidR="00510D10" w:rsidRPr="00FA0F32">
              <w:rPr>
                <w:rStyle w:val="Hyperlink"/>
                <w:noProof/>
              </w:rPr>
              <w:t>B-1 General Structure</w:t>
            </w:r>
            <w:r w:rsidR="00510D10">
              <w:rPr>
                <w:noProof/>
                <w:webHidden/>
              </w:rPr>
              <w:tab/>
            </w:r>
            <w:r w:rsidR="00510D10">
              <w:rPr>
                <w:noProof/>
                <w:webHidden/>
              </w:rPr>
              <w:fldChar w:fldCharType="begin"/>
            </w:r>
            <w:r w:rsidR="00510D10">
              <w:rPr>
                <w:noProof/>
                <w:webHidden/>
              </w:rPr>
              <w:instrText xml:space="preserve"> PAGEREF _Toc3544703 \h </w:instrText>
            </w:r>
            <w:r w:rsidR="00510D10">
              <w:rPr>
                <w:noProof/>
                <w:webHidden/>
              </w:rPr>
            </w:r>
            <w:r w:rsidR="00510D10">
              <w:rPr>
                <w:noProof/>
                <w:webHidden/>
              </w:rPr>
              <w:fldChar w:fldCharType="separate"/>
            </w:r>
            <w:r w:rsidR="00510D10">
              <w:rPr>
                <w:noProof/>
                <w:webHidden/>
              </w:rPr>
              <w:t>67</w:t>
            </w:r>
            <w:r w:rsidR="00510D10">
              <w:rPr>
                <w:noProof/>
                <w:webHidden/>
              </w:rPr>
              <w:fldChar w:fldCharType="end"/>
            </w:r>
          </w:hyperlink>
        </w:p>
        <w:p w14:paraId="3D00EF27" w14:textId="510E3E38" w:rsidR="00510D10" w:rsidRDefault="0039259E">
          <w:pPr>
            <w:pStyle w:val="Verzeichnis3"/>
            <w:tabs>
              <w:tab w:val="left" w:pos="1320"/>
              <w:tab w:val="right" w:leader="dot" w:pos="10700"/>
            </w:tabs>
            <w:rPr>
              <w:rFonts w:asciiTheme="minorHAnsi" w:eastAsiaTheme="minorEastAsia" w:hAnsiTheme="minorHAnsi" w:cstheme="minorBidi"/>
              <w:noProof/>
              <w:color w:val="auto"/>
              <w:sz w:val="22"/>
            </w:rPr>
          </w:pPr>
          <w:hyperlink w:anchor="_Toc3544704" w:history="1">
            <w:r w:rsidR="00510D10" w:rsidRPr="00FA0F32">
              <w:rPr>
                <w:rStyle w:val="Hyperlink"/>
                <w:noProof/>
              </w:rPr>
              <w:t xml:space="preserve">B-1.1 </w:t>
            </w:r>
            <w:r w:rsidR="00510D10">
              <w:rPr>
                <w:rFonts w:asciiTheme="minorHAnsi" w:eastAsiaTheme="minorEastAsia" w:hAnsiTheme="minorHAnsi" w:cstheme="minorBidi"/>
                <w:noProof/>
                <w:color w:val="auto"/>
                <w:sz w:val="22"/>
              </w:rPr>
              <w:tab/>
            </w:r>
            <w:r w:rsidR="00510D10" w:rsidRPr="00FA0F32">
              <w:rPr>
                <w:rStyle w:val="Hyperlink"/>
                <w:noProof/>
              </w:rPr>
              <w:t>BathymetryCoverage</w:t>
            </w:r>
            <w:r w:rsidR="00510D10">
              <w:rPr>
                <w:noProof/>
                <w:webHidden/>
              </w:rPr>
              <w:tab/>
            </w:r>
            <w:r w:rsidR="00510D10">
              <w:rPr>
                <w:noProof/>
                <w:webHidden/>
              </w:rPr>
              <w:fldChar w:fldCharType="begin"/>
            </w:r>
            <w:r w:rsidR="00510D10">
              <w:rPr>
                <w:noProof/>
                <w:webHidden/>
              </w:rPr>
              <w:instrText xml:space="preserve"> PAGEREF _Toc3544704 \h </w:instrText>
            </w:r>
            <w:r w:rsidR="00510D10">
              <w:rPr>
                <w:noProof/>
                <w:webHidden/>
              </w:rPr>
            </w:r>
            <w:r w:rsidR="00510D10">
              <w:rPr>
                <w:noProof/>
                <w:webHidden/>
              </w:rPr>
              <w:fldChar w:fldCharType="separate"/>
            </w:r>
            <w:r w:rsidR="00510D10">
              <w:rPr>
                <w:noProof/>
                <w:webHidden/>
              </w:rPr>
              <w:t>68</w:t>
            </w:r>
            <w:r w:rsidR="00510D10">
              <w:rPr>
                <w:noProof/>
                <w:webHidden/>
              </w:rPr>
              <w:fldChar w:fldCharType="end"/>
            </w:r>
          </w:hyperlink>
        </w:p>
        <w:p w14:paraId="67E38169" w14:textId="6D93E968" w:rsidR="00510D10" w:rsidRDefault="0039259E">
          <w:pPr>
            <w:pStyle w:val="Verzeichnis3"/>
            <w:tabs>
              <w:tab w:val="left" w:pos="1320"/>
              <w:tab w:val="right" w:leader="dot" w:pos="10700"/>
            </w:tabs>
            <w:rPr>
              <w:rFonts w:asciiTheme="minorHAnsi" w:eastAsiaTheme="minorEastAsia" w:hAnsiTheme="minorHAnsi" w:cstheme="minorBidi"/>
              <w:noProof/>
              <w:color w:val="auto"/>
              <w:sz w:val="22"/>
            </w:rPr>
          </w:pPr>
          <w:hyperlink w:anchor="_Toc3544705" w:history="1">
            <w:r w:rsidR="00510D10" w:rsidRPr="00FA0F32">
              <w:rPr>
                <w:rStyle w:val="Hyperlink"/>
                <w:noProof/>
              </w:rPr>
              <w:t xml:space="preserve">B-1.2 </w:t>
            </w:r>
            <w:r w:rsidR="00510D10">
              <w:rPr>
                <w:rFonts w:asciiTheme="minorHAnsi" w:eastAsiaTheme="minorEastAsia" w:hAnsiTheme="minorHAnsi" w:cstheme="minorBidi"/>
                <w:noProof/>
                <w:color w:val="auto"/>
                <w:sz w:val="22"/>
              </w:rPr>
              <w:tab/>
            </w:r>
            <w:r w:rsidR="00510D10" w:rsidRPr="00FA0F32">
              <w:rPr>
                <w:rStyle w:val="Hyperlink"/>
                <w:noProof/>
              </w:rPr>
              <w:t>TrackingListCoverage</w:t>
            </w:r>
            <w:r w:rsidR="00510D10">
              <w:rPr>
                <w:noProof/>
                <w:webHidden/>
              </w:rPr>
              <w:tab/>
            </w:r>
            <w:r w:rsidR="00510D10">
              <w:rPr>
                <w:noProof/>
                <w:webHidden/>
              </w:rPr>
              <w:fldChar w:fldCharType="begin"/>
            </w:r>
            <w:r w:rsidR="00510D10">
              <w:rPr>
                <w:noProof/>
                <w:webHidden/>
              </w:rPr>
              <w:instrText xml:space="preserve"> PAGEREF _Toc3544705 \h </w:instrText>
            </w:r>
            <w:r w:rsidR="00510D10">
              <w:rPr>
                <w:noProof/>
                <w:webHidden/>
              </w:rPr>
            </w:r>
            <w:r w:rsidR="00510D10">
              <w:rPr>
                <w:noProof/>
                <w:webHidden/>
              </w:rPr>
              <w:fldChar w:fldCharType="separate"/>
            </w:r>
            <w:r w:rsidR="00510D10">
              <w:rPr>
                <w:noProof/>
                <w:webHidden/>
              </w:rPr>
              <w:t>82</w:t>
            </w:r>
            <w:r w:rsidR="00510D10">
              <w:rPr>
                <w:noProof/>
                <w:webHidden/>
              </w:rPr>
              <w:fldChar w:fldCharType="end"/>
            </w:r>
          </w:hyperlink>
        </w:p>
        <w:p w14:paraId="1DE8759C" w14:textId="696806CE" w:rsidR="00510D10" w:rsidRDefault="0039259E">
          <w:pPr>
            <w:pStyle w:val="Verzeichnis1"/>
            <w:rPr>
              <w:rFonts w:asciiTheme="minorHAnsi" w:eastAsiaTheme="minorEastAsia" w:hAnsiTheme="minorHAnsi" w:cstheme="minorBidi"/>
              <w:b w:val="0"/>
              <w:color w:val="auto"/>
              <w:sz w:val="22"/>
            </w:rPr>
          </w:pPr>
          <w:hyperlink w:anchor="_Toc3544706" w:history="1">
            <w:r w:rsidR="00510D10" w:rsidRPr="00FA0F32">
              <w:rPr>
                <w:rStyle w:val="Hyperlink"/>
                <w:lang w:val="de-DE" w:eastAsia="de-DE"/>
              </w:rPr>
              <w:drawing>
                <wp:inline distT="0" distB="0" distL="0" distR="0" wp14:anchorId="2D017360" wp14:editId="2BB3FF38">
                  <wp:extent cx="656844" cy="120396"/>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43803" name="Picture 43803"/>
                          <pic:cNvPicPr/>
                        </pic:nvPicPr>
                        <pic:blipFill>
                          <a:blip r:embed="rId17" cstate="email">
                            <a:extLst>
                              <a:ext uri="{28A0092B-C50C-407E-A947-70E740481C1C}">
                                <a14:useLocalDpi xmlns:a14="http://schemas.microsoft.com/office/drawing/2010/main"/>
                              </a:ext>
                            </a:extLst>
                          </a:blip>
                          <a:stretch>
                            <a:fillRect/>
                          </a:stretch>
                        </pic:blipFill>
                        <pic:spPr>
                          <a:xfrm>
                            <a:off x="0" y="0"/>
                            <a:ext cx="656844" cy="120396"/>
                          </a:xfrm>
                          <a:prstGeom prst="rect">
                            <a:avLst/>
                          </a:prstGeom>
                        </pic:spPr>
                      </pic:pic>
                    </a:graphicData>
                  </a:graphic>
                </wp:inline>
              </w:drawing>
            </w:r>
            <w:r w:rsidR="00510D10" w:rsidRPr="00FA0F32">
              <w:rPr>
                <w:rStyle w:val="Hyperlink"/>
              </w:rPr>
              <w:t xml:space="preserve"> </w:t>
            </w:r>
            <w:r w:rsidR="00510D10">
              <w:rPr>
                <w:rFonts w:asciiTheme="minorHAnsi" w:eastAsiaTheme="minorEastAsia" w:hAnsiTheme="minorHAnsi" w:cstheme="minorBidi"/>
                <w:b w:val="0"/>
                <w:color w:val="auto"/>
                <w:sz w:val="22"/>
              </w:rPr>
              <w:tab/>
            </w:r>
            <w:r w:rsidR="00510D10" w:rsidRPr="00FA0F32">
              <w:rPr>
                <w:rStyle w:val="Hyperlink"/>
              </w:rPr>
              <w:t>Normative Implementation Guidance</w:t>
            </w:r>
            <w:r w:rsidR="00510D10">
              <w:rPr>
                <w:webHidden/>
              </w:rPr>
              <w:tab/>
            </w:r>
            <w:r w:rsidR="00510D10">
              <w:rPr>
                <w:webHidden/>
              </w:rPr>
              <w:fldChar w:fldCharType="begin"/>
            </w:r>
            <w:r w:rsidR="00510D10">
              <w:rPr>
                <w:webHidden/>
              </w:rPr>
              <w:instrText xml:space="preserve"> PAGEREF _Toc3544706 \h </w:instrText>
            </w:r>
            <w:r w:rsidR="00510D10">
              <w:rPr>
                <w:webHidden/>
              </w:rPr>
            </w:r>
            <w:r w:rsidR="00510D10">
              <w:rPr>
                <w:webHidden/>
              </w:rPr>
              <w:fldChar w:fldCharType="separate"/>
            </w:r>
            <w:r w:rsidR="00510D10">
              <w:rPr>
                <w:webHidden/>
              </w:rPr>
              <w:t>83</w:t>
            </w:r>
            <w:r w:rsidR="00510D10">
              <w:rPr>
                <w:webHidden/>
              </w:rPr>
              <w:fldChar w:fldCharType="end"/>
            </w:r>
          </w:hyperlink>
        </w:p>
        <w:p w14:paraId="79F49AB0" w14:textId="7E878D43" w:rsidR="00510D10" w:rsidRDefault="0039259E">
          <w:pPr>
            <w:pStyle w:val="Verzeichnis1"/>
            <w:rPr>
              <w:rFonts w:asciiTheme="minorHAnsi" w:eastAsiaTheme="minorEastAsia" w:hAnsiTheme="minorHAnsi" w:cstheme="minorBidi"/>
              <w:b w:val="0"/>
              <w:color w:val="auto"/>
              <w:sz w:val="22"/>
            </w:rPr>
          </w:pPr>
          <w:hyperlink w:anchor="_Toc3544707" w:history="1">
            <w:r w:rsidR="00510D10" w:rsidRPr="00FA0F32">
              <w:rPr>
                <w:rStyle w:val="Hyperlink"/>
                <w:lang w:val="de-DE" w:eastAsia="de-DE"/>
              </w:rPr>
              <w:drawing>
                <wp:inline distT="0" distB="0" distL="0" distR="0" wp14:anchorId="3352DCEA" wp14:editId="0CF1C11F">
                  <wp:extent cx="656844" cy="118872"/>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43884" name="Picture 43884"/>
                          <pic:cNvPicPr/>
                        </pic:nvPicPr>
                        <pic:blipFill>
                          <a:blip r:embed="rId18"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rsidR="00510D10" w:rsidRPr="00FA0F32">
              <w:rPr>
                <w:rStyle w:val="Hyperlink"/>
              </w:rPr>
              <w:t xml:space="preserve"> </w:t>
            </w:r>
            <w:r w:rsidR="00510D10">
              <w:rPr>
                <w:rFonts w:asciiTheme="minorHAnsi" w:eastAsiaTheme="minorEastAsia" w:hAnsiTheme="minorHAnsi" w:cstheme="minorBidi"/>
                <w:b w:val="0"/>
                <w:color w:val="auto"/>
                <w:sz w:val="22"/>
              </w:rPr>
              <w:tab/>
            </w:r>
            <w:r w:rsidR="00510D10" w:rsidRPr="00FA0F32">
              <w:rPr>
                <w:rStyle w:val="Hyperlink"/>
              </w:rPr>
              <w:t>Feature Catalogue</w:t>
            </w:r>
            <w:r w:rsidR="00510D10">
              <w:rPr>
                <w:webHidden/>
              </w:rPr>
              <w:tab/>
            </w:r>
            <w:r w:rsidR="00510D10">
              <w:rPr>
                <w:webHidden/>
              </w:rPr>
              <w:fldChar w:fldCharType="begin"/>
            </w:r>
            <w:r w:rsidR="00510D10">
              <w:rPr>
                <w:webHidden/>
              </w:rPr>
              <w:instrText xml:space="preserve"> PAGEREF _Toc3544707 \h </w:instrText>
            </w:r>
            <w:r w:rsidR="00510D10">
              <w:rPr>
                <w:webHidden/>
              </w:rPr>
            </w:r>
            <w:r w:rsidR="00510D10">
              <w:rPr>
                <w:webHidden/>
              </w:rPr>
              <w:fldChar w:fldCharType="separate"/>
            </w:r>
            <w:r w:rsidR="00510D10">
              <w:rPr>
                <w:webHidden/>
              </w:rPr>
              <w:t>85</w:t>
            </w:r>
            <w:r w:rsidR="00510D10">
              <w:rPr>
                <w:webHidden/>
              </w:rPr>
              <w:fldChar w:fldCharType="end"/>
            </w:r>
          </w:hyperlink>
        </w:p>
        <w:p w14:paraId="37DF5AE8" w14:textId="7B091F6D" w:rsidR="00510D10" w:rsidRDefault="0039259E">
          <w:pPr>
            <w:pStyle w:val="Verzeichnis1"/>
            <w:rPr>
              <w:rFonts w:asciiTheme="minorHAnsi" w:eastAsiaTheme="minorEastAsia" w:hAnsiTheme="minorHAnsi" w:cstheme="minorBidi"/>
              <w:b w:val="0"/>
              <w:color w:val="auto"/>
              <w:sz w:val="22"/>
            </w:rPr>
          </w:pPr>
          <w:hyperlink w:anchor="_Toc3544708" w:history="1">
            <w:r w:rsidR="00510D10" w:rsidRPr="00FA0F32">
              <w:rPr>
                <w:rStyle w:val="Hyperlink"/>
                <w:lang w:val="de-DE" w:eastAsia="de-DE"/>
              </w:rPr>
              <w:drawing>
                <wp:inline distT="0" distB="0" distL="0" distR="0" wp14:anchorId="318A7A02" wp14:editId="28777DF6">
                  <wp:extent cx="649224" cy="118872"/>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45188" name="Picture 45188"/>
                          <pic:cNvPicPr/>
                        </pic:nvPicPr>
                        <pic:blipFill>
                          <a:blip r:embed="rId19" cstate="email">
                            <a:extLst>
                              <a:ext uri="{28A0092B-C50C-407E-A947-70E740481C1C}">
                                <a14:useLocalDpi xmlns:a14="http://schemas.microsoft.com/office/drawing/2010/main"/>
                              </a:ext>
                            </a:extLst>
                          </a:blip>
                          <a:stretch>
                            <a:fillRect/>
                          </a:stretch>
                        </pic:blipFill>
                        <pic:spPr>
                          <a:xfrm>
                            <a:off x="0" y="0"/>
                            <a:ext cx="649224" cy="118872"/>
                          </a:xfrm>
                          <a:prstGeom prst="rect">
                            <a:avLst/>
                          </a:prstGeom>
                        </pic:spPr>
                      </pic:pic>
                    </a:graphicData>
                  </a:graphic>
                </wp:inline>
              </w:drawing>
            </w:r>
            <w:r w:rsidR="00510D10" w:rsidRPr="00FA0F32">
              <w:rPr>
                <w:rStyle w:val="Hyperlink"/>
              </w:rPr>
              <w:t xml:space="preserve">   Portrayal Catalogue</w:t>
            </w:r>
            <w:r w:rsidR="00510D10">
              <w:rPr>
                <w:webHidden/>
              </w:rPr>
              <w:tab/>
            </w:r>
            <w:r w:rsidR="00510D10">
              <w:rPr>
                <w:webHidden/>
              </w:rPr>
              <w:fldChar w:fldCharType="begin"/>
            </w:r>
            <w:r w:rsidR="00510D10">
              <w:rPr>
                <w:webHidden/>
              </w:rPr>
              <w:instrText xml:space="preserve"> PAGEREF _Toc3544708 \h </w:instrText>
            </w:r>
            <w:r w:rsidR="00510D10">
              <w:rPr>
                <w:webHidden/>
              </w:rPr>
            </w:r>
            <w:r w:rsidR="00510D10">
              <w:rPr>
                <w:webHidden/>
              </w:rPr>
              <w:fldChar w:fldCharType="separate"/>
            </w:r>
            <w:r w:rsidR="00510D10">
              <w:rPr>
                <w:webHidden/>
              </w:rPr>
              <w:t>87</w:t>
            </w:r>
            <w:r w:rsidR="00510D10">
              <w:rPr>
                <w:webHidden/>
              </w:rPr>
              <w:fldChar w:fldCharType="end"/>
            </w:r>
          </w:hyperlink>
        </w:p>
        <w:p w14:paraId="0EAF519F" w14:textId="79B55DD1" w:rsidR="00510D10" w:rsidRDefault="0039259E">
          <w:pPr>
            <w:pStyle w:val="Verzeichnis1"/>
            <w:rPr>
              <w:rFonts w:asciiTheme="minorHAnsi" w:eastAsiaTheme="minorEastAsia" w:hAnsiTheme="minorHAnsi" w:cstheme="minorBidi"/>
              <w:b w:val="0"/>
              <w:color w:val="auto"/>
              <w:sz w:val="22"/>
            </w:rPr>
          </w:pPr>
          <w:hyperlink w:anchor="_Toc3544709" w:history="1">
            <w:r w:rsidR="00510D10" w:rsidRPr="00FA0F32">
              <w:rPr>
                <w:rStyle w:val="Hyperlink"/>
                <w:lang w:val="de-DE" w:eastAsia="de-DE"/>
              </w:rPr>
              <w:drawing>
                <wp:inline distT="0" distB="0" distL="0" distR="0" wp14:anchorId="0B281B0A" wp14:editId="1CA20BDA">
                  <wp:extent cx="638556" cy="118872"/>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45264" name="Picture 45264"/>
                          <pic:cNvPicPr/>
                        </pic:nvPicPr>
                        <pic:blipFill>
                          <a:blip r:embed="rId20" cstate="email">
                            <a:extLst>
                              <a:ext uri="{28A0092B-C50C-407E-A947-70E740481C1C}">
                                <a14:useLocalDpi xmlns:a14="http://schemas.microsoft.com/office/drawing/2010/main"/>
                              </a:ext>
                            </a:extLst>
                          </a:blip>
                          <a:stretch>
                            <a:fillRect/>
                          </a:stretch>
                        </pic:blipFill>
                        <pic:spPr>
                          <a:xfrm>
                            <a:off x="0" y="0"/>
                            <a:ext cx="638556" cy="118872"/>
                          </a:xfrm>
                          <a:prstGeom prst="rect">
                            <a:avLst/>
                          </a:prstGeom>
                        </pic:spPr>
                      </pic:pic>
                    </a:graphicData>
                  </a:graphic>
                </wp:inline>
              </w:drawing>
            </w:r>
            <w:r w:rsidR="00510D10" w:rsidRPr="00FA0F32">
              <w:rPr>
                <w:rStyle w:val="Hyperlink"/>
              </w:rPr>
              <w:t xml:space="preserve">  </w:t>
            </w:r>
            <w:r w:rsidR="00510D10">
              <w:rPr>
                <w:rFonts w:asciiTheme="minorHAnsi" w:eastAsiaTheme="minorEastAsia" w:hAnsiTheme="minorHAnsi" w:cstheme="minorBidi"/>
                <w:b w:val="0"/>
                <w:color w:val="auto"/>
                <w:sz w:val="22"/>
              </w:rPr>
              <w:tab/>
            </w:r>
            <w:r w:rsidR="00510D10" w:rsidRPr="00FA0F32">
              <w:rPr>
                <w:rStyle w:val="Hyperlink"/>
              </w:rPr>
              <w:t>S-102 Dataset Size and Production</w:t>
            </w:r>
            <w:r w:rsidR="00510D10">
              <w:rPr>
                <w:webHidden/>
              </w:rPr>
              <w:tab/>
            </w:r>
            <w:r w:rsidR="00510D10">
              <w:rPr>
                <w:webHidden/>
              </w:rPr>
              <w:fldChar w:fldCharType="begin"/>
            </w:r>
            <w:r w:rsidR="00510D10">
              <w:rPr>
                <w:webHidden/>
              </w:rPr>
              <w:instrText xml:space="preserve"> PAGEREF _Toc3544709 \h </w:instrText>
            </w:r>
            <w:r w:rsidR="00510D10">
              <w:rPr>
                <w:webHidden/>
              </w:rPr>
            </w:r>
            <w:r w:rsidR="00510D10">
              <w:rPr>
                <w:webHidden/>
              </w:rPr>
              <w:fldChar w:fldCharType="separate"/>
            </w:r>
            <w:r w:rsidR="00510D10">
              <w:rPr>
                <w:webHidden/>
              </w:rPr>
              <w:t>89</w:t>
            </w:r>
            <w:r w:rsidR="00510D10">
              <w:rPr>
                <w:webHidden/>
              </w:rPr>
              <w:fldChar w:fldCharType="end"/>
            </w:r>
          </w:hyperlink>
        </w:p>
        <w:p w14:paraId="76DB0458" w14:textId="4D3F1F0C" w:rsidR="00510D10" w:rsidRDefault="0039259E">
          <w:pPr>
            <w:pStyle w:val="Verzeichnis2"/>
            <w:tabs>
              <w:tab w:val="left" w:pos="880"/>
              <w:tab w:val="right" w:leader="dot" w:pos="10700"/>
            </w:tabs>
            <w:rPr>
              <w:rFonts w:asciiTheme="minorHAnsi" w:eastAsiaTheme="minorEastAsia" w:hAnsiTheme="minorHAnsi" w:cstheme="minorBidi"/>
              <w:noProof/>
              <w:color w:val="auto"/>
              <w:sz w:val="22"/>
            </w:rPr>
          </w:pPr>
          <w:hyperlink w:anchor="_Toc3544710" w:history="1">
            <w:r w:rsidR="00510D10" w:rsidRPr="00FA0F32">
              <w:rPr>
                <w:rStyle w:val="Hyperlink"/>
                <w:noProof/>
              </w:rPr>
              <w:t xml:space="preserve">F-1 </w:t>
            </w:r>
            <w:r w:rsidR="00510D10">
              <w:rPr>
                <w:rFonts w:asciiTheme="minorHAnsi" w:eastAsiaTheme="minorEastAsia" w:hAnsiTheme="minorHAnsi" w:cstheme="minorBidi"/>
                <w:noProof/>
                <w:color w:val="auto"/>
                <w:sz w:val="22"/>
              </w:rPr>
              <w:tab/>
            </w:r>
            <w:r w:rsidR="00510D10" w:rsidRPr="00FA0F32">
              <w:rPr>
                <w:rStyle w:val="Hyperlink"/>
                <w:noProof/>
              </w:rPr>
              <w:t>Header Record</w:t>
            </w:r>
            <w:r w:rsidR="00510D10">
              <w:rPr>
                <w:noProof/>
                <w:webHidden/>
              </w:rPr>
              <w:tab/>
            </w:r>
            <w:r w:rsidR="00510D10">
              <w:rPr>
                <w:noProof/>
                <w:webHidden/>
              </w:rPr>
              <w:fldChar w:fldCharType="begin"/>
            </w:r>
            <w:r w:rsidR="00510D10">
              <w:rPr>
                <w:noProof/>
                <w:webHidden/>
              </w:rPr>
              <w:instrText xml:space="preserve"> PAGEREF _Toc3544710 \h </w:instrText>
            </w:r>
            <w:r w:rsidR="00510D10">
              <w:rPr>
                <w:noProof/>
                <w:webHidden/>
              </w:rPr>
            </w:r>
            <w:r w:rsidR="00510D10">
              <w:rPr>
                <w:noProof/>
                <w:webHidden/>
              </w:rPr>
              <w:fldChar w:fldCharType="separate"/>
            </w:r>
            <w:r w:rsidR="00510D10">
              <w:rPr>
                <w:noProof/>
                <w:webHidden/>
              </w:rPr>
              <w:t>89</w:t>
            </w:r>
            <w:r w:rsidR="00510D10">
              <w:rPr>
                <w:noProof/>
                <w:webHidden/>
              </w:rPr>
              <w:fldChar w:fldCharType="end"/>
            </w:r>
          </w:hyperlink>
        </w:p>
        <w:p w14:paraId="4B429E07" w14:textId="57E41A71" w:rsidR="00510D10" w:rsidRDefault="0039259E">
          <w:pPr>
            <w:pStyle w:val="Verzeichnis2"/>
            <w:tabs>
              <w:tab w:val="left" w:pos="880"/>
              <w:tab w:val="right" w:leader="dot" w:pos="10700"/>
            </w:tabs>
            <w:rPr>
              <w:rFonts w:asciiTheme="minorHAnsi" w:eastAsiaTheme="minorEastAsia" w:hAnsiTheme="minorHAnsi" w:cstheme="minorBidi"/>
              <w:noProof/>
              <w:color w:val="auto"/>
              <w:sz w:val="22"/>
            </w:rPr>
          </w:pPr>
          <w:hyperlink w:anchor="_Toc3544711" w:history="1">
            <w:r w:rsidR="00510D10" w:rsidRPr="00FA0F32">
              <w:rPr>
                <w:rStyle w:val="Hyperlink"/>
                <w:noProof/>
              </w:rPr>
              <w:t xml:space="preserve">F-2 </w:t>
            </w:r>
            <w:r w:rsidR="00510D10">
              <w:rPr>
                <w:rFonts w:asciiTheme="minorHAnsi" w:eastAsiaTheme="minorEastAsia" w:hAnsiTheme="minorHAnsi" w:cstheme="minorBidi"/>
                <w:noProof/>
                <w:color w:val="auto"/>
                <w:sz w:val="22"/>
              </w:rPr>
              <w:tab/>
            </w:r>
            <w:r w:rsidR="00510D10" w:rsidRPr="00FA0F32">
              <w:rPr>
                <w:rStyle w:val="Hyperlink"/>
                <w:noProof/>
              </w:rPr>
              <w:t>Data Records/Nodes</w:t>
            </w:r>
            <w:r w:rsidR="00510D10">
              <w:rPr>
                <w:noProof/>
                <w:webHidden/>
              </w:rPr>
              <w:tab/>
            </w:r>
            <w:r w:rsidR="00510D10">
              <w:rPr>
                <w:noProof/>
                <w:webHidden/>
              </w:rPr>
              <w:fldChar w:fldCharType="begin"/>
            </w:r>
            <w:r w:rsidR="00510D10">
              <w:rPr>
                <w:noProof/>
                <w:webHidden/>
              </w:rPr>
              <w:instrText xml:space="preserve"> PAGEREF _Toc3544711 \h </w:instrText>
            </w:r>
            <w:r w:rsidR="00510D10">
              <w:rPr>
                <w:noProof/>
                <w:webHidden/>
              </w:rPr>
            </w:r>
            <w:r w:rsidR="00510D10">
              <w:rPr>
                <w:noProof/>
                <w:webHidden/>
              </w:rPr>
              <w:fldChar w:fldCharType="separate"/>
            </w:r>
            <w:r w:rsidR="00510D10">
              <w:rPr>
                <w:noProof/>
                <w:webHidden/>
              </w:rPr>
              <w:t>89</w:t>
            </w:r>
            <w:r w:rsidR="00510D10">
              <w:rPr>
                <w:noProof/>
                <w:webHidden/>
              </w:rPr>
              <w:fldChar w:fldCharType="end"/>
            </w:r>
          </w:hyperlink>
        </w:p>
        <w:p w14:paraId="55B54856" w14:textId="62915FA6" w:rsidR="00510D10" w:rsidRDefault="0039259E">
          <w:pPr>
            <w:pStyle w:val="Verzeichnis2"/>
            <w:tabs>
              <w:tab w:val="left" w:pos="880"/>
              <w:tab w:val="right" w:leader="dot" w:pos="10700"/>
            </w:tabs>
            <w:rPr>
              <w:rFonts w:asciiTheme="minorHAnsi" w:eastAsiaTheme="minorEastAsia" w:hAnsiTheme="minorHAnsi" w:cstheme="minorBidi"/>
              <w:noProof/>
              <w:color w:val="auto"/>
              <w:sz w:val="22"/>
            </w:rPr>
          </w:pPr>
          <w:hyperlink w:anchor="_Toc3544712" w:history="1">
            <w:r w:rsidR="00510D10" w:rsidRPr="00FA0F32">
              <w:rPr>
                <w:rStyle w:val="Hyperlink"/>
                <w:noProof/>
              </w:rPr>
              <w:t xml:space="preserve">F-3 </w:t>
            </w:r>
            <w:r w:rsidR="00510D10">
              <w:rPr>
                <w:rFonts w:asciiTheme="minorHAnsi" w:eastAsiaTheme="minorEastAsia" w:hAnsiTheme="minorHAnsi" w:cstheme="minorBidi"/>
                <w:noProof/>
                <w:color w:val="auto"/>
                <w:sz w:val="22"/>
              </w:rPr>
              <w:tab/>
            </w:r>
            <w:r w:rsidR="00510D10" w:rsidRPr="00FA0F32">
              <w:rPr>
                <w:rStyle w:val="Hyperlink"/>
                <w:noProof/>
              </w:rPr>
              <w:t>File Estimates</w:t>
            </w:r>
            <w:r w:rsidR="00510D10">
              <w:rPr>
                <w:noProof/>
                <w:webHidden/>
              </w:rPr>
              <w:tab/>
            </w:r>
            <w:r w:rsidR="00510D10">
              <w:rPr>
                <w:noProof/>
                <w:webHidden/>
              </w:rPr>
              <w:fldChar w:fldCharType="begin"/>
            </w:r>
            <w:r w:rsidR="00510D10">
              <w:rPr>
                <w:noProof/>
                <w:webHidden/>
              </w:rPr>
              <w:instrText xml:space="preserve"> PAGEREF _Toc3544712 \h </w:instrText>
            </w:r>
            <w:r w:rsidR="00510D10">
              <w:rPr>
                <w:noProof/>
                <w:webHidden/>
              </w:rPr>
            </w:r>
            <w:r w:rsidR="00510D10">
              <w:rPr>
                <w:noProof/>
                <w:webHidden/>
              </w:rPr>
              <w:fldChar w:fldCharType="separate"/>
            </w:r>
            <w:r w:rsidR="00510D10">
              <w:rPr>
                <w:noProof/>
                <w:webHidden/>
              </w:rPr>
              <w:t>89</w:t>
            </w:r>
            <w:r w:rsidR="00510D10">
              <w:rPr>
                <w:noProof/>
                <w:webHidden/>
              </w:rPr>
              <w:fldChar w:fldCharType="end"/>
            </w:r>
          </w:hyperlink>
        </w:p>
        <w:p w14:paraId="26A4E442" w14:textId="58D81B88" w:rsidR="00510D10" w:rsidRDefault="0039259E">
          <w:pPr>
            <w:pStyle w:val="Verzeichnis1"/>
            <w:rPr>
              <w:rFonts w:asciiTheme="minorHAnsi" w:eastAsiaTheme="minorEastAsia" w:hAnsiTheme="minorHAnsi" w:cstheme="minorBidi"/>
              <w:b w:val="0"/>
              <w:color w:val="auto"/>
              <w:sz w:val="22"/>
            </w:rPr>
          </w:pPr>
          <w:hyperlink w:anchor="_Toc3544713" w:history="1">
            <w:r w:rsidR="00510D10" w:rsidRPr="00FA0F32">
              <w:rPr>
                <w:rStyle w:val="Hyperlink"/>
                <w:lang w:val="de-DE" w:eastAsia="de-DE"/>
              </w:rPr>
              <w:drawing>
                <wp:inline distT="0" distB="0" distL="0" distR="0" wp14:anchorId="0FAD6D09" wp14:editId="0B3CA6A6">
                  <wp:extent cx="665988" cy="120396"/>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46469" name="Picture 46469"/>
                          <pic:cNvPicPr/>
                        </pic:nvPicPr>
                        <pic:blipFill>
                          <a:blip r:embed="rId21" cstate="email">
                            <a:extLst>
                              <a:ext uri="{28A0092B-C50C-407E-A947-70E740481C1C}">
                                <a14:useLocalDpi xmlns:a14="http://schemas.microsoft.com/office/drawing/2010/main"/>
                              </a:ext>
                            </a:extLst>
                          </a:blip>
                          <a:stretch>
                            <a:fillRect/>
                          </a:stretch>
                        </pic:blipFill>
                        <pic:spPr>
                          <a:xfrm>
                            <a:off x="0" y="0"/>
                            <a:ext cx="665988" cy="120396"/>
                          </a:xfrm>
                          <a:prstGeom prst="rect">
                            <a:avLst/>
                          </a:prstGeom>
                        </pic:spPr>
                      </pic:pic>
                    </a:graphicData>
                  </a:graphic>
                </wp:inline>
              </w:drawing>
            </w:r>
            <w:r w:rsidR="00510D10" w:rsidRPr="00FA0F32">
              <w:rPr>
                <w:rStyle w:val="Hyperlink"/>
              </w:rPr>
              <w:t xml:space="preserve"> </w:t>
            </w:r>
            <w:r w:rsidR="00510D10">
              <w:rPr>
                <w:rFonts w:asciiTheme="minorHAnsi" w:eastAsiaTheme="minorEastAsia" w:hAnsiTheme="minorHAnsi" w:cstheme="minorBidi"/>
                <w:b w:val="0"/>
                <w:color w:val="auto"/>
                <w:sz w:val="22"/>
              </w:rPr>
              <w:tab/>
            </w:r>
            <w:r w:rsidR="00510D10" w:rsidRPr="00FA0F32">
              <w:rPr>
                <w:rStyle w:val="Hyperlink"/>
              </w:rPr>
              <w:t>S-102 Gridding Methods</w:t>
            </w:r>
            <w:r w:rsidR="00510D10">
              <w:rPr>
                <w:webHidden/>
              </w:rPr>
              <w:tab/>
            </w:r>
            <w:r w:rsidR="00510D10">
              <w:rPr>
                <w:webHidden/>
              </w:rPr>
              <w:fldChar w:fldCharType="begin"/>
            </w:r>
            <w:r w:rsidR="00510D10">
              <w:rPr>
                <w:webHidden/>
              </w:rPr>
              <w:instrText xml:space="preserve"> PAGEREF _Toc3544713 \h </w:instrText>
            </w:r>
            <w:r w:rsidR="00510D10">
              <w:rPr>
                <w:webHidden/>
              </w:rPr>
            </w:r>
            <w:r w:rsidR="00510D10">
              <w:rPr>
                <w:webHidden/>
              </w:rPr>
              <w:fldChar w:fldCharType="separate"/>
            </w:r>
            <w:r w:rsidR="00510D10">
              <w:rPr>
                <w:webHidden/>
              </w:rPr>
              <w:t>93</w:t>
            </w:r>
            <w:r w:rsidR="00510D10">
              <w:rPr>
                <w:webHidden/>
              </w:rPr>
              <w:fldChar w:fldCharType="end"/>
            </w:r>
          </w:hyperlink>
        </w:p>
        <w:p w14:paraId="1ED589BA" w14:textId="69BB93E9" w:rsidR="00510D10" w:rsidRDefault="0039259E">
          <w:pPr>
            <w:pStyle w:val="Verzeichnis1"/>
            <w:rPr>
              <w:rFonts w:asciiTheme="minorHAnsi" w:eastAsiaTheme="minorEastAsia" w:hAnsiTheme="minorHAnsi" w:cstheme="minorBidi"/>
              <w:b w:val="0"/>
              <w:color w:val="auto"/>
              <w:sz w:val="22"/>
            </w:rPr>
          </w:pPr>
          <w:hyperlink w:anchor="_Toc3544714" w:history="1">
            <w:r w:rsidR="00510D10" w:rsidRPr="00FA0F32">
              <w:rPr>
                <w:rStyle w:val="Hyperlink"/>
                <w:lang w:val="de-DE" w:eastAsia="de-DE"/>
              </w:rPr>
              <w:drawing>
                <wp:inline distT="0" distB="0" distL="0" distR="0" wp14:anchorId="30D1E082" wp14:editId="7E9EA986">
                  <wp:extent cx="656844" cy="118872"/>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46636" name="Picture 46636"/>
                          <pic:cNvPicPr/>
                        </pic:nvPicPr>
                        <pic:blipFill>
                          <a:blip r:embed="rId22"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rsidR="00510D10" w:rsidRPr="00FA0F32">
              <w:rPr>
                <w:rStyle w:val="Hyperlink"/>
              </w:rPr>
              <w:t xml:space="preserve"> </w:t>
            </w:r>
            <w:r w:rsidR="00510D10">
              <w:rPr>
                <w:rFonts w:asciiTheme="minorHAnsi" w:eastAsiaTheme="minorEastAsia" w:hAnsiTheme="minorHAnsi" w:cstheme="minorBidi"/>
                <w:b w:val="0"/>
                <w:color w:val="auto"/>
                <w:sz w:val="22"/>
              </w:rPr>
              <w:tab/>
            </w:r>
            <w:r w:rsidR="00510D10" w:rsidRPr="00FA0F32">
              <w:rPr>
                <w:rStyle w:val="Hyperlink"/>
              </w:rPr>
              <w:t>Multi-Resolution Gridding</w:t>
            </w:r>
            <w:r w:rsidR="00510D10">
              <w:rPr>
                <w:webHidden/>
              </w:rPr>
              <w:tab/>
            </w:r>
            <w:r w:rsidR="00510D10">
              <w:rPr>
                <w:webHidden/>
              </w:rPr>
              <w:fldChar w:fldCharType="begin"/>
            </w:r>
            <w:r w:rsidR="00510D10">
              <w:rPr>
                <w:webHidden/>
              </w:rPr>
              <w:instrText xml:space="preserve"> PAGEREF _Toc3544714 \h </w:instrText>
            </w:r>
            <w:r w:rsidR="00510D10">
              <w:rPr>
                <w:webHidden/>
              </w:rPr>
            </w:r>
            <w:r w:rsidR="00510D10">
              <w:rPr>
                <w:webHidden/>
              </w:rPr>
              <w:fldChar w:fldCharType="separate"/>
            </w:r>
            <w:r w:rsidR="00510D10">
              <w:rPr>
                <w:webHidden/>
              </w:rPr>
              <w:t>95</w:t>
            </w:r>
            <w:r w:rsidR="00510D10">
              <w:rPr>
                <w:webHidden/>
              </w:rPr>
              <w:fldChar w:fldCharType="end"/>
            </w:r>
          </w:hyperlink>
        </w:p>
        <w:p w14:paraId="01115E92" w14:textId="685A1CDE" w:rsidR="00510D10" w:rsidRDefault="0039259E">
          <w:pPr>
            <w:pStyle w:val="Verzeichnis1"/>
            <w:rPr>
              <w:rFonts w:asciiTheme="minorHAnsi" w:eastAsiaTheme="minorEastAsia" w:hAnsiTheme="minorHAnsi" w:cstheme="minorBidi"/>
              <w:b w:val="0"/>
              <w:color w:val="auto"/>
              <w:sz w:val="22"/>
            </w:rPr>
          </w:pPr>
          <w:hyperlink w:anchor="_Toc3544715" w:history="1">
            <w:r w:rsidR="00510D10" w:rsidRPr="00FA0F32">
              <w:rPr>
                <w:rStyle w:val="Hyperlink"/>
                <w:lang w:val="de-DE" w:eastAsia="de-DE"/>
              </w:rPr>
              <w:drawing>
                <wp:inline distT="0" distB="0" distL="0" distR="0" wp14:anchorId="27DA72C4" wp14:editId="02719110">
                  <wp:extent cx="588264" cy="118872"/>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46715" name="Picture 46715"/>
                          <pic:cNvPicPr/>
                        </pic:nvPicPr>
                        <pic:blipFill>
                          <a:blip r:embed="rId23" cstate="email">
                            <a:extLst>
                              <a:ext uri="{28A0092B-C50C-407E-A947-70E740481C1C}">
                                <a14:useLocalDpi xmlns:a14="http://schemas.microsoft.com/office/drawing/2010/main"/>
                              </a:ext>
                            </a:extLst>
                          </a:blip>
                          <a:stretch>
                            <a:fillRect/>
                          </a:stretch>
                        </pic:blipFill>
                        <pic:spPr>
                          <a:xfrm>
                            <a:off x="0" y="0"/>
                            <a:ext cx="588264" cy="118872"/>
                          </a:xfrm>
                          <a:prstGeom prst="rect">
                            <a:avLst/>
                          </a:prstGeom>
                        </pic:spPr>
                      </pic:pic>
                    </a:graphicData>
                  </a:graphic>
                </wp:inline>
              </w:drawing>
            </w:r>
            <w:r w:rsidR="00510D10" w:rsidRPr="00FA0F32">
              <w:rPr>
                <w:rStyle w:val="Hyperlink"/>
              </w:rPr>
              <w:t xml:space="preserve"> </w:t>
            </w:r>
            <w:r w:rsidR="00510D10">
              <w:rPr>
                <w:rFonts w:asciiTheme="minorHAnsi" w:eastAsiaTheme="minorEastAsia" w:hAnsiTheme="minorHAnsi" w:cstheme="minorBidi"/>
                <w:b w:val="0"/>
                <w:color w:val="auto"/>
                <w:sz w:val="22"/>
              </w:rPr>
              <w:tab/>
            </w:r>
            <w:r w:rsidR="00510D10" w:rsidRPr="00FA0F32">
              <w:rPr>
                <w:rStyle w:val="Hyperlink"/>
              </w:rPr>
              <w:t>Gridding full resolution source bathymetry and its relationship to a charted sounding.</w:t>
            </w:r>
            <w:r w:rsidR="00510D10">
              <w:rPr>
                <w:webHidden/>
              </w:rPr>
              <w:tab/>
            </w:r>
            <w:r w:rsidR="00510D10">
              <w:rPr>
                <w:webHidden/>
              </w:rPr>
              <w:fldChar w:fldCharType="begin"/>
            </w:r>
            <w:r w:rsidR="00510D10">
              <w:rPr>
                <w:webHidden/>
              </w:rPr>
              <w:instrText xml:space="preserve"> PAGEREF _Toc3544715 \h </w:instrText>
            </w:r>
            <w:r w:rsidR="00510D10">
              <w:rPr>
                <w:webHidden/>
              </w:rPr>
            </w:r>
            <w:r w:rsidR="00510D10">
              <w:rPr>
                <w:webHidden/>
              </w:rPr>
              <w:fldChar w:fldCharType="separate"/>
            </w:r>
            <w:r w:rsidR="00510D10">
              <w:rPr>
                <w:webHidden/>
              </w:rPr>
              <w:t>97</w:t>
            </w:r>
            <w:r w:rsidR="00510D10">
              <w:rPr>
                <w:webHidden/>
              </w:rPr>
              <w:fldChar w:fldCharType="end"/>
            </w:r>
          </w:hyperlink>
        </w:p>
        <w:p w14:paraId="1265AAC8" w14:textId="27947EEE" w:rsidR="00510D10" w:rsidRDefault="0039259E">
          <w:pPr>
            <w:pStyle w:val="Verzeichnis2"/>
            <w:tabs>
              <w:tab w:val="left" w:pos="880"/>
              <w:tab w:val="right" w:leader="dot" w:pos="10700"/>
            </w:tabs>
            <w:rPr>
              <w:rFonts w:asciiTheme="minorHAnsi" w:eastAsiaTheme="minorEastAsia" w:hAnsiTheme="minorHAnsi" w:cstheme="minorBidi"/>
              <w:noProof/>
              <w:color w:val="auto"/>
              <w:sz w:val="22"/>
            </w:rPr>
          </w:pPr>
          <w:hyperlink w:anchor="_Toc3544716" w:history="1">
            <w:r w:rsidR="00510D10" w:rsidRPr="00FA0F32">
              <w:rPr>
                <w:rStyle w:val="Hyperlink"/>
                <w:noProof/>
              </w:rPr>
              <w:t xml:space="preserve">I-1 </w:t>
            </w:r>
            <w:r w:rsidR="00510D10">
              <w:rPr>
                <w:rFonts w:asciiTheme="minorHAnsi" w:eastAsiaTheme="minorEastAsia" w:hAnsiTheme="minorHAnsi" w:cstheme="minorBidi"/>
                <w:noProof/>
                <w:color w:val="auto"/>
                <w:sz w:val="22"/>
              </w:rPr>
              <w:tab/>
            </w:r>
            <w:r w:rsidR="00510D10" w:rsidRPr="00FA0F32">
              <w:rPr>
                <w:rStyle w:val="Hyperlink"/>
                <w:noProof/>
              </w:rPr>
              <w:t>Modern High-Resolution Hydrographic Multibeam Sonars</w:t>
            </w:r>
            <w:r w:rsidR="00510D10">
              <w:rPr>
                <w:noProof/>
                <w:webHidden/>
              </w:rPr>
              <w:tab/>
            </w:r>
            <w:r w:rsidR="00510D10">
              <w:rPr>
                <w:noProof/>
                <w:webHidden/>
              </w:rPr>
              <w:fldChar w:fldCharType="begin"/>
            </w:r>
            <w:r w:rsidR="00510D10">
              <w:rPr>
                <w:noProof/>
                <w:webHidden/>
              </w:rPr>
              <w:instrText xml:space="preserve"> PAGEREF _Toc3544716 \h </w:instrText>
            </w:r>
            <w:r w:rsidR="00510D10">
              <w:rPr>
                <w:noProof/>
                <w:webHidden/>
              </w:rPr>
            </w:r>
            <w:r w:rsidR="00510D10">
              <w:rPr>
                <w:noProof/>
                <w:webHidden/>
              </w:rPr>
              <w:fldChar w:fldCharType="separate"/>
            </w:r>
            <w:r w:rsidR="00510D10">
              <w:rPr>
                <w:noProof/>
                <w:webHidden/>
              </w:rPr>
              <w:t>97</w:t>
            </w:r>
            <w:r w:rsidR="00510D10">
              <w:rPr>
                <w:noProof/>
                <w:webHidden/>
              </w:rPr>
              <w:fldChar w:fldCharType="end"/>
            </w:r>
          </w:hyperlink>
        </w:p>
        <w:p w14:paraId="615586C8" w14:textId="1E49A461" w:rsidR="00510D10" w:rsidRDefault="0039259E">
          <w:pPr>
            <w:pStyle w:val="Verzeichnis2"/>
            <w:tabs>
              <w:tab w:val="left" w:pos="880"/>
              <w:tab w:val="right" w:leader="dot" w:pos="10700"/>
            </w:tabs>
            <w:rPr>
              <w:rFonts w:asciiTheme="minorHAnsi" w:eastAsiaTheme="minorEastAsia" w:hAnsiTheme="minorHAnsi" w:cstheme="minorBidi"/>
              <w:noProof/>
              <w:color w:val="auto"/>
              <w:sz w:val="22"/>
            </w:rPr>
          </w:pPr>
          <w:hyperlink w:anchor="_Toc3544717" w:history="1">
            <w:r w:rsidR="00510D10" w:rsidRPr="00FA0F32">
              <w:rPr>
                <w:rStyle w:val="Hyperlink"/>
                <w:noProof/>
              </w:rPr>
              <w:t xml:space="preserve">I-1.1 </w:t>
            </w:r>
            <w:r w:rsidR="00510D10">
              <w:rPr>
                <w:rFonts w:asciiTheme="minorHAnsi" w:eastAsiaTheme="minorEastAsia" w:hAnsiTheme="minorHAnsi" w:cstheme="minorBidi"/>
                <w:noProof/>
                <w:color w:val="auto"/>
                <w:sz w:val="22"/>
              </w:rPr>
              <w:tab/>
            </w:r>
            <w:r w:rsidR="00510D10" w:rsidRPr="00FA0F32">
              <w:rPr>
                <w:rStyle w:val="Hyperlink"/>
                <w:noProof/>
              </w:rPr>
              <w:t>Example Collection Scenario</w:t>
            </w:r>
            <w:r w:rsidR="00510D10">
              <w:rPr>
                <w:noProof/>
                <w:webHidden/>
              </w:rPr>
              <w:tab/>
            </w:r>
            <w:r w:rsidR="00510D10">
              <w:rPr>
                <w:noProof/>
                <w:webHidden/>
              </w:rPr>
              <w:fldChar w:fldCharType="begin"/>
            </w:r>
            <w:r w:rsidR="00510D10">
              <w:rPr>
                <w:noProof/>
                <w:webHidden/>
              </w:rPr>
              <w:instrText xml:space="preserve"> PAGEREF _Toc3544717 \h </w:instrText>
            </w:r>
            <w:r w:rsidR="00510D10">
              <w:rPr>
                <w:noProof/>
                <w:webHidden/>
              </w:rPr>
            </w:r>
            <w:r w:rsidR="00510D10">
              <w:rPr>
                <w:noProof/>
                <w:webHidden/>
              </w:rPr>
              <w:fldChar w:fldCharType="separate"/>
            </w:r>
            <w:r w:rsidR="00510D10">
              <w:rPr>
                <w:noProof/>
                <w:webHidden/>
              </w:rPr>
              <w:t>97</w:t>
            </w:r>
            <w:r w:rsidR="00510D10">
              <w:rPr>
                <w:noProof/>
                <w:webHidden/>
              </w:rPr>
              <w:fldChar w:fldCharType="end"/>
            </w:r>
          </w:hyperlink>
        </w:p>
        <w:p w14:paraId="2920A0FA" w14:textId="6B5DD24C"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718" w:history="1">
            <w:r w:rsidR="00510D10" w:rsidRPr="00FA0F32">
              <w:rPr>
                <w:rStyle w:val="Hyperlink"/>
                <w:noProof/>
              </w:rPr>
              <w:t>Survey Plan</w:t>
            </w:r>
            <w:r w:rsidR="00510D10">
              <w:rPr>
                <w:noProof/>
                <w:webHidden/>
              </w:rPr>
              <w:tab/>
            </w:r>
            <w:r w:rsidR="00510D10">
              <w:rPr>
                <w:noProof/>
                <w:webHidden/>
              </w:rPr>
              <w:fldChar w:fldCharType="begin"/>
            </w:r>
            <w:r w:rsidR="00510D10">
              <w:rPr>
                <w:noProof/>
                <w:webHidden/>
              </w:rPr>
              <w:instrText xml:space="preserve"> PAGEREF _Toc3544718 \h </w:instrText>
            </w:r>
            <w:r w:rsidR="00510D10">
              <w:rPr>
                <w:noProof/>
                <w:webHidden/>
              </w:rPr>
            </w:r>
            <w:r w:rsidR="00510D10">
              <w:rPr>
                <w:noProof/>
                <w:webHidden/>
              </w:rPr>
              <w:fldChar w:fldCharType="separate"/>
            </w:r>
            <w:r w:rsidR="00510D10">
              <w:rPr>
                <w:noProof/>
                <w:webHidden/>
              </w:rPr>
              <w:t>97</w:t>
            </w:r>
            <w:r w:rsidR="00510D10">
              <w:rPr>
                <w:noProof/>
                <w:webHidden/>
              </w:rPr>
              <w:fldChar w:fldCharType="end"/>
            </w:r>
          </w:hyperlink>
        </w:p>
        <w:p w14:paraId="63CC71C8" w14:textId="362BF000" w:rsidR="00510D10" w:rsidRDefault="0039259E">
          <w:pPr>
            <w:pStyle w:val="Verzeichnis3"/>
            <w:tabs>
              <w:tab w:val="right" w:leader="dot" w:pos="10700"/>
            </w:tabs>
            <w:rPr>
              <w:rFonts w:asciiTheme="minorHAnsi" w:eastAsiaTheme="minorEastAsia" w:hAnsiTheme="minorHAnsi" w:cstheme="minorBidi"/>
              <w:noProof/>
              <w:color w:val="auto"/>
              <w:sz w:val="22"/>
            </w:rPr>
          </w:pPr>
          <w:hyperlink w:anchor="_Toc3544719" w:history="1">
            <w:r w:rsidR="00510D10" w:rsidRPr="00FA0F32">
              <w:rPr>
                <w:rStyle w:val="Hyperlink"/>
                <w:noProof/>
              </w:rPr>
              <w:t>Collection Sonar Characteristics</w:t>
            </w:r>
            <w:r w:rsidR="00510D10">
              <w:rPr>
                <w:noProof/>
                <w:webHidden/>
              </w:rPr>
              <w:tab/>
            </w:r>
            <w:r w:rsidR="00510D10">
              <w:rPr>
                <w:noProof/>
                <w:webHidden/>
              </w:rPr>
              <w:fldChar w:fldCharType="begin"/>
            </w:r>
            <w:r w:rsidR="00510D10">
              <w:rPr>
                <w:noProof/>
                <w:webHidden/>
              </w:rPr>
              <w:instrText xml:space="preserve"> PAGEREF _Toc3544719 \h </w:instrText>
            </w:r>
            <w:r w:rsidR="00510D10">
              <w:rPr>
                <w:noProof/>
                <w:webHidden/>
              </w:rPr>
            </w:r>
            <w:r w:rsidR="00510D10">
              <w:rPr>
                <w:noProof/>
                <w:webHidden/>
              </w:rPr>
              <w:fldChar w:fldCharType="separate"/>
            </w:r>
            <w:r w:rsidR="00510D10">
              <w:rPr>
                <w:noProof/>
                <w:webHidden/>
              </w:rPr>
              <w:t>97</w:t>
            </w:r>
            <w:r w:rsidR="00510D10">
              <w:rPr>
                <w:noProof/>
                <w:webHidden/>
              </w:rPr>
              <w:fldChar w:fldCharType="end"/>
            </w:r>
          </w:hyperlink>
        </w:p>
        <w:p w14:paraId="3535F321" w14:textId="338F4070" w:rsidR="00510D10" w:rsidRDefault="0039259E">
          <w:pPr>
            <w:pStyle w:val="Verzeichnis2"/>
            <w:tabs>
              <w:tab w:val="left" w:pos="880"/>
              <w:tab w:val="right" w:leader="dot" w:pos="10700"/>
            </w:tabs>
            <w:rPr>
              <w:rFonts w:asciiTheme="minorHAnsi" w:eastAsiaTheme="minorEastAsia" w:hAnsiTheme="minorHAnsi" w:cstheme="minorBidi"/>
              <w:noProof/>
              <w:color w:val="auto"/>
              <w:sz w:val="22"/>
            </w:rPr>
          </w:pPr>
          <w:hyperlink w:anchor="_Toc3544720" w:history="1">
            <w:r w:rsidR="00510D10" w:rsidRPr="00FA0F32">
              <w:rPr>
                <w:rStyle w:val="Hyperlink"/>
                <w:noProof/>
              </w:rPr>
              <w:t xml:space="preserve">I-2 </w:t>
            </w:r>
            <w:r w:rsidR="00510D10">
              <w:rPr>
                <w:rFonts w:asciiTheme="minorHAnsi" w:eastAsiaTheme="minorEastAsia" w:hAnsiTheme="minorHAnsi" w:cstheme="minorBidi"/>
                <w:noProof/>
                <w:color w:val="auto"/>
                <w:sz w:val="22"/>
              </w:rPr>
              <w:tab/>
            </w:r>
            <w:r w:rsidR="00510D10" w:rsidRPr="00FA0F32">
              <w:rPr>
                <w:rStyle w:val="Hyperlink"/>
                <w:noProof/>
              </w:rPr>
              <w:t>Survey Metrics</w:t>
            </w:r>
            <w:r w:rsidR="00510D10">
              <w:rPr>
                <w:noProof/>
                <w:webHidden/>
              </w:rPr>
              <w:tab/>
            </w:r>
            <w:r w:rsidR="00510D10">
              <w:rPr>
                <w:noProof/>
                <w:webHidden/>
              </w:rPr>
              <w:fldChar w:fldCharType="begin"/>
            </w:r>
            <w:r w:rsidR="00510D10">
              <w:rPr>
                <w:noProof/>
                <w:webHidden/>
              </w:rPr>
              <w:instrText xml:space="preserve"> PAGEREF _Toc3544720 \h </w:instrText>
            </w:r>
            <w:r w:rsidR="00510D10">
              <w:rPr>
                <w:noProof/>
                <w:webHidden/>
              </w:rPr>
            </w:r>
            <w:r w:rsidR="00510D10">
              <w:rPr>
                <w:noProof/>
                <w:webHidden/>
              </w:rPr>
              <w:fldChar w:fldCharType="separate"/>
            </w:r>
            <w:r w:rsidR="00510D10">
              <w:rPr>
                <w:noProof/>
                <w:webHidden/>
              </w:rPr>
              <w:t>97</w:t>
            </w:r>
            <w:r w:rsidR="00510D10">
              <w:rPr>
                <w:noProof/>
                <w:webHidden/>
              </w:rPr>
              <w:fldChar w:fldCharType="end"/>
            </w:r>
          </w:hyperlink>
        </w:p>
        <w:p w14:paraId="71BCFAEC" w14:textId="0218DBB6" w:rsidR="00510D10" w:rsidRDefault="0039259E">
          <w:pPr>
            <w:pStyle w:val="Verzeichnis3"/>
            <w:tabs>
              <w:tab w:val="left" w:pos="1100"/>
              <w:tab w:val="right" w:leader="dot" w:pos="10700"/>
            </w:tabs>
            <w:rPr>
              <w:rFonts w:asciiTheme="minorHAnsi" w:eastAsiaTheme="minorEastAsia" w:hAnsiTheme="minorHAnsi" w:cstheme="minorBidi"/>
              <w:noProof/>
              <w:color w:val="auto"/>
              <w:sz w:val="22"/>
            </w:rPr>
          </w:pPr>
          <w:hyperlink w:anchor="_Toc3544721" w:history="1">
            <w:r w:rsidR="00510D10" w:rsidRPr="00FA0F32">
              <w:rPr>
                <w:rStyle w:val="Hyperlink"/>
                <w:noProof/>
              </w:rPr>
              <w:t xml:space="preserve">I-2.1 </w:t>
            </w:r>
            <w:r w:rsidR="00510D10">
              <w:rPr>
                <w:rFonts w:asciiTheme="minorHAnsi" w:eastAsiaTheme="minorEastAsia" w:hAnsiTheme="minorHAnsi" w:cstheme="minorBidi"/>
                <w:noProof/>
                <w:color w:val="auto"/>
                <w:sz w:val="22"/>
              </w:rPr>
              <w:tab/>
            </w:r>
            <w:r w:rsidR="00510D10" w:rsidRPr="00FA0F32">
              <w:rPr>
                <w:rStyle w:val="Hyperlink"/>
                <w:noProof/>
              </w:rPr>
              <w:t>Ping Rate and Number of Depth Estimates</w:t>
            </w:r>
            <w:r w:rsidR="00510D10">
              <w:rPr>
                <w:noProof/>
                <w:webHidden/>
              </w:rPr>
              <w:tab/>
            </w:r>
            <w:r w:rsidR="00510D10">
              <w:rPr>
                <w:noProof/>
                <w:webHidden/>
              </w:rPr>
              <w:fldChar w:fldCharType="begin"/>
            </w:r>
            <w:r w:rsidR="00510D10">
              <w:rPr>
                <w:noProof/>
                <w:webHidden/>
              </w:rPr>
              <w:instrText xml:space="preserve"> PAGEREF _Toc3544721 \h </w:instrText>
            </w:r>
            <w:r w:rsidR="00510D10">
              <w:rPr>
                <w:noProof/>
                <w:webHidden/>
              </w:rPr>
            </w:r>
            <w:r w:rsidR="00510D10">
              <w:rPr>
                <w:noProof/>
                <w:webHidden/>
              </w:rPr>
              <w:fldChar w:fldCharType="separate"/>
            </w:r>
            <w:r w:rsidR="00510D10">
              <w:rPr>
                <w:noProof/>
                <w:webHidden/>
              </w:rPr>
              <w:t>97</w:t>
            </w:r>
            <w:r w:rsidR="00510D10">
              <w:rPr>
                <w:noProof/>
                <w:webHidden/>
              </w:rPr>
              <w:fldChar w:fldCharType="end"/>
            </w:r>
          </w:hyperlink>
        </w:p>
        <w:p w14:paraId="79F329F0" w14:textId="4122BD68" w:rsidR="00510D10" w:rsidRDefault="0039259E">
          <w:pPr>
            <w:pStyle w:val="Verzeichnis3"/>
            <w:tabs>
              <w:tab w:val="left" w:pos="1100"/>
              <w:tab w:val="right" w:leader="dot" w:pos="10700"/>
            </w:tabs>
            <w:rPr>
              <w:rFonts w:asciiTheme="minorHAnsi" w:eastAsiaTheme="minorEastAsia" w:hAnsiTheme="minorHAnsi" w:cstheme="minorBidi"/>
              <w:noProof/>
              <w:color w:val="auto"/>
              <w:sz w:val="22"/>
            </w:rPr>
          </w:pPr>
          <w:hyperlink w:anchor="_Toc3544722" w:history="1">
            <w:r w:rsidR="00510D10" w:rsidRPr="00FA0F32">
              <w:rPr>
                <w:rStyle w:val="Hyperlink"/>
                <w:noProof/>
              </w:rPr>
              <w:t xml:space="preserve">I-2.2 </w:t>
            </w:r>
            <w:r w:rsidR="00510D10">
              <w:rPr>
                <w:rFonts w:asciiTheme="minorHAnsi" w:eastAsiaTheme="minorEastAsia" w:hAnsiTheme="minorHAnsi" w:cstheme="minorBidi"/>
                <w:noProof/>
                <w:color w:val="auto"/>
                <w:sz w:val="22"/>
              </w:rPr>
              <w:tab/>
            </w:r>
            <w:r w:rsidR="00510D10" w:rsidRPr="00FA0F32">
              <w:rPr>
                <w:rStyle w:val="Hyperlink"/>
                <w:noProof/>
              </w:rPr>
              <w:t>Sonar Footprint</w:t>
            </w:r>
            <w:r w:rsidR="00510D10">
              <w:rPr>
                <w:noProof/>
                <w:webHidden/>
              </w:rPr>
              <w:tab/>
            </w:r>
            <w:r w:rsidR="00510D10">
              <w:rPr>
                <w:noProof/>
                <w:webHidden/>
              </w:rPr>
              <w:fldChar w:fldCharType="begin"/>
            </w:r>
            <w:r w:rsidR="00510D10">
              <w:rPr>
                <w:noProof/>
                <w:webHidden/>
              </w:rPr>
              <w:instrText xml:space="preserve"> PAGEREF _Toc3544722 \h </w:instrText>
            </w:r>
            <w:r w:rsidR="00510D10">
              <w:rPr>
                <w:noProof/>
                <w:webHidden/>
              </w:rPr>
            </w:r>
            <w:r w:rsidR="00510D10">
              <w:rPr>
                <w:noProof/>
                <w:webHidden/>
              </w:rPr>
              <w:fldChar w:fldCharType="separate"/>
            </w:r>
            <w:r w:rsidR="00510D10">
              <w:rPr>
                <w:noProof/>
                <w:webHidden/>
              </w:rPr>
              <w:t>97</w:t>
            </w:r>
            <w:r w:rsidR="00510D10">
              <w:rPr>
                <w:noProof/>
                <w:webHidden/>
              </w:rPr>
              <w:fldChar w:fldCharType="end"/>
            </w:r>
          </w:hyperlink>
        </w:p>
        <w:p w14:paraId="009CE649" w14:textId="767440CA" w:rsidR="00510D10" w:rsidRDefault="0039259E">
          <w:pPr>
            <w:pStyle w:val="Verzeichnis3"/>
            <w:tabs>
              <w:tab w:val="left" w:pos="1100"/>
              <w:tab w:val="right" w:leader="dot" w:pos="10700"/>
            </w:tabs>
            <w:rPr>
              <w:rFonts w:asciiTheme="minorHAnsi" w:eastAsiaTheme="minorEastAsia" w:hAnsiTheme="minorHAnsi" w:cstheme="minorBidi"/>
              <w:noProof/>
              <w:color w:val="auto"/>
              <w:sz w:val="22"/>
            </w:rPr>
          </w:pPr>
          <w:hyperlink w:anchor="_Toc3544723" w:history="1">
            <w:r w:rsidR="00510D10" w:rsidRPr="00FA0F32">
              <w:rPr>
                <w:rStyle w:val="Hyperlink"/>
                <w:noProof/>
              </w:rPr>
              <w:t xml:space="preserve">I-2.3 </w:t>
            </w:r>
            <w:r w:rsidR="00510D10">
              <w:rPr>
                <w:rFonts w:asciiTheme="minorHAnsi" w:eastAsiaTheme="minorEastAsia" w:hAnsiTheme="minorHAnsi" w:cstheme="minorBidi"/>
                <w:noProof/>
                <w:color w:val="auto"/>
                <w:sz w:val="22"/>
              </w:rPr>
              <w:tab/>
            </w:r>
            <w:r w:rsidR="00510D10" w:rsidRPr="00FA0F32">
              <w:rPr>
                <w:rStyle w:val="Hyperlink"/>
                <w:noProof/>
              </w:rPr>
              <w:t>Sonar Coverage</w:t>
            </w:r>
            <w:r w:rsidR="00510D10">
              <w:rPr>
                <w:noProof/>
                <w:webHidden/>
              </w:rPr>
              <w:tab/>
            </w:r>
            <w:r w:rsidR="00510D10">
              <w:rPr>
                <w:noProof/>
                <w:webHidden/>
              </w:rPr>
              <w:fldChar w:fldCharType="begin"/>
            </w:r>
            <w:r w:rsidR="00510D10">
              <w:rPr>
                <w:noProof/>
                <w:webHidden/>
              </w:rPr>
              <w:instrText xml:space="preserve"> PAGEREF _Toc3544723 \h </w:instrText>
            </w:r>
            <w:r w:rsidR="00510D10">
              <w:rPr>
                <w:noProof/>
                <w:webHidden/>
              </w:rPr>
            </w:r>
            <w:r w:rsidR="00510D10">
              <w:rPr>
                <w:noProof/>
                <w:webHidden/>
              </w:rPr>
              <w:fldChar w:fldCharType="separate"/>
            </w:r>
            <w:r w:rsidR="00510D10">
              <w:rPr>
                <w:noProof/>
                <w:webHidden/>
              </w:rPr>
              <w:t>98</w:t>
            </w:r>
            <w:r w:rsidR="00510D10">
              <w:rPr>
                <w:noProof/>
                <w:webHidden/>
              </w:rPr>
              <w:fldChar w:fldCharType="end"/>
            </w:r>
          </w:hyperlink>
        </w:p>
        <w:p w14:paraId="1E3B2902" w14:textId="1AF9EB48" w:rsidR="00510D10" w:rsidRDefault="0039259E">
          <w:pPr>
            <w:pStyle w:val="Verzeichnis2"/>
            <w:tabs>
              <w:tab w:val="left" w:pos="880"/>
              <w:tab w:val="right" w:leader="dot" w:pos="10700"/>
            </w:tabs>
            <w:rPr>
              <w:rFonts w:asciiTheme="minorHAnsi" w:eastAsiaTheme="minorEastAsia" w:hAnsiTheme="minorHAnsi" w:cstheme="minorBidi"/>
              <w:noProof/>
              <w:color w:val="auto"/>
              <w:sz w:val="22"/>
            </w:rPr>
          </w:pPr>
          <w:hyperlink w:anchor="_Toc3544724" w:history="1">
            <w:r w:rsidR="00510D10" w:rsidRPr="00FA0F32">
              <w:rPr>
                <w:rStyle w:val="Hyperlink"/>
                <w:noProof/>
              </w:rPr>
              <w:t xml:space="preserve">I-3 </w:t>
            </w:r>
            <w:r w:rsidR="00510D10">
              <w:rPr>
                <w:rFonts w:asciiTheme="minorHAnsi" w:eastAsiaTheme="minorEastAsia" w:hAnsiTheme="minorHAnsi" w:cstheme="minorBidi"/>
                <w:noProof/>
                <w:color w:val="auto"/>
                <w:sz w:val="22"/>
              </w:rPr>
              <w:tab/>
            </w:r>
            <w:r w:rsidR="00510D10" w:rsidRPr="00FA0F32">
              <w:rPr>
                <w:rStyle w:val="Hyperlink"/>
                <w:noProof/>
              </w:rPr>
              <w:t>Post Survey Process</w:t>
            </w:r>
            <w:r w:rsidR="00510D10">
              <w:rPr>
                <w:noProof/>
                <w:webHidden/>
              </w:rPr>
              <w:tab/>
            </w:r>
            <w:r w:rsidR="00510D10">
              <w:rPr>
                <w:noProof/>
                <w:webHidden/>
              </w:rPr>
              <w:fldChar w:fldCharType="begin"/>
            </w:r>
            <w:r w:rsidR="00510D10">
              <w:rPr>
                <w:noProof/>
                <w:webHidden/>
              </w:rPr>
              <w:instrText xml:space="preserve"> PAGEREF _Toc3544724 \h </w:instrText>
            </w:r>
            <w:r w:rsidR="00510D10">
              <w:rPr>
                <w:noProof/>
                <w:webHidden/>
              </w:rPr>
            </w:r>
            <w:r w:rsidR="00510D10">
              <w:rPr>
                <w:noProof/>
                <w:webHidden/>
              </w:rPr>
              <w:fldChar w:fldCharType="separate"/>
            </w:r>
            <w:r w:rsidR="00510D10">
              <w:rPr>
                <w:noProof/>
                <w:webHidden/>
              </w:rPr>
              <w:t>99</w:t>
            </w:r>
            <w:r w:rsidR="00510D10">
              <w:rPr>
                <w:noProof/>
                <w:webHidden/>
              </w:rPr>
              <w:fldChar w:fldCharType="end"/>
            </w:r>
          </w:hyperlink>
        </w:p>
        <w:p w14:paraId="5EA0E4D4" w14:textId="0A2B152F" w:rsidR="00510D10" w:rsidRDefault="0039259E">
          <w:pPr>
            <w:pStyle w:val="Verzeichnis3"/>
            <w:tabs>
              <w:tab w:val="left" w:pos="1100"/>
              <w:tab w:val="right" w:leader="dot" w:pos="10700"/>
            </w:tabs>
            <w:rPr>
              <w:rFonts w:asciiTheme="minorHAnsi" w:eastAsiaTheme="minorEastAsia" w:hAnsiTheme="minorHAnsi" w:cstheme="minorBidi"/>
              <w:noProof/>
              <w:color w:val="auto"/>
              <w:sz w:val="22"/>
            </w:rPr>
          </w:pPr>
          <w:hyperlink w:anchor="_Toc3544725" w:history="1">
            <w:r w:rsidR="00510D10" w:rsidRPr="00FA0F32">
              <w:rPr>
                <w:rStyle w:val="Hyperlink"/>
                <w:noProof/>
              </w:rPr>
              <w:t xml:space="preserve">I-3.1 </w:t>
            </w:r>
            <w:r w:rsidR="00510D10">
              <w:rPr>
                <w:rFonts w:asciiTheme="minorHAnsi" w:eastAsiaTheme="minorEastAsia" w:hAnsiTheme="minorHAnsi" w:cstheme="minorBidi"/>
                <w:noProof/>
                <w:color w:val="auto"/>
                <w:sz w:val="22"/>
              </w:rPr>
              <w:tab/>
            </w:r>
            <w:r w:rsidR="00510D10" w:rsidRPr="00FA0F32">
              <w:rPr>
                <w:rStyle w:val="Hyperlink"/>
                <w:noProof/>
              </w:rPr>
              <w:t>High-Density Processing Grid</w:t>
            </w:r>
            <w:r w:rsidR="00510D10">
              <w:rPr>
                <w:noProof/>
                <w:webHidden/>
              </w:rPr>
              <w:tab/>
            </w:r>
            <w:r w:rsidR="00510D10">
              <w:rPr>
                <w:noProof/>
                <w:webHidden/>
              </w:rPr>
              <w:fldChar w:fldCharType="begin"/>
            </w:r>
            <w:r w:rsidR="00510D10">
              <w:rPr>
                <w:noProof/>
                <w:webHidden/>
              </w:rPr>
              <w:instrText xml:space="preserve"> PAGEREF _Toc3544725 \h </w:instrText>
            </w:r>
            <w:r w:rsidR="00510D10">
              <w:rPr>
                <w:noProof/>
                <w:webHidden/>
              </w:rPr>
            </w:r>
            <w:r w:rsidR="00510D10">
              <w:rPr>
                <w:noProof/>
                <w:webHidden/>
              </w:rPr>
              <w:fldChar w:fldCharType="separate"/>
            </w:r>
            <w:r w:rsidR="00510D10">
              <w:rPr>
                <w:noProof/>
                <w:webHidden/>
              </w:rPr>
              <w:t>99</w:t>
            </w:r>
            <w:r w:rsidR="00510D10">
              <w:rPr>
                <w:noProof/>
                <w:webHidden/>
              </w:rPr>
              <w:fldChar w:fldCharType="end"/>
            </w:r>
          </w:hyperlink>
        </w:p>
        <w:p w14:paraId="5D7779B6" w14:textId="02C520FF" w:rsidR="00510D10" w:rsidRDefault="0039259E">
          <w:pPr>
            <w:pStyle w:val="Verzeichnis3"/>
            <w:tabs>
              <w:tab w:val="left" w:pos="1100"/>
              <w:tab w:val="right" w:leader="dot" w:pos="10700"/>
            </w:tabs>
            <w:rPr>
              <w:rFonts w:asciiTheme="minorHAnsi" w:eastAsiaTheme="minorEastAsia" w:hAnsiTheme="minorHAnsi" w:cstheme="minorBidi"/>
              <w:noProof/>
              <w:color w:val="auto"/>
              <w:sz w:val="22"/>
            </w:rPr>
          </w:pPr>
          <w:hyperlink w:anchor="_Toc3544726" w:history="1">
            <w:r w:rsidR="00510D10" w:rsidRPr="00FA0F32">
              <w:rPr>
                <w:rStyle w:val="Hyperlink"/>
                <w:noProof/>
              </w:rPr>
              <w:t xml:space="preserve">I-3.2 </w:t>
            </w:r>
            <w:r w:rsidR="00510D10">
              <w:rPr>
                <w:rFonts w:asciiTheme="minorHAnsi" w:eastAsiaTheme="minorEastAsia" w:hAnsiTheme="minorHAnsi" w:cstheme="minorBidi"/>
                <w:noProof/>
                <w:color w:val="auto"/>
                <w:sz w:val="22"/>
              </w:rPr>
              <w:tab/>
            </w:r>
            <w:r w:rsidR="00510D10" w:rsidRPr="00FA0F32">
              <w:rPr>
                <w:rStyle w:val="Hyperlink"/>
                <w:noProof/>
              </w:rPr>
              <w:t>Generation of a Production Grid</w:t>
            </w:r>
            <w:r w:rsidR="00510D10">
              <w:rPr>
                <w:noProof/>
                <w:webHidden/>
              </w:rPr>
              <w:tab/>
            </w:r>
            <w:r w:rsidR="00510D10">
              <w:rPr>
                <w:noProof/>
                <w:webHidden/>
              </w:rPr>
              <w:fldChar w:fldCharType="begin"/>
            </w:r>
            <w:r w:rsidR="00510D10">
              <w:rPr>
                <w:noProof/>
                <w:webHidden/>
              </w:rPr>
              <w:instrText xml:space="preserve"> PAGEREF _Toc3544726 \h </w:instrText>
            </w:r>
            <w:r w:rsidR="00510D10">
              <w:rPr>
                <w:noProof/>
                <w:webHidden/>
              </w:rPr>
            </w:r>
            <w:r w:rsidR="00510D10">
              <w:rPr>
                <w:noProof/>
                <w:webHidden/>
              </w:rPr>
              <w:fldChar w:fldCharType="separate"/>
            </w:r>
            <w:r w:rsidR="00510D10">
              <w:rPr>
                <w:noProof/>
                <w:webHidden/>
              </w:rPr>
              <w:t>99</w:t>
            </w:r>
            <w:r w:rsidR="00510D10">
              <w:rPr>
                <w:noProof/>
                <w:webHidden/>
              </w:rPr>
              <w:fldChar w:fldCharType="end"/>
            </w:r>
          </w:hyperlink>
        </w:p>
        <w:p w14:paraId="48BFAF31" w14:textId="5272FA89" w:rsidR="00F57CB1" w:rsidRDefault="00F57CB1" w:rsidP="00273B3F">
          <w:pPr>
            <w:ind w:right="444"/>
          </w:pPr>
          <w:r>
            <w:rPr>
              <w:b/>
              <w:bCs/>
              <w:noProof/>
            </w:rPr>
            <w:fldChar w:fldCharType="end"/>
          </w:r>
        </w:p>
      </w:sdtContent>
    </w:sdt>
    <w:p w14:paraId="583E489C" w14:textId="77777777" w:rsidR="00F57CB1" w:rsidRDefault="00AC251D">
      <w:pPr>
        <w:tabs>
          <w:tab w:val="center" w:pos="3032"/>
          <w:tab w:val="center" w:pos="5234"/>
        </w:tabs>
        <w:ind w:left="0" w:right="0" w:firstLine="0"/>
        <w:jc w:val="left"/>
        <w:rPr>
          <w:sz w:val="22"/>
        </w:rPr>
      </w:pPr>
      <w:r>
        <w:rPr>
          <w:rFonts w:ascii="Calibri" w:eastAsia="Calibri" w:hAnsi="Calibri" w:cs="Calibri"/>
          <w:sz w:val="22"/>
        </w:rPr>
        <w:tab/>
      </w:r>
      <w:r>
        <w:rPr>
          <w:sz w:val="22"/>
        </w:rPr>
        <w:t xml:space="preserve"> </w:t>
      </w:r>
      <w:r>
        <w:rPr>
          <w:sz w:val="22"/>
        </w:rPr>
        <w:tab/>
      </w:r>
    </w:p>
    <w:p w14:paraId="6D7EBF38" w14:textId="77777777" w:rsidR="00F57CB1" w:rsidRDefault="00F57CB1">
      <w:pPr>
        <w:tabs>
          <w:tab w:val="center" w:pos="3032"/>
          <w:tab w:val="center" w:pos="5234"/>
        </w:tabs>
        <w:ind w:left="0" w:right="0" w:firstLine="0"/>
        <w:jc w:val="left"/>
        <w:rPr>
          <w:sz w:val="22"/>
        </w:rPr>
      </w:pPr>
    </w:p>
    <w:p w14:paraId="65C6D720" w14:textId="77777777" w:rsidR="00F57CB1" w:rsidRDefault="00F57CB1">
      <w:pPr>
        <w:tabs>
          <w:tab w:val="center" w:pos="3032"/>
          <w:tab w:val="center" w:pos="5234"/>
        </w:tabs>
        <w:ind w:left="0" w:right="0" w:firstLine="0"/>
        <w:jc w:val="left"/>
        <w:rPr>
          <w:sz w:val="22"/>
        </w:rPr>
      </w:pPr>
    </w:p>
    <w:p w14:paraId="1CDD1511" w14:textId="77777777" w:rsidR="00F57CB1" w:rsidRDefault="00F57CB1">
      <w:pPr>
        <w:tabs>
          <w:tab w:val="center" w:pos="3032"/>
          <w:tab w:val="center" w:pos="5234"/>
        </w:tabs>
        <w:ind w:left="0" w:right="0" w:firstLine="0"/>
        <w:jc w:val="left"/>
        <w:rPr>
          <w:sz w:val="22"/>
        </w:rPr>
      </w:pPr>
    </w:p>
    <w:p w14:paraId="0AB4F267" w14:textId="77777777" w:rsidR="00F57CB1" w:rsidRDefault="00F57CB1">
      <w:pPr>
        <w:tabs>
          <w:tab w:val="center" w:pos="3032"/>
          <w:tab w:val="center" w:pos="5234"/>
        </w:tabs>
        <w:ind w:left="0" w:right="0" w:firstLine="0"/>
        <w:jc w:val="left"/>
        <w:rPr>
          <w:sz w:val="22"/>
        </w:rPr>
      </w:pPr>
    </w:p>
    <w:p w14:paraId="3F092A1C" w14:textId="77777777" w:rsidR="00F57CB1" w:rsidRDefault="00F57CB1">
      <w:pPr>
        <w:tabs>
          <w:tab w:val="center" w:pos="3032"/>
          <w:tab w:val="center" w:pos="5234"/>
        </w:tabs>
        <w:ind w:left="0" w:right="0" w:firstLine="0"/>
        <w:jc w:val="left"/>
        <w:rPr>
          <w:sz w:val="22"/>
        </w:rPr>
      </w:pPr>
    </w:p>
    <w:p w14:paraId="12D7C441" w14:textId="77777777" w:rsidR="00F57CB1" w:rsidRDefault="00F57CB1">
      <w:pPr>
        <w:tabs>
          <w:tab w:val="center" w:pos="3032"/>
          <w:tab w:val="center" w:pos="5234"/>
        </w:tabs>
        <w:ind w:left="0" w:right="0" w:firstLine="0"/>
        <w:jc w:val="left"/>
        <w:rPr>
          <w:sz w:val="22"/>
        </w:rPr>
      </w:pPr>
    </w:p>
    <w:p w14:paraId="2EF21DBE" w14:textId="77777777" w:rsidR="00F57CB1" w:rsidRDefault="00F57CB1">
      <w:pPr>
        <w:tabs>
          <w:tab w:val="center" w:pos="3032"/>
          <w:tab w:val="center" w:pos="5234"/>
        </w:tabs>
        <w:ind w:left="0" w:right="0" w:firstLine="0"/>
        <w:jc w:val="left"/>
        <w:rPr>
          <w:sz w:val="22"/>
        </w:rPr>
      </w:pPr>
    </w:p>
    <w:p w14:paraId="12127023" w14:textId="77777777" w:rsidR="00F57CB1" w:rsidRDefault="00F57CB1" w:rsidP="00F57CB1">
      <w:pPr>
        <w:tabs>
          <w:tab w:val="center" w:pos="3032"/>
          <w:tab w:val="center" w:pos="5234"/>
        </w:tabs>
        <w:ind w:left="0" w:right="0" w:firstLine="0"/>
        <w:jc w:val="center"/>
        <w:rPr>
          <w:sz w:val="22"/>
        </w:rPr>
      </w:pPr>
    </w:p>
    <w:p w14:paraId="06755976" w14:textId="77777777" w:rsidR="00F57CB1" w:rsidRDefault="00F57CB1" w:rsidP="00F57CB1">
      <w:pPr>
        <w:tabs>
          <w:tab w:val="center" w:pos="3032"/>
          <w:tab w:val="center" w:pos="5234"/>
        </w:tabs>
        <w:ind w:left="0" w:right="0" w:firstLine="0"/>
        <w:jc w:val="center"/>
        <w:rPr>
          <w:sz w:val="22"/>
        </w:rPr>
      </w:pPr>
    </w:p>
    <w:p w14:paraId="3697C081" w14:textId="77777777" w:rsidR="00F57CB1" w:rsidRDefault="00F57CB1" w:rsidP="00F57CB1">
      <w:pPr>
        <w:tabs>
          <w:tab w:val="center" w:pos="3032"/>
          <w:tab w:val="center" w:pos="5234"/>
        </w:tabs>
        <w:ind w:left="0" w:right="0" w:firstLine="0"/>
        <w:jc w:val="center"/>
        <w:rPr>
          <w:sz w:val="22"/>
        </w:rPr>
      </w:pPr>
    </w:p>
    <w:p w14:paraId="2667ABCF" w14:textId="77777777" w:rsidR="00F57CB1" w:rsidRDefault="00F57CB1" w:rsidP="00F57CB1">
      <w:pPr>
        <w:tabs>
          <w:tab w:val="center" w:pos="3032"/>
          <w:tab w:val="center" w:pos="5234"/>
        </w:tabs>
        <w:ind w:left="0" w:right="0" w:firstLine="0"/>
        <w:jc w:val="center"/>
        <w:rPr>
          <w:sz w:val="22"/>
        </w:rPr>
      </w:pPr>
    </w:p>
    <w:p w14:paraId="4BD5BE75" w14:textId="77777777" w:rsidR="00F57CB1" w:rsidRDefault="00F57CB1" w:rsidP="00F57CB1">
      <w:pPr>
        <w:tabs>
          <w:tab w:val="center" w:pos="3032"/>
          <w:tab w:val="center" w:pos="5234"/>
        </w:tabs>
        <w:ind w:left="0" w:right="0" w:firstLine="0"/>
        <w:jc w:val="center"/>
        <w:rPr>
          <w:sz w:val="22"/>
        </w:rPr>
      </w:pPr>
    </w:p>
    <w:p w14:paraId="31CF4A1D" w14:textId="626B5CD8" w:rsidR="009D512D" w:rsidRDefault="00AC251D" w:rsidP="00F57CB1">
      <w:pPr>
        <w:tabs>
          <w:tab w:val="center" w:pos="3032"/>
          <w:tab w:val="center" w:pos="5234"/>
        </w:tabs>
        <w:ind w:left="0" w:right="0" w:firstLine="0"/>
        <w:jc w:val="center"/>
      </w:pPr>
      <w:r>
        <w:t>Page intentionally left blank</w:t>
      </w:r>
    </w:p>
    <w:p w14:paraId="785AF6B3" w14:textId="77777777" w:rsidR="009D512D" w:rsidRDefault="009D512D" w:rsidP="000F5393">
      <w:pPr>
        <w:ind w:right="0"/>
        <w:sectPr w:rsidR="009D512D" w:rsidSect="000F5393">
          <w:headerReference w:type="even" r:id="rId24"/>
          <w:headerReference w:type="default" r:id="rId25"/>
          <w:footerReference w:type="even" r:id="rId26"/>
          <w:footerReference w:type="default" r:id="rId27"/>
          <w:headerReference w:type="first" r:id="rId28"/>
          <w:footerReference w:type="first" r:id="rId29"/>
          <w:pgSz w:w="11906" w:h="16838"/>
          <w:pgMar w:top="721" w:right="476" w:bottom="721" w:left="720" w:header="720" w:footer="720" w:gutter="0"/>
          <w:pgNumType w:fmt="lowerRoman"/>
          <w:cols w:space="720"/>
          <w:titlePg/>
        </w:sectPr>
      </w:pPr>
    </w:p>
    <w:p w14:paraId="54B72BC2" w14:textId="77777777" w:rsidR="009D512D" w:rsidRDefault="00AC251D">
      <w:pPr>
        <w:spacing w:after="609" w:line="259" w:lineRule="auto"/>
        <w:ind w:left="0" w:right="316" w:firstLine="0"/>
        <w:jc w:val="center"/>
      </w:pPr>
      <w:r>
        <w:rPr>
          <w:sz w:val="16"/>
        </w:rPr>
        <w:t>Bathymetric Surface Product Specification</w:t>
      </w:r>
    </w:p>
    <w:p w14:paraId="12169FB3" w14:textId="77777777" w:rsidR="009D512D" w:rsidRDefault="00AC251D">
      <w:pPr>
        <w:pStyle w:val="berschrift1"/>
        <w:ind w:left="7"/>
      </w:pPr>
      <w:bookmarkStart w:id="1" w:name="_Toc3544595"/>
      <w:r>
        <w:t>1 Overview</w:t>
      </w:r>
      <w:bookmarkEnd w:id="1"/>
      <w:r>
        <w:t xml:space="preserve"> </w:t>
      </w:r>
    </w:p>
    <w:p w14:paraId="08F950ED" w14:textId="77777777" w:rsidR="009D512D" w:rsidRDefault="00AC251D">
      <w:pPr>
        <w:ind w:left="12" w:right="513"/>
      </w:pPr>
      <w:r>
        <w:t xml:space="preserve">With the advent of electronic navigation and the technological progress of surveying systems and production capabilities, the ability to enhance maritime navigation with the portrayal of high resolution bathymetry has become a requirement. The provision and utilization of such data in a standardized format is essential to support the safe and precise navigation of marine vessels, and furthermore an important basis for many other maritime applications. </w:t>
      </w:r>
    </w:p>
    <w:p w14:paraId="5FA23EBB" w14:textId="77777777" w:rsidR="009D512D" w:rsidRDefault="00AC251D">
      <w:pPr>
        <w:spacing w:after="120" w:line="259" w:lineRule="auto"/>
        <w:ind w:left="113" w:right="0" w:firstLine="0"/>
        <w:jc w:val="left"/>
      </w:pPr>
      <w:r>
        <w:t xml:space="preserve"> </w:t>
      </w:r>
    </w:p>
    <w:p w14:paraId="6E4D7355" w14:textId="5EAE2A5E" w:rsidR="009D512D" w:rsidRDefault="00401478">
      <w:pPr>
        <w:pStyle w:val="berschrift2"/>
        <w:spacing w:after="160"/>
        <w:ind w:left="7"/>
      </w:pPr>
      <w:bookmarkStart w:id="2" w:name="_Toc3544596"/>
      <w:r>
        <w:t>1.1 Introduction</w:t>
      </w:r>
      <w:bookmarkEnd w:id="2"/>
      <w:r w:rsidR="00AC251D">
        <w:t xml:space="preserve"> </w:t>
      </w:r>
    </w:p>
    <w:p w14:paraId="2C4E7732" w14:textId="4573F01E" w:rsidR="009D512D" w:rsidRDefault="00AC251D">
      <w:pPr>
        <w:ind w:left="12" w:right="513"/>
      </w:pPr>
      <w:r>
        <w:t xml:space="preserve">This document describes an S-100 compliant product specification for a bathymetric surface product.  Incorporating aspects of the navigation surface concept [Smith et al, 2002], an S-102 bathymetric surface product is a digital elevation model which represents the seafloor in a regular grid structure.  It can </w:t>
      </w:r>
      <w:r w:rsidR="003C0CEF" w:rsidRPr="00D0050D">
        <w:rPr>
          <w:szCs w:val="20"/>
        </w:rPr>
        <w:t xml:space="preserve">be used alone </w:t>
      </w:r>
      <w:r w:rsidR="003C0CEF" w:rsidRPr="00107E52">
        <w:rPr>
          <w:color w:val="auto"/>
          <w:szCs w:val="20"/>
        </w:rPr>
        <w:t>or as an important element/source for future S-100 conformant ECDIS navigation.</w:t>
      </w:r>
      <w:r>
        <w:t xml:space="preserve">  The product specification is based on the IHO S-100 framework specification and the ISO 19100 series of standards.  It comprises the content model (spatial structure and metadata), encoding structure, portrayal and exchange file format for a bathymetric surface product. </w:t>
      </w:r>
    </w:p>
    <w:p w14:paraId="593F819E" w14:textId="5BD610EB" w:rsidR="009D512D" w:rsidRDefault="009D512D">
      <w:pPr>
        <w:ind w:left="12" w:right="513"/>
      </w:pPr>
    </w:p>
    <w:p w14:paraId="745C7D09" w14:textId="77777777" w:rsidR="009D512D" w:rsidRDefault="00AC251D">
      <w:pPr>
        <w:spacing w:after="117" w:line="259" w:lineRule="auto"/>
        <w:ind w:left="12" w:right="0" w:firstLine="0"/>
        <w:jc w:val="left"/>
      </w:pPr>
      <w:r>
        <w:t xml:space="preserve"> </w:t>
      </w:r>
    </w:p>
    <w:p w14:paraId="1B35BF07" w14:textId="77777777" w:rsidR="009D512D" w:rsidRDefault="00AC251D">
      <w:pPr>
        <w:pStyle w:val="berschrift2"/>
        <w:spacing w:after="160"/>
        <w:ind w:left="7"/>
      </w:pPr>
      <w:bookmarkStart w:id="3" w:name="_Toc3544597"/>
      <w:r>
        <w:t>1.2 References</w:t>
      </w:r>
      <w:bookmarkEnd w:id="3"/>
      <w:r>
        <w:t xml:space="preserve"> </w:t>
      </w:r>
    </w:p>
    <w:p w14:paraId="08406BC8" w14:textId="4E608A08" w:rsidR="009D512D" w:rsidRDefault="00AC251D">
      <w:pPr>
        <w:ind w:left="12" w:right="513"/>
      </w:pPr>
      <w:r w:rsidRPr="009F44E4">
        <w:rPr>
          <w:b/>
        </w:rPr>
        <w:t>IHO S-100</w:t>
      </w:r>
      <w:r>
        <w:t xml:space="preserve"> Universal Hydrographic Data Model v4.0.0</w:t>
      </w:r>
      <w:r w:rsidR="00902FCA">
        <w:t>, December 2018</w:t>
      </w:r>
      <w:r>
        <w:t xml:space="preserve"> </w:t>
      </w:r>
    </w:p>
    <w:p w14:paraId="2E7C5FB7" w14:textId="76F7A91F" w:rsidR="009D512D" w:rsidRDefault="00AC251D">
      <w:pPr>
        <w:ind w:left="12" w:right="513"/>
      </w:pPr>
      <w:r w:rsidRPr="009F44E4">
        <w:rPr>
          <w:b/>
        </w:rPr>
        <w:t>IHO S-44</w:t>
      </w:r>
      <w:r>
        <w:t xml:space="preserve"> Standards for Hydrographic Surveys 5th Edition, February 2008 </w:t>
      </w:r>
    </w:p>
    <w:p w14:paraId="7470ACB2" w14:textId="39C6B9A7" w:rsidR="009D512D" w:rsidRDefault="00AC251D">
      <w:pPr>
        <w:ind w:left="12" w:right="513"/>
      </w:pPr>
      <w:r w:rsidRPr="009F44E4">
        <w:rPr>
          <w:b/>
        </w:rPr>
        <w:t>IHO S-4</w:t>
      </w:r>
      <w:r>
        <w:t xml:space="preserve"> Regulations of the IHO for International (INT) Charts and Chart Specifications of the IHO, Edition 4.</w:t>
      </w:r>
      <w:r w:rsidR="00902FCA">
        <w:t>8</w:t>
      </w:r>
      <w:r>
        <w:t>.0</w:t>
      </w:r>
      <w:r w:rsidR="00902FCA">
        <w:t>, October/November 2018</w:t>
      </w:r>
      <w:r>
        <w:t xml:space="preserve">. </w:t>
      </w:r>
    </w:p>
    <w:p w14:paraId="524A6F01" w14:textId="16692C29" w:rsidR="002D2EE8" w:rsidRPr="009F44E4" w:rsidRDefault="002D2EE8">
      <w:pPr>
        <w:ind w:left="12" w:right="513"/>
      </w:pPr>
      <w:r>
        <w:rPr>
          <w:b/>
        </w:rPr>
        <w:t>IHO S-32</w:t>
      </w:r>
      <w:r w:rsidR="009F44E4">
        <w:rPr>
          <w:b/>
        </w:rPr>
        <w:t xml:space="preserve"> </w:t>
      </w:r>
      <w:r w:rsidR="009F44E4">
        <w:t>Hydrographic Dictionary 5</w:t>
      </w:r>
      <w:r w:rsidR="009F44E4" w:rsidRPr="009F44E4">
        <w:rPr>
          <w:vertAlign w:val="superscript"/>
        </w:rPr>
        <w:t>th</w:t>
      </w:r>
      <w:r w:rsidR="009F44E4">
        <w:t xml:space="preserve"> Edition, Part 1, Volume 1 (English), 1994 </w:t>
      </w:r>
    </w:p>
    <w:p w14:paraId="219E11DE" w14:textId="387A98F3" w:rsidR="009D512D" w:rsidRDefault="00AC251D">
      <w:pPr>
        <w:ind w:left="12" w:right="513"/>
      </w:pPr>
      <w:r>
        <w:rPr>
          <w:b/>
        </w:rPr>
        <w:t>ISO 8601:2004</w:t>
      </w:r>
      <w:r>
        <w:t xml:space="preserve"> Data elements and interchange formats _ Information interchange _Representation of dates and times </w:t>
      </w:r>
    </w:p>
    <w:p w14:paraId="48202606" w14:textId="17CD0B3F" w:rsidR="009D512D" w:rsidRDefault="00AC251D">
      <w:pPr>
        <w:ind w:left="12" w:right="513"/>
      </w:pPr>
      <w:r>
        <w:rPr>
          <w:b/>
        </w:rPr>
        <w:t>ISO/TS 19103:20</w:t>
      </w:r>
      <w:r w:rsidR="00902FCA">
        <w:rPr>
          <w:b/>
        </w:rPr>
        <w:t>1</w:t>
      </w:r>
      <w:r>
        <w:rPr>
          <w:b/>
        </w:rPr>
        <w:t>5</w:t>
      </w:r>
      <w:r>
        <w:t xml:space="preserve"> Geographic information - Conceptual schema language </w:t>
      </w:r>
    </w:p>
    <w:p w14:paraId="145F8CBF" w14:textId="30351F9E" w:rsidR="009D512D" w:rsidRDefault="00AC251D">
      <w:pPr>
        <w:ind w:left="12" w:right="513"/>
      </w:pPr>
      <w:r>
        <w:rPr>
          <w:b/>
        </w:rPr>
        <w:t>ISO 19111:200</w:t>
      </w:r>
      <w:r w:rsidR="00902FCA">
        <w:rPr>
          <w:b/>
        </w:rPr>
        <w:t>7</w:t>
      </w:r>
      <w:r>
        <w:t xml:space="preserve"> Geographic information - Spatial referencing by coordinates </w:t>
      </w:r>
    </w:p>
    <w:p w14:paraId="30A749B0" w14:textId="144B4B5D" w:rsidR="009D512D" w:rsidRDefault="00902FCA">
      <w:pPr>
        <w:ind w:left="12" w:right="513"/>
      </w:pPr>
      <w:r w:rsidRPr="00336C3E">
        <w:t>ISO 19115-1:2014/Amd 1:2018</w:t>
      </w:r>
      <w:r>
        <w:t xml:space="preserve"> </w:t>
      </w:r>
      <w:r w:rsidR="00AC251D">
        <w:t xml:space="preserve">Geographic information – Metadata </w:t>
      </w:r>
    </w:p>
    <w:p w14:paraId="1CC2B7A9" w14:textId="77777777" w:rsidR="009D512D" w:rsidRDefault="00AC251D">
      <w:pPr>
        <w:ind w:left="12" w:right="513"/>
      </w:pPr>
      <w:r>
        <w:rPr>
          <w:b/>
        </w:rPr>
        <w:t>ISO 19115-2:2009</w:t>
      </w:r>
      <w:r>
        <w:t xml:space="preserve"> Geographic information - Metadata: Extensions for imagery and gridded data </w:t>
      </w:r>
    </w:p>
    <w:p w14:paraId="750C963F" w14:textId="77777777" w:rsidR="009D512D" w:rsidRDefault="00AC251D">
      <w:pPr>
        <w:ind w:left="12" w:right="513"/>
      </w:pPr>
      <w:r>
        <w:rPr>
          <w:b/>
        </w:rPr>
        <w:t>ISO 19123:2005</w:t>
      </w:r>
      <w:r>
        <w:t xml:space="preserve"> Geographic information - Schema for coverage geometry and functions </w:t>
      </w:r>
    </w:p>
    <w:p w14:paraId="7EECF681" w14:textId="77777777" w:rsidR="009D512D" w:rsidRDefault="00AC251D">
      <w:pPr>
        <w:ind w:left="12" w:right="513"/>
      </w:pPr>
      <w:r>
        <w:rPr>
          <w:b/>
        </w:rPr>
        <w:t>ISO 19129:2009</w:t>
      </w:r>
      <w:r>
        <w:t xml:space="preserve"> Geographic information - Imagery gridded and coverage data framework  </w:t>
      </w:r>
    </w:p>
    <w:p w14:paraId="63B9AA5F" w14:textId="5089E4FD" w:rsidR="009D512D" w:rsidRDefault="00AC251D">
      <w:pPr>
        <w:ind w:left="12" w:right="513"/>
      </w:pPr>
      <w:r>
        <w:rPr>
          <w:b/>
        </w:rPr>
        <w:t>ISO 19131:2007</w:t>
      </w:r>
      <w:r w:rsidR="00F77548">
        <w:rPr>
          <w:b/>
        </w:rPr>
        <w:t>/Amd 1:2011</w:t>
      </w:r>
      <w:r>
        <w:t xml:space="preserve"> Geographic information - Data product specifications </w:t>
      </w:r>
    </w:p>
    <w:p w14:paraId="64C9F3EC" w14:textId="77777777" w:rsidR="009D512D" w:rsidRDefault="00AC251D">
      <w:pPr>
        <w:ind w:left="12" w:right="513"/>
      </w:pPr>
      <w:r>
        <w:rPr>
          <w:b/>
        </w:rPr>
        <w:t>ISO/IEC 19501:2005</w:t>
      </w:r>
      <w:r>
        <w:t xml:space="preserve">, Information technology — Open Distributed Processing - Unified Modelling Language Version 1.4.2 </w:t>
      </w:r>
    </w:p>
    <w:p w14:paraId="329F96C7" w14:textId="77777777" w:rsidR="009D512D" w:rsidRDefault="00AC251D">
      <w:pPr>
        <w:spacing w:after="119" w:line="241" w:lineRule="auto"/>
        <w:ind w:left="7" w:right="500" w:hanging="10"/>
        <w:jc w:val="left"/>
      </w:pPr>
      <w:r>
        <w:t xml:space="preserve">Smith, Shep M. LT; Alexander, Lee; and Armstrong, Andy, "The Navigation Surface: A New Database Approach to Creating Multiple Products from High-Density Surveys" (2002). International Hydrographic Review. http://scholars.unh.edu/ccom/976  </w:t>
      </w:r>
    </w:p>
    <w:p w14:paraId="2F68154E" w14:textId="77777777" w:rsidR="009D512D" w:rsidRDefault="00AC251D">
      <w:pPr>
        <w:spacing w:after="0"/>
        <w:ind w:left="12" w:right="513"/>
      </w:pPr>
      <w:r>
        <w:t xml:space="preserve">Calder, Brian; Byrne, Shannon; Lamey, Bill; Brennan, Richard T.; Case, James D.; Fabre, David; Gallagher, Barry; Ladner, Wade R.; Moggert, Friedhelm; and Patron, Mark, "The Open Navigation Surface Project" (2005). </w:t>
      </w:r>
    </w:p>
    <w:p w14:paraId="47060FFA" w14:textId="77777777" w:rsidR="009D512D" w:rsidRDefault="00AC251D">
      <w:pPr>
        <w:ind w:left="12" w:right="513"/>
      </w:pPr>
      <w:r>
        <w:t xml:space="preserve">International Hydrographic Review. </w:t>
      </w:r>
      <w:hyperlink r:id="rId30">
        <w:r>
          <w:rPr>
            <w:u w:val="single" w:color="000000"/>
          </w:rPr>
          <w:t>https://scholars.unh.edu/ccom/1011</w:t>
        </w:r>
      </w:hyperlink>
      <w:hyperlink r:id="rId31">
        <w:r>
          <w:t xml:space="preserve"> </w:t>
        </w:r>
      </w:hyperlink>
    </w:p>
    <w:p w14:paraId="4E9FBDF7" w14:textId="4C8EA613" w:rsidR="009D512D" w:rsidRDefault="009D512D">
      <w:pPr>
        <w:spacing w:after="0" w:line="367" w:lineRule="auto"/>
        <w:ind w:left="12" w:right="2914"/>
      </w:pPr>
    </w:p>
    <w:p w14:paraId="614785E5" w14:textId="77777777" w:rsidR="009D512D" w:rsidRDefault="00AC251D">
      <w:pPr>
        <w:spacing w:after="720" w:line="259" w:lineRule="auto"/>
        <w:ind w:left="12" w:right="0" w:firstLine="0"/>
        <w:jc w:val="left"/>
      </w:pPr>
      <w:r>
        <w:t xml:space="preserve"> </w:t>
      </w:r>
    </w:p>
    <w:p w14:paraId="65CB467D" w14:textId="77777777" w:rsidR="009D512D" w:rsidRDefault="00AC251D">
      <w:pPr>
        <w:pStyle w:val="berschrift2"/>
        <w:spacing w:after="180"/>
        <w:ind w:left="7"/>
      </w:pPr>
      <w:bookmarkStart w:id="4" w:name="_Toc3544598"/>
      <w:r>
        <w:t>1.3 Terms, definitions and abbreviations</w:t>
      </w:r>
      <w:bookmarkEnd w:id="4"/>
      <w:r>
        <w:t xml:space="preserve"> </w:t>
      </w:r>
    </w:p>
    <w:p w14:paraId="425C1AA1" w14:textId="77777777" w:rsidR="009D512D" w:rsidRDefault="00AC251D">
      <w:pPr>
        <w:pStyle w:val="berschrift3"/>
        <w:ind w:left="7"/>
      </w:pPr>
      <w:bookmarkStart w:id="5" w:name="_Toc3544599"/>
      <w:r>
        <w:t>1.3.1 Use of Language</w:t>
      </w:r>
      <w:bookmarkEnd w:id="5"/>
      <w:r>
        <w:t xml:space="preserve"> </w:t>
      </w:r>
    </w:p>
    <w:p w14:paraId="62765792" w14:textId="77777777" w:rsidR="009D512D" w:rsidRDefault="00AC251D">
      <w:pPr>
        <w:spacing w:after="82"/>
        <w:ind w:left="12" w:right="513"/>
      </w:pPr>
      <w:r>
        <w:t xml:space="preserve">Within this document: </w:t>
      </w:r>
    </w:p>
    <w:p w14:paraId="710A6802" w14:textId="77777777" w:rsidR="009D512D" w:rsidRDefault="00AC251D">
      <w:pPr>
        <w:numPr>
          <w:ilvl w:val="0"/>
          <w:numId w:val="15"/>
        </w:numPr>
        <w:spacing w:after="67"/>
        <w:ind w:right="513" w:hanging="360"/>
      </w:pPr>
      <w:r>
        <w:t xml:space="preserve">“Must” indicates a mandatory requirement. </w:t>
      </w:r>
    </w:p>
    <w:p w14:paraId="37450B1D" w14:textId="77777777" w:rsidR="009D512D" w:rsidRDefault="00AC251D">
      <w:pPr>
        <w:numPr>
          <w:ilvl w:val="0"/>
          <w:numId w:val="15"/>
        </w:numPr>
        <w:ind w:right="513" w:hanging="360"/>
      </w:pPr>
      <w:r>
        <w:t xml:space="preserve">“Should” indicates an optional requirement, that is the recommended process to be followed, but is not mandatory. </w:t>
      </w:r>
    </w:p>
    <w:p w14:paraId="6EC83112" w14:textId="77777777" w:rsidR="009D512D" w:rsidRDefault="00AC251D">
      <w:pPr>
        <w:numPr>
          <w:ilvl w:val="0"/>
          <w:numId w:val="15"/>
        </w:numPr>
        <w:spacing w:after="78"/>
        <w:ind w:right="513" w:hanging="360"/>
      </w:pPr>
      <w:r>
        <w:t xml:space="preserve">“May” means “allowed to” or “could possibly” and is not mandatory. </w:t>
      </w:r>
    </w:p>
    <w:p w14:paraId="110F8211" w14:textId="77777777" w:rsidR="009D512D" w:rsidRDefault="00AC251D">
      <w:pPr>
        <w:spacing w:after="120" w:line="259" w:lineRule="auto"/>
        <w:ind w:left="692" w:right="0" w:firstLine="0"/>
        <w:jc w:val="left"/>
      </w:pPr>
      <w:r>
        <w:t xml:space="preserve"> </w:t>
      </w:r>
    </w:p>
    <w:p w14:paraId="1AFD89D7" w14:textId="77777777" w:rsidR="009D512D" w:rsidRDefault="00AC251D">
      <w:pPr>
        <w:pStyle w:val="berschrift3"/>
        <w:ind w:left="7"/>
      </w:pPr>
      <w:bookmarkStart w:id="6" w:name="_Toc3544600"/>
      <w:r>
        <w:t>1.3.2 Terms and Definitions</w:t>
      </w:r>
      <w:bookmarkEnd w:id="6"/>
      <w:r>
        <w:t xml:space="preserve"> </w:t>
      </w:r>
    </w:p>
    <w:p w14:paraId="08712EF5" w14:textId="77777777" w:rsidR="00215269" w:rsidRDefault="00215269" w:rsidP="00224849">
      <w:pPr>
        <w:pStyle w:val="berschrift4"/>
        <w:spacing w:after="0"/>
        <w:ind w:left="7"/>
      </w:pPr>
    </w:p>
    <w:p w14:paraId="2796EA48" w14:textId="2ED17CB3" w:rsidR="001770B5" w:rsidRDefault="001770B5" w:rsidP="00224849">
      <w:pPr>
        <w:pStyle w:val="berschrift4"/>
        <w:spacing w:after="0"/>
        <w:ind w:left="7" w:right="469"/>
      </w:pPr>
      <w:r>
        <w:t>accuracy</w:t>
      </w:r>
    </w:p>
    <w:p w14:paraId="4B2E82A7" w14:textId="77777777" w:rsidR="00E71ACF" w:rsidRDefault="00E71ACF" w:rsidP="00E71ACF">
      <w:pPr>
        <w:pStyle w:val="berschrift4"/>
        <w:spacing w:after="0"/>
        <w:ind w:left="7" w:right="469" w:firstLine="713"/>
        <w:rPr>
          <w:b w:val="0"/>
          <w:lang w:val="nl-BE"/>
        </w:rPr>
      </w:pPr>
    </w:p>
    <w:p w14:paraId="4064FD96" w14:textId="21B8D776" w:rsidR="00E71ACF" w:rsidRDefault="00E71ACF" w:rsidP="00E71ACF">
      <w:pPr>
        <w:pStyle w:val="berschrift4"/>
        <w:spacing w:after="0"/>
        <w:ind w:left="7" w:right="469" w:firstLine="713"/>
        <w:rPr>
          <w:b w:val="0"/>
          <w:lang w:val="nl-BE"/>
        </w:rPr>
      </w:pPr>
      <w:r w:rsidRPr="005A0ED7">
        <w:rPr>
          <w:b w:val="0"/>
          <w:lang w:val="nl-BE"/>
        </w:rPr>
        <w:t xml:space="preserve">closeness of agreement between a test result and the accepted reference values </w:t>
      </w:r>
    </w:p>
    <w:p w14:paraId="6C089E13" w14:textId="7EBF8EBE" w:rsidR="00E71ACF" w:rsidRDefault="00E71ACF" w:rsidP="00E71ACF">
      <w:pPr>
        <w:pStyle w:val="berschrift4"/>
        <w:spacing w:after="0"/>
        <w:ind w:left="7" w:right="469" w:firstLine="713"/>
        <w:rPr>
          <w:b w:val="0"/>
          <w:lang w:val="nl-BE"/>
        </w:rPr>
      </w:pPr>
      <w:r w:rsidRPr="005A0ED7">
        <w:rPr>
          <w:b w:val="0"/>
          <w:lang w:val="nl-BE"/>
        </w:rPr>
        <w:t>[ISO 3534-1]</w:t>
      </w:r>
    </w:p>
    <w:p w14:paraId="74746520" w14:textId="77777777" w:rsidR="00E71ACF" w:rsidRDefault="00E71ACF" w:rsidP="00E71ACF">
      <w:pPr>
        <w:pStyle w:val="berschrift4"/>
        <w:spacing w:after="0"/>
        <w:ind w:left="7" w:right="469" w:firstLine="713"/>
        <w:rPr>
          <w:b w:val="0"/>
          <w:lang w:val="nl-BE"/>
        </w:rPr>
      </w:pPr>
    </w:p>
    <w:p w14:paraId="0965B10B" w14:textId="3A7D500A" w:rsidR="00E71ACF" w:rsidRPr="005A0ED7" w:rsidRDefault="00E71ACF" w:rsidP="00E71ACF">
      <w:pPr>
        <w:pStyle w:val="berschrift4"/>
        <w:spacing w:after="0"/>
        <w:ind w:left="7" w:right="469" w:firstLine="713"/>
        <w:rPr>
          <w:b w:val="0"/>
        </w:rPr>
      </w:pPr>
      <w:r w:rsidRPr="005A0ED7">
        <w:rPr>
          <w:b w:val="0"/>
          <w:lang w:val="nl-BE"/>
        </w:rPr>
        <w:t>NOTE A test result can be from an observation or measurement.</w:t>
      </w:r>
    </w:p>
    <w:p w14:paraId="63A693AC" w14:textId="22A69757" w:rsidR="001770B5" w:rsidRDefault="001770B5" w:rsidP="00E71ACF">
      <w:pPr>
        <w:ind w:left="728"/>
      </w:pPr>
    </w:p>
    <w:p w14:paraId="0B9DB169" w14:textId="3D1E5CA0" w:rsidR="009D512D" w:rsidRDefault="00215269" w:rsidP="00224849">
      <w:pPr>
        <w:pStyle w:val="berschrift4"/>
        <w:spacing w:after="0"/>
        <w:ind w:left="7" w:right="469"/>
      </w:pPr>
      <w:r>
        <w:t>c</w:t>
      </w:r>
      <w:r w:rsidR="00AC251D">
        <w:t xml:space="preserve">oordinate </w:t>
      </w:r>
    </w:p>
    <w:p w14:paraId="1380ED4B" w14:textId="77777777" w:rsidR="00215269" w:rsidRPr="00215269" w:rsidRDefault="00215269" w:rsidP="00224849">
      <w:pPr>
        <w:spacing w:after="0"/>
        <w:ind w:right="469"/>
        <w:jc w:val="left"/>
      </w:pPr>
    </w:p>
    <w:p w14:paraId="4FE377AA" w14:textId="77777777" w:rsidR="00E71ACF" w:rsidRPr="005926D4" w:rsidRDefault="00E71ACF" w:rsidP="00E71ACF">
      <w:pPr>
        <w:spacing w:after="0"/>
        <w:ind w:left="23" w:right="469" w:firstLine="697"/>
        <w:jc w:val="left"/>
        <w:rPr>
          <w:lang w:val="nl-BE"/>
        </w:rPr>
      </w:pPr>
      <w:r w:rsidRPr="005926D4">
        <w:rPr>
          <w:lang w:val="nl-BE"/>
        </w:rPr>
        <w:t xml:space="preserve">one of a sequence of </w:t>
      </w:r>
      <w:r w:rsidRPr="005926D4">
        <w:rPr>
          <w:i/>
          <w:iCs/>
          <w:lang w:val="nl-BE"/>
        </w:rPr>
        <w:t xml:space="preserve">n </w:t>
      </w:r>
      <w:r w:rsidRPr="005926D4">
        <w:rPr>
          <w:lang w:val="nl-BE"/>
        </w:rPr>
        <w:t>numbers designating the position of a point in N-dimensional space</w:t>
      </w:r>
    </w:p>
    <w:p w14:paraId="647296E9" w14:textId="55D138EB" w:rsidR="00E71ACF" w:rsidRDefault="00E71ACF" w:rsidP="00E71ACF">
      <w:pPr>
        <w:spacing w:after="0"/>
        <w:ind w:left="23" w:right="469" w:firstLine="697"/>
        <w:jc w:val="left"/>
        <w:rPr>
          <w:lang w:val="nl-BE"/>
        </w:rPr>
      </w:pPr>
      <w:r w:rsidRPr="005926D4">
        <w:rPr>
          <w:lang w:val="nl-BE"/>
        </w:rPr>
        <w:t>[ISO 19111]</w:t>
      </w:r>
    </w:p>
    <w:p w14:paraId="568176FF" w14:textId="16C77FEC" w:rsidR="00E71ACF" w:rsidRDefault="00E71ACF" w:rsidP="00E71ACF">
      <w:pPr>
        <w:spacing w:after="0"/>
        <w:ind w:left="23" w:right="469" w:firstLine="697"/>
        <w:jc w:val="left"/>
        <w:rPr>
          <w:lang w:val="nl-BE"/>
        </w:rPr>
      </w:pPr>
    </w:p>
    <w:p w14:paraId="62AEC9DA" w14:textId="77777777" w:rsidR="00E71ACF" w:rsidRDefault="00E71ACF" w:rsidP="00E71ACF">
      <w:pPr>
        <w:spacing w:after="0"/>
        <w:ind w:left="23" w:right="469" w:firstLine="697"/>
        <w:jc w:val="left"/>
      </w:pPr>
      <w:r w:rsidRPr="005926D4">
        <w:rPr>
          <w:lang w:val="nl-BE"/>
        </w:rPr>
        <w:t>NOTE The numbers must be qualified by units.</w:t>
      </w:r>
    </w:p>
    <w:p w14:paraId="1027FB59" w14:textId="77777777" w:rsidR="00215269" w:rsidRDefault="00215269" w:rsidP="00224849">
      <w:pPr>
        <w:spacing w:after="0"/>
        <w:ind w:left="23" w:right="469"/>
        <w:jc w:val="left"/>
      </w:pPr>
    </w:p>
    <w:p w14:paraId="6D4C88BD" w14:textId="31685256" w:rsidR="009D512D" w:rsidRDefault="00AC251D" w:rsidP="00224849">
      <w:pPr>
        <w:pStyle w:val="berschrift4"/>
        <w:spacing w:after="0"/>
        <w:ind w:left="7" w:right="469"/>
      </w:pPr>
      <w:r>
        <w:t xml:space="preserve">coordinate reference system </w:t>
      </w:r>
    </w:p>
    <w:p w14:paraId="3C52AE02" w14:textId="77777777" w:rsidR="00215269" w:rsidRDefault="00215269" w:rsidP="00224849">
      <w:pPr>
        <w:spacing w:after="0"/>
        <w:ind w:left="12" w:right="469"/>
        <w:jc w:val="left"/>
      </w:pPr>
    </w:p>
    <w:p w14:paraId="2C26AC67" w14:textId="76E4A31E" w:rsidR="009D512D" w:rsidRDefault="00AC251D" w:rsidP="00224849">
      <w:pPr>
        <w:spacing w:after="0"/>
        <w:ind w:left="12" w:right="469" w:firstLine="708"/>
        <w:jc w:val="left"/>
      </w:pPr>
      <w:r>
        <w:t xml:space="preserve">coordinate system which is related to the real world by a datum </w:t>
      </w:r>
    </w:p>
    <w:p w14:paraId="19A8EDEE" w14:textId="52CFC8B8" w:rsidR="00215269" w:rsidRDefault="00AC251D" w:rsidP="00224849">
      <w:pPr>
        <w:spacing w:after="0"/>
        <w:ind w:left="12" w:right="469" w:firstLine="708"/>
        <w:jc w:val="left"/>
      </w:pPr>
      <w:r>
        <w:t>[ISO 1912</w:t>
      </w:r>
      <w:r w:rsidR="00AE0AB4">
        <w:t>3</w:t>
      </w:r>
      <w:r>
        <w:t>]</w:t>
      </w:r>
    </w:p>
    <w:p w14:paraId="62B0BB11" w14:textId="62C42414" w:rsidR="009D512D" w:rsidRPr="00224849" w:rsidRDefault="00AC251D" w:rsidP="00224849">
      <w:pPr>
        <w:spacing w:after="0"/>
        <w:ind w:left="12" w:right="469" w:firstLine="708"/>
        <w:jc w:val="left"/>
        <w:rPr>
          <w:b/>
        </w:rPr>
      </w:pPr>
      <w:r w:rsidRPr="00224849">
        <w:rPr>
          <w:b/>
        </w:rPr>
        <w:t xml:space="preserve"> </w:t>
      </w:r>
    </w:p>
    <w:p w14:paraId="6AD95E6F" w14:textId="50D43E8A" w:rsidR="00215269" w:rsidRPr="00224849" w:rsidRDefault="00AC251D" w:rsidP="00224849">
      <w:pPr>
        <w:jc w:val="left"/>
      </w:pPr>
      <w:r w:rsidRPr="00224849">
        <w:rPr>
          <w:b/>
        </w:rPr>
        <w:t>coverage</w:t>
      </w:r>
      <w:r>
        <w:t xml:space="preserve"> </w:t>
      </w:r>
    </w:p>
    <w:p w14:paraId="16D1E756" w14:textId="77777777" w:rsidR="00215269" w:rsidRDefault="00AC251D" w:rsidP="00224849">
      <w:pPr>
        <w:pStyle w:val="berschrift4"/>
        <w:spacing w:after="0"/>
        <w:ind w:left="720" w:firstLine="0"/>
        <w:rPr>
          <w:b w:val="0"/>
        </w:rPr>
      </w:pPr>
      <w:r w:rsidRPr="00224849">
        <w:rPr>
          <w:b w:val="0"/>
        </w:rPr>
        <w:t xml:space="preserve">feature that acts as a function to return values from its range for any direct position within its spatial, temporal, or spatiotemporal domain </w:t>
      </w:r>
    </w:p>
    <w:p w14:paraId="3516E691" w14:textId="148FD5F7" w:rsidR="009D512D" w:rsidRPr="00224849" w:rsidRDefault="00AC251D" w:rsidP="00224849">
      <w:pPr>
        <w:pStyle w:val="berschrift4"/>
        <w:spacing w:after="0"/>
        <w:ind w:left="720" w:firstLine="0"/>
        <w:rPr>
          <w:b w:val="0"/>
        </w:rPr>
      </w:pPr>
      <w:r w:rsidRPr="00224849">
        <w:rPr>
          <w:b w:val="0"/>
        </w:rPr>
        <w:t>[ISO1912</w:t>
      </w:r>
      <w:r w:rsidR="00224849">
        <w:rPr>
          <w:b w:val="0"/>
        </w:rPr>
        <w:t>3</w:t>
      </w:r>
      <w:r w:rsidRPr="00224849">
        <w:rPr>
          <w:b w:val="0"/>
        </w:rPr>
        <w:t xml:space="preserve">] </w:t>
      </w:r>
    </w:p>
    <w:p w14:paraId="71CB15AD" w14:textId="77777777" w:rsidR="00215269" w:rsidRDefault="00215269" w:rsidP="00224849">
      <w:pPr>
        <w:spacing w:after="0"/>
        <w:ind w:left="12" w:right="469" w:firstLine="708"/>
        <w:jc w:val="left"/>
      </w:pPr>
    </w:p>
    <w:p w14:paraId="4A980A50" w14:textId="7570571E" w:rsidR="009D512D" w:rsidRDefault="00AC251D" w:rsidP="00224849">
      <w:pPr>
        <w:spacing w:after="0"/>
        <w:ind w:left="12" w:right="469" w:firstLine="708"/>
        <w:jc w:val="left"/>
      </w:pPr>
      <w:r>
        <w:t xml:space="preserve">EXAMPLE: Examples include a digital image, polygon overlay, or digital elevation matrix. </w:t>
      </w:r>
    </w:p>
    <w:p w14:paraId="76AF1D4B" w14:textId="77777777" w:rsidR="00215269" w:rsidRDefault="00215269" w:rsidP="00224849">
      <w:pPr>
        <w:spacing w:after="0"/>
        <w:ind w:left="12" w:right="469"/>
        <w:jc w:val="left"/>
      </w:pPr>
    </w:p>
    <w:p w14:paraId="45D07D66" w14:textId="65DD5267" w:rsidR="009D512D" w:rsidRDefault="00AC251D" w:rsidP="00224849">
      <w:pPr>
        <w:spacing w:after="0"/>
        <w:ind w:left="720" w:right="469" w:firstLine="0"/>
        <w:jc w:val="left"/>
      </w:pPr>
      <w:r>
        <w:t xml:space="preserve">NOTE: In other words, a coverage is a feature that has multiple values for each attribute type, where each direct position within the geometric representation of the feature has a single value for each attribute type. </w:t>
      </w:r>
    </w:p>
    <w:p w14:paraId="0C540A0C" w14:textId="77777777" w:rsidR="00215269" w:rsidRDefault="00215269" w:rsidP="00224849">
      <w:pPr>
        <w:pStyle w:val="berschrift4"/>
        <w:spacing w:after="0"/>
        <w:ind w:left="7"/>
      </w:pPr>
    </w:p>
    <w:p w14:paraId="6A677FD4" w14:textId="6958BCE8" w:rsidR="009D512D" w:rsidRDefault="00AC251D" w:rsidP="00224849">
      <w:pPr>
        <w:pStyle w:val="berschrift4"/>
        <w:spacing w:after="0"/>
        <w:ind w:left="7"/>
      </w:pPr>
      <w:r>
        <w:t xml:space="preserve">coverage geometry </w:t>
      </w:r>
    </w:p>
    <w:p w14:paraId="5BD40E67" w14:textId="77777777" w:rsidR="005D4EC1" w:rsidRDefault="005D4EC1" w:rsidP="00224849">
      <w:pPr>
        <w:spacing w:after="0"/>
        <w:ind w:left="12" w:right="513"/>
        <w:jc w:val="left"/>
      </w:pPr>
    </w:p>
    <w:p w14:paraId="1F9FD6B0" w14:textId="4E02C889" w:rsidR="009D512D" w:rsidRDefault="00AC251D" w:rsidP="00224849">
      <w:pPr>
        <w:spacing w:after="0"/>
        <w:ind w:left="12" w:right="513" w:firstLine="708"/>
        <w:jc w:val="left"/>
      </w:pPr>
      <w:r>
        <w:t xml:space="preserve">configuration of the domain of a coverage described in terms of coordinates </w:t>
      </w:r>
    </w:p>
    <w:p w14:paraId="2A996B3A" w14:textId="77777777" w:rsidR="005D4EC1" w:rsidRDefault="00AC251D" w:rsidP="00224849">
      <w:pPr>
        <w:spacing w:after="0"/>
        <w:ind w:left="12" w:right="513" w:firstLine="708"/>
        <w:jc w:val="left"/>
      </w:pPr>
      <w:r>
        <w:t>[ISO 19123]</w:t>
      </w:r>
    </w:p>
    <w:p w14:paraId="51FBDC47" w14:textId="10A87B93" w:rsidR="009D512D" w:rsidRDefault="00AC251D" w:rsidP="00224849">
      <w:pPr>
        <w:spacing w:after="0"/>
        <w:ind w:left="12" w:right="513" w:firstLine="708"/>
        <w:jc w:val="left"/>
      </w:pPr>
      <w:r>
        <w:t xml:space="preserve"> </w:t>
      </w:r>
    </w:p>
    <w:p w14:paraId="463E6E6D" w14:textId="77777777" w:rsidR="009D512D" w:rsidRDefault="00AC251D" w:rsidP="00224849">
      <w:pPr>
        <w:pStyle w:val="berschrift4"/>
        <w:spacing w:after="0"/>
        <w:ind w:left="7"/>
      </w:pPr>
      <w:r>
        <w:t xml:space="preserve">direct position </w:t>
      </w:r>
    </w:p>
    <w:p w14:paraId="245740D4" w14:textId="77777777" w:rsidR="005D4EC1" w:rsidRDefault="005D4EC1" w:rsidP="00224849">
      <w:pPr>
        <w:spacing w:after="0"/>
        <w:ind w:left="12" w:right="513"/>
        <w:jc w:val="left"/>
      </w:pPr>
    </w:p>
    <w:p w14:paraId="03EBDF09" w14:textId="77777777" w:rsidR="005D4EC1" w:rsidRDefault="00AC251D" w:rsidP="00224849">
      <w:pPr>
        <w:spacing w:after="0"/>
        <w:ind w:left="12" w:right="513" w:firstLine="708"/>
        <w:jc w:val="left"/>
      </w:pPr>
      <w:r>
        <w:t xml:space="preserve">position described by a single set of coordinates within a coordinate reference system </w:t>
      </w:r>
    </w:p>
    <w:p w14:paraId="5166E4D1" w14:textId="2B68E024" w:rsidR="00F77548" w:rsidRDefault="00F77548" w:rsidP="00224849">
      <w:pPr>
        <w:spacing w:after="0"/>
        <w:ind w:left="12" w:right="513" w:firstLine="708"/>
        <w:jc w:val="left"/>
      </w:pPr>
      <w:r>
        <w:t xml:space="preserve">[ISO 19107] </w:t>
      </w:r>
    </w:p>
    <w:p w14:paraId="716B885C" w14:textId="77777777" w:rsidR="005D4EC1" w:rsidRPr="00224849" w:rsidRDefault="005D4EC1" w:rsidP="00224849">
      <w:pPr>
        <w:spacing w:after="0"/>
        <w:ind w:left="12" w:right="513" w:firstLine="708"/>
        <w:jc w:val="left"/>
        <w:rPr>
          <w:b/>
        </w:rPr>
      </w:pPr>
    </w:p>
    <w:p w14:paraId="7EF21085" w14:textId="79701ADB" w:rsidR="005D4EC1" w:rsidRPr="00224849" w:rsidRDefault="00AC251D" w:rsidP="00224849">
      <w:pPr>
        <w:jc w:val="left"/>
      </w:pPr>
      <w:r w:rsidRPr="00224849">
        <w:rPr>
          <w:b/>
        </w:rPr>
        <w:t>domain</w:t>
      </w:r>
      <w:r>
        <w:t xml:space="preserve"> </w:t>
      </w:r>
    </w:p>
    <w:p w14:paraId="529BA195" w14:textId="77777777" w:rsidR="00E71ACF" w:rsidRDefault="00E71ACF" w:rsidP="00E71ACF">
      <w:pPr>
        <w:spacing w:after="0"/>
        <w:ind w:right="513" w:firstLine="712"/>
        <w:jc w:val="left"/>
        <w:rPr>
          <w:lang w:val="nl-BE"/>
        </w:rPr>
      </w:pPr>
      <w:r w:rsidRPr="00557253">
        <w:rPr>
          <w:lang w:val="nl-BE"/>
        </w:rPr>
        <w:t>well-defined set [ISO/TS 19103:2005]</w:t>
      </w:r>
    </w:p>
    <w:p w14:paraId="3792BA84" w14:textId="77777777" w:rsidR="00E71ACF" w:rsidRPr="00557253" w:rsidRDefault="00E71ACF" w:rsidP="00E71ACF">
      <w:pPr>
        <w:spacing w:after="0"/>
        <w:ind w:right="513" w:firstLine="712"/>
        <w:jc w:val="left"/>
        <w:rPr>
          <w:lang w:val="nl-BE"/>
        </w:rPr>
      </w:pPr>
    </w:p>
    <w:p w14:paraId="130A32F9" w14:textId="77777777" w:rsidR="00E71ACF" w:rsidRPr="00557253" w:rsidRDefault="00E71ACF" w:rsidP="00E71ACF">
      <w:pPr>
        <w:spacing w:after="0"/>
        <w:ind w:right="513" w:firstLine="712"/>
        <w:jc w:val="left"/>
        <w:rPr>
          <w:lang w:val="nl-BE"/>
        </w:rPr>
      </w:pPr>
      <w:r w:rsidRPr="00557253">
        <w:rPr>
          <w:lang w:val="nl-BE"/>
        </w:rPr>
        <w:t>NOTE Domains are used to define the domain set and range set of attributes, operators and</w:t>
      </w:r>
    </w:p>
    <w:p w14:paraId="095225D8" w14:textId="77777777" w:rsidR="00E71ACF" w:rsidRDefault="00E71ACF" w:rsidP="00E71ACF">
      <w:pPr>
        <w:spacing w:after="0"/>
        <w:ind w:right="513" w:firstLine="712"/>
        <w:jc w:val="left"/>
      </w:pPr>
      <w:r w:rsidRPr="00557253">
        <w:rPr>
          <w:lang w:val="nl-BE"/>
        </w:rPr>
        <w:t>functions.</w:t>
      </w:r>
    </w:p>
    <w:p w14:paraId="69ABD57C" w14:textId="77777777" w:rsidR="00B21E31" w:rsidRDefault="00B21E31" w:rsidP="00224849">
      <w:pPr>
        <w:spacing w:after="0"/>
        <w:ind w:left="12" w:right="513" w:firstLine="708"/>
        <w:jc w:val="left"/>
      </w:pPr>
    </w:p>
    <w:p w14:paraId="1F07F4FC" w14:textId="77777777" w:rsidR="005D4EC1" w:rsidRDefault="005D4EC1" w:rsidP="00224849">
      <w:pPr>
        <w:spacing w:after="0"/>
        <w:ind w:left="12" w:right="513" w:firstLine="708"/>
        <w:jc w:val="left"/>
      </w:pPr>
    </w:p>
    <w:p w14:paraId="5F041C7A" w14:textId="3DC68DD5" w:rsidR="007D6405" w:rsidRPr="006E4026" w:rsidRDefault="00D51589" w:rsidP="007D6405">
      <w:pPr>
        <w:spacing w:after="0"/>
        <w:ind w:left="0" w:right="1549" w:firstLine="0"/>
        <w:jc w:val="left"/>
        <w:rPr>
          <w:b/>
        </w:rPr>
      </w:pPr>
      <w:r>
        <w:rPr>
          <w:b/>
        </w:rPr>
        <w:t>d</w:t>
      </w:r>
      <w:r w:rsidR="000C0DCE" w:rsidRPr="006E4026">
        <w:rPr>
          <w:b/>
        </w:rPr>
        <w:t>epth</w:t>
      </w:r>
      <w:r w:rsidR="00AC251D" w:rsidRPr="006E4026">
        <w:rPr>
          <w:b/>
        </w:rPr>
        <w:t xml:space="preserve"> </w:t>
      </w:r>
    </w:p>
    <w:p w14:paraId="49E38382" w14:textId="77777777" w:rsidR="006E4026" w:rsidRPr="006E4026" w:rsidRDefault="006E4026" w:rsidP="00224849">
      <w:pPr>
        <w:spacing w:after="0"/>
        <w:ind w:left="720" w:right="2957" w:firstLine="0"/>
        <w:jc w:val="left"/>
      </w:pPr>
      <w:r w:rsidRPr="006E4026">
        <w:t>the vertical distance from a given water level to the BOTTOM.</w:t>
      </w:r>
    </w:p>
    <w:p w14:paraId="54DC5A89" w14:textId="48ED7FBF" w:rsidR="009D512D" w:rsidRDefault="006E4026" w:rsidP="00224849">
      <w:pPr>
        <w:spacing w:after="0"/>
        <w:ind w:left="720" w:right="2957" w:firstLine="0"/>
        <w:jc w:val="left"/>
      </w:pPr>
      <w:r w:rsidRPr="006E4026">
        <w:t>[IHO: S-32</w:t>
      </w:r>
      <w:r w:rsidR="00F77548" w:rsidRPr="006E4026">
        <w:t>]</w:t>
      </w:r>
    </w:p>
    <w:p w14:paraId="44CE2F72" w14:textId="5F838FA5" w:rsidR="007D47B3" w:rsidRDefault="007D47B3" w:rsidP="00224849">
      <w:pPr>
        <w:spacing w:after="0"/>
        <w:ind w:right="2957"/>
        <w:jc w:val="left"/>
      </w:pPr>
    </w:p>
    <w:p w14:paraId="248A109D" w14:textId="77777777" w:rsidR="009D512D" w:rsidRDefault="00AC251D" w:rsidP="00224849">
      <w:pPr>
        <w:pStyle w:val="berschrift4"/>
        <w:spacing w:after="0"/>
        <w:ind w:left="7"/>
      </w:pPr>
      <w:r>
        <w:t xml:space="preserve">feature </w:t>
      </w:r>
    </w:p>
    <w:p w14:paraId="6FA3E172" w14:textId="5CC344E2" w:rsidR="005D4EC1" w:rsidRDefault="00AC251D" w:rsidP="00224849">
      <w:pPr>
        <w:spacing w:after="0"/>
        <w:ind w:left="720" w:right="6049" w:firstLine="0"/>
        <w:jc w:val="left"/>
      </w:pPr>
      <w:r>
        <w:t>abstraction of real world</w:t>
      </w:r>
      <w:r w:rsidR="005D4EC1">
        <w:t xml:space="preserve"> </w:t>
      </w:r>
      <w:r>
        <w:t xml:space="preserve">phenomena </w:t>
      </w:r>
    </w:p>
    <w:p w14:paraId="5FAC1E84" w14:textId="05E40EA3" w:rsidR="009D512D" w:rsidRDefault="00AC251D" w:rsidP="00224849">
      <w:pPr>
        <w:spacing w:after="0"/>
        <w:ind w:left="12" w:right="6854" w:firstLine="708"/>
        <w:jc w:val="left"/>
      </w:pPr>
      <w:r>
        <w:t xml:space="preserve">[ISO 19101] </w:t>
      </w:r>
    </w:p>
    <w:p w14:paraId="19123EDC" w14:textId="77777777" w:rsidR="005D4EC1" w:rsidRDefault="005D4EC1" w:rsidP="00224849">
      <w:pPr>
        <w:spacing w:after="0"/>
        <w:ind w:left="12" w:right="6854" w:firstLine="708"/>
        <w:jc w:val="left"/>
      </w:pPr>
    </w:p>
    <w:p w14:paraId="691B92BB" w14:textId="77777777" w:rsidR="009D512D" w:rsidRDefault="00AC251D" w:rsidP="00224849">
      <w:pPr>
        <w:spacing w:after="0"/>
        <w:ind w:left="720" w:right="513" w:firstLine="0"/>
        <w:jc w:val="left"/>
      </w:pPr>
      <w:r>
        <w:t xml:space="preserve">NOTE: A feature may occur as a type or an instance. Feature type or feature instance should be used when only one is meant. </w:t>
      </w:r>
    </w:p>
    <w:p w14:paraId="05583175" w14:textId="77777777" w:rsidR="005D4EC1" w:rsidRDefault="005D4EC1" w:rsidP="00224849">
      <w:pPr>
        <w:spacing w:after="0" w:line="241" w:lineRule="auto"/>
        <w:ind w:left="7" w:right="7843" w:hanging="10"/>
        <w:jc w:val="left"/>
        <w:rPr>
          <w:b/>
        </w:rPr>
      </w:pPr>
    </w:p>
    <w:p w14:paraId="4F431AD6" w14:textId="77777777" w:rsidR="005D4EC1" w:rsidRDefault="00AC251D" w:rsidP="00224849">
      <w:pPr>
        <w:spacing w:after="0" w:line="241" w:lineRule="auto"/>
        <w:ind w:left="7" w:right="7843" w:hanging="10"/>
        <w:jc w:val="left"/>
      </w:pPr>
      <w:r>
        <w:rPr>
          <w:b/>
        </w:rPr>
        <w:t>feature attribute</w:t>
      </w:r>
      <w:r>
        <w:t xml:space="preserve"> </w:t>
      </w:r>
    </w:p>
    <w:p w14:paraId="22FDEF89" w14:textId="77777777" w:rsidR="005D4EC1" w:rsidRDefault="005D4EC1" w:rsidP="00224849">
      <w:pPr>
        <w:spacing w:after="0" w:line="241" w:lineRule="auto"/>
        <w:ind w:left="7" w:right="7843" w:hanging="10"/>
        <w:jc w:val="left"/>
      </w:pPr>
    </w:p>
    <w:p w14:paraId="1DA593EB" w14:textId="77777777" w:rsidR="00E71ACF" w:rsidRDefault="00E71ACF" w:rsidP="00E71ACF">
      <w:pPr>
        <w:spacing w:after="0"/>
        <w:ind w:firstLine="712"/>
        <w:rPr>
          <w:lang w:val="nl-BE"/>
        </w:rPr>
      </w:pPr>
      <w:r w:rsidRPr="00824B73">
        <w:rPr>
          <w:lang w:val="nl-BE"/>
        </w:rPr>
        <w:t xml:space="preserve">characteristic of a feature </w:t>
      </w:r>
    </w:p>
    <w:p w14:paraId="1556FC7C" w14:textId="7780A778" w:rsidR="00E71ACF" w:rsidRDefault="00E71ACF" w:rsidP="00E71ACF">
      <w:pPr>
        <w:spacing w:after="0"/>
        <w:ind w:firstLine="712"/>
        <w:rPr>
          <w:lang w:val="nl-BE"/>
        </w:rPr>
      </w:pPr>
      <w:r w:rsidRPr="00824B73">
        <w:rPr>
          <w:lang w:val="nl-BE"/>
        </w:rPr>
        <w:t>[ISO 19101]</w:t>
      </w:r>
    </w:p>
    <w:p w14:paraId="4520E502" w14:textId="77777777" w:rsidR="00E71ACF" w:rsidRPr="00824B73" w:rsidRDefault="00E71ACF" w:rsidP="00E71ACF">
      <w:pPr>
        <w:spacing w:after="0"/>
        <w:ind w:firstLine="712"/>
        <w:rPr>
          <w:lang w:val="nl-BE"/>
        </w:rPr>
      </w:pPr>
    </w:p>
    <w:p w14:paraId="19FE4DE7" w14:textId="77777777" w:rsidR="00E71ACF" w:rsidRPr="00824B73" w:rsidRDefault="00E71ACF" w:rsidP="00E71ACF">
      <w:pPr>
        <w:spacing w:after="0"/>
        <w:ind w:firstLine="712"/>
        <w:rPr>
          <w:lang w:val="nl-BE"/>
        </w:rPr>
      </w:pPr>
      <w:r w:rsidRPr="00824B73">
        <w:rPr>
          <w:lang w:val="nl-BE"/>
        </w:rPr>
        <w:t>NOTE A feature attribute type has a name, a data type and a domain associated to it. A feature</w:t>
      </w:r>
    </w:p>
    <w:p w14:paraId="5B506E4C" w14:textId="1D48662E" w:rsidR="009D512D" w:rsidRDefault="00E71ACF" w:rsidP="00E71ACF">
      <w:pPr>
        <w:spacing w:after="0"/>
        <w:ind w:left="720" w:right="513" w:firstLine="0"/>
        <w:jc w:val="left"/>
      </w:pPr>
      <w:r w:rsidRPr="00824B73">
        <w:rPr>
          <w:lang w:val="nl-BE"/>
        </w:rPr>
        <w:t>attribute instance has an attribute value taken from the value domain of the feature attribute typ</w:t>
      </w:r>
      <w:r>
        <w:rPr>
          <w:lang w:val="nl-BE"/>
        </w:rPr>
        <w:t>e</w:t>
      </w:r>
      <w:r w:rsidR="00AC251D">
        <w:t xml:space="preserve"> </w:t>
      </w:r>
    </w:p>
    <w:p w14:paraId="01193BF5" w14:textId="77777777" w:rsidR="005D4EC1" w:rsidRDefault="005D4EC1" w:rsidP="00224849">
      <w:pPr>
        <w:pStyle w:val="berschrift4"/>
        <w:spacing w:after="0"/>
        <w:ind w:left="7"/>
      </w:pPr>
    </w:p>
    <w:p w14:paraId="37A4382B" w14:textId="352C572D" w:rsidR="009D512D" w:rsidRDefault="00AC251D" w:rsidP="00224849">
      <w:pPr>
        <w:pStyle w:val="berschrift4"/>
        <w:spacing w:after="0"/>
        <w:ind w:left="7"/>
      </w:pPr>
      <w:r>
        <w:t xml:space="preserve">function </w:t>
      </w:r>
    </w:p>
    <w:p w14:paraId="584B4055" w14:textId="77777777" w:rsidR="00FE532B" w:rsidRDefault="00FE532B" w:rsidP="00224849">
      <w:pPr>
        <w:spacing w:after="0"/>
        <w:ind w:left="12" w:right="513"/>
        <w:jc w:val="left"/>
      </w:pPr>
    </w:p>
    <w:p w14:paraId="5CEB0B17" w14:textId="77777777" w:rsidR="00FE532B" w:rsidRDefault="00AC251D" w:rsidP="00224849">
      <w:pPr>
        <w:spacing w:after="0"/>
        <w:ind w:left="720" w:right="513" w:firstLine="0"/>
        <w:jc w:val="left"/>
      </w:pPr>
      <w:r>
        <w:t xml:space="preserve">rule that associates each element from a </w:t>
      </w:r>
      <w:r>
        <w:rPr>
          <w:b/>
        </w:rPr>
        <w:t xml:space="preserve">domain </w:t>
      </w:r>
      <w:r>
        <w:t xml:space="preserve">(source, or domain of the function) to a unique element in another domain (target, co-domain, or </w:t>
      </w:r>
      <w:r>
        <w:rPr>
          <w:b/>
        </w:rPr>
        <w:t>range</w:t>
      </w:r>
      <w:r>
        <w:t xml:space="preserve">) </w:t>
      </w:r>
    </w:p>
    <w:p w14:paraId="320BAC4E" w14:textId="210F2429" w:rsidR="009D512D" w:rsidRDefault="00AC251D" w:rsidP="00224849">
      <w:pPr>
        <w:spacing w:after="0"/>
        <w:ind w:left="720" w:right="513" w:firstLine="0"/>
        <w:jc w:val="left"/>
      </w:pPr>
      <w:r>
        <w:t xml:space="preserve">[ISO 19107] </w:t>
      </w:r>
    </w:p>
    <w:p w14:paraId="429093A8" w14:textId="77777777" w:rsidR="00FE532B" w:rsidRDefault="00FE532B" w:rsidP="00224849">
      <w:pPr>
        <w:spacing w:after="0"/>
        <w:ind w:left="12" w:right="513"/>
        <w:jc w:val="left"/>
      </w:pPr>
    </w:p>
    <w:p w14:paraId="04DDE848" w14:textId="63F17E8B" w:rsidR="009D512D" w:rsidRDefault="00AC251D" w:rsidP="00224849">
      <w:pPr>
        <w:spacing w:after="0"/>
        <w:ind w:left="12" w:right="513" w:firstLine="708"/>
        <w:jc w:val="left"/>
      </w:pPr>
      <w:r>
        <w:t xml:space="preserve">NOTE: The range is defined by another domain. </w:t>
      </w:r>
    </w:p>
    <w:p w14:paraId="4DDAEB7A" w14:textId="77777777" w:rsidR="00FE532B" w:rsidRDefault="00FE532B" w:rsidP="00224849">
      <w:pPr>
        <w:pStyle w:val="berschrift4"/>
        <w:spacing w:after="0"/>
        <w:ind w:left="7"/>
      </w:pPr>
    </w:p>
    <w:p w14:paraId="5024D19F" w14:textId="144C4AB6" w:rsidR="009D512D" w:rsidRDefault="00AC251D" w:rsidP="00224849">
      <w:pPr>
        <w:pStyle w:val="berschrift4"/>
        <w:spacing w:after="0"/>
        <w:ind w:left="7"/>
      </w:pPr>
      <w:r>
        <w:t xml:space="preserve">geometric object </w:t>
      </w:r>
    </w:p>
    <w:p w14:paraId="3A627CF6" w14:textId="77777777" w:rsidR="00FE532B" w:rsidRDefault="00FE532B" w:rsidP="00224849">
      <w:pPr>
        <w:spacing w:after="0"/>
        <w:ind w:left="12" w:right="5500"/>
        <w:jc w:val="left"/>
      </w:pPr>
    </w:p>
    <w:p w14:paraId="56A520D9" w14:textId="77777777" w:rsidR="00FE532B" w:rsidRDefault="00AC251D" w:rsidP="00224849">
      <w:pPr>
        <w:spacing w:after="0"/>
        <w:ind w:left="12" w:right="4339" w:firstLine="708"/>
        <w:jc w:val="left"/>
      </w:pPr>
      <w:r>
        <w:t xml:space="preserve">spatial object representing a set of </w:t>
      </w:r>
      <w:r>
        <w:rPr>
          <w:b/>
        </w:rPr>
        <w:t>direct positions</w:t>
      </w:r>
      <w:r>
        <w:t xml:space="preserve"> </w:t>
      </w:r>
    </w:p>
    <w:p w14:paraId="2F8A94D5" w14:textId="10ACF7A5" w:rsidR="009D512D" w:rsidRDefault="00AC251D" w:rsidP="00224849">
      <w:pPr>
        <w:spacing w:after="0"/>
        <w:ind w:left="12" w:right="4339" w:firstLine="708"/>
        <w:jc w:val="left"/>
      </w:pPr>
      <w:r>
        <w:t xml:space="preserve">[ISO 19107] </w:t>
      </w:r>
    </w:p>
    <w:p w14:paraId="5A645B37" w14:textId="77777777" w:rsidR="00FE532B" w:rsidRDefault="00FE532B" w:rsidP="00224849">
      <w:pPr>
        <w:spacing w:after="0"/>
        <w:ind w:left="12" w:right="513"/>
        <w:jc w:val="left"/>
      </w:pPr>
    </w:p>
    <w:p w14:paraId="727C8193" w14:textId="0F877370" w:rsidR="009D512D" w:rsidRDefault="00AC251D" w:rsidP="00224849">
      <w:pPr>
        <w:spacing w:after="0"/>
        <w:ind w:left="720" w:right="513"/>
        <w:jc w:val="left"/>
      </w:pPr>
      <w:r>
        <w:t xml:space="preserve">NOTE: A geometric object consists of a </w:t>
      </w:r>
      <w:r>
        <w:rPr>
          <w:b/>
        </w:rPr>
        <w:t>geometric primitive</w:t>
      </w:r>
      <w:r>
        <w:t xml:space="preserve">, a collection of geometric primitives, or a geometric complex treated as a single entity. A geometric object may be the spatial characteristics of an object such as a </w:t>
      </w:r>
      <w:r>
        <w:rPr>
          <w:b/>
        </w:rPr>
        <w:t xml:space="preserve">feature </w:t>
      </w:r>
      <w:r>
        <w:t xml:space="preserve">or a significant part of a feature </w:t>
      </w:r>
    </w:p>
    <w:p w14:paraId="375F26E3" w14:textId="77777777" w:rsidR="00FE532B" w:rsidRDefault="00FE532B" w:rsidP="00224849">
      <w:pPr>
        <w:pStyle w:val="berschrift4"/>
        <w:spacing w:after="0"/>
        <w:ind w:left="7"/>
      </w:pPr>
    </w:p>
    <w:p w14:paraId="2D83C835" w14:textId="48B3DE2C" w:rsidR="009D512D" w:rsidRDefault="00AC251D" w:rsidP="00224849">
      <w:pPr>
        <w:pStyle w:val="berschrift4"/>
        <w:spacing w:after="0"/>
        <w:ind w:left="7"/>
      </w:pPr>
      <w:r>
        <w:t xml:space="preserve">grid </w:t>
      </w:r>
    </w:p>
    <w:p w14:paraId="0D11C86C" w14:textId="77777777" w:rsidR="00FE532B" w:rsidRDefault="00FE532B" w:rsidP="00224849">
      <w:pPr>
        <w:spacing w:after="0"/>
        <w:ind w:left="720" w:right="513" w:firstLine="0"/>
        <w:jc w:val="left"/>
      </w:pPr>
    </w:p>
    <w:p w14:paraId="711DFC87" w14:textId="77777777" w:rsidR="00FE532B" w:rsidRDefault="00AC251D" w:rsidP="00224849">
      <w:pPr>
        <w:spacing w:after="0"/>
        <w:ind w:left="720" w:right="513" w:firstLine="0"/>
        <w:jc w:val="left"/>
      </w:pPr>
      <w:r>
        <w:t xml:space="preserve">network composed of two or more sets of curves in which the members of each set intersect the members of the other sets in a systematic way </w:t>
      </w:r>
    </w:p>
    <w:p w14:paraId="33A470FF" w14:textId="466378CC" w:rsidR="009D512D" w:rsidRDefault="00AC251D" w:rsidP="00224849">
      <w:pPr>
        <w:spacing w:after="0"/>
        <w:ind w:left="720" w:right="513" w:firstLine="0"/>
        <w:jc w:val="left"/>
      </w:pPr>
      <w:r>
        <w:t xml:space="preserve">[ISO 19123] </w:t>
      </w:r>
    </w:p>
    <w:p w14:paraId="715DB712" w14:textId="77777777" w:rsidR="00FE532B" w:rsidRDefault="00FE532B" w:rsidP="00224849">
      <w:pPr>
        <w:spacing w:after="0"/>
        <w:ind w:left="720" w:right="513"/>
        <w:jc w:val="left"/>
      </w:pPr>
    </w:p>
    <w:p w14:paraId="468FB503" w14:textId="0B69B552" w:rsidR="009D512D" w:rsidRDefault="00AC251D" w:rsidP="00224849">
      <w:pPr>
        <w:spacing w:after="0"/>
        <w:ind w:left="720" w:right="513"/>
        <w:jc w:val="left"/>
      </w:pPr>
      <w:r>
        <w:t xml:space="preserve">NOTE: The curves partition a space into grid cells. </w:t>
      </w:r>
    </w:p>
    <w:p w14:paraId="166B962E" w14:textId="77777777" w:rsidR="00FE532B" w:rsidRDefault="00FE532B" w:rsidP="00224849">
      <w:pPr>
        <w:pStyle w:val="berschrift4"/>
        <w:spacing w:after="0"/>
        <w:ind w:left="7"/>
      </w:pPr>
    </w:p>
    <w:p w14:paraId="12200DC8" w14:textId="7BB2D393" w:rsidR="009D512D" w:rsidRDefault="00AC251D" w:rsidP="00224849">
      <w:pPr>
        <w:pStyle w:val="berschrift4"/>
        <w:spacing w:after="0"/>
        <w:ind w:left="7"/>
      </w:pPr>
      <w:r>
        <w:t xml:space="preserve">grid point </w:t>
      </w:r>
    </w:p>
    <w:p w14:paraId="15A269B6" w14:textId="77777777" w:rsidR="00483095" w:rsidRDefault="00483095" w:rsidP="00224849">
      <w:pPr>
        <w:spacing w:after="0"/>
        <w:ind w:left="12" w:right="4533"/>
        <w:jc w:val="left"/>
      </w:pPr>
    </w:p>
    <w:p w14:paraId="10321D19" w14:textId="77777777" w:rsidR="00483095" w:rsidRDefault="00AC251D" w:rsidP="00224849">
      <w:pPr>
        <w:spacing w:after="0"/>
        <w:ind w:left="12" w:right="3259" w:firstLine="708"/>
        <w:jc w:val="left"/>
      </w:pPr>
      <w:r>
        <w:t xml:space="preserve">point located at the intersection of two or more curves in a </w:t>
      </w:r>
      <w:r>
        <w:rPr>
          <w:b/>
        </w:rPr>
        <w:t>grid</w:t>
      </w:r>
      <w:r>
        <w:t xml:space="preserve"> </w:t>
      </w:r>
    </w:p>
    <w:p w14:paraId="72BD7563" w14:textId="713EC5AB" w:rsidR="009D512D" w:rsidRDefault="00AC251D" w:rsidP="00224849">
      <w:pPr>
        <w:spacing w:after="0"/>
        <w:ind w:left="12" w:right="3259" w:firstLine="708"/>
        <w:jc w:val="left"/>
      </w:pPr>
      <w:r>
        <w:t xml:space="preserve">[ISO 19123] </w:t>
      </w:r>
    </w:p>
    <w:p w14:paraId="4F7F1213" w14:textId="77777777" w:rsidR="00483095" w:rsidRDefault="00483095" w:rsidP="00224849">
      <w:pPr>
        <w:pStyle w:val="berschrift4"/>
        <w:spacing w:after="0"/>
        <w:ind w:left="7"/>
      </w:pPr>
    </w:p>
    <w:p w14:paraId="694D5EF5" w14:textId="7017E0A9" w:rsidR="009D512D" w:rsidRDefault="003A2A11" w:rsidP="00224849">
      <w:pPr>
        <w:pStyle w:val="berschrift4"/>
        <w:spacing w:after="0" w:line="240" w:lineRule="auto"/>
        <w:ind w:left="7"/>
      </w:pPr>
      <w:r>
        <w:t>Li</w:t>
      </w:r>
      <w:r w:rsidR="00AC251D">
        <w:t xml:space="preserve">DAR </w:t>
      </w:r>
    </w:p>
    <w:p w14:paraId="1AC30CBC" w14:textId="5C81FEDC" w:rsidR="00483095" w:rsidRDefault="00AC251D" w:rsidP="00224849">
      <w:pPr>
        <w:spacing w:after="0" w:line="240" w:lineRule="auto"/>
        <w:ind w:left="720" w:right="1909" w:firstLine="0"/>
        <w:jc w:val="left"/>
      </w:pPr>
      <w:r>
        <w:t xml:space="preserve">an optical remote sensing technique that uses a laser pulse to determine distance </w:t>
      </w:r>
    </w:p>
    <w:p w14:paraId="021B373C" w14:textId="77777777" w:rsidR="00B13ACC" w:rsidRDefault="00B13ACC" w:rsidP="00224849">
      <w:pPr>
        <w:spacing w:after="0" w:line="240" w:lineRule="auto"/>
        <w:ind w:left="720" w:right="1909" w:firstLine="0"/>
        <w:jc w:val="left"/>
      </w:pPr>
    </w:p>
    <w:p w14:paraId="5840D0EB" w14:textId="0981F41C" w:rsidR="009D512D" w:rsidRDefault="003A2A11" w:rsidP="00224849">
      <w:pPr>
        <w:spacing w:after="0" w:line="240" w:lineRule="auto"/>
        <w:ind w:left="720" w:right="2657" w:firstLine="0"/>
        <w:jc w:val="left"/>
      </w:pPr>
      <w:r>
        <w:t>NOTE: Li</w:t>
      </w:r>
      <w:r w:rsidR="00AC251D">
        <w:t xml:space="preserve">DAR may be used to determine depth in shallow water areas. </w:t>
      </w:r>
    </w:p>
    <w:p w14:paraId="3ACB95FA" w14:textId="77777777" w:rsidR="00001101" w:rsidRDefault="00001101" w:rsidP="00224849">
      <w:pPr>
        <w:pStyle w:val="berschrift4"/>
        <w:spacing w:after="0"/>
        <w:ind w:left="7"/>
      </w:pPr>
    </w:p>
    <w:p w14:paraId="499BA123" w14:textId="63C5EABF" w:rsidR="009D512D" w:rsidRDefault="00AC251D" w:rsidP="00224849">
      <w:pPr>
        <w:pStyle w:val="berschrift4"/>
        <w:spacing w:after="0"/>
        <w:ind w:left="7"/>
      </w:pPr>
      <w:r>
        <w:t xml:space="preserve">navigation surface </w:t>
      </w:r>
    </w:p>
    <w:p w14:paraId="03B8D619" w14:textId="77777777" w:rsidR="00001101" w:rsidRDefault="00001101" w:rsidP="00224849">
      <w:pPr>
        <w:spacing w:after="0"/>
        <w:ind w:left="12" w:right="0"/>
        <w:jc w:val="left"/>
      </w:pPr>
    </w:p>
    <w:p w14:paraId="7281866A" w14:textId="3DA7E319" w:rsidR="009D512D" w:rsidRDefault="003B22E5" w:rsidP="00224849">
      <w:pPr>
        <w:spacing w:after="0"/>
        <w:ind w:left="720" w:right="0" w:firstLine="0"/>
        <w:jc w:val="left"/>
      </w:pPr>
      <w:r>
        <w:t>a coverage</w:t>
      </w:r>
      <w:r w:rsidR="00AC251D">
        <w:t xml:space="preserve"> representing the bathymetry and associated uncertainty with the methods by which those objects can be manipulated, combined and used for a number of tasks, certified for safety of navigation </w:t>
      </w:r>
    </w:p>
    <w:p w14:paraId="56CF2E66" w14:textId="77777777" w:rsidR="00001101" w:rsidRDefault="00001101" w:rsidP="00224849">
      <w:pPr>
        <w:spacing w:after="0"/>
        <w:ind w:left="175" w:right="513" w:firstLine="545"/>
        <w:jc w:val="left"/>
      </w:pPr>
    </w:p>
    <w:p w14:paraId="405F4174" w14:textId="77777777" w:rsidR="009D512D" w:rsidRDefault="00AC251D" w:rsidP="00224849">
      <w:pPr>
        <w:spacing w:after="0"/>
        <w:ind w:left="12" w:right="8884"/>
        <w:jc w:val="left"/>
      </w:pPr>
      <w:r>
        <w:rPr>
          <w:b/>
        </w:rPr>
        <w:t xml:space="preserve">range </w:t>
      </w:r>
      <w:r>
        <w:t xml:space="preserve">&lt;coverage&gt; </w:t>
      </w:r>
    </w:p>
    <w:p w14:paraId="1C5C1B44" w14:textId="77777777" w:rsidR="00001101" w:rsidRDefault="00001101" w:rsidP="00224849">
      <w:pPr>
        <w:spacing w:after="0"/>
        <w:ind w:left="12" w:right="513"/>
        <w:jc w:val="left"/>
      </w:pPr>
    </w:p>
    <w:p w14:paraId="215ECE7E" w14:textId="71F69918" w:rsidR="009D512D" w:rsidRDefault="00AC251D" w:rsidP="00224849">
      <w:pPr>
        <w:spacing w:after="0"/>
        <w:ind w:left="12" w:right="513" w:firstLine="708"/>
        <w:jc w:val="left"/>
      </w:pPr>
      <w:r>
        <w:t xml:space="preserve">set of values associated by a </w:t>
      </w:r>
      <w:r>
        <w:rPr>
          <w:b/>
        </w:rPr>
        <w:t xml:space="preserve">function </w:t>
      </w:r>
      <w:r>
        <w:t xml:space="preserve">with the elements of the </w:t>
      </w:r>
      <w:r>
        <w:rPr>
          <w:b/>
        </w:rPr>
        <w:t xml:space="preserve">spatiotemporal domain </w:t>
      </w:r>
      <w:r>
        <w:t xml:space="preserve">of a </w:t>
      </w:r>
      <w:r>
        <w:rPr>
          <w:b/>
        </w:rPr>
        <w:t>coverage</w:t>
      </w:r>
      <w:r>
        <w:t xml:space="preserve"> </w:t>
      </w:r>
    </w:p>
    <w:p w14:paraId="5BEAC9D3" w14:textId="67AC0473" w:rsidR="00001101" w:rsidRDefault="00AC251D" w:rsidP="002B3C57">
      <w:pPr>
        <w:tabs>
          <w:tab w:val="center" w:pos="5378"/>
        </w:tabs>
        <w:spacing w:after="0"/>
        <w:ind w:left="12" w:right="513" w:firstLine="708"/>
        <w:jc w:val="left"/>
      </w:pPr>
      <w:r>
        <w:t>[ISO 19123]</w:t>
      </w:r>
      <w:r w:rsidR="002B3C57">
        <w:tab/>
      </w:r>
    </w:p>
    <w:p w14:paraId="4D2478F6" w14:textId="0DB10A74" w:rsidR="009D512D" w:rsidRDefault="00AC251D" w:rsidP="00224849">
      <w:pPr>
        <w:spacing w:after="0"/>
        <w:ind w:left="12" w:right="513" w:firstLine="708"/>
        <w:jc w:val="left"/>
      </w:pPr>
      <w:r>
        <w:t xml:space="preserve"> </w:t>
      </w:r>
    </w:p>
    <w:p w14:paraId="0DB8EA22" w14:textId="77777777" w:rsidR="00001101" w:rsidRDefault="00AC251D" w:rsidP="00224849">
      <w:pPr>
        <w:spacing w:after="0" w:line="240" w:lineRule="auto"/>
        <w:ind w:left="7" w:right="4277" w:hanging="10"/>
        <w:jc w:val="left"/>
        <w:rPr>
          <w:b/>
        </w:rPr>
      </w:pPr>
      <w:r>
        <w:rPr>
          <w:b/>
        </w:rPr>
        <w:t xml:space="preserve">record </w:t>
      </w:r>
    </w:p>
    <w:p w14:paraId="111ABBA5" w14:textId="77777777" w:rsidR="00001101" w:rsidRDefault="00001101" w:rsidP="00224849">
      <w:pPr>
        <w:spacing w:after="0" w:line="240" w:lineRule="auto"/>
        <w:ind w:left="720" w:right="4277" w:firstLine="0"/>
        <w:jc w:val="left"/>
        <w:rPr>
          <w:szCs w:val="20"/>
        </w:rPr>
      </w:pPr>
    </w:p>
    <w:p w14:paraId="15FAD85F" w14:textId="26D33EBE" w:rsidR="00001101" w:rsidRPr="00224849" w:rsidRDefault="00AC251D" w:rsidP="00224849">
      <w:pPr>
        <w:spacing w:after="0" w:line="240" w:lineRule="auto"/>
        <w:ind w:left="720" w:right="4277" w:firstLine="0"/>
        <w:jc w:val="left"/>
        <w:rPr>
          <w:szCs w:val="20"/>
        </w:rPr>
      </w:pPr>
      <w:r w:rsidRPr="00224849">
        <w:rPr>
          <w:szCs w:val="20"/>
        </w:rPr>
        <w:t xml:space="preserve">finite, named collection of related items (objects or values) [ISO 19107] </w:t>
      </w:r>
    </w:p>
    <w:p w14:paraId="57C3E498" w14:textId="77777777" w:rsidR="00001101" w:rsidRPr="00224849" w:rsidRDefault="00001101" w:rsidP="00224849">
      <w:pPr>
        <w:spacing w:after="0" w:line="304" w:lineRule="auto"/>
        <w:ind w:left="720" w:right="4277" w:firstLine="0"/>
        <w:jc w:val="left"/>
        <w:rPr>
          <w:szCs w:val="20"/>
        </w:rPr>
      </w:pPr>
    </w:p>
    <w:p w14:paraId="0B415042" w14:textId="204D7D12" w:rsidR="009D512D" w:rsidRPr="00224849" w:rsidRDefault="00AC251D" w:rsidP="00224849">
      <w:pPr>
        <w:spacing w:after="0" w:line="304" w:lineRule="auto"/>
        <w:ind w:left="720" w:right="4277" w:firstLine="0"/>
        <w:jc w:val="left"/>
        <w:rPr>
          <w:szCs w:val="20"/>
        </w:rPr>
      </w:pPr>
      <w:r w:rsidRPr="00224849">
        <w:rPr>
          <w:szCs w:val="20"/>
        </w:rPr>
        <w:t xml:space="preserve">NOTE: Logically, a record is a set of pairs &lt;name, item &gt;. </w:t>
      </w:r>
    </w:p>
    <w:p w14:paraId="63B0B41D" w14:textId="77777777" w:rsidR="009D512D" w:rsidRDefault="00AC251D" w:rsidP="00224849">
      <w:pPr>
        <w:pStyle w:val="berschrift4"/>
        <w:spacing w:after="0"/>
        <w:ind w:left="7"/>
      </w:pPr>
      <w:r>
        <w:t xml:space="preserve">rectified grid </w:t>
      </w:r>
    </w:p>
    <w:p w14:paraId="55C3D37B" w14:textId="77777777" w:rsidR="00AE3E69" w:rsidRDefault="00AE3E69" w:rsidP="00224849">
      <w:pPr>
        <w:spacing w:after="0"/>
        <w:ind w:left="12" w:right="513"/>
        <w:jc w:val="left"/>
        <w:rPr>
          <w:b/>
        </w:rPr>
      </w:pPr>
    </w:p>
    <w:p w14:paraId="26C749B7" w14:textId="77777777" w:rsidR="00AE3E69" w:rsidRDefault="00AC251D" w:rsidP="00224849">
      <w:pPr>
        <w:spacing w:after="0"/>
        <w:ind w:left="720" w:right="513" w:firstLine="0"/>
        <w:jc w:val="left"/>
      </w:pPr>
      <w:r>
        <w:rPr>
          <w:b/>
        </w:rPr>
        <w:t xml:space="preserve">grid </w:t>
      </w:r>
      <w:r>
        <w:t xml:space="preserve">for which there is a linear relationship between the </w:t>
      </w:r>
      <w:r>
        <w:rPr>
          <w:b/>
        </w:rPr>
        <w:t xml:space="preserve">grid coordinates </w:t>
      </w:r>
      <w:r>
        <w:t xml:space="preserve">and the coordinates of an external </w:t>
      </w:r>
      <w:r>
        <w:rPr>
          <w:b/>
        </w:rPr>
        <w:t>coordinate reference system</w:t>
      </w:r>
      <w:r>
        <w:t xml:space="preserve"> </w:t>
      </w:r>
    </w:p>
    <w:p w14:paraId="0CFAA8F6" w14:textId="68EB5275" w:rsidR="009D512D" w:rsidRDefault="00AC251D" w:rsidP="00224849">
      <w:pPr>
        <w:spacing w:after="0"/>
        <w:ind w:left="720" w:right="513" w:firstLine="0"/>
        <w:jc w:val="left"/>
      </w:pPr>
      <w:r>
        <w:t xml:space="preserve">[ISO 19123] </w:t>
      </w:r>
    </w:p>
    <w:p w14:paraId="524814E7" w14:textId="77777777" w:rsidR="00AE3E69" w:rsidRDefault="00AE3E69" w:rsidP="00224849">
      <w:pPr>
        <w:spacing w:after="0"/>
        <w:ind w:left="12" w:right="513"/>
        <w:jc w:val="left"/>
      </w:pPr>
    </w:p>
    <w:p w14:paraId="0730927A" w14:textId="74D609EF" w:rsidR="009D512D" w:rsidRDefault="00AC251D" w:rsidP="00224849">
      <w:pPr>
        <w:spacing w:after="0"/>
        <w:ind w:left="720" w:right="513" w:firstLine="0"/>
        <w:jc w:val="left"/>
      </w:pPr>
      <w:r>
        <w:t xml:space="preserve">NOTE: If the coordinate reference system is related to the earth by a datum, the grid is a georectified grid. </w:t>
      </w:r>
    </w:p>
    <w:p w14:paraId="79DF5862" w14:textId="77777777" w:rsidR="00AE3E69" w:rsidRDefault="00AE3E69" w:rsidP="00224849">
      <w:pPr>
        <w:pStyle w:val="berschrift4"/>
        <w:spacing w:after="0"/>
        <w:ind w:left="7"/>
      </w:pPr>
    </w:p>
    <w:p w14:paraId="6D701321" w14:textId="1D810667" w:rsidR="009D512D" w:rsidRDefault="00AC251D" w:rsidP="00224849">
      <w:pPr>
        <w:pStyle w:val="berschrift4"/>
        <w:spacing w:after="0"/>
        <w:ind w:left="7"/>
      </w:pPr>
      <w:r>
        <w:t xml:space="preserve">referenceable grid </w:t>
      </w:r>
    </w:p>
    <w:p w14:paraId="2AF1AB94" w14:textId="77777777" w:rsidR="00AE3E69" w:rsidRDefault="00AE3E69" w:rsidP="00224849">
      <w:pPr>
        <w:spacing w:after="0" w:line="241" w:lineRule="auto"/>
        <w:ind w:left="7" w:right="500" w:hanging="10"/>
        <w:jc w:val="left"/>
        <w:rPr>
          <w:b/>
        </w:rPr>
      </w:pPr>
    </w:p>
    <w:p w14:paraId="10A6544D" w14:textId="77777777" w:rsidR="00AE3E69" w:rsidRDefault="00AC251D" w:rsidP="00224849">
      <w:pPr>
        <w:spacing w:after="0" w:line="241" w:lineRule="auto"/>
        <w:ind w:left="720" w:right="500" w:firstLine="0"/>
        <w:jc w:val="left"/>
      </w:pPr>
      <w:r>
        <w:rPr>
          <w:b/>
        </w:rPr>
        <w:t xml:space="preserve">grid </w:t>
      </w:r>
      <w:r>
        <w:t>associated with a transformation that can be used to convert grid coordinate values to values of</w:t>
      </w:r>
      <w:r>
        <w:rPr>
          <w:b/>
        </w:rPr>
        <w:t xml:space="preserve"> coordinates </w:t>
      </w:r>
      <w:r>
        <w:t xml:space="preserve">referenced to an </w:t>
      </w:r>
      <w:r>
        <w:rPr>
          <w:b/>
        </w:rPr>
        <w:t>external coordinate reference system</w:t>
      </w:r>
      <w:r>
        <w:t xml:space="preserve"> </w:t>
      </w:r>
    </w:p>
    <w:p w14:paraId="7F9ADDC2" w14:textId="5F09A907" w:rsidR="009D512D" w:rsidRDefault="00AC251D" w:rsidP="00224849">
      <w:pPr>
        <w:spacing w:after="0" w:line="241" w:lineRule="auto"/>
        <w:ind w:left="720" w:right="500" w:firstLine="0"/>
        <w:jc w:val="left"/>
      </w:pPr>
      <w:r>
        <w:t xml:space="preserve">[ISO 19123] </w:t>
      </w:r>
    </w:p>
    <w:p w14:paraId="6BED1C47" w14:textId="77777777" w:rsidR="00AE3E69" w:rsidRDefault="00AE3E69" w:rsidP="00224849">
      <w:pPr>
        <w:spacing w:after="0" w:line="252" w:lineRule="auto"/>
        <w:ind w:left="7" w:right="0" w:hanging="10"/>
        <w:jc w:val="left"/>
        <w:rPr>
          <w:b/>
        </w:rPr>
      </w:pPr>
    </w:p>
    <w:p w14:paraId="733A5695" w14:textId="3B31433C" w:rsidR="009D512D" w:rsidRDefault="00AC251D" w:rsidP="00224849">
      <w:pPr>
        <w:spacing w:after="0" w:line="252" w:lineRule="auto"/>
        <w:ind w:left="7" w:right="0" w:hanging="10"/>
        <w:jc w:val="left"/>
      </w:pPr>
      <w:r>
        <w:rPr>
          <w:b/>
        </w:rPr>
        <w:t xml:space="preserve">SONAR </w:t>
      </w:r>
    </w:p>
    <w:p w14:paraId="67BC8E66" w14:textId="77777777" w:rsidR="00AE3E69" w:rsidRDefault="00AE3E69" w:rsidP="00224849">
      <w:pPr>
        <w:spacing w:after="0"/>
        <w:ind w:left="12" w:right="513"/>
        <w:jc w:val="left"/>
      </w:pPr>
    </w:p>
    <w:p w14:paraId="20187CC1" w14:textId="1BBE1F1E" w:rsidR="009D512D" w:rsidRDefault="00AC251D" w:rsidP="00224849">
      <w:pPr>
        <w:spacing w:after="0"/>
        <w:ind w:left="720" w:right="513" w:firstLine="0"/>
        <w:jc w:val="left"/>
      </w:pPr>
      <w:r>
        <w:t xml:space="preserve">a technique that uses sound propagation through water to determine distance, primarily </w:t>
      </w:r>
      <w:r>
        <w:rPr>
          <w:b/>
        </w:rPr>
        <w:t>depth</w:t>
      </w:r>
      <w:r>
        <w:t xml:space="preserve"> measurement </w:t>
      </w:r>
    </w:p>
    <w:p w14:paraId="4CD444D9" w14:textId="77777777" w:rsidR="00AE3E69" w:rsidRDefault="00AE3E69" w:rsidP="00224849">
      <w:pPr>
        <w:pStyle w:val="berschrift4"/>
        <w:spacing w:after="0"/>
        <w:ind w:left="7"/>
      </w:pPr>
    </w:p>
    <w:p w14:paraId="6983C1D5" w14:textId="4A367FB9" w:rsidR="00AE3E69" w:rsidRDefault="00AC251D" w:rsidP="00224849">
      <w:pPr>
        <w:pStyle w:val="berschrift4"/>
        <w:spacing w:after="0"/>
        <w:ind w:left="7"/>
        <w:rPr>
          <w:b w:val="0"/>
        </w:rPr>
      </w:pPr>
      <w:r>
        <w:t xml:space="preserve">spatiotemporal domain </w:t>
      </w:r>
      <w:r w:rsidRPr="00224849">
        <w:rPr>
          <w:b w:val="0"/>
        </w:rPr>
        <w:t>&lt;coverage&gt;</w:t>
      </w:r>
    </w:p>
    <w:p w14:paraId="745EF1F8" w14:textId="29B395BA" w:rsidR="009D512D" w:rsidRDefault="00AC251D" w:rsidP="00224849">
      <w:pPr>
        <w:pStyle w:val="berschrift4"/>
        <w:spacing w:after="0"/>
        <w:ind w:left="7"/>
      </w:pPr>
      <w:r>
        <w:t xml:space="preserve"> </w:t>
      </w:r>
    </w:p>
    <w:p w14:paraId="131EB51C" w14:textId="77777777" w:rsidR="00AE3E69" w:rsidRDefault="00AC251D" w:rsidP="00224849">
      <w:pPr>
        <w:spacing w:after="0"/>
        <w:ind w:left="720" w:right="199" w:firstLine="0"/>
        <w:jc w:val="left"/>
      </w:pPr>
      <w:r>
        <w:rPr>
          <w:b/>
        </w:rPr>
        <w:t xml:space="preserve">domain </w:t>
      </w:r>
      <w:r>
        <w:t xml:space="preserve">composed of </w:t>
      </w:r>
      <w:r>
        <w:rPr>
          <w:b/>
        </w:rPr>
        <w:t xml:space="preserve">geometric objects </w:t>
      </w:r>
      <w:r>
        <w:t xml:space="preserve">described in terms of spatial and/or temporal </w:t>
      </w:r>
      <w:r>
        <w:rPr>
          <w:b/>
        </w:rPr>
        <w:t>coordinates</w:t>
      </w:r>
      <w:r>
        <w:t xml:space="preserve"> </w:t>
      </w:r>
    </w:p>
    <w:p w14:paraId="7975AEC0" w14:textId="07AD017C" w:rsidR="009D512D" w:rsidRDefault="00AC251D" w:rsidP="00224849">
      <w:pPr>
        <w:spacing w:after="0"/>
        <w:ind w:left="720" w:right="1230" w:firstLine="0"/>
        <w:jc w:val="left"/>
      </w:pPr>
      <w:r>
        <w:t xml:space="preserve">[ISO 19123] </w:t>
      </w:r>
    </w:p>
    <w:p w14:paraId="19AFF78B" w14:textId="77777777" w:rsidR="00AE3E69" w:rsidRDefault="00AE3E69" w:rsidP="00224849">
      <w:pPr>
        <w:spacing w:after="0"/>
        <w:ind w:left="12" w:right="513"/>
        <w:jc w:val="left"/>
      </w:pPr>
    </w:p>
    <w:p w14:paraId="32BDFF1A" w14:textId="747077C7" w:rsidR="009D512D" w:rsidRDefault="00AC251D" w:rsidP="00224849">
      <w:pPr>
        <w:spacing w:after="0"/>
        <w:ind w:left="720" w:right="513" w:firstLine="0"/>
        <w:jc w:val="left"/>
      </w:pPr>
      <w:r>
        <w:t xml:space="preserve">NOTE: The spatiotemporal domain of a </w:t>
      </w:r>
      <w:r>
        <w:rPr>
          <w:b/>
        </w:rPr>
        <w:t xml:space="preserve">continuous coverage </w:t>
      </w:r>
      <w:r>
        <w:t xml:space="preserve">consists of a set of </w:t>
      </w:r>
      <w:r>
        <w:rPr>
          <w:b/>
        </w:rPr>
        <w:t xml:space="preserve">direct positions </w:t>
      </w:r>
      <w:r>
        <w:t xml:space="preserve">defined in relation to a collection of geometric objects. </w:t>
      </w:r>
    </w:p>
    <w:p w14:paraId="279E781A" w14:textId="77777777" w:rsidR="00AE3E69" w:rsidRDefault="00AE3E69" w:rsidP="00224849">
      <w:pPr>
        <w:pStyle w:val="berschrift4"/>
        <w:spacing w:after="0"/>
        <w:ind w:left="7"/>
      </w:pPr>
    </w:p>
    <w:p w14:paraId="3DF04BF5" w14:textId="59A149E8" w:rsidR="009D512D" w:rsidRDefault="00F77CDF" w:rsidP="00224849">
      <w:pPr>
        <w:pStyle w:val="berschrift4"/>
        <w:spacing w:after="0"/>
        <w:ind w:left="7"/>
      </w:pPr>
      <w:r>
        <w:t>S</w:t>
      </w:r>
      <w:r w:rsidR="00AC251D">
        <w:t xml:space="preserve">urface </w:t>
      </w:r>
    </w:p>
    <w:p w14:paraId="19967263" w14:textId="77777777" w:rsidR="00A149F1" w:rsidRDefault="00A149F1" w:rsidP="00224849">
      <w:pPr>
        <w:spacing w:after="0"/>
        <w:ind w:left="12" w:right="860"/>
        <w:jc w:val="left"/>
      </w:pPr>
    </w:p>
    <w:p w14:paraId="56830213" w14:textId="77777777" w:rsidR="00903B7F" w:rsidRDefault="00903B7F" w:rsidP="00903B7F">
      <w:pPr>
        <w:autoSpaceDE w:val="0"/>
        <w:autoSpaceDN w:val="0"/>
        <w:adjustRightInd w:val="0"/>
        <w:spacing w:after="0" w:line="240" w:lineRule="auto"/>
        <w:ind w:left="709" w:right="0" w:firstLine="11"/>
        <w:jc w:val="left"/>
        <w:rPr>
          <w:rFonts w:eastAsiaTheme="minorEastAsia"/>
          <w:color w:val="auto"/>
          <w:szCs w:val="20"/>
          <w:lang w:val="nl-BE"/>
        </w:rPr>
      </w:pPr>
      <w:r>
        <w:rPr>
          <w:rFonts w:eastAsiaTheme="minorEastAsia"/>
          <w:color w:val="auto"/>
          <w:szCs w:val="20"/>
          <w:lang w:val="nl-BE"/>
        </w:rPr>
        <w:t>connected 2-dimensional geometric primitive, representing the continuous image of a region of a plane</w:t>
      </w:r>
    </w:p>
    <w:p w14:paraId="7AF36518" w14:textId="77777777" w:rsidR="00903B7F" w:rsidRDefault="00903B7F" w:rsidP="00903B7F">
      <w:pPr>
        <w:autoSpaceDE w:val="0"/>
        <w:autoSpaceDN w:val="0"/>
        <w:adjustRightInd w:val="0"/>
        <w:spacing w:after="0" w:line="240" w:lineRule="auto"/>
        <w:ind w:left="709" w:right="0" w:firstLine="11"/>
        <w:jc w:val="left"/>
        <w:rPr>
          <w:rFonts w:eastAsiaTheme="minorEastAsia"/>
          <w:color w:val="auto"/>
          <w:szCs w:val="20"/>
          <w:lang w:val="nl-BE"/>
        </w:rPr>
      </w:pPr>
      <w:r>
        <w:rPr>
          <w:rFonts w:eastAsiaTheme="minorEastAsia"/>
          <w:color w:val="auto"/>
          <w:szCs w:val="20"/>
          <w:lang w:val="nl-BE"/>
        </w:rPr>
        <w:t xml:space="preserve"> [ISO 19107]</w:t>
      </w:r>
    </w:p>
    <w:p w14:paraId="667A53E2" w14:textId="77777777" w:rsidR="00903B7F" w:rsidRDefault="00903B7F" w:rsidP="00903B7F">
      <w:pPr>
        <w:autoSpaceDE w:val="0"/>
        <w:autoSpaceDN w:val="0"/>
        <w:adjustRightInd w:val="0"/>
        <w:spacing w:after="0" w:line="240" w:lineRule="auto"/>
        <w:ind w:left="709" w:right="0" w:firstLine="11"/>
        <w:jc w:val="left"/>
        <w:rPr>
          <w:rFonts w:eastAsiaTheme="minorEastAsia"/>
          <w:color w:val="auto"/>
          <w:szCs w:val="20"/>
          <w:lang w:val="nl-BE"/>
        </w:rPr>
      </w:pPr>
    </w:p>
    <w:p w14:paraId="7DF10334" w14:textId="77777777" w:rsidR="00903B7F" w:rsidRDefault="00903B7F" w:rsidP="00903B7F">
      <w:pPr>
        <w:spacing w:after="0"/>
        <w:ind w:left="709" w:right="2036" w:firstLine="11"/>
        <w:jc w:val="left"/>
        <w:rPr>
          <w:b/>
        </w:rPr>
      </w:pPr>
      <w:r>
        <w:rPr>
          <w:rFonts w:eastAsiaTheme="minorEastAsia"/>
          <w:color w:val="auto"/>
          <w:szCs w:val="20"/>
          <w:lang w:val="nl-BE"/>
        </w:rPr>
        <w:t xml:space="preserve">NOTE </w:t>
      </w:r>
      <w:r>
        <w:rPr>
          <w:rFonts w:eastAsiaTheme="minorEastAsia"/>
          <w:color w:val="auto"/>
          <w:sz w:val="18"/>
          <w:szCs w:val="18"/>
          <w:lang w:val="nl-BE"/>
        </w:rPr>
        <w:t>The boundary of a surface is the set of oriented, closed curves that delineate the limits of the surface.</w:t>
      </w:r>
    </w:p>
    <w:p w14:paraId="1F1972C0" w14:textId="77777777" w:rsidR="00A149F1" w:rsidRDefault="00A149F1" w:rsidP="00224849">
      <w:pPr>
        <w:spacing w:after="0"/>
        <w:ind w:left="12" w:right="2036"/>
        <w:jc w:val="left"/>
        <w:rPr>
          <w:b/>
        </w:rPr>
      </w:pPr>
    </w:p>
    <w:p w14:paraId="3A9E3FAC" w14:textId="77777777" w:rsidR="00A149F1" w:rsidRDefault="00AC251D" w:rsidP="00224849">
      <w:pPr>
        <w:spacing w:after="0"/>
        <w:ind w:left="12" w:right="2036"/>
        <w:jc w:val="left"/>
        <w:rPr>
          <w:b/>
        </w:rPr>
      </w:pPr>
      <w:r>
        <w:rPr>
          <w:b/>
        </w:rPr>
        <w:t xml:space="preserve">tiling scheme </w:t>
      </w:r>
    </w:p>
    <w:p w14:paraId="7D0C3375" w14:textId="77777777" w:rsidR="00A149F1" w:rsidRDefault="00A149F1" w:rsidP="00224849">
      <w:pPr>
        <w:spacing w:after="0"/>
        <w:ind w:left="720" w:right="2036" w:firstLine="0"/>
        <w:jc w:val="left"/>
      </w:pPr>
    </w:p>
    <w:p w14:paraId="6FFDD299" w14:textId="3CD9728C" w:rsidR="009D512D" w:rsidRDefault="00AC251D" w:rsidP="00224849">
      <w:pPr>
        <w:spacing w:after="0"/>
        <w:ind w:left="720" w:right="2036" w:firstLine="0"/>
        <w:jc w:val="left"/>
      </w:pPr>
      <w:r>
        <w:t xml:space="preserve">a discrete grid coverage that is used to partition data into discrete edge matched sets called tiles </w:t>
      </w:r>
    </w:p>
    <w:p w14:paraId="474AF4AF" w14:textId="77777777" w:rsidR="00A149F1" w:rsidRDefault="00A149F1" w:rsidP="00224849">
      <w:pPr>
        <w:pStyle w:val="berschrift4"/>
        <w:spacing w:after="0"/>
        <w:ind w:left="7"/>
      </w:pPr>
    </w:p>
    <w:p w14:paraId="77853755" w14:textId="19F78235" w:rsidR="009D512D" w:rsidRDefault="00AC251D" w:rsidP="00224849">
      <w:pPr>
        <w:pStyle w:val="berschrift4"/>
        <w:spacing w:after="0"/>
        <w:ind w:left="7"/>
      </w:pPr>
      <w:r>
        <w:t xml:space="preserve">uncertainty </w:t>
      </w:r>
    </w:p>
    <w:p w14:paraId="631BB441" w14:textId="77777777" w:rsidR="00A149F1" w:rsidRDefault="00A149F1" w:rsidP="00224849">
      <w:pPr>
        <w:spacing w:after="0"/>
        <w:ind w:left="12" w:right="513"/>
        <w:jc w:val="left"/>
      </w:pPr>
    </w:p>
    <w:p w14:paraId="4CA8AC8B" w14:textId="63B64902" w:rsidR="009D512D" w:rsidRDefault="00AC251D" w:rsidP="00224849">
      <w:pPr>
        <w:spacing w:after="0"/>
        <w:ind w:left="720" w:right="513" w:firstLine="0"/>
        <w:jc w:val="left"/>
      </w:pPr>
      <w:r>
        <w:t xml:space="preserve">The interval (about a given value) that will contain the true value of the measurement at a specific confidence level </w:t>
      </w:r>
    </w:p>
    <w:p w14:paraId="7DF0234A" w14:textId="77777777" w:rsidR="009D512D" w:rsidRDefault="00AC251D" w:rsidP="00224849">
      <w:pPr>
        <w:spacing w:after="0"/>
        <w:ind w:left="12" w:right="513" w:firstLine="708"/>
        <w:jc w:val="left"/>
      </w:pPr>
      <w:r>
        <w:t xml:space="preserve">[IHO S-44] </w:t>
      </w:r>
    </w:p>
    <w:p w14:paraId="054BE82A" w14:textId="77777777" w:rsidR="00A149F1" w:rsidRDefault="00A149F1" w:rsidP="00224849">
      <w:pPr>
        <w:spacing w:after="0"/>
        <w:ind w:left="12" w:right="513"/>
        <w:jc w:val="left"/>
      </w:pPr>
    </w:p>
    <w:p w14:paraId="0086C313" w14:textId="4F337CE9" w:rsidR="009D512D" w:rsidRDefault="00AC251D" w:rsidP="00224849">
      <w:pPr>
        <w:spacing w:after="0"/>
        <w:ind w:left="720" w:right="513"/>
        <w:jc w:val="left"/>
      </w:pPr>
      <w:r>
        <w:t xml:space="preserve">NOTE: Errors exist and are the differences between the measured value and the true value. Since the true value is never known it follows that the error itself cannot be known. Uncertainty is a statistical assessment of the likely magnitude of this error. </w:t>
      </w:r>
    </w:p>
    <w:p w14:paraId="415E0DCB" w14:textId="77777777" w:rsidR="00A149F1" w:rsidRDefault="00A149F1" w:rsidP="00224849">
      <w:pPr>
        <w:pStyle w:val="berschrift4"/>
        <w:spacing w:after="0"/>
        <w:ind w:left="7"/>
      </w:pPr>
    </w:p>
    <w:p w14:paraId="4CF666AD" w14:textId="243C88EF" w:rsidR="009D512D" w:rsidRDefault="00AC251D" w:rsidP="00224849">
      <w:pPr>
        <w:pStyle w:val="berschrift4"/>
        <w:spacing w:after="0"/>
        <w:ind w:left="7"/>
      </w:pPr>
      <w:r>
        <w:t xml:space="preserve">vector </w:t>
      </w:r>
    </w:p>
    <w:p w14:paraId="02248964" w14:textId="77777777" w:rsidR="00A149F1" w:rsidRDefault="00A149F1" w:rsidP="00224849">
      <w:pPr>
        <w:spacing w:after="0"/>
        <w:ind w:left="12" w:right="513"/>
        <w:jc w:val="left"/>
      </w:pPr>
    </w:p>
    <w:p w14:paraId="7EFA45B9" w14:textId="77777777" w:rsidR="00A149F1" w:rsidRDefault="00AC251D" w:rsidP="00224849">
      <w:pPr>
        <w:spacing w:after="0"/>
        <w:ind w:left="12" w:right="513" w:firstLine="708"/>
        <w:jc w:val="left"/>
      </w:pPr>
      <w:r>
        <w:t xml:space="preserve">quantity having direction as well as magnitude </w:t>
      </w:r>
    </w:p>
    <w:p w14:paraId="23CDCC39" w14:textId="759562C0" w:rsidR="009D512D" w:rsidRDefault="00AC251D" w:rsidP="00224849">
      <w:pPr>
        <w:spacing w:after="0"/>
        <w:ind w:left="12" w:right="513" w:firstLine="708"/>
        <w:jc w:val="left"/>
      </w:pPr>
      <w:r>
        <w:t xml:space="preserve">[ISO 19123] </w:t>
      </w:r>
    </w:p>
    <w:p w14:paraId="228110F9" w14:textId="77777777" w:rsidR="00A149F1" w:rsidRDefault="00A149F1" w:rsidP="00224849">
      <w:pPr>
        <w:spacing w:after="0"/>
        <w:ind w:left="12" w:right="513"/>
        <w:jc w:val="left"/>
      </w:pPr>
    </w:p>
    <w:p w14:paraId="29206FB0" w14:textId="48348938" w:rsidR="009D512D" w:rsidRDefault="00AC251D" w:rsidP="00224849">
      <w:pPr>
        <w:spacing w:after="0"/>
        <w:ind w:left="720" w:right="513"/>
        <w:jc w:val="left"/>
      </w:pPr>
      <w:r>
        <w:t xml:space="preserve">NOTE: A directed line segment represents a vector if the length and direction of the line segment are equal to the magnitude and direction of the vector.  The term vector data refers to data that represents the spatial configuration of features as a set of directed line segments. </w:t>
      </w:r>
    </w:p>
    <w:p w14:paraId="5C6989A1" w14:textId="77777777" w:rsidR="009D512D" w:rsidRDefault="00AC251D">
      <w:pPr>
        <w:spacing w:after="122" w:line="259" w:lineRule="auto"/>
        <w:ind w:left="12" w:right="0" w:firstLine="0"/>
        <w:jc w:val="left"/>
      </w:pPr>
      <w:r>
        <w:rPr>
          <w:b/>
        </w:rPr>
        <w:t xml:space="preserve"> </w:t>
      </w:r>
    </w:p>
    <w:p w14:paraId="57D1C565" w14:textId="77777777" w:rsidR="009D512D" w:rsidRDefault="00AC251D">
      <w:pPr>
        <w:pStyle w:val="berschrift3"/>
        <w:ind w:left="7"/>
      </w:pPr>
      <w:bookmarkStart w:id="7" w:name="_Toc3544601"/>
      <w:r>
        <w:t>1.3.3 Abbreviations</w:t>
      </w:r>
      <w:bookmarkEnd w:id="7"/>
      <w:r>
        <w:t xml:space="preserve"> </w:t>
      </w:r>
    </w:p>
    <w:p w14:paraId="2E67C0F8" w14:textId="77777777" w:rsidR="00235945" w:rsidRPr="00235945" w:rsidRDefault="00235945" w:rsidP="00235945"/>
    <w:p w14:paraId="3599E57B" w14:textId="77777777" w:rsidR="00235945" w:rsidRDefault="00AC251D">
      <w:pPr>
        <w:spacing w:after="9"/>
        <w:ind w:left="12" w:right="513"/>
      </w:pPr>
      <w:r>
        <w:t>This product specification adopts the following convention for presentation purposes:</w:t>
      </w:r>
    </w:p>
    <w:p w14:paraId="258EA0B7" w14:textId="6C056D88" w:rsidR="009D512D" w:rsidRDefault="00AC251D">
      <w:pPr>
        <w:spacing w:after="9"/>
        <w:ind w:left="12" w:right="513"/>
      </w:pPr>
      <w:r>
        <w:t xml:space="preserve"> </w:t>
      </w:r>
    </w:p>
    <w:tbl>
      <w:tblPr>
        <w:tblStyle w:val="TableGrid"/>
        <w:tblW w:w="5380" w:type="dxa"/>
        <w:tblInd w:w="12" w:type="dxa"/>
        <w:tblLook w:val="04A0" w:firstRow="1" w:lastRow="0" w:firstColumn="1" w:lastColumn="0" w:noHBand="0" w:noVBand="1"/>
      </w:tblPr>
      <w:tblGrid>
        <w:gridCol w:w="1361"/>
        <w:gridCol w:w="58"/>
        <w:gridCol w:w="2818"/>
        <w:gridCol w:w="1143"/>
      </w:tblGrid>
      <w:tr w:rsidR="009D512D" w14:paraId="43F0733D" w14:textId="77777777" w:rsidTr="003A5676">
        <w:trPr>
          <w:trHeight w:val="346"/>
        </w:trPr>
        <w:tc>
          <w:tcPr>
            <w:tcW w:w="1361" w:type="dxa"/>
            <w:tcBorders>
              <w:top w:val="nil"/>
              <w:left w:val="nil"/>
              <w:bottom w:val="nil"/>
              <w:right w:val="nil"/>
            </w:tcBorders>
            <w:vAlign w:val="center"/>
          </w:tcPr>
          <w:p w14:paraId="6BB84AF8" w14:textId="77777777" w:rsidR="009D512D" w:rsidRDefault="00AC251D" w:rsidP="003A5676">
            <w:pPr>
              <w:spacing w:after="0" w:line="259" w:lineRule="auto"/>
              <w:ind w:left="0" w:right="0" w:firstLine="0"/>
              <w:jc w:val="left"/>
            </w:pPr>
            <w:r>
              <w:t xml:space="preserve">API </w:t>
            </w:r>
          </w:p>
        </w:tc>
        <w:tc>
          <w:tcPr>
            <w:tcW w:w="4019" w:type="dxa"/>
            <w:gridSpan w:val="3"/>
            <w:tcBorders>
              <w:top w:val="nil"/>
              <w:left w:val="nil"/>
              <w:bottom w:val="nil"/>
              <w:right w:val="nil"/>
            </w:tcBorders>
            <w:vAlign w:val="center"/>
          </w:tcPr>
          <w:p w14:paraId="1820F8AB" w14:textId="77777777" w:rsidR="009D512D" w:rsidRDefault="00AC251D" w:rsidP="003A5676">
            <w:pPr>
              <w:spacing w:after="0" w:line="259" w:lineRule="auto"/>
              <w:ind w:left="58" w:right="0" w:firstLine="0"/>
              <w:jc w:val="left"/>
            </w:pPr>
            <w:r>
              <w:t xml:space="preserve">Application Programming Interface </w:t>
            </w:r>
          </w:p>
        </w:tc>
      </w:tr>
      <w:tr w:rsidR="009D512D" w14:paraId="05C7BA26" w14:textId="77777777" w:rsidTr="003A5676">
        <w:trPr>
          <w:trHeight w:val="470"/>
        </w:trPr>
        <w:tc>
          <w:tcPr>
            <w:tcW w:w="1361" w:type="dxa"/>
            <w:tcBorders>
              <w:top w:val="nil"/>
              <w:left w:val="nil"/>
              <w:bottom w:val="nil"/>
              <w:right w:val="nil"/>
            </w:tcBorders>
            <w:vAlign w:val="center"/>
          </w:tcPr>
          <w:p w14:paraId="0E9F651F" w14:textId="77777777" w:rsidR="009D512D" w:rsidRDefault="00AC251D" w:rsidP="003A5676">
            <w:pPr>
              <w:spacing w:after="0" w:line="259" w:lineRule="auto"/>
              <w:ind w:left="0" w:right="0" w:firstLine="0"/>
              <w:jc w:val="left"/>
            </w:pPr>
            <w:r>
              <w:t xml:space="preserve">DS </w:t>
            </w:r>
          </w:p>
        </w:tc>
        <w:tc>
          <w:tcPr>
            <w:tcW w:w="4019" w:type="dxa"/>
            <w:gridSpan w:val="3"/>
            <w:tcBorders>
              <w:top w:val="nil"/>
              <w:left w:val="nil"/>
              <w:bottom w:val="nil"/>
              <w:right w:val="nil"/>
            </w:tcBorders>
            <w:vAlign w:val="center"/>
          </w:tcPr>
          <w:p w14:paraId="13F70000" w14:textId="77777777" w:rsidR="009D512D" w:rsidRDefault="00AC251D" w:rsidP="003A5676">
            <w:pPr>
              <w:spacing w:after="0" w:line="259" w:lineRule="auto"/>
              <w:ind w:left="58" w:right="0" w:firstLine="0"/>
              <w:jc w:val="left"/>
            </w:pPr>
            <w:r>
              <w:t xml:space="preserve">Digital Signature </w:t>
            </w:r>
          </w:p>
        </w:tc>
      </w:tr>
      <w:tr w:rsidR="009D512D" w14:paraId="2D05E6CC" w14:textId="77777777" w:rsidTr="003A5676">
        <w:trPr>
          <w:trHeight w:val="469"/>
        </w:trPr>
        <w:tc>
          <w:tcPr>
            <w:tcW w:w="1361" w:type="dxa"/>
            <w:tcBorders>
              <w:top w:val="nil"/>
              <w:left w:val="nil"/>
              <w:bottom w:val="nil"/>
              <w:right w:val="nil"/>
            </w:tcBorders>
            <w:vAlign w:val="center"/>
          </w:tcPr>
          <w:p w14:paraId="1BBECB38" w14:textId="77777777" w:rsidR="009D512D" w:rsidRDefault="00AC251D" w:rsidP="003A5676">
            <w:pPr>
              <w:spacing w:after="0" w:line="259" w:lineRule="auto"/>
              <w:ind w:left="0" w:right="0" w:firstLine="0"/>
              <w:jc w:val="left"/>
            </w:pPr>
            <w:r>
              <w:t xml:space="preserve">ECDIS </w:t>
            </w:r>
          </w:p>
        </w:tc>
        <w:tc>
          <w:tcPr>
            <w:tcW w:w="4019" w:type="dxa"/>
            <w:gridSpan w:val="3"/>
            <w:tcBorders>
              <w:top w:val="nil"/>
              <w:left w:val="nil"/>
              <w:bottom w:val="nil"/>
              <w:right w:val="nil"/>
            </w:tcBorders>
            <w:vAlign w:val="center"/>
          </w:tcPr>
          <w:p w14:paraId="0186D77F" w14:textId="77777777" w:rsidR="009D512D" w:rsidRDefault="00AC251D" w:rsidP="003A5676">
            <w:pPr>
              <w:spacing w:after="0" w:line="259" w:lineRule="auto"/>
              <w:ind w:left="58" w:right="0" w:firstLine="0"/>
              <w:jc w:val="left"/>
            </w:pPr>
            <w:r>
              <w:t xml:space="preserve">Electronic Chart Display Information System </w:t>
            </w:r>
          </w:p>
        </w:tc>
      </w:tr>
      <w:tr w:rsidR="009D512D" w14:paraId="5078FCA6" w14:textId="77777777" w:rsidTr="003A5676">
        <w:trPr>
          <w:trHeight w:val="470"/>
        </w:trPr>
        <w:tc>
          <w:tcPr>
            <w:tcW w:w="1361" w:type="dxa"/>
            <w:tcBorders>
              <w:top w:val="nil"/>
              <w:left w:val="nil"/>
              <w:bottom w:val="nil"/>
              <w:right w:val="nil"/>
            </w:tcBorders>
            <w:vAlign w:val="center"/>
          </w:tcPr>
          <w:p w14:paraId="5673FAC6" w14:textId="77777777" w:rsidR="009D512D" w:rsidRDefault="00AC251D" w:rsidP="003A5676">
            <w:pPr>
              <w:spacing w:after="0" w:line="259" w:lineRule="auto"/>
              <w:ind w:left="0" w:right="0" w:firstLine="0"/>
              <w:jc w:val="left"/>
            </w:pPr>
            <w:r>
              <w:t xml:space="preserve">ECS </w:t>
            </w:r>
          </w:p>
        </w:tc>
        <w:tc>
          <w:tcPr>
            <w:tcW w:w="4019" w:type="dxa"/>
            <w:gridSpan w:val="3"/>
            <w:tcBorders>
              <w:top w:val="nil"/>
              <w:left w:val="nil"/>
              <w:bottom w:val="nil"/>
              <w:right w:val="nil"/>
            </w:tcBorders>
            <w:vAlign w:val="center"/>
          </w:tcPr>
          <w:p w14:paraId="3A685B07" w14:textId="77777777" w:rsidR="009D512D" w:rsidRDefault="00AC251D" w:rsidP="003A5676">
            <w:pPr>
              <w:spacing w:after="0" w:line="259" w:lineRule="auto"/>
              <w:ind w:left="58" w:right="0" w:firstLine="0"/>
              <w:jc w:val="left"/>
            </w:pPr>
            <w:r>
              <w:t xml:space="preserve">Electronic Chart System </w:t>
            </w:r>
          </w:p>
        </w:tc>
      </w:tr>
      <w:tr w:rsidR="009D512D" w14:paraId="7FEEFA2E" w14:textId="77777777" w:rsidTr="003A5676">
        <w:trPr>
          <w:trHeight w:val="471"/>
        </w:trPr>
        <w:tc>
          <w:tcPr>
            <w:tcW w:w="1361" w:type="dxa"/>
            <w:tcBorders>
              <w:top w:val="nil"/>
              <w:left w:val="nil"/>
              <w:bottom w:val="nil"/>
              <w:right w:val="nil"/>
            </w:tcBorders>
            <w:vAlign w:val="center"/>
          </w:tcPr>
          <w:p w14:paraId="4C8155BA" w14:textId="77777777" w:rsidR="009D512D" w:rsidRDefault="00AC251D" w:rsidP="003A5676">
            <w:pPr>
              <w:spacing w:after="0" w:line="259" w:lineRule="auto"/>
              <w:ind w:left="0" w:right="0" w:firstLine="0"/>
              <w:jc w:val="left"/>
            </w:pPr>
            <w:r>
              <w:t xml:space="preserve">ENC </w:t>
            </w:r>
          </w:p>
        </w:tc>
        <w:tc>
          <w:tcPr>
            <w:tcW w:w="4019" w:type="dxa"/>
            <w:gridSpan w:val="3"/>
            <w:tcBorders>
              <w:top w:val="nil"/>
              <w:left w:val="nil"/>
              <w:bottom w:val="nil"/>
              <w:right w:val="nil"/>
            </w:tcBorders>
            <w:vAlign w:val="center"/>
          </w:tcPr>
          <w:p w14:paraId="18C2B037" w14:textId="77777777" w:rsidR="009D512D" w:rsidRDefault="00AC251D" w:rsidP="003A5676">
            <w:pPr>
              <w:spacing w:after="0" w:line="259" w:lineRule="auto"/>
              <w:ind w:left="58" w:right="0" w:firstLine="0"/>
              <w:jc w:val="left"/>
            </w:pPr>
            <w:r>
              <w:t xml:space="preserve">Electronic Navigational Chart </w:t>
            </w:r>
          </w:p>
        </w:tc>
      </w:tr>
      <w:tr w:rsidR="009D512D" w14:paraId="05C96DCD" w14:textId="77777777" w:rsidTr="003A5676">
        <w:trPr>
          <w:trHeight w:val="471"/>
        </w:trPr>
        <w:tc>
          <w:tcPr>
            <w:tcW w:w="1361" w:type="dxa"/>
            <w:tcBorders>
              <w:top w:val="nil"/>
              <w:left w:val="nil"/>
              <w:bottom w:val="nil"/>
              <w:right w:val="nil"/>
            </w:tcBorders>
            <w:vAlign w:val="center"/>
          </w:tcPr>
          <w:p w14:paraId="0E00AC80" w14:textId="77777777" w:rsidR="009D512D" w:rsidRDefault="00AC251D" w:rsidP="003A5676">
            <w:pPr>
              <w:spacing w:after="0" w:line="259" w:lineRule="auto"/>
              <w:ind w:left="0" w:right="0" w:firstLine="0"/>
              <w:jc w:val="left"/>
            </w:pPr>
            <w:r>
              <w:t xml:space="preserve">GML </w:t>
            </w:r>
          </w:p>
        </w:tc>
        <w:tc>
          <w:tcPr>
            <w:tcW w:w="4019" w:type="dxa"/>
            <w:gridSpan w:val="3"/>
            <w:tcBorders>
              <w:top w:val="nil"/>
              <w:left w:val="nil"/>
              <w:bottom w:val="nil"/>
              <w:right w:val="nil"/>
            </w:tcBorders>
            <w:vAlign w:val="center"/>
          </w:tcPr>
          <w:p w14:paraId="4AE672A8" w14:textId="77777777" w:rsidR="009D512D" w:rsidRDefault="00AC251D" w:rsidP="003A5676">
            <w:pPr>
              <w:spacing w:after="0" w:line="259" w:lineRule="auto"/>
              <w:ind w:left="58" w:right="0" w:firstLine="0"/>
              <w:jc w:val="left"/>
            </w:pPr>
            <w:r>
              <w:t xml:space="preserve">Geography Markup Language </w:t>
            </w:r>
          </w:p>
        </w:tc>
      </w:tr>
      <w:tr w:rsidR="009D512D" w14:paraId="47DECFA4" w14:textId="77777777" w:rsidTr="003A5676">
        <w:trPr>
          <w:trHeight w:val="469"/>
        </w:trPr>
        <w:tc>
          <w:tcPr>
            <w:tcW w:w="1361" w:type="dxa"/>
            <w:tcBorders>
              <w:top w:val="nil"/>
              <w:left w:val="nil"/>
              <w:bottom w:val="nil"/>
              <w:right w:val="nil"/>
            </w:tcBorders>
            <w:vAlign w:val="center"/>
          </w:tcPr>
          <w:p w14:paraId="1B8611FD" w14:textId="77777777" w:rsidR="009D512D" w:rsidRDefault="00AC251D" w:rsidP="003A5676">
            <w:pPr>
              <w:spacing w:after="0" w:line="259" w:lineRule="auto"/>
              <w:ind w:left="0" w:right="0" w:firstLine="0"/>
              <w:jc w:val="left"/>
            </w:pPr>
            <w:r>
              <w:t xml:space="preserve">IHO </w:t>
            </w:r>
          </w:p>
        </w:tc>
        <w:tc>
          <w:tcPr>
            <w:tcW w:w="4019" w:type="dxa"/>
            <w:gridSpan w:val="3"/>
            <w:tcBorders>
              <w:top w:val="nil"/>
              <w:left w:val="nil"/>
              <w:bottom w:val="nil"/>
              <w:right w:val="nil"/>
            </w:tcBorders>
            <w:vAlign w:val="center"/>
          </w:tcPr>
          <w:p w14:paraId="016CD973" w14:textId="77777777" w:rsidR="009D512D" w:rsidRDefault="00AC251D" w:rsidP="003A5676">
            <w:pPr>
              <w:spacing w:after="0" w:line="259" w:lineRule="auto"/>
              <w:ind w:left="58" w:right="0" w:firstLine="0"/>
              <w:jc w:val="left"/>
            </w:pPr>
            <w:r>
              <w:t xml:space="preserve">International Hydrographic Organization </w:t>
            </w:r>
          </w:p>
        </w:tc>
      </w:tr>
      <w:tr w:rsidR="009D512D" w14:paraId="0B7443E8" w14:textId="77777777" w:rsidTr="003A5676">
        <w:trPr>
          <w:trHeight w:val="469"/>
        </w:trPr>
        <w:tc>
          <w:tcPr>
            <w:tcW w:w="1361" w:type="dxa"/>
            <w:tcBorders>
              <w:top w:val="nil"/>
              <w:left w:val="nil"/>
              <w:bottom w:val="nil"/>
              <w:right w:val="nil"/>
            </w:tcBorders>
            <w:vAlign w:val="center"/>
          </w:tcPr>
          <w:p w14:paraId="49D0AFA1" w14:textId="77777777" w:rsidR="009D512D" w:rsidRDefault="00AC251D" w:rsidP="003A5676">
            <w:pPr>
              <w:spacing w:after="0" w:line="259" w:lineRule="auto"/>
              <w:ind w:left="0" w:right="0" w:firstLine="0"/>
              <w:jc w:val="left"/>
            </w:pPr>
            <w:r>
              <w:t xml:space="preserve">ISO </w:t>
            </w:r>
          </w:p>
        </w:tc>
        <w:tc>
          <w:tcPr>
            <w:tcW w:w="4019" w:type="dxa"/>
            <w:gridSpan w:val="3"/>
            <w:tcBorders>
              <w:top w:val="nil"/>
              <w:left w:val="nil"/>
              <w:bottom w:val="nil"/>
              <w:right w:val="nil"/>
            </w:tcBorders>
            <w:vAlign w:val="center"/>
          </w:tcPr>
          <w:p w14:paraId="65EE8BC0" w14:textId="77777777" w:rsidR="009D512D" w:rsidRDefault="00AC251D" w:rsidP="003A5676">
            <w:pPr>
              <w:spacing w:after="0" w:line="259" w:lineRule="auto"/>
              <w:ind w:left="58" w:right="0" w:firstLine="0"/>
              <w:jc w:val="left"/>
            </w:pPr>
            <w:r>
              <w:t xml:space="preserve">International Standards Organization </w:t>
            </w:r>
          </w:p>
        </w:tc>
      </w:tr>
      <w:tr w:rsidR="009D512D" w14:paraId="7C40D186" w14:textId="77777777" w:rsidTr="003A5676">
        <w:trPr>
          <w:trHeight w:val="470"/>
        </w:trPr>
        <w:tc>
          <w:tcPr>
            <w:tcW w:w="1361" w:type="dxa"/>
            <w:tcBorders>
              <w:top w:val="nil"/>
              <w:left w:val="nil"/>
              <w:bottom w:val="nil"/>
              <w:right w:val="nil"/>
            </w:tcBorders>
            <w:vAlign w:val="center"/>
          </w:tcPr>
          <w:p w14:paraId="065DD820" w14:textId="77777777" w:rsidR="009D512D" w:rsidRDefault="00AC251D" w:rsidP="003A5676">
            <w:pPr>
              <w:spacing w:after="0" w:line="259" w:lineRule="auto"/>
              <w:ind w:left="0" w:right="0" w:firstLine="0"/>
              <w:jc w:val="left"/>
            </w:pPr>
            <w:r>
              <w:t xml:space="preserve">LIDAR </w:t>
            </w:r>
          </w:p>
        </w:tc>
        <w:tc>
          <w:tcPr>
            <w:tcW w:w="4019" w:type="dxa"/>
            <w:gridSpan w:val="3"/>
            <w:tcBorders>
              <w:top w:val="nil"/>
              <w:left w:val="nil"/>
              <w:bottom w:val="nil"/>
              <w:right w:val="nil"/>
            </w:tcBorders>
            <w:vAlign w:val="center"/>
          </w:tcPr>
          <w:p w14:paraId="593909FB" w14:textId="77777777" w:rsidR="009D512D" w:rsidRDefault="00AC251D" w:rsidP="003A5676">
            <w:pPr>
              <w:spacing w:after="0" w:line="259" w:lineRule="auto"/>
              <w:ind w:left="58" w:right="0" w:firstLine="0"/>
              <w:jc w:val="left"/>
            </w:pPr>
            <w:r>
              <w:t xml:space="preserve">Light Detection and Ranging </w:t>
            </w:r>
          </w:p>
        </w:tc>
      </w:tr>
      <w:tr w:rsidR="009D512D" w14:paraId="49D861C8" w14:textId="77777777" w:rsidTr="003A5676">
        <w:trPr>
          <w:trHeight w:val="470"/>
        </w:trPr>
        <w:tc>
          <w:tcPr>
            <w:tcW w:w="1361" w:type="dxa"/>
            <w:tcBorders>
              <w:top w:val="nil"/>
              <w:left w:val="nil"/>
              <w:bottom w:val="nil"/>
              <w:right w:val="nil"/>
            </w:tcBorders>
            <w:vAlign w:val="center"/>
          </w:tcPr>
          <w:p w14:paraId="5DB2FEBC" w14:textId="77777777" w:rsidR="009D512D" w:rsidRDefault="00AC251D" w:rsidP="003A5676">
            <w:pPr>
              <w:spacing w:after="0" w:line="259" w:lineRule="auto"/>
              <w:ind w:left="0" w:right="0" w:firstLine="0"/>
              <w:jc w:val="left"/>
            </w:pPr>
            <w:r>
              <w:t xml:space="preserve">NS </w:t>
            </w:r>
          </w:p>
        </w:tc>
        <w:tc>
          <w:tcPr>
            <w:tcW w:w="4019" w:type="dxa"/>
            <w:gridSpan w:val="3"/>
            <w:tcBorders>
              <w:top w:val="nil"/>
              <w:left w:val="nil"/>
              <w:bottom w:val="nil"/>
              <w:right w:val="nil"/>
            </w:tcBorders>
            <w:vAlign w:val="center"/>
          </w:tcPr>
          <w:p w14:paraId="36E35248" w14:textId="77777777" w:rsidR="009D512D" w:rsidRDefault="00AC251D" w:rsidP="003A5676">
            <w:pPr>
              <w:spacing w:after="0" w:line="259" w:lineRule="auto"/>
              <w:ind w:left="58" w:right="0" w:firstLine="0"/>
              <w:jc w:val="left"/>
            </w:pPr>
            <w:r>
              <w:t xml:space="preserve">Navigation Surface </w:t>
            </w:r>
          </w:p>
        </w:tc>
      </w:tr>
      <w:tr w:rsidR="009D512D" w14:paraId="60EC8887" w14:textId="77777777" w:rsidTr="003A5676">
        <w:trPr>
          <w:trHeight w:val="323"/>
        </w:trPr>
        <w:tc>
          <w:tcPr>
            <w:tcW w:w="1361" w:type="dxa"/>
            <w:tcBorders>
              <w:top w:val="nil"/>
              <w:left w:val="nil"/>
              <w:bottom w:val="nil"/>
              <w:right w:val="nil"/>
            </w:tcBorders>
            <w:vAlign w:val="center"/>
          </w:tcPr>
          <w:p w14:paraId="0D2C1664" w14:textId="77777777" w:rsidR="009D512D" w:rsidRDefault="00AC251D" w:rsidP="003A5676">
            <w:pPr>
              <w:spacing w:after="0" w:line="259" w:lineRule="auto"/>
              <w:ind w:left="0" w:right="0" w:firstLine="0"/>
              <w:jc w:val="left"/>
            </w:pPr>
            <w:r>
              <w:t xml:space="preserve">ONS </w:t>
            </w:r>
          </w:p>
        </w:tc>
        <w:tc>
          <w:tcPr>
            <w:tcW w:w="4019" w:type="dxa"/>
            <w:gridSpan w:val="3"/>
            <w:tcBorders>
              <w:top w:val="nil"/>
              <w:left w:val="nil"/>
              <w:bottom w:val="nil"/>
              <w:right w:val="nil"/>
            </w:tcBorders>
            <w:vAlign w:val="center"/>
          </w:tcPr>
          <w:p w14:paraId="6F63C0E8" w14:textId="77777777" w:rsidR="009D512D" w:rsidRDefault="00AC251D" w:rsidP="003A5676">
            <w:pPr>
              <w:spacing w:after="0" w:line="259" w:lineRule="auto"/>
              <w:ind w:left="58" w:right="0" w:firstLine="0"/>
              <w:jc w:val="left"/>
            </w:pPr>
            <w:r>
              <w:t xml:space="preserve">Open Navigation Surface </w:t>
            </w:r>
          </w:p>
        </w:tc>
      </w:tr>
      <w:tr w:rsidR="009D512D" w14:paraId="24E006DD" w14:textId="77777777" w:rsidTr="003A5676">
        <w:trPr>
          <w:trHeight w:val="359"/>
        </w:trPr>
        <w:tc>
          <w:tcPr>
            <w:tcW w:w="1361" w:type="dxa"/>
            <w:tcBorders>
              <w:top w:val="nil"/>
              <w:left w:val="nil"/>
              <w:bottom w:val="nil"/>
              <w:right w:val="nil"/>
            </w:tcBorders>
            <w:vAlign w:val="center"/>
          </w:tcPr>
          <w:p w14:paraId="6D3E93CF" w14:textId="77777777" w:rsidR="009D512D" w:rsidRDefault="00AC251D" w:rsidP="003A5676">
            <w:pPr>
              <w:spacing w:after="0" w:line="259" w:lineRule="auto"/>
              <w:ind w:left="0" w:right="0" w:firstLine="0"/>
              <w:jc w:val="left"/>
            </w:pPr>
            <w:r>
              <w:t xml:space="preserve">PK </w:t>
            </w:r>
          </w:p>
        </w:tc>
        <w:tc>
          <w:tcPr>
            <w:tcW w:w="4019" w:type="dxa"/>
            <w:gridSpan w:val="3"/>
            <w:tcBorders>
              <w:top w:val="nil"/>
              <w:left w:val="nil"/>
              <w:bottom w:val="nil"/>
              <w:right w:val="nil"/>
            </w:tcBorders>
            <w:vAlign w:val="center"/>
          </w:tcPr>
          <w:p w14:paraId="14B95434" w14:textId="77777777" w:rsidR="009D512D" w:rsidRDefault="00AC251D" w:rsidP="003A5676">
            <w:pPr>
              <w:spacing w:after="0" w:line="259" w:lineRule="auto"/>
              <w:ind w:left="58" w:right="0" w:firstLine="0"/>
              <w:jc w:val="left"/>
            </w:pPr>
            <w:r>
              <w:t xml:space="preserve">Public Key </w:t>
            </w:r>
          </w:p>
        </w:tc>
      </w:tr>
      <w:tr w:rsidR="009D512D" w14:paraId="31C3839A" w14:textId="77777777" w:rsidTr="003A5676">
        <w:trPr>
          <w:gridAfter w:val="1"/>
          <w:wAfter w:w="1143" w:type="dxa"/>
          <w:trHeight w:val="346"/>
        </w:trPr>
        <w:tc>
          <w:tcPr>
            <w:tcW w:w="1419" w:type="dxa"/>
            <w:gridSpan w:val="2"/>
            <w:tcBorders>
              <w:top w:val="nil"/>
              <w:left w:val="nil"/>
              <w:bottom w:val="nil"/>
              <w:right w:val="nil"/>
            </w:tcBorders>
            <w:vAlign w:val="center"/>
          </w:tcPr>
          <w:p w14:paraId="41741A10" w14:textId="1C29DCED" w:rsidR="009D512D" w:rsidRDefault="00AC251D" w:rsidP="003A5676">
            <w:pPr>
              <w:spacing w:after="0" w:line="259" w:lineRule="auto"/>
              <w:ind w:left="0" w:right="0" w:firstLine="0"/>
              <w:jc w:val="left"/>
            </w:pPr>
            <w:r>
              <w:t xml:space="preserve">SA </w:t>
            </w:r>
          </w:p>
        </w:tc>
        <w:tc>
          <w:tcPr>
            <w:tcW w:w="2818" w:type="dxa"/>
            <w:tcBorders>
              <w:top w:val="nil"/>
              <w:left w:val="nil"/>
              <w:bottom w:val="nil"/>
              <w:right w:val="nil"/>
            </w:tcBorders>
            <w:vAlign w:val="center"/>
          </w:tcPr>
          <w:p w14:paraId="1E18A01F" w14:textId="49494D5E" w:rsidR="009D512D" w:rsidRDefault="00AC251D" w:rsidP="003A5676">
            <w:pPr>
              <w:spacing w:after="0" w:line="259" w:lineRule="auto"/>
              <w:ind w:left="0" w:right="0" w:firstLine="0"/>
              <w:jc w:val="left"/>
            </w:pPr>
            <w:r>
              <w:t xml:space="preserve">Signature Authority </w:t>
            </w:r>
          </w:p>
        </w:tc>
      </w:tr>
      <w:tr w:rsidR="009D512D" w14:paraId="4352ACB1" w14:textId="77777777" w:rsidTr="003A5676">
        <w:trPr>
          <w:gridAfter w:val="1"/>
          <w:wAfter w:w="1143" w:type="dxa"/>
          <w:trHeight w:val="469"/>
        </w:trPr>
        <w:tc>
          <w:tcPr>
            <w:tcW w:w="1419" w:type="dxa"/>
            <w:gridSpan w:val="2"/>
            <w:tcBorders>
              <w:top w:val="nil"/>
              <w:left w:val="nil"/>
              <w:bottom w:val="nil"/>
              <w:right w:val="nil"/>
            </w:tcBorders>
            <w:vAlign w:val="center"/>
          </w:tcPr>
          <w:p w14:paraId="349C8995" w14:textId="77777777" w:rsidR="009D512D" w:rsidRDefault="00AC251D" w:rsidP="003A5676">
            <w:pPr>
              <w:spacing w:after="0" w:line="259" w:lineRule="auto"/>
              <w:ind w:left="0" w:right="0" w:firstLine="0"/>
              <w:jc w:val="left"/>
            </w:pPr>
            <w:r>
              <w:t xml:space="preserve">SK </w:t>
            </w:r>
          </w:p>
        </w:tc>
        <w:tc>
          <w:tcPr>
            <w:tcW w:w="2818" w:type="dxa"/>
            <w:tcBorders>
              <w:top w:val="nil"/>
              <w:left w:val="nil"/>
              <w:bottom w:val="nil"/>
              <w:right w:val="nil"/>
            </w:tcBorders>
            <w:vAlign w:val="center"/>
          </w:tcPr>
          <w:p w14:paraId="7456DC69" w14:textId="77777777" w:rsidR="009D512D" w:rsidRDefault="00AC251D" w:rsidP="003A5676">
            <w:pPr>
              <w:spacing w:after="0" w:line="259" w:lineRule="auto"/>
              <w:ind w:left="0" w:right="0" w:firstLine="0"/>
              <w:jc w:val="left"/>
            </w:pPr>
            <w:r>
              <w:t xml:space="preserve">Secret Key </w:t>
            </w:r>
          </w:p>
        </w:tc>
      </w:tr>
      <w:tr w:rsidR="009D512D" w14:paraId="553BA2FD" w14:textId="77777777" w:rsidTr="003A5676">
        <w:trPr>
          <w:gridAfter w:val="1"/>
          <w:wAfter w:w="1143" w:type="dxa"/>
          <w:trHeight w:val="469"/>
        </w:trPr>
        <w:tc>
          <w:tcPr>
            <w:tcW w:w="1419" w:type="dxa"/>
            <w:gridSpan w:val="2"/>
            <w:tcBorders>
              <w:top w:val="nil"/>
              <w:left w:val="nil"/>
              <w:bottom w:val="nil"/>
              <w:right w:val="nil"/>
            </w:tcBorders>
            <w:vAlign w:val="center"/>
          </w:tcPr>
          <w:p w14:paraId="55B7E894" w14:textId="77777777" w:rsidR="009D512D" w:rsidRDefault="00AC251D" w:rsidP="003A5676">
            <w:pPr>
              <w:spacing w:after="0" w:line="259" w:lineRule="auto"/>
              <w:ind w:left="0" w:right="0" w:firstLine="0"/>
              <w:jc w:val="left"/>
            </w:pPr>
            <w:r>
              <w:t xml:space="preserve">SONAR </w:t>
            </w:r>
          </w:p>
        </w:tc>
        <w:tc>
          <w:tcPr>
            <w:tcW w:w="2818" w:type="dxa"/>
            <w:tcBorders>
              <w:top w:val="nil"/>
              <w:left w:val="nil"/>
              <w:bottom w:val="nil"/>
              <w:right w:val="nil"/>
            </w:tcBorders>
            <w:vAlign w:val="center"/>
          </w:tcPr>
          <w:p w14:paraId="0B624D49" w14:textId="77777777" w:rsidR="009D512D" w:rsidRDefault="00AC251D" w:rsidP="003A5676">
            <w:pPr>
              <w:spacing w:after="0" w:line="259" w:lineRule="auto"/>
              <w:ind w:left="0" w:right="0" w:firstLine="0"/>
              <w:jc w:val="left"/>
            </w:pPr>
            <w:r>
              <w:t xml:space="preserve">Sound Navigation and Ranging </w:t>
            </w:r>
          </w:p>
        </w:tc>
      </w:tr>
      <w:tr w:rsidR="009D512D" w14:paraId="750494E0" w14:textId="77777777" w:rsidTr="003A5676">
        <w:trPr>
          <w:gridAfter w:val="1"/>
          <w:wAfter w:w="1143" w:type="dxa"/>
          <w:trHeight w:val="346"/>
        </w:trPr>
        <w:tc>
          <w:tcPr>
            <w:tcW w:w="1419" w:type="dxa"/>
            <w:gridSpan w:val="2"/>
            <w:tcBorders>
              <w:top w:val="nil"/>
              <w:left w:val="nil"/>
              <w:bottom w:val="nil"/>
              <w:right w:val="nil"/>
            </w:tcBorders>
            <w:vAlign w:val="center"/>
          </w:tcPr>
          <w:p w14:paraId="6BE8A9F6" w14:textId="77777777" w:rsidR="009D512D" w:rsidRDefault="00AC251D" w:rsidP="003A5676">
            <w:pPr>
              <w:spacing w:after="0" w:line="259" w:lineRule="auto"/>
              <w:ind w:left="0" w:right="0" w:firstLine="0"/>
              <w:jc w:val="left"/>
            </w:pPr>
            <w:r>
              <w:t xml:space="preserve">UML </w:t>
            </w:r>
          </w:p>
        </w:tc>
        <w:tc>
          <w:tcPr>
            <w:tcW w:w="2818" w:type="dxa"/>
            <w:tcBorders>
              <w:top w:val="nil"/>
              <w:left w:val="nil"/>
              <w:bottom w:val="nil"/>
              <w:right w:val="nil"/>
            </w:tcBorders>
            <w:vAlign w:val="center"/>
          </w:tcPr>
          <w:p w14:paraId="57CD2B57" w14:textId="77777777" w:rsidR="009D512D" w:rsidRDefault="00AC251D" w:rsidP="003A5676">
            <w:pPr>
              <w:spacing w:after="0" w:line="259" w:lineRule="auto"/>
              <w:ind w:left="0" w:right="0" w:firstLine="0"/>
              <w:jc w:val="left"/>
            </w:pPr>
            <w:r>
              <w:t xml:space="preserve">Universal Modelling Language </w:t>
            </w:r>
          </w:p>
        </w:tc>
      </w:tr>
    </w:tbl>
    <w:p w14:paraId="4BD04145" w14:textId="6F29F114" w:rsidR="009D512D" w:rsidRDefault="00AC251D">
      <w:pPr>
        <w:spacing w:after="120" w:line="259" w:lineRule="auto"/>
        <w:ind w:left="353" w:right="0" w:firstLine="0"/>
        <w:jc w:val="left"/>
      </w:pPr>
      <w:r>
        <w:t xml:space="preserve"> </w:t>
      </w:r>
    </w:p>
    <w:p w14:paraId="08B2EA02" w14:textId="77777777" w:rsidR="00FF43E7" w:rsidRDefault="00FF43E7">
      <w:pPr>
        <w:spacing w:after="120" w:line="259" w:lineRule="auto"/>
        <w:ind w:left="353" w:right="0" w:firstLine="0"/>
        <w:jc w:val="left"/>
      </w:pPr>
    </w:p>
    <w:p w14:paraId="535498D1" w14:textId="77777777" w:rsidR="00524B98" w:rsidRDefault="00524B98">
      <w:pPr>
        <w:spacing w:after="120" w:line="259" w:lineRule="auto"/>
        <w:ind w:left="353" w:right="0" w:firstLine="0"/>
        <w:jc w:val="left"/>
      </w:pPr>
    </w:p>
    <w:p w14:paraId="6823CF47" w14:textId="77777777" w:rsidR="00524B98" w:rsidRDefault="00524B98">
      <w:pPr>
        <w:spacing w:after="120" w:line="259" w:lineRule="auto"/>
        <w:ind w:left="353" w:right="0" w:firstLine="0"/>
        <w:jc w:val="left"/>
      </w:pPr>
    </w:p>
    <w:p w14:paraId="5ED7DAC5" w14:textId="77777777" w:rsidR="00524B98" w:rsidRDefault="00524B98">
      <w:pPr>
        <w:spacing w:after="120" w:line="259" w:lineRule="auto"/>
        <w:ind w:left="353" w:right="0" w:firstLine="0"/>
        <w:jc w:val="left"/>
      </w:pPr>
    </w:p>
    <w:p w14:paraId="089A297A" w14:textId="77777777" w:rsidR="00524B98" w:rsidRDefault="00524B98">
      <w:pPr>
        <w:spacing w:after="120" w:line="259" w:lineRule="auto"/>
        <w:ind w:left="353" w:right="0" w:firstLine="0"/>
        <w:jc w:val="left"/>
      </w:pPr>
    </w:p>
    <w:p w14:paraId="27449B20" w14:textId="77777777" w:rsidR="00524B98" w:rsidRDefault="00524B98">
      <w:pPr>
        <w:spacing w:after="120" w:line="259" w:lineRule="auto"/>
        <w:ind w:left="353" w:right="0" w:firstLine="0"/>
        <w:jc w:val="left"/>
      </w:pPr>
    </w:p>
    <w:p w14:paraId="60DAD42B" w14:textId="77777777" w:rsidR="00524B98" w:rsidRDefault="00524B98">
      <w:pPr>
        <w:spacing w:after="120" w:line="259" w:lineRule="auto"/>
        <w:ind w:left="353" w:right="0" w:firstLine="0"/>
        <w:jc w:val="left"/>
      </w:pPr>
    </w:p>
    <w:p w14:paraId="129F3A9C" w14:textId="77777777" w:rsidR="00524B98" w:rsidRDefault="00524B98">
      <w:pPr>
        <w:spacing w:after="120" w:line="259" w:lineRule="auto"/>
        <w:ind w:left="353" w:right="0" w:firstLine="0"/>
        <w:jc w:val="left"/>
      </w:pPr>
    </w:p>
    <w:p w14:paraId="1C1480C6" w14:textId="77777777" w:rsidR="00524B98" w:rsidRDefault="00524B98">
      <w:pPr>
        <w:spacing w:after="120" w:line="259" w:lineRule="auto"/>
        <w:ind w:left="353" w:right="0" w:firstLine="0"/>
        <w:jc w:val="left"/>
      </w:pPr>
    </w:p>
    <w:p w14:paraId="6749888B" w14:textId="77777777" w:rsidR="00524B98" w:rsidRDefault="00524B98">
      <w:pPr>
        <w:spacing w:after="120" w:line="259" w:lineRule="auto"/>
        <w:ind w:left="353" w:right="0" w:firstLine="0"/>
        <w:jc w:val="left"/>
      </w:pPr>
    </w:p>
    <w:p w14:paraId="4FB916FF" w14:textId="77777777" w:rsidR="00524B98" w:rsidRDefault="00524B98">
      <w:pPr>
        <w:spacing w:after="120" w:line="259" w:lineRule="auto"/>
        <w:ind w:left="353" w:right="0" w:firstLine="0"/>
        <w:jc w:val="left"/>
      </w:pPr>
    </w:p>
    <w:p w14:paraId="45C9B4EE" w14:textId="77777777" w:rsidR="00524B98" w:rsidRDefault="00524B98">
      <w:pPr>
        <w:spacing w:after="120" w:line="259" w:lineRule="auto"/>
        <w:ind w:left="353" w:right="0" w:firstLine="0"/>
        <w:jc w:val="left"/>
      </w:pPr>
    </w:p>
    <w:p w14:paraId="0398D91F" w14:textId="77777777" w:rsidR="00524B98" w:rsidRDefault="00524B98">
      <w:pPr>
        <w:spacing w:after="120" w:line="259" w:lineRule="auto"/>
        <w:ind w:left="353" w:right="0" w:firstLine="0"/>
        <w:jc w:val="left"/>
      </w:pPr>
    </w:p>
    <w:p w14:paraId="0D20D981" w14:textId="77777777" w:rsidR="00524B98" w:rsidRDefault="00524B98">
      <w:pPr>
        <w:spacing w:after="120" w:line="259" w:lineRule="auto"/>
        <w:ind w:left="353" w:right="0" w:firstLine="0"/>
        <w:jc w:val="left"/>
      </w:pPr>
    </w:p>
    <w:p w14:paraId="1FC562CD" w14:textId="77777777" w:rsidR="00524B98" w:rsidRDefault="00524B98">
      <w:pPr>
        <w:spacing w:after="120" w:line="259" w:lineRule="auto"/>
        <w:ind w:left="353" w:right="0" w:firstLine="0"/>
        <w:jc w:val="left"/>
      </w:pPr>
    </w:p>
    <w:p w14:paraId="5F92DA41" w14:textId="77777777" w:rsidR="00524B98" w:rsidRDefault="00524B98">
      <w:pPr>
        <w:spacing w:after="120" w:line="259" w:lineRule="auto"/>
        <w:ind w:left="353" w:right="0" w:firstLine="0"/>
        <w:jc w:val="left"/>
      </w:pPr>
    </w:p>
    <w:p w14:paraId="0F64E37D" w14:textId="10D95305" w:rsidR="009D512D" w:rsidRDefault="00AC251D">
      <w:pPr>
        <w:pStyle w:val="berschrift2"/>
        <w:spacing w:after="192"/>
        <w:ind w:left="7"/>
      </w:pPr>
      <w:bookmarkStart w:id="8" w:name="_Toc3544602"/>
      <w:r>
        <w:t>1.4 Product Description</w:t>
      </w:r>
      <w:bookmarkEnd w:id="8"/>
      <w:r>
        <w:t xml:space="preserve"> </w:t>
      </w:r>
    </w:p>
    <w:p w14:paraId="2C77E9B5" w14:textId="0305F5CE" w:rsidR="009D512D" w:rsidRDefault="00AC251D" w:rsidP="007F14E8">
      <w:pPr>
        <w:tabs>
          <w:tab w:val="left" w:pos="1710"/>
          <w:tab w:val="center" w:pos="3950"/>
        </w:tabs>
        <w:spacing w:after="258"/>
        <w:ind w:left="0" w:right="0" w:firstLine="0"/>
        <w:jc w:val="left"/>
      </w:pPr>
      <w:r>
        <w:rPr>
          <w:b/>
          <w:sz w:val="22"/>
        </w:rPr>
        <w:t xml:space="preserve">Title:  </w:t>
      </w:r>
      <w:r w:rsidR="007F14E8">
        <w:rPr>
          <w:b/>
          <w:sz w:val="22"/>
        </w:rPr>
        <w:tab/>
      </w:r>
      <w:r>
        <w:t>Bathymetric Surface Product Specification</w:t>
      </w:r>
      <w:r>
        <w:rPr>
          <w:b/>
        </w:rPr>
        <w:t xml:space="preserve"> </w:t>
      </w:r>
      <w:r>
        <w:rPr>
          <w:b/>
          <w:sz w:val="22"/>
        </w:rPr>
        <w:t xml:space="preserve"> </w:t>
      </w:r>
    </w:p>
    <w:p w14:paraId="06634408" w14:textId="427CCF62" w:rsidR="00D0050D" w:rsidRPr="00D0050D" w:rsidRDefault="00AC251D" w:rsidP="00107E52">
      <w:pPr>
        <w:spacing w:after="269"/>
        <w:ind w:left="1699" w:right="513" w:hanging="1695"/>
        <w:rPr>
          <w:szCs w:val="20"/>
        </w:rPr>
      </w:pPr>
      <w:r>
        <w:rPr>
          <w:b/>
          <w:sz w:val="22"/>
        </w:rPr>
        <w:t xml:space="preserve">Abstract:  </w:t>
      </w:r>
      <w:r w:rsidR="008C2F67">
        <w:rPr>
          <w:b/>
          <w:sz w:val="22"/>
        </w:rPr>
        <w:tab/>
      </w:r>
      <w:r w:rsidR="00D0050D" w:rsidRPr="00D0050D">
        <w:rPr>
          <w:szCs w:val="20"/>
        </w:rPr>
        <w:t xml:space="preserve">This document </w:t>
      </w:r>
      <w:r w:rsidR="00107E52">
        <w:rPr>
          <w:szCs w:val="20"/>
        </w:rPr>
        <w:t>i</w:t>
      </w:r>
      <w:r w:rsidR="00D0050D" w:rsidRPr="00D0050D">
        <w:rPr>
          <w:szCs w:val="20"/>
        </w:rPr>
        <w:t xml:space="preserve">s a product specification for a bathymetric surface which may be used alone </w:t>
      </w:r>
      <w:r w:rsidR="00D0050D" w:rsidRPr="00107E52">
        <w:rPr>
          <w:color w:val="auto"/>
          <w:szCs w:val="20"/>
        </w:rPr>
        <w:t xml:space="preserve">or as an important element/source for future S-100 conformant ECDIS navigation.  </w:t>
      </w:r>
      <w:r w:rsidR="00D0050D" w:rsidRPr="00D0050D">
        <w:rPr>
          <w:szCs w:val="20"/>
        </w:rPr>
        <w:t xml:space="preserve">The product is defined as a data set with </w:t>
      </w:r>
      <w:r w:rsidR="001A2E1A">
        <w:rPr>
          <w:szCs w:val="20"/>
        </w:rPr>
        <w:t>different</w:t>
      </w:r>
      <w:r w:rsidR="00D0050D" w:rsidRPr="00D0050D">
        <w:rPr>
          <w:szCs w:val="20"/>
        </w:rPr>
        <w:t xml:space="preserve"> </w:t>
      </w:r>
      <w:r w:rsidR="00F30B9A" w:rsidRPr="00D0050D">
        <w:rPr>
          <w:szCs w:val="20"/>
        </w:rPr>
        <w:t>coverages</w:t>
      </w:r>
      <w:r w:rsidR="00F30B9A">
        <w:rPr>
          <w:szCs w:val="20"/>
        </w:rPr>
        <w:t>.</w:t>
      </w:r>
      <w:r w:rsidR="00F30B9A" w:rsidRPr="00D0050D">
        <w:rPr>
          <w:szCs w:val="20"/>
        </w:rPr>
        <w:t xml:space="preserve"> This</w:t>
      </w:r>
      <w:r w:rsidR="00D0050D" w:rsidRPr="00D0050D">
        <w:rPr>
          <w:szCs w:val="20"/>
        </w:rPr>
        <w:t xml:space="preserve"> product specification includes a content model and separate encodings. </w:t>
      </w:r>
    </w:p>
    <w:p w14:paraId="2B64C4B4" w14:textId="77777777" w:rsidR="00D0050D" w:rsidRDefault="00D0050D" w:rsidP="00D0050D">
      <w:pPr>
        <w:spacing w:after="269"/>
        <w:ind w:left="3394" w:right="513" w:hanging="1695"/>
      </w:pPr>
    </w:p>
    <w:p w14:paraId="3014BB88" w14:textId="0C2EF82B" w:rsidR="009D512D" w:rsidRDefault="00AC251D">
      <w:pPr>
        <w:spacing w:after="252"/>
        <w:ind w:left="1699" w:right="513" w:hanging="1695"/>
      </w:pPr>
      <w:r>
        <w:rPr>
          <w:b/>
          <w:sz w:val="22"/>
        </w:rPr>
        <w:t>Content:</w:t>
      </w:r>
      <w:r>
        <w:rPr>
          <w:sz w:val="22"/>
        </w:rPr>
        <w:t xml:space="preserve">  </w:t>
      </w:r>
      <w:r w:rsidR="008C2F67">
        <w:rPr>
          <w:sz w:val="22"/>
        </w:rPr>
        <w:tab/>
      </w:r>
      <w:r>
        <w:t xml:space="preserve">The Product Specification defines all requirements to which S-102 bathymetric data products must conform. Specifically, it defines the data product content in terms of features and attributes within the feature catalogue. The display of features is defined by the symbols and rule sets contained in the portrayal catalogue. The Data Classification and Encoding Guide (DCEG) provides guidance on how data product content must be captured. Annex A, in addition to Annex C, will provide implementation guidance for developers. </w:t>
      </w:r>
    </w:p>
    <w:p w14:paraId="266B0B60" w14:textId="77777777" w:rsidR="009D512D" w:rsidRDefault="00AC251D">
      <w:pPr>
        <w:spacing w:after="201" w:line="259" w:lineRule="auto"/>
        <w:ind w:left="7" w:right="0" w:hanging="10"/>
        <w:jc w:val="left"/>
      </w:pPr>
      <w:r>
        <w:rPr>
          <w:b/>
          <w:sz w:val="22"/>
        </w:rPr>
        <w:t xml:space="preserve">Spatial Extent: </w:t>
      </w:r>
      <w:r>
        <w:t xml:space="preserve"> </w:t>
      </w:r>
    </w:p>
    <w:p w14:paraId="73A039D7" w14:textId="77777777" w:rsidR="009D512D" w:rsidRDefault="00AC251D">
      <w:pPr>
        <w:spacing w:after="230"/>
        <w:ind w:left="1722" w:right="513"/>
      </w:pPr>
      <w:r>
        <w:rPr>
          <w:b/>
        </w:rPr>
        <w:t xml:space="preserve">Description: </w:t>
      </w:r>
      <w:r>
        <w:t>Areas specific to marine navigation.</w:t>
      </w:r>
      <w:r>
        <w:rPr>
          <w:b/>
        </w:rPr>
        <w:t xml:space="preserve"> </w:t>
      </w:r>
    </w:p>
    <w:p w14:paraId="64D7D062" w14:textId="77777777" w:rsidR="009D512D" w:rsidRDefault="00AC251D">
      <w:pPr>
        <w:spacing w:after="229" w:line="252" w:lineRule="auto"/>
        <w:ind w:left="1722" w:right="0" w:hanging="10"/>
        <w:jc w:val="left"/>
      </w:pPr>
      <w:r>
        <w:rPr>
          <w:b/>
        </w:rPr>
        <w:t xml:space="preserve">East Bounding Longitude: </w:t>
      </w:r>
      <w:r>
        <w:t>180°</w:t>
      </w:r>
      <w:r>
        <w:rPr>
          <w:b/>
        </w:rPr>
        <w:t xml:space="preserve"> </w:t>
      </w:r>
    </w:p>
    <w:p w14:paraId="4662335E" w14:textId="77777777" w:rsidR="009D512D" w:rsidRDefault="00AC251D">
      <w:pPr>
        <w:spacing w:after="229" w:line="252" w:lineRule="auto"/>
        <w:ind w:left="1722" w:right="0" w:hanging="10"/>
        <w:jc w:val="left"/>
      </w:pPr>
      <w:r>
        <w:rPr>
          <w:b/>
        </w:rPr>
        <w:t>West Bounding Longitude:</w:t>
      </w:r>
      <w:r>
        <w:t xml:space="preserve"> -180°</w:t>
      </w:r>
      <w:r>
        <w:rPr>
          <w:b/>
        </w:rPr>
        <w:t xml:space="preserve"> </w:t>
      </w:r>
    </w:p>
    <w:p w14:paraId="405968FA" w14:textId="77777777" w:rsidR="009D512D" w:rsidRDefault="00AC251D">
      <w:pPr>
        <w:spacing w:after="229" w:line="252" w:lineRule="auto"/>
        <w:ind w:left="1722" w:right="0" w:hanging="10"/>
        <w:jc w:val="left"/>
      </w:pPr>
      <w:r>
        <w:rPr>
          <w:b/>
        </w:rPr>
        <w:t xml:space="preserve">North Bounding Latitude: </w:t>
      </w:r>
      <w:r>
        <w:t>90°</w:t>
      </w:r>
      <w:r>
        <w:rPr>
          <w:b/>
        </w:rPr>
        <w:t xml:space="preserve"> </w:t>
      </w:r>
    </w:p>
    <w:p w14:paraId="19C1ECF2" w14:textId="77777777" w:rsidR="00786F00" w:rsidRDefault="00AC251D" w:rsidP="00786F00">
      <w:pPr>
        <w:ind w:left="1714"/>
        <w:rPr>
          <w:b/>
        </w:rPr>
      </w:pPr>
      <w:r>
        <w:rPr>
          <w:rFonts w:ascii="Calibri" w:eastAsia="Calibri" w:hAnsi="Calibri" w:cs="Calibri"/>
          <w:b/>
        </w:rPr>
        <w:tab/>
      </w:r>
      <w:r w:rsidRPr="00786F00">
        <w:rPr>
          <w:b/>
        </w:rPr>
        <w:t xml:space="preserve">South Bounding Latitude: </w:t>
      </w:r>
      <w:r w:rsidRPr="00786F00">
        <w:t>-90°</w:t>
      </w:r>
      <w:r w:rsidRPr="00786F00">
        <w:rPr>
          <w:b/>
        </w:rPr>
        <w:t xml:space="preserve">   </w:t>
      </w:r>
      <w:r w:rsidRPr="00786F00">
        <w:rPr>
          <w:b/>
        </w:rPr>
        <w:tab/>
      </w:r>
    </w:p>
    <w:p w14:paraId="411D11C4" w14:textId="16C1896E" w:rsidR="009D512D" w:rsidRPr="00786F00" w:rsidRDefault="00AC251D" w:rsidP="00786F00">
      <w:pPr>
        <w:ind w:left="1714"/>
        <w:rPr>
          <w:b/>
        </w:rPr>
      </w:pPr>
      <w:r w:rsidRPr="00786F00">
        <w:rPr>
          <w:b/>
        </w:rPr>
        <w:t xml:space="preserve"> </w:t>
      </w:r>
    </w:p>
    <w:p w14:paraId="2E7F20F1" w14:textId="77777777" w:rsidR="00FE3051" w:rsidRDefault="00FE3051" w:rsidP="004A3668">
      <w:pPr>
        <w:ind w:left="1710" w:right="513" w:hanging="1702"/>
        <w:rPr>
          <w:sz w:val="22"/>
        </w:rPr>
      </w:pPr>
      <w:r>
        <w:rPr>
          <w:b/>
          <w:sz w:val="22"/>
        </w:rPr>
        <w:t xml:space="preserve">Specific </w:t>
      </w:r>
      <w:r w:rsidR="00AC251D">
        <w:rPr>
          <w:b/>
          <w:sz w:val="22"/>
        </w:rPr>
        <w:t>Purpose:</w:t>
      </w:r>
      <w:r w:rsidR="00AC251D">
        <w:rPr>
          <w:sz w:val="22"/>
        </w:rPr>
        <w:t xml:space="preserve">  </w:t>
      </w:r>
      <w:r w:rsidR="004A3668">
        <w:rPr>
          <w:sz w:val="22"/>
        </w:rPr>
        <w:tab/>
      </w:r>
    </w:p>
    <w:p w14:paraId="133F68F8" w14:textId="53FD57FF" w:rsidR="009D512D" w:rsidRDefault="00AC251D" w:rsidP="00FE3051">
      <w:pPr>
        <w:ind w:left="1710" w:right="513" w:firstLine="0"/>
      </w:pPr>
      <w:r>
        <w:t>The primary purpose of the bathymetric surface product is to provide high resolution bathymetry in gridded form</w:t>
      </w:r>
      <w:r w:rsidR="00B833A1">
        <w:t xml:space="preserve"> </w:t>
      </w:r>
      <w:r w:rsidR="00716CD3">
        <w:t>in support of</w:t>
      </w:r>
      <w:r w:rsidR="00B833A1">
        <w:t xml:space="preserve"> safety of navigation</w:t>
      </w:r>
      <w:r>
        <w:t xml:space="preserve">. A Bathymetric Surface Product may exist anywhere in the maritime domain. There are no limitations to its extent. Portrayal of S-102 bathymetry with other S-100 compliant products are intended to support safe passage, precise berthing and mooring, as well as route planning of marine vessels. The secondary purpose of a bathymetric surface product is to provide high resolution bathymetric data for other maritime applications. </w:t>
      </w:r>
    </w:p>
    <w:p w14:paraId="02AAA0A1" w14:textId="77777777" w:rsidR="009D512D" w:rsidRDefault="00AC251D">
      <w:pPr>
        <w:spacing w:after="120" w:line="259" w:lineRule="auto"/>
        <w:ind w:left="12" w:right="0" w:firstLine="0"/>
        <w:jc w:val="left"/>
      </w:pPr>
      <w:r>
        <w:t xml:space="preserve"> </w:t>
      </w:r>
    </w:p>
    <w:p w14:paraId="66E0EC3F" w14:textId="3D482C2C" w:rsidR="009D512D" w:rsidRDefault="00AC251D">
      <w:pPr>
        <w:pStyle w:val="berschrift2"/>
        <w:spacing w:after="163"/>
        <w:ind w:left="7"/>
      </w:pPr>
      <w:bookmarkStart w:id="9" w:name="_Toc3544603"/>
      <w:r>
        <w:t xml:space="preserve">1.5 </w:t>
      </w:r>
      <w:r w:rsidR="004621FE">
        <w:t>P</w:t>
      </w:r>
      <w:r>
        <w:t>roduct specification metadata</w:t>
      </w:r>
      <w:bookmarkEnd w:id="9"/>
      <w:r>
        <w:t xml:space="preserve"> </w:t>
      </w:r>
    </w:p>
    <w:p w14:paraId="5DD409B9" w14:textId="2C365A65" w:rsidR="009D512D" w:rsidRDefault="00AC251D">
      <w:pPr>
        <w:spacing w:after="150"/>
        <w:ind w:left="12" w:right="513"/>
      </w:pPr>
      <w:r>
        <w:t>This information uniquely identifies this Product Specification and provides information about its creation and maintenance.  For further information on dataset metadata</w:t>
      </w:r>
      <w:r w:rsidR="00832001">
        <w:t>,</w:t>
      </w:r>
      <w:r>
        <w:t xml:space="preserve"> see </w:t>
      </w:r>
      <w:r w:rsidR="00832001">
        <w:t>C</w:t>
      </w:r>
      <w:r>
        <w:t>lause</w:t>
      </w:r>
      <w:r w:rsidR="00B7467C">
        <w:t xml:space="preserve"> 12 - Metadata</w:t>
      </w:r>
      <w:r>
        <w:t xml:space="preserve">. </w:t>
      </w:r>
    </w:p>
    <w:p w14:paraId="2A85F113" w14:textId="7B44840C" w:rsidR="009D512D" w:rsidRDefault="00AC251D" w:rsidP="00FE2880">
      <w:pPr>
        <w:tabs>
          <w:tab w:val="center" w:pos="5573"/>
        </w:tabs>
        <w:spacing w:after="246"/>
        <w:ind w:left="1710" w:right="0" w:hanging="1710"/>
        <w:jc w:val="left"/>
      </w:pPr>
      <w:r>
        <w:rPr>
          <w:b/>
          <w:sz w:val="22"/>
        </w:rPr>
        <w:t xml:space="preserve">Title: </w:t>
      </w:r>
      <w:r w:rsidR="00FE2880">
        <w:rPr>
          <w:b/>
          <w:sz w:val="22"/>
        </w:rPr>
        <w:tab/>
      </w:r>
      <w:r>
        <w:t xml:space="preserve">Bathymetric Surface Product Specification </w:t>
      </w:r>
    </w:p>
    <w:p w14:paraId="6F7E2AD5" w14:textId="47877F73" w:rsidR="009D512D" w:rsidRDefault="00AC251D">
      <w:pPr>
        <w:spacing w:after="223" w:line="259" w:lineRule="auto"/>
        <w:ind w:left="7" w:right="0" w:hanging="10"/>
        <w:jc w:val="left"/>
      </w:pPr>
      <w:r>
        <w:rPr>
          <w:b/>
          <w:sz w:val="22"/>
        </w:rPr>
        <w:t xml:space="preserve">S-100 Version: </w:t>
      </w:r>
      <w:r w:rsidR="00721385">
        <w:rPr>
          <w:b/>
          <w:sz w:val="22"/>
        </w:rPr>
        <w:t xml:space="preserve">  </w:t>
      </w:r>
      <w:r>
        <w:t xml:space="preserve">4.0.0 </w:t>
      </w:r>
    </w:p>
    <w:p w14:paraId="563E31C7" w14:textId="28B37DA9" w:rsidR="009D512D" w:rsidRDefault="00AC251D" w:rsidP="00FE2880">
      <w:pPr>
        <w:spacing w:line="259" w:lineRule="auto"/>
        <w:ind w:left="7" w:right="0" w:hanging="10"/>
        <w:jc w:val="left"/>
      </w:pPr>
      <w:r>
        <w:rPr>
          <w:b/>
          <w:sz w:val="22"/>
        </w:rPr>
        <w:t>S-102 Version:</w:t>
      </w:r>
      <w:r>
        <w:rPr>
          <w:sz w:val="22"/>
        </w:rPr>
        <w:t xml:space="preserve">  </w:t>
      </w:r>
      <w:r w:rsidR="00721385">
        <w:rPr>
          <w:sz w:val="22"/>
        </w:rPr>
        <w:t xml:space="preserve"> </w:t>
      </w:r>
      <w:r w:rsidR="00057092">
        <w:t>2</w:t>
      </w:r>
      <w:r w:rsidR="00BA3CCD">
        <w:t>.</w:t>
      </w:r>
      <w:r w:rsidR="00057092">
        <w:t>0</w:t>
      </w:r>
      <w:r>
        <w:t xml:space="preserve">.0 </w:t>
      </w:r>
    </w:p>
    <w:p w14:paraId="2B0877A3" w14:textId="1140007E" w:rsidR="009D512D" w:rsidRPr="00057092" w:rsidRDefault="00AC251D" w:rsidP="00FE2880">
      <w:pPr>
        <w:tabs>
          <w:tab w:val="center" w:pos="2340"/>
          <w:tab w:val="center" w:pos="3474"/>
        </w:tabs>
        <w:ind w:left="1710" w:right="0" w:hanging="1710"/>
        <w:jc w:val="left"/>
        <w:rPr>
          <w:szCs w:val="20"/>
        </w:rPr>
      </w:pPr>
      <w:r w:rsidRPr="00CF27A5">
        <w:rPr>
          <w:b/>
          <w:sz w:val="22"/>
          <w:szCs w:val="20"/>
        </w:rPr>
        <w:t xml:space="preserve">Date: </w:t>
      </w:r>
      <w:r w:rsidR="00FE2880">
        <w:rPr>
          <w:b/>
          <w:sz w:val="22"/>
          <w:szCs w:val="20"/>
        </w:rPr>
        <w:tab/>
      </w:r>
      <w:r w:rsidR="00961B99">
        <w:rPr>
          <w:szCs w:val="20"/>
        </w:rPr>
        <w:t>XXXX</w:t>
      </w:r>
      <w:r w:rsidRPr="00057092">
        <w:rPr>
          <w:szCs w:val="20"/>
        </w:rPr>
        <w:t xml:space="preserve"> 201</w:t>
      </w:r>
      <w:r w:rsidR="00057092">
        <w:rPr>
          <w:szCs w:val="20"/>
        </w:rPr>
        <w:t>9</w:t>
      </w:r>
      <w:r w:rsidRPr="00057092">
        <w:rPr>
          <w:b/>
          <w:szCs w:val="20"/>
        </w:rPr>
        <w:t xml:space="preserve"> </w:t>
      </w:r>
      <w:r w:rsidRPr="00057092">
        <w:rPr>
          <w:b/>
          <w:szCs w:val="20"/>
        </w:rPr>
        <w:tab/>
        <w:t xml:space="preserve"> </w:t>
      </w:r>
    </w:p>
    <w:p w14:paraId="7EE2619B" w14:textId="77777777" w:rsidR="009D512D" w:rsidRDefault="00AC251D" w:rsidP="00FE2880">
      <w:pPr>
        <w:tabs>
          <w:tab w:val="center" w:pos="2040"/>
        </w:tabs>
        <w:spacing w:line="259" w:lineRule="auto"/>
        <w:ind w:left="-3" w:right="0" w:firstLine="0"/>
        <w:jc w:val="left"/>
      </w:pPr>
      <w:r>
        <w:rPr>
          <w:b/>
          <w:sz w:val="22"/>
        </w:rPr>
        <w:t xml:space="preserve">Language:  </w:t>
      </w:r>
      <w:r>
        <w:rPr>
          <w:b/>
          <w:sz w:val="22"/>
        </w:rPr>
        <w:tab/>
      </w:r>
      <w:r>
        <w:t xml:space="preserve">English </w:t>
      </w:r>
    </w:p>
    <w:p w14:paraId="4DC77CC1" w14:textId="4B101382" w:rsidR="009D512D" w:rsidRDefault="00AC251D" w:rsidP="00786F00">
      <w:r w:rsidRPr="00AD6770">
        <w:rPr>
          <w:b/>
          <w:sz w:val="22"/>
        </w:rPr>
        <w:t>Classification:</w:t>
      </w:r>
      <w:r>
        <w:t xml:space="preserve">  </w:t>
      </w:r>
      <w:r w:rsidR="00721385">
        <w:t xml:space="preserve"> </w:t>
      </w:r>
      <w:r w:rsidR="00786F00">
        <w:t xml:space="preserve"> </w:t>
      </w:r>
      <w:r w:rsidRPr="00786F00">
        <w:t>Unclassified</w:t>
      </w:r>
      <w:r>
        <w:rPr>
          <w:b/>
        </w:rPr>
        <w:t xml:space="preserve"> </w:t>
      </w:r>
    </w:p>
    <w:tbl>
      <w:tblPr>
        <w:tblStyle w:val="TableGrid"/>
        <w:tblW w:w="10076" w:type="dxa"/>
        <w:tblInd w:w="12" w:type="dxa"/>
        <w:tblLook w:val="04A0" w:firstRow="1" w:lastRow="0" w:firstColumn="1" w:lastColumn="0" w:noHBand="0" w:noVBand="1"/>
      </w:tblPr>
      <w:tblGrid>
        <w:gridCol w:w="1702"/>
        <w:gridCol w:w="8374"/>
      </w:tblGrid>
      <w:tr w:rsidR="009D512D" w14:paraId="0354F896" w14:textId="77777777">
        <w:trPr>
          <w:trHeight w:val="1639"/>
        </w:trPr>
        <w:tc>
          <w:tcPr>
            <w:tcW w:w="1702" w:type="dxa"/>
            <w:tcBorders>
              <w:top w:val="nil"/>
              <w:left w:val="nil"/>
              <w:bottom w:val="nil"/>
              <w:right w:val="nil"/>
            </w:tcBorders>
          </w:tcPr>
          <w:p w14:paraId="7909E548" w14:textId="77777777" w:rsidR="009D512D" w:rsidRDefault="00AC251D">
            <w:pPr>
              <w:spacing w:after="0" w:line="259" w:lineRule="auto"/>
              <w:ind w:left="0" w:right="0" w:firstLine="0"/>
              <w:jc w:val="left"/>
            </w:pPr>
            <w:r>
              <w:rPr>
                <w:b/>
                <w:sz w:val="22"/>
              </w:rPr>
              <w:t xml:space="preserve">Contact:  </w:t>
            </w:r>
          </w:p>
        </w:tc>
        <w:tc>
          <w:tcPr>
            <w:tcW w:w="8374" w:type="dxa"/>
            <w:tcBorders>
              <w:top w:val="nil"/>
              <w:left w:val="nil"/>
              <w:bottom w:val="nil"/>
              <w:right w:val="nil"/>
            </w:tcBorders>
          </w:tcPr>
          <w:p w14:paraId="0BADEDF3" w14:textId="77777777" w:rsidR="009D512D" w:rsidRPr="002F001F" w:rsidRDefault="00AC251D">
            <w:pPr>
              <w:spacing w:after="108" w:line="259" w:lineRule="auto"/>
              <w:ind w:left="0" w:right="0" w:firstLine="0"/>
              <w:jc w:val="left"/>
              <w:rPr>
                <w:lang w:val="de-DE"/>
              </w:rPr>
            </w:pPr>
            <w:r w:rsidRPr="002F001F">
              <w:rPr>
                <w:lang w:val="de-DE"/>
              </w:rPr>
              <w:t>International Hydrographic Bureau</w:t>
            </w:r>
            <w:r w:rsidRPr="002F001F">
              <w:rPr>
                <w:b/>
                <w:lang w:val="de-DE"/>
              </w:rPr>
              <w:t xml:space="preserve">  </w:t>
            </w:r>
          </w:p>
          <w:p w14:paraId="2A8E413F" w14:textId="77777777" w:rsidR="009D512D" w:rsidRPr="002F001F" w:rsidRDefault="00AC251D">
            <w:pPr>
              <w:spacing w:after="0" w:line="259" w:lineRule="auto"/>
              <w:ind w:left="0" w:right="0" w:firstLine="0"/>
              <w:jc w:val="left"/>
              <w:rPr>
                <w:lang w:val="de-DE"/>
              </w:rPr>
            </w:pPr>
            <w:r w:rsidRPr="002F001F">
              <w:rPr>
                <w:lang w:val="de-DE"/>
              </w:rPr>
              <w:t xml:space="preserve">4 Quai Antoine 1er </w:t>
            </w:r>
          </w:p>
          <w:p w14:paraId="2E69C9AE" w14:textId="77777777" w:rsidR="009D512D" w:rsidRDefault="00AC251D">
            <w:pPr>
              <w:spacing w:after="0" w:line="259" w:lineRule="auto"/>
              <w:ind w:left="0" w:right="0" w:firstLine="0"/>
              <w:jc w:val="left"/>
            </w:pPr>
            <w:r>
              <w:t xml:space="preserve">B.P. 445 </w:t>
            </w:r>
          </w:p>
          <w:p w14:paraId="2B6AF01A" w14:textId="77777777" w:rsidR="009D512D" w:rsidRDefault="00AC251D">
            <w:pPr>
              <w:spacing w:after="0" w:line="259" w:lineRule="auto"/>
              <w:ind w:left="0" w:right="0" w:firstLine="0"/>
              <w:jc w:val="left"/>
            </w:pPr>
            <w:r>
              <w:t xml:space="preserve">MC 98011 MONACO CEDEX </w:t>
            </w:r>
          </w:p>
          <w:p w14:paraId="4089F1C2" w14:textId="77777777" w:rsidR="009D512D" w:rsidRDefault="00AC251D">
            <w:pPr>
              <w:spacing w:after="0" w:line="259" w:lineRule="auto"/>
              <w:ind w:left="0" w:right="0" w:firstLine="0"/>
              <w:jc w:val="left"/>
            </w:pPr>
            <w:r>
              <w:t xml:space="preserve">Telephone: +377 93 10 81 00 </w:t>
            </w:r>
          </w:p>
          <w:p w14:paraId="070C70ED" w14:textId="77777777" w:rsidR="009D512D" w:rsidRDefault="00AC251D">
            <w:pPr>
              <w:spacing w:after="0" w:line="259" w:lineRule="auto"/>
              <w:ind w:left="0" w:right="0" w:firstLine="0"/>
              <w:jc w:val="left"/>
            </w:pPr>
            <w:r>
              <w:t xml:space="preserve">Fax: + 377 93 10 81 40 </w:t>
            </w:r>
          </w:p>
        </w:tc>
      </w:tr>
      <w:tr w:rsidR="009D512D" w14:paraId="6A94CE93" w14:textId="77777777">
        <w:trPr>
          <w:trHeight w:val="493"/>
        </w:trPr>
        <w:tc>
          <w:tcPr>
            <w:tcW w:w="1702" w:type="dxa"/>
            <w:tcBorders>
              <w:top w:val="nil"/>
              <w:left w:val="nil"/>
              <w:bottom w:val="nil"/>
              <w:right w:val="nil"/>
            </w:tcBorders>
            <w:vAlign w:val="center"/>
          </w:tcPr>
          <w:p w14:paraId="6DD146B7" w14:textId="77777777" w:rsidR="009D512D" w:rsidRDefault="00AC251D">
            <w:pPr>
              <w:spacing w:after="0" w:line="259" w:lineRule="auto"/>
              <w:ind w:left="0" w:right="0" w:firstLine="0"/>
              <w:jc w:val="left"/>
            </w:pPr>
            <w:r>
              <w:rPr>
                <w:b/>
                <w:sz w:val="22"/>
              </w:rPr>
              <w:t xml:space="preserve">URL: </w:t>
            </w:r>
          </w:p>
        </w:tc>
        <w:tc>
          <w:tcPr>
            <w:tcW w:w="8374" w:type="dxa"/>
            <w:tcBorders>
              <w:top w:val="nil"/>
              <w:left w:val="nil"/>
              <w:bottom w:val="nil"/>
              <w:right w:val="nil"/>
            </w:tcBorders>
            <w:vAlign w:val="center"/>
          </w:tcPr>
          <w:p w14:paraId="1092CB7A" w14:textId="77777777" w:rsidR="009D512D" w:rsidRDefault="0039259E">
            <w:pPr>
              <w:spacing w:after="0" w:line="259" w:lineRule="auto"/>
              <w:ind w:left="0" w:right="0" w:firstLine="0"/>
              <w:jc w:val="left"/>
            </w:pPr>
            <w:hyperlink r:id="rId32">
              <w:r w:rsidR="00AC251D">
                <w:rPr>
                  <w:b/>
                  <w:color w:val="0000FF"/>
                  <w:u w:val="single" w:color="0000FF"/>
                </w:rPr>
                <w:t>www.iho.int</w:t>
              </w:r>
            </w:hyperlink>
            <w:hyperlink r:id="rId33">
              <w:r w:rsidR="00AC251D">
                <w:rPr>
                  <w:b/>
                </w:rPr>
                <w:t xml:space="preserve"> </w:t>
              </w:r>
            </w:hyperlink>
            <w:r w:rsidR="00AC251D">
              <w:rPr>
                <w:b/>
              </w:rPr>
              <w:t xml:space="preserve"> </w:t>
            </w:r>
          </w:p>
        </w:tc>
      </w:tr>
      <w:tr w:rsidR="009D512D" w14:paraId="09DAF71E" w14:textId="77777777">
        <w:trPr>
          <w:trHeight w:val="493"/>
        </w:trPr>
        <w:tc>
          <w:tcPr>
            <w:tcW w:w="1702" w:type="dxa"/>
            <w:tcBorders>
              <w:top w:val="nil"/>
              <w:left w:val="nil"/>
              <w:bottom w:val="nil"/>
              <w:right w:val="nil"/>
            </w:tcBorders>
            <w:vAlign w:val="center"/>
          </w:tcPr>
          <w:p w14:paraId="69C5D3A3" w14:textId="77777777" w:rsidR="009D512D" w:rsidRDefault="00AC251D">
            <w:pPr>
              <w:spacing w:after="0" w:line="259" w:lineRule="auto"/>
              <w:ind w:left="0" w:right="0" w:firstLine="0"/>
              <w:jc w:val="left"/>
            </w:pPr>
            <w:r>
              <w:rPr>
                <w:b/>
                <w:sz w:val="22"/>
              </w:rPr>
              <w:t xml:space="preserve">Identifier: </w:t>
            </w:r>
          </w:p>
        </w:tc>
        <w:tc>
          <w:tcPr>
            <w:tcW w:w="8374" w:type="dxa"/>
            <w:tcBorders>
              <w:top w:val="nil"/>
              <w:left w:val="nil"/>
              <w:bottom w:val="nil"/>
              <w:right w:val="nil"/>
            </w:tcBorders>
            <w:vAlign w:val="center"/>
          </w:tcPr>
          <w:p w14:paraId="6555062E" w14:textId="60D326B4" w:rsidR="009D512D" w:rsidRDefault="00AF42B7">
            <w:pPr>
              <w:spacing w:after="0" w:line="259" w:lineRule="auto"/>
              <w:ind w:left="0" w:right="0" w:firstLine="0"/>
              <w:jc w:val="left"/>
            </w:pPr>
            <w:r>
              <w:t>IHO:S100:</w:t>
            </w:r>
            <w:r w:rsidR="00AC251D">
              <w:t>S102</w:t>
            </w:r>
            <w:r w:rsidR="007A6AF8">
              <w:t>:</w:t>
            </w:r>
            <w:r w:rsidR="00CF233A">
              <w:t>2</w:t>
            </w:r>
            <w:r w:rsidR="007A6AF8">
              <w:t>:</w:t>
            </w:r>
            <w:r w:rsidR="00CF233A">
              <w:t>0</w:t>
            </w:r>
            <w:r w:rsidR="007A6AF8">
              <w:t>:0</w:t>
            </w:r>
            <w:r w:rsidR="00AC251D">
              <w:t xml:space="preserve"> </w:t>
            </w:r>
          </w:p>
        </w:tc>
      </w:tr>
      <w:tr w:rsidR="009D512D" w14:paraId="75812EF1" w14:textId="77777777" w:rsidTr="006F40A3">
        <w:trPr>
          <w:trHeight w:val="830"/>
        </w:trPr>
        <w:tc>
          <w:tcPr>
            <w:tcW w:w="1702" w:type="dxa"/>
            <w:tcBorders>
              <w:top w:val="nil"/>
              <w:left w:val="nil"/>
              <w:bottom w:val="nil"/>
              <w:right w:val="nil"/>
            </w:tcBorders>
          </w:tcPr>
          <w:p w14:paraId="3046FCA9" w14:textId="77777777" w:rsidR="009D512D" w:rsidRDefault="00AC251D">
            <w:pPr>
              <w:spacing w:after="0" w:line="259" w:lineRule="auto"/>
              <w:ind w:left="0" w:right="0" w:firstLine="0"/>
              <w:jc w:val="left"/>
            </w:pPr>
            <w:r>
              <w:rPr>
                <w:b/>
                <w:sz w:val="22"/>
              </w:rPr>
              <w:t xml:space="preserve">Maintenance: </w:t>
            </w:r>
          </w:p>
        </w:tc>
        <w:tc>
          <w:tcPr>
            <w:tcW w:w="8374" w:type="dxa"/>
            <w:tcBorders>
              <w:top w:val="nil"/>
              <w:left w:val="nil"/>
              <w:bottom w:val="nil"/>
              <w:right w:val="nil"/>
            </w:tcBorders>
          </w:tcPr>
          <w:p w14:paraId="2E57B32A" w14:textId="77777777" w:rsidR="009D512D" w:rsidRDefault="00AC251D">
            <w:pPr>
              <w:spacing w:after="0" w:line="259" w:lineRule="auto"/>
              <w:ind w:left="0" w:right="55" w:firstLine="0"/>
            </w:pPr>
            <w:r>
              <w:t xml:space="preserve">Changes to the Product Specification S-102 are coordinated by the S-100 working group of the IHO and must be made available via the IHO web site. Maintenance of the Product Specification must conform to IHO Technical Resolution 2/2007 (revised 2010). </w:t>
            </w:r>
          </w:p>
        </w:tc>
      </w:tr>
    </w:tbl>
    <w:p w14:paraId="77F2C7D6" w14:textId="77777777" w:rsidR="009D512D" w:rsidRDefault="00AC251D">
      <w:pPr>
        <w:spacing w:after="95" w:line="259" w:lineRule="auto"/>
        <w:ind w:left="12" w:right="0" w:firstLine="0"/>
        <w:jc w:val="left"/>
      </w:pPr>
      <w:r>
        <w:rPr>
          <w:sz w:val="22"/>
        </w:rPr>
        <w:t xml:space="preserve"> </w:t>
      </w:r>
    </w:p>
    <w:p w14:paraId="37E95959" w14:textId="77777777" w:rsidR="009D512D" w:rsidRDefault="00AC251D">
      <w:pPr>
        <w:pStyle w:val="berschrift3"/>
        <w:ind w:left="7"/>
      </w:pPr>
      <w:bookmarkStart w:id="10" w:name="_Toc3544604"/>
      <w:r>
        <w:t>1.5.1 IHO Product Specification Maintenance</w:t>
      </w:r>
      <w:bookmarkEnd w:id="10"/>
      <w:r>
        <w:t xml:space="preserve"> </w:t>
      </w:r>
    </w:p>
    <w:p w14:paraId="0E1587DF" w14:textId="77777777" w:rsidR="009D512D" w:rsidRDefault="00AC251D">
      <w:pPr>
        <w:tabs>
          <w:tab w:val="center" w:pos="1456"/>
        </w:tabs>
        <w:spacing w:line="252" w:lineRule="auto"/>
        <w:ind w:left="-3" w:right="0" w:firstLine="0"/>
        <w:jc w:val="left"/>
      </w:pPr>
      <w:r>
        <w:rPr>
          <w:b/>
        </w:rPr>
        <w:t xml:space="preserve">1.5.1.1 </w:t>
      </w:r>
      <w:r>
        <w:rPr>
          <w:b/>
        </w:rPr>
        <w:tab/>
        <w:t xml:space="preserve">Introduction </w:t>
      </w:r>
    </w:p>
    <w:p w14:paraId="6B0A3600" w14:textId="77777777" w:rsidR="009D512D" w:rsidRDefault="00AC251D">
      <w:pPr>
        <w:ind w:left="12" w:right="513"/>
      </w:pPr>
      <w:r>
        <w:t xml:space="preserve">Changes to S-102 will be released by the IHO as a new edition, revision, or clarification.   </w:t>
      </w:r>
    </w:p>
    <w:p w14:paraId="01C67C7D" w14:textId="77777777" w:rsidR="009D512D" w:rsidRDefault="00AC251D">
      <w:pPr>
        <w:pStyle w:val="berschrift4"/>
        <w:tabs>
          <w:tab w:val="center" w:pos="1445"/>
        </w:tabs>
        <w:ind w:left="-3" w:firstLine="0"/>
      </w:pPr>
      <w:r>
        <w:t xml:space="preserve">1.5.1.2 </w:t>
      </w:r>
      <w:r>
        <w:tab/>
        <w:t xml:space="preserve">New Edition </w:t>
      </w:r>
    </w:p>
    <w:p w14:paraId="36A27CD6" w14:textId="77777777" w:rsidR="009D512D" w:rsidRDefault="00AC251D">
      <w:pPr>
        <w:ind w:left="12" w:right="513"/>
      </w:pPr>
      <w:r>
        <w:t>New Editions</w:t>
      </w:r>
      <w:r>
        <w:rPr>
          <w:i/>
        </w:rPr>
        <w:t xml:space="preserve"> </w:t>
      </w:r>
      <w:r>
        <w:t xml:space="preserve">of S-102 introduce significant changes. </w:t>
      </w:r>
      <w:r>
        <w:rPr>
          <w:i/>
        </w:rPr>
        <w:t xml:space="preserve">New Editions </w:t>
      </w:r>
      <w:r>
        <w:t xml:space="preserve">enable new concepts, such as the ability to support new functions or applications, or the introduction of new constructs or data types. </w:t>
      </w:r>
      <w:r>
        <w:rPr>
          <w:i/>
        </w:rPr>
        <w:t xml:space="preserve">New Editions </w:t>
      </w:r>
      <w:r>
        <w:t xml:space="preserve">are likely to have a significant impact on either existing users or future users of S-102.  </w:t>
      </w:r>
    </w:p>
    <w:p w14:paraId="129BE4C8" w14:textId="77777777" w:rsidR="009D512D" w:rsidRDefault="00AC251D">
      <w:pPr>
        <w:pStyle w:val="berschrift4"/>
        <w:tabs>
          <w:tab w:val="center" w:pos="1348"/>
        </w:tabs>
        <w:spacing w:after="72"/>
        <w:ind w:left="-3" w:firstLine="0"/>
      </w:pPr>
      <w:r>
        <w:t xml:space="preserve">1.5.1.3 </w:t>
      </w:r>
      <w:r>
        <w:tab/>
        <w:t xml:space="preserve">Revisions </w:t>
      </w:r>
    </w:p>
    <w:p w14:paraId="01A47845" w14:textId="77777777" w:rsidR="009D512D" w:rsidRDefault="00AC251D">
      <w:pPr>
        <w:ind w:left="12" w:right="513"/>
      </w:pPr>
      <w:r>
        <w:rPr>
          <w:i/>
        </w:rPr>
        <w:t xml:space="preserve">Revisions </w:t>
      </w:r>
      <w:r>
        <w:t xml:space="preserve">are defined as substantive semantic changes to S-102. Typically, revisions will change S-102 to correct factual errors; introduce necessary changes that have become evident as a result of practical experience or changing circumstances. A </w:t>
      </w:r>
      <w:r>
        <w:rPr>
          <w:i/>
        </w:rPr>
        <w:t xml:space="preserve">revision </w:t>
      </w:r>
      <w:r>
        <w:t xml:space="preserve">must not be classified as a clarification. </w:t>
      </w:r>
      <w:r>
        <w:rPr>
          <w:i/>
        </w:rPr>
        <w:t xml:space="preserve">Revisions </w:t>
      </w:r>
      <w:r>
        <w:t xml:space="preserve">could have an impact on either existing users or future users of S-102. All cumulative </w:t>
      </w:r>
      <w:r>
        <w:rPr>
          <w:i/>
        </w:rPr>
        <w:t xml:space="preserve">clarifications </w:t>
      </w:r>
      <w:r>
        <w:t xml:space="preserve">must be included with the release of approved corrections revisions.  </w:t>
      </w:r>
    </w:p>
    <w:p w14:paraId="1DA6979B" w14:textId="77777777" w:rsidR="009D512D" w:rsidRDefault="00AC251D">
      <w:pPr>
        <w:ind w:left="12" w:right="513"/>
      </w:pPr>
      <w: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 </w:t>
      </w:r>
    </w:p>
    <w:p w14:paraId="1B12D30E" w14:textId="77777777" w:rsidR="009D512D" w:rsidRDefault="00AC251D">
      <w:pPr>
        <w:ind w:left="12" w:right="513"/>
      </w:pPr>
      <w:r>
        <w:t xml:space="preserve">In most cases a new feature or portrayal catalogue will result in a revision of S-102. </w:t>
      </w:r>
    </w:p>
    <w:p w14:paraId="3C37727A" w14:textId="77777777" w:rsidR="009D512D" w:rsidRDefault="00AC251D">
      <w:pPr>
        <w:pStyle w:val="berschrift4"/>
        <w:tabs>
          <w:tab w:val="center" w:pos="1453"/>
        </w:tabs>
        <w:spacing w:after="77"/>
        <w:ind w:left="-3" w:firstLine="0"/>
      </w:pPr>
      <w:r>
        <w:t xml:space="preserve">1.5.1.4 </w:t>
      </w:r>
      <w:r>
        <w:tab/>
        <w:t xml:space="preserve">Clarification </w:t>
      </w:r>
    </w:p>
    <w:p w14:paraId="362F7EDC" w14:textId="77777777" w:rsidR="009D512D" w:rsidRDefault="00AC251D">
      <w:pPr>
        <w:ind w:left="12" w:right="513"/>
      </w:pPr>
      <w:r>
        <w:t xml:space="preserve">Clarifications are non-substantive changes to S-102. Typically, clarifications: remove ambiguity; correct grammatical and spelling errors; amend or update cross references; insert improved graphics in spelling, punctuation and grammar. A clarification must not cause any substantive semantic change to S-102.  </w:t>
      </w:r>
    </w:p>
    <w:p w14:paraId="5722997C" w14:textId="77777777" w:rsidR="009D512D" w:rsidRDefault="00AC251D">
      <w:pPr>
        <w:ind w:left="12" w:right="513"/>
      </w:pPr>
      <w: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portrayal catalogue can always rely on earlier versions of the feature catalogues. </w:t>
      </w:r>
    </w:p>
    <w:p w14:paraId="65670289" w14:textId="77777777" w:rsidR="009D512D" w:rsidRDefault="00AC251D">
      <w:pPr>
        <w:pStyle w:val="berschrift4"/>
        <w:tabs>
          <w:tab w:val="center" w:pos="1703"/>
        </w:tabs>
        <w:spacing w:after="77"/>
        <w:ind w:left="-3" w:firstLine="0"/>
      </w:pPr>
      <w:r>
        <w:t xml:space="preserve">1.5.1.5 </w:t>
      </w:r>
      <w:r>
        <w:tab/>
        <w:t xml:space="preserve">Version Numbers </w:t>
      </w:r>
    </w:p>
    <w:p w14:paraId="3BD92F77" w14:textId="77777777" w:rsidR="009D512D" w:rsidRDefault="00AC251D">
      <w:pPr>
        <w:spacing w:after="254"/>
        <w:ind w:left="12" w:right="513"/>
      </w:pPr>
      <w:r>
        <w:t xml:space="preserve">The associated version control numbering to identify changes (n) to S-102 must be as follows: </w:t>
      </w:r>
    </w:p>
    <w:p w14:paraId="15FEBF13" w14:textId="77777777" w:rsidR="009D512D" w:rsidRDefault="00AC251D">
      <w:pPr>
        <w:spacing w:after="190"/>
        <w:ind w:left="12" w:right="513"/>
      </w:pPr>
      <w:r>
        <w:t xml:space="preserve">New Editions denoted as </w:t>
      </w:r>
      <w:r>
        <w:rPr>
          <w:b/>
          <w:sz w:val="28"/>
        </w:rPr>
        <w:t>n</w:t>
      </w:r>
      <w:r>
        <w:t xml:space="preserve">.0.0 </w:t>
      </w:r>
    </w:p>
    <w:p w14:paraId="68F50362" w14:textId="77777777" w:rsidR="009D512D" w:rsidRDefault="00AC251D">
      <w:pPr>
        <w:spacing w:after="188"/>
        <w:ind w:left="12" w:right="513"/>
      </w:pPr>
      <w:r>
        <w:t>Revisions denoted as n.</w:t>
      </w:r>
      <w:r>
        <w:rPr>
          <w:b/>
          <w:sz w:val="28"/>
        </w:rPr>
        <w:t>n</w:t>
      </w:r>
      <w:r>
        <w:t xml:space="preserve">.0 </w:t>
      </w:r>
    </w:p>
    <w:p w14:paraId="1A8FAB62" w14:textId="2D5CE734" w:rsidR="009D512D" w:rsidRDefault="00AC251D">
      <w:pPr>
        <w:ind w:left="12" w:right="513"/>
        <w:rPr>
          <w:b/>
        </w:rPr>
      </w:pPr>
      <w:r>
        <w:t>Clarifications denoted as n.n.</w:t>
      </w:r>
      <w:r>
        <w:rPr>
          <w:b/>
          <w:sz w:val="28"/>
        </w:rPr>
        <w:t>n</w:t>
      </w:r>
      <w:r>
        <w:rPr>
          <w:b/>
        </w:rPr>
        <w:t xml:space="preserve"> </w:t>
      </w:r>
    </w:p>
    <w:p w14:paraId="601E938D" w14:textId="77777777" w:rsidR="00FF43E7" w:rsidRDefault="00FF43E7">
      <w:pPr>
        <w:ind w:left="12" w:right="513"/>
      </w:pPr>
    </w:p>
    <w:p w14:paraId="75FCA8FC" w14:textId="77777777" w:rsidR="00F14A2E" w:rsidRDefault="00F14A2E">
      <w:pPr>
        <w:ind w:left="12" w:right="513"/>
      </w:pPr>
    </w:p>
    <w:p w14:paraId="093AE57C" w14:textId="77777777" w:rsidR="00F14A2E" w:rsidRDefault="00F14A2E">
      <w:pPr>
        <w:ind w:left="12" w:right="513"/>
      </w:pPr>
    </w:p>
    <w:p w14:paraId="14AE8DD8" w14:textId="43D229A1" w:rsidR="009D512D" w:rsidRDefault="00AC251D">
      <w:pPr>
        <w:pStyle w:val="berschrift1"/>
        <w:ind w:left="7"/>
      </w:pPr>
      <w:bookmarkStart w:id="11" w:name="_Toc3544605"/>
      <w:r>
        <w:t xml:space="preserve">2 Specification </w:t>
      </w:r>
      <w:r w:rsidR="00B36F5E">
        <w:t>s</w:t>
      </w:r>
      <w:r>
        <w:t>cope</w:t>
      </w:r>
      <w:bookmarkEnd w:id="11"/>
      <w:r>
        <w:t xml:space="preserve"> </w:t>
      </w:r>
    </w:p>
    <w:p w14:paraId="73474400" w14:textId="3BA907CC" w:rsidR="003633E1" w:rsidRPr="000479D3" w:rsidRDefault="003633E1" w:rsidP="00B709E7">
      <w:pPr>
        <w:spacing w:after="136"/>
        <w:ind w:right="513"/>
      </w:pPr>
      <w:r w:rsidRPr="000479D3">
        <w:t>This product specification defines only one general scope which applies to all its sections.</w:t>
      </w:r>
    </w:p>
    <w:p w14:paraId="5E9D0196" w14:textId="77777777" w:rsidR="003633E1" w:rsidRDefault="003633E1" w:rsidP="000479D3">
      <w:pPr>
        <w:spacing w:after="0"/>
        <w:ind w:right="513"/>
        <w:rPr>
          <w:b/>
        </w:rPr>
      </w:pPr>
    </w:p>
    <w:p w14:paraId="3C9EE6AB" w14:textId="7C5AD32C" w:rsidR="00FF43E7" w:rsidRDefault="00FF43E7" w:rsidP="00F14A2E">
      <w:pPr>
        <w:spacing w:after="136"/>
        <w:ind w:left="3420" w:right="513" w:hanging="3330"/>
      </w:pPr>
      <w:r w:rsidRPr="00FF43E7">
        <w:rPr>
          <w:b/>
        </w:rPr>
        <w:t>Scope I</w:t>
      </w:r>
      <w:r w:rsidR="003633E1">
        <w:rPr>
          <w:b/>
        </w:rPr>
        <w:t>dentification</w:t>
      </w:r>
      <w:r w:rsidRPr="00FF43E7">
        <w:rPr>
          <w:b/>
        </w:rPr>
        <w:t>:</w:t>
      </w:r>
      <w:r>
        <w:t xml:space="preserve"> </w:t>
      </w:r>
      <w:r w:rsidR="00F14A2E">
        <w:tab/>
      </w:r>
      <w:r>
        <w:t>G</w:t>
      </w:r>
      <w:r w:rsidR="003633E1">
        <w:t>eneralScope</w:t>
      </w:r>
    </w:p>
    <w:p w14:paraId="61F16A26" w14:textId="122F4A53" w:rsidR="00FF43E7" w:rsidRDefault="00FF43E7">
      <w:pPr>
        <w:spacing w:after="136"/>
        <w:ind w:left="12" w:right="513"/>
      </w:pPr>
    </w:p>
    <w:p w14:paraId="3B431211" w14:textId="06C98FC7" w:rsidR="00FF43E7" w:rsidRDefault="00FF43E7" w:rsidP="00FF43E7">
      <w:pPr>
        <w:pStyle w:val="berschrift1"/>
      </w:pPr>
      <w:bookmarkStart w:id="12" w:name="_Toc3544606"/>
      <w:r>
        <w:t>3 Data</w:t>
      </w:r>
      <w:r w:rsidR="00764630">
        <w:t xml:space="preserve"> product</w:t>
      </w:r>
      <w:r>
        <w:t xml:space="preserve"> </w:t>
      </w:r>
      <w:r w:rsidR="00764630">
        <w:t>i</w:t>
      </w:r>
      <w:r>
        <w:t>dentification</w:t>
      </w:r>
      <w:bookmarkEnd w:id="12"/>
    </w:p>
    <w:tbl>
      <w:tblPr>
        <w:tblStyle w:val="TableGrid"/>
        <w:tblW w:w="10130" w:type="dxa"/>
        <w:tblInd w:w="0" w:type="dxa"/>
        <w:tblCellMar>
          <w:top w:w="3" w:type="dxa"/>
        </w:tblCellMar>
        <w:tblLook w:val="04A0" w:firstRow="1" w:lastRow="0" w:firstColumn="1" w:lastColumn="0" w:noHBand="0" w:noVBand="1"/>
      </w:tblPr>
      <w:tblGrid>
        <w:gridCol w:w="3061"/>
        <w:gridCol w:w="343"/>
        <w:gridCol w:w="6726"/>
      </w:tblGrid>
      <w:tr w:rsidR="009D512D" w14:paraId="735C570D" w14:textId="77777777" w:rsidTr="00B709E7">
        <w:trPr>
          <w:trHeight w:val="472"/>
        </w:trPr>
        <w:tc>
          <w:tcPr>
            <w:tcW w:w="3061" w:type="dxa"/>
            <w:tcBorders>
              <w:top w:val="nil"/>
              <w:left w:val="nil"/>
              <w:bottom w:val="nil"/>
              <w:right w:val="nil"/>
            </w:tcBorders>
            <w:vAlign w:val="center"/>
          </w:tcPr>
          <w:p w14:paraId="33C232BB" w14:textId="77777777" w:rsidR="009D512D" w:rsidRDefault="00AC251D">
            <w:pPr>
              <w:spacing w:after="0" w:line="259" w:lineRule="auto"/>
              <w:ind w:left="91" w:right="0" w:firstLine="0"/>
              <w:jc w:val="left"/>
            </w:pPr>
            <w:r>
              <w:rPr>
                <w:b/>
                <w:sz w:val="22"/>
              </w:rPr>
              <w:t xml:space="preserve">Title: </w:t>
            </w:r>
          </w:p>
        </w:tc>
        <w:tc>
          <w:tcPr>
            <w:tcW w:w="343" w:type="dxa"/>
            <w:tcBorders>
              <w:top w:val="nil"/>
              <w:left w:val="nil"/>
              <w:bottom w:val="nil"/>
              <w:right w:val="nil"/>
            </w:tcBorders>
          </w:tcPr>
          <w:p w14:paraId="3C21073A" w14:textId="77777777" w:rsidR="009D512D" w:rsidRDefault="009D512D">
            <w:pPr>
              <w:spacing w:after="160" w:line="259" w:lineRule="auto"/>
              <w:ind w:left="0" w:right="0" w:firstLine="0"/>
              <w:jc w:val="left"/>
            </w:pPr>
          </w:p>
        </w:tc>
        <w:tc>
          <w:tcPr>
            <w:tcW w:w="6726" w:type="dxa"/>
            <w:tcBorders>
              <w:top w:val="nil"/>
              <w:left w:val="nil"/>
              <w:bottom w:val="nil"/>
              <w:right w:val="nil"/>
            </w:tcBorders>
            <w:vAlign w:val="center"/>
          </w:tcPr>
          <w:p w14:paraId="5A1F06FF" w14:textId="26D354C3" w:rsidR="009D512D" w:rsidRDefault="00AC251D">
            <w:pPr>
              <w:tabs>
                <w:tab w:val="center" w:pos="2825"/>
              </w:tabs>
              <w:spacing w:after="0" w:line="259" w:lineRule="auto"/>
              <w:ind w:left="0" w:right="0" w:firstLine="0"/>
              <w:jc w:val="left"/>
            </w:pPr>
            <w:r>
              <w:t>Bathymetric Surface</w:t>
            </w:r>
            <w:r>
              <w:rPr>
                <w:b/>
              </w:rPr>
              <w:t xml:space="preserve">  </w:t>
            </w:r>
            <w:r>
              <w:rPr>
                <w:b/>
              </w:rPr>
              <w:tab/>
            </w:r>
            <w:r>
              <w:rPr>
                <w:b/>
                <w:sz w:val="22"/>
              </w:rPr>
              <w:t xml:space="preserve"> </w:t>
            </w:r>
          </w:p>
        </w:tc>
      </w:tr>
      <w:tr w:rsidR="009D512D" w14:paraId="7B5EED25" w14:textId="77777777" w:rsidTr="00B709E7">
        <w:trPr>
          <w:trHeight w:val="2565"/>
        </w:trPr>
        <w:tc>
          <w:tcPr>
            <w:tcW w:w="3061" w:type="dxa"/>
            <w:tcBorders>
              <w:top w:val="nil"/>
              <w:left w:val="nil"/>
              <w:bottom w:val="nil"/>
              <w:right w:val="nil"/>
            </w:tcBorders>
          </w:tcPr>
          <w:p w14:paraId="222DBDAC" w14:textId="77777777" w:rsidR="009D512D" w:rsidRDefault="00AC251D">
            <w:pPr>
              <w:spacing w:after="0" w:line="259" w:lineRule="auto"/>
              <w:ind w:left="91" w:right="0" w:firstLine="0"/>
              <w:jc w:val="left"/>
            </w:pPr>
            <w:r>
              <w:rPr>
                <w:b/>
                <w:sz w:val="22"/>
              </w:rPr>
              <w:t>Abstract:</w:t>
            </w:r>
            <w:r>
              <w:rPr>
                <w:sz w:val="22"/>
              </w:rPr>
              <w:t xml:space="preserve">  </w:t>
            </w:r>
          </w:p>
        </w:tc>
        <w:tc>
          <w:tcPr>
            <w:tcW w:w="343" w:type="dxa"/>
            <w:tcBorders>
              <w:top w:val="nil"/>
              <w:left w:val="nil"/>
              <w:bottom w:val="nil"/>
              <w:right w:val="nil"/>
            </w:tcBorders>
          </w:tcPr>
          <w:p w14:paraId="4FD2238F" w14:textId="77777777" w:rsidR="009D512D" w:rsidRDefault="00AC251D">
            <w:pPr>
              <w:spacing w:after="0" w:line="259" w:lineRule="auto"/>
              <w:ind w:left="0" w:right="0" w:firstLine="0"/>
              <w:jc w:val="left"/>
            </w:pPr>
            <w:r>
              <w:rPr>
                <w:sz w:val="22"/>
              </w:rPr>
              <w:t xml:space="preserve"> </w:t>
            </w:r>
          </w:p>
        </w:tc>
        <w:tc>
          <w:tcPr>
            <w:tcW w:w="6726" w:type="dxa"/>
            <w:tcBorders>
              <w:top w:val="nil"/>
              <w:left w:val="nil"/>
              <w:bottom w:val="nil"/>
              <w:right w:val="nil"/>
            </w:tcBorders>
            <w:vAlign w:val="center"/>
          </w:tcPr>
          <w:p w14:paraId="677B85F5" w14:textId="156EC1C5" w:rsidR="009D512D" w:rsidRDefault="00AC251D">
            <w:pPr>
              <w:spacing w:after="0" w:line="259" w:lineRule="auto"/>
              <w:ind w:left="0" w:right="55" w:firstLine="0"/>
            </w:pPr>
            <w:r>
              <w:t>The Bathymetric Surface Product consists of a set of values organized to form a regular grid coverage, with associated metadata, for an area of the sea, river, lake or other navigable water.</w:t>
            </w:r>
            <w:r w:rsidR="00BF466C">
              <w:t xml:space="preserve"> Final grid coverage includes a</w:t>
            </w:r>
            <w:r>
              <w:t xml:space="preserve"> </w:t>
            </w:r>
            <w:r w:rsidR="000C0DCE">
              <w:t>depth</w:t>
            </w:r>
            <w:r>
              <w:t xml:space="preserve"> value and associated uncertainty estimate for each location in the matrix. In addition, a discrete point set called a "tracking list" is included. The tracking list contains locations where a hydrographer or the data producer overrode a grid matrix value to deliberately bias the final surface for safety of navigation. That is, the data set can carry both the corrected depth information to support the safe navigation of marine vessels as well as the original measured depth value to support scientific purposes. </w:t>
            </w:r>
          </w:p>
          <w:p w14:paraId="4BAB0801" w14:textId="4875BA5E" w:rsidR="00E040D0" w:rsidRDefault="00E040D0">
            <w:pPr>
              <w:spacing w:after="0" w:line="259" w:lineRule="auto"/>
              <w:ind w:left="0" w:right="55" w:firstLine="0"/>
            </w:pPr>
          </w:p>
        </w:tc>
      </w:tr>
      <w:tr w:rsidR="009D512D" w14:paraId="3E3453A8" w14:textId="77777777" w:rsidTr="00B709E7">
        <w:trPr>
          <w:trHeight w:val="664"/>
        </w:trPr>
        <w:tc>
          <w:tcPr>
            <w:tcW w:w="3061" w:type="dxa"/>
            <w:tcBorders>
              <w:top w:val="nil"/>
              <w:left w:val="nil"/>
              <w:bottom w:val="nil"/>
              <w:right w:val="nil"/>
            </w:tcBorders>
          </w:tcPr>
          <w:p w14:paraId="03BC9C08" w14:textId="77777777" w:rsidR="009D512D" w:rsidRDefault="00AC251D">
            <w:pPr>
              <w:spacing w:after="0" w:line="259" w:lineRule="auto"/>
              <w:ind w:left="91" w:right="0" w:firstLine="0"/>
              <w:jc w:val="left"/>
            </w:pPr>
            <w:r>
              <w:rPr>
                <w:b/>
                <w:sz w:val="22"/>
              </w:rPr>
              <w:t xml:space="preserve">Topic Category: </w:t>
            </w:r>
          </w:p>
        </w:tc>
        <w:tc>
          <w:tcPr>
            <w:tcW w:w="343" w:type="dxa"/>
            <w:tcBorders>
              <w:top w:val="nil"/>
              <w:left w:val="nil"/>
              <w:bottom w:val="nil"/>
              <w:right w:val="nil"/>
            </w:tcBorders>
          </w:tcPr>
          <w:p w14:paraId="75BA8E7C" w14:textId="77777777" w:rsidR="009D512D" w:rsidRDefault="009D512D">
            <w:pPr>
              <w:spacing w:after="160" w:line="259" w:lineRule="auto"/>
              <w:ind w:left="0" w:right="0" w:firstLine="0"/>
              <w:jc w:val="left"/>
            </w:pPr>
          </w:p>
        </w:tc>
        <w:tc>
          <w:tcPr>
            <w:tcW w:w="6726" w:type="dxa"/>
            <w:tcBorders>
              <w:top w:val="nil"/>
              <w:left w:val="nil"/>
              <w:bottom w:val="nil"/>
              <w:right w:val="nil"/>
            </w:tcBorders>
          </w:tcPr>
          <w:p w14:paraId="10F91200" w14:textId="45E9E6A3" w:rsidR="009D512D" w:rsidRDefault="00AC251D">
            <w:pPr>
              <w:spacing w:after="0" w:line="259" w:lineRule="auto"/>
              <w:ind w:left="0" w:right="0" w:firstLine="0"/>
              <w:jc w:val="left"/>
            </w:pPr>
            <w:r>
              <w:t>Main topics fo</w:t>
            </w:r>
            <w:r w:rsidR="003D100A">
              <w:t>r the product, as according to</w:t>
            </w:r>
            <w:r>
              <w:t xml:space="preserve"> ISO</w:t>
            </w:r>
            <w:r w:rsidR="003D100A">
              <w:t>/IEC</w:t>
            </w:r>
            <w:r>
              <w:t xml:space="preserve"> 19115</w:t>
            </w:r>
            <w:r w:rsidR="003D100A">
              <w:t>-1</w:t>
            </w:r>
            <w:r>
              <w:t xml:space="preserve"> MD_TopicCategoryCode:</w:t>
            </w:r>
            <w:r>
              <w:rPr>
                <w:b/>
              </w:rPr>
              <w:t xml:space="preserve"> </w:t>
            </w:r>
          </w:p>
        </w:tc>
      </w:tr>
      <w:tr w:rsidR="009D512D" w14:paraId="73F27A77" w14:textId="77777777" w:rsidTr="00B709E7">
        <w:trPr>
          <w:trHeight w:val="291"/>
        </w:trPr>
        <w:tc>
          <w:tcPr>
            <w:tcW w:w="3061" w:type="dxa"/>
            <w:tcBorders>
              <w:top w:val="nil"/>
              <w:left w:val="nil"/>
              <w:bottom w:val="nil"/>
              <w:right w:val="nil"/>
            </w:tcBorders>
          </w:tcPr>
          <w:p w14:paraId="787A1CB5" w14:textId="77777777" w:rsidR="009D512D" w:rsidRDefault="00AC251D">
            <w:pPr>
              <w:spacing w:after="0" w:line="259" w:lineRule="auto"/>
              <w:ind w:left="91" w:right="0" w:firstLine="0"/>
              <w:jc w:val="left"/>
            </w:pPr>
            <w:r>
              <w:rPr>
                <w:b/>
              </w:rPr>
              <w:t xml:space="preserve"> </w:t>
            </w:r>
          </w:p>
        </w:tc>
        <w:tc>
          <w:tcPr>
            <w:tcW w:w="343" w:type="dxa"/>
            <w:tcBorders>
              <w:top w:val="nil"/>
              <w:left w:val="nil"/>
              <w:bottom w:val="nil"/>
              <w:right w:val="nil"/>
            </w:tcBorders>
          </w:tcPr>
          <w:p w14:paraId="7FAC534C" w14:textId="77777777" w:rsidR="009D512D" w:rsidRDefault="009D512D">
            <w:pPr>
              <w:spacing w:after="160" w:line="259" w:lineRule="auto"/>
              <w:ind w:left="0" w:right="0" w:firstLine="0"/>
              <w:jc w:val="left"/>
            </w:pPr>
          </w:p>
        </w:tc>
        <w:tc>
          <w:tcPr>
            <w:tcW w:w="6726" w:type="dxa"/>
            <w:tcBorders>
              <w:top w:val="nil"/>
              <w:left w:val="nil"/>
              <w:bottom w:val="nil"/>
              <w:right w:val="nil"/>
            </w:tcBorders>
          </w:tcPr>
          <w:p w14:paraId="11047B14" w14:textId="77777777" w:rsidR="009D512D" w:rsidRDefault="00AC251D">
            <w:pPr>
              <w:spacing w:after="0" w:line="259" w:lineRule="auto"/>
              <w:ind w:left="0" w:right="0" w:firstLine="0"/>
              <w:jc w:val="left"/>
            </w:pPr>
            <w:r>
              <w:t xml:space="preserve">006 – elevation </w:t>
            </w:r>
          </w:p>
        </w:tc>
      </w:tr>
      <w:tr w:rsidR="009D512D" w14:paraId="409F2C95" w14:textId="77777777" w:rsidTr="00B709E7">
        <w:trPr>
          <w:trHeight w:val="229"/>
        </w:trPr>
        <w:tc>
          <w:tcPr>
            <w:tcW w:w="3061" w:type="dxa"/>
            <w:tcBorders>
              <w:top w:val="nil"/>
              <w:left w:val="nil"/>
              <w:bottom w:val="nil"/>
              <w:right w:val="nil"/>
            </w:tcBorders>
          </w:tcPr>
          <w:p w14:paraId="38511D05" w14:textId="77777777" w:rsidR="009D512D" w:rsidRDefault="00AC251D">
            <w:pPr>
              <w:spacing w:after="0" w:line="259" w:lineRule="auto"/>
              <w:ind w:left="91" w:right="0" w:firstLine="0"/>
              <w:jc w:val="left"/>
            </w:pPr>
            <w:r>
              <w:t xml:space="preserve"> </w:t>
            </w:r>
          </w:p>
        </w:tc>
        <w:tc>
          <w:tcPr>
            <w:tcW w:w="343" w:type="dxa"/>
            <w:tcBorders>
              <w:top w:val="nil"/>
              <w:left w:val="nil"/>
              <w:bottom w:val="nil"/>
              <w:right w:val="nil"/>
            </w:tcBorders>
          </w:tcPr>
          <w:p w14:paraId="1AD310FA" w14:textId="77777777" w:rsidR="009D512D" w:rsidRDefault="009D512D">
            <w:pPr>
              <w:spacing w:after="160" w:line="259" w:lineRule="auto"/>
              <w:ind w:left="0" w:right="0" w:firstLine="0"/>
              <w:jc w:val="left"/>
            </w:pPr>
          </w:p>
        </w:tc>
        <w:tc>
          <w:tcPr>
            <w:tcW w:w="6726" w:type="dxa"/>
            <w:tcBorders>
              <w:top w:val="nil"/>
              <w:left w:val="nil"/>
              <w:bottom w:val="nil"/>
              <w:right w:val="nil"/>
            </w:tcBorders>
          </w:tcPr>
          <w:p w14:paraId="2E3EF73A" w14:textId="08B333B1" w:rsidR="009D512D" w:rsidRDefault="00AC251D" w:rsidP="003D100A">
            <w:pPr>
              <w:spacing w:after="0" w:line="259" w:lineRule="auto"/>
              <w:ind w:left="0" w:right="0" w:firstLine="0"/>
              <w:jc w:val="left"/>
            </w:pPr>
            <w:r>
              <w:t>01</w:t>
            </w:r>
            <w:r w:rsidR="003D100A">
              <w:t>4</w:t>
            </w:r>
            <w:r>
              <w:t xml:space="preserve"> – oceans </w:t>
            </w:r>
          </w:p>
        </w:tc>
      </w:tr>
      <w:tr w:rsidR="009D512D" w14:paraId="40C0C633" w14:textId="77777777" w:rsidTr="00B709E7">
        <w:trPr>
          <w:trHeight w:val="348"/>
        </w:trPr>
        <w:tc>
          <w:tcPr>
            <w:tcW w:w="3061" w:type="dxa"/>
            <w:tcBorders>
              <w:top w:val="nil"/>
              <w:left w:val="nil"/>
              <w:bottom w:val="nil"/>
              <w:right w:val="nil"/>
            </w:tcBorders>
          </w:tcPr>
          <w:p w14:paraId="357E3908" w14:textId="77777777" w:rsidR="009D512D" w:rsidRDefault="00AC251D">
            <w:pPr>
              <w:spacing w:after="0" w:line="259" w:lineRule="auto"/>
              <w:ind w:left="91" w:right="0" w:firstLine="0"/>
              <w:jc w:val="left"/>
            </w:pPr>
            <w:r>
              <w:t xml:space="preserve"> </w:t>
            </w:r>
          </w:p>
        </w:tc>
        <w:tc>
          <w:tcPr>
            <w:tcW w:w="343" w:type="dxa"/>
            <w:tcBorders>
              <w:top w:val="nil"/>
              <w:left w:val="nil"/>
              <w:bottom w:val="nil"/>
              <w:right w:val="nil"/>
            </w:tcBorders>
          </w:tcPr>
          <w:p w14:paraId="465EA6C5" w14:textId="77777777" w:rsidR="009D512D" w:rsidRDefault="009D512D">
            <w:pPr>
              <w:spacing w:after="160" w:line="259" w:lineRule="auto"/>
              <w:ind w:left="0" w:right="0" w:firstLine="0"/>
              <w:jc w:val="left"/>
            </w:pPr>
          </w:p>
        </w:tc>
        <w:tc>
          <w:tcPr>
            <w:tcW w:w="6726" w:type="dxa"/>
            <w:tcBorders>
              <w:top w:val="nil"/>
              <w:left w:val="nil"/>
              <w:bottom w:val="nil"/>
              <w:right w:val="nil"/>
            </w:tcBorders>
          </w:tcPr>
          <w:p w14:paraId="3830BC9E" w14:textId="5DD2D1B5" w:rsidR="009D512D" w:rsidRDefault="00AC251D" w:rsidP="003D100A">
            <w:pPr>
              <w:spacing w:after="0" w:line="259" w:lineRule="auto"/>
              <w:ind w:left="0" w:right="0" w:firstLine="0"/>
              <w:jc w:val="left"/>
            </w:pPr>
            <w:r>
              <w:t>01</w:t>
            </w:r>
            <w:r w:rsidR="003D100A">
              <w:t>2</w:t>
            </w:r>
            <w:r>
              <w:t xml:space="preserve"> – inlandWaters </w:t>
            </w:r>
          </w:p>
        </w:tc>
      </w:tr>
      <w:tr w:rsidR="009D512D" w14:paraId="4F8BEC4B" w14:textId="77777777" w:rsidTr="00B709E7">
        <w:trPr>
          <w:trHeight w:val="493"/>
        </w:trPr>
        <w:tc>
          <w:tcPr>
            <w:tcW w:w="3061" w:type="dxa"/>
            <w:tcBorders>
              <w:top w:val="nil"/>
              <w:left w:val="nil"/>
              <w:bottom w:val="nil"/>
              <w:right w:val="nil"/>
            </w:tcBorders>
            <w:vAlign w:val="center"/>
          </w:tcPr>
          <w:p w14:paraId="3E807356" w14:textId="77777777" w:rsidR="009D512D" w:rsidRDefault="00AC251D">
            <w:pPr>
              <w:spacing w:after="0" w:line="259" w:lineRule="auto"/>
              <w:ind w:left="91" w:right="0" w:firstLine="0"/>
              <w:jc w:val="left"/>
            </w:pPr>
            <w:r>
              <w:rPr>
                <w:b/>
                <w:sz w:val="22"/>
              </w:rPr>
              <w:t xml:space="preserve">Geographic Description: </w:t>
            </w:r>
          </w:p>
        </w:tc>
        <w:tc>
          <w:tcPr>
            <w:tcW w:w="343" w:type="dxa"/>
            <w:tcBorders>
              <w:top w:val="nil"/>
              <w:left w:val="nil"/>
              <w:bottom w:val="nil"/>
              <w:right w:val="nil"/>
            </w:tcBorders>
            <w:vAlign w:val="bottom"/>
          </w:tcPr>
          <w:p w14:paraId="60D577CB" w14:textId="77777777" w:rsidR="009D512D" w:rsidRDefault="009D512D">
            <w:pPr>
              <w:spacing w:after="160" w:line="259" w:lineRule="auto"/>
              <w:ind w:left="0" w:right="0" w:firstLine="0"/>
              <w:jc w:val="left"/>
            </w:pPr>
          </w:p>
        </w:tc>
        <w:tc>
          <w:tcPr>
            <w:tcW w:w="6726" w:type="dxa"/>
            <w:tcBorders>
              <w:top w:val="nil"/>
              <w:left w:val="nil"/>
              <w:bottom w:val="nil"/>
              <w:right w:val="nil"/>
            </w:tcBorders>
            <w:vAlign w:val="center"/>
          </w:tcPr>
          <w:p w14:paraId="78618082" w14:textId="77777777" w:rsidR="009D512D" w:rsidRDefault="00AC251D">
            <w:pPr>
              <w:spacing w:after="0" w:line="259" w:lineRule="auto"/>
              <w:ind w:left="0" w:right="0" w:firstLine="0"/>
              <w:jc w:val="left"/>
            </w:pPr>
            <w:r>
              <w:t>Areas specific to marine navigation.</w:t>
            </w:r>
            <w:r>
              <w:rPr>
                <w:b/>
              </w:rPr>
              <w:t xml:space="preserve"> </w:t>
            </w:r>
            <w:r>
              <w:rPr>
                <w:b/>
                <w:sz w:val="22"/>
              </w:rPr>
              <w:t xml:space="preserve"> </w:t>
            </w:r>
          </w:p>
        </w:tc>
      </w:tr>
      <w:tr w:rsidR="009D512D" w14:paraId="20E8352C" w14:textId="77777777" w:rsidTr="00B709E7">
        <w:trPr>
          <w:trHeight w:val="954"/>
        </w:trPr>
        <w:tc>
          <w:tcPr>
            <w:tcW w:w="3061" w:type="dxa"/>
            <w:tcBorders>
              <w:top w:val="nil"/>
              <w:left w:val="nil"/>
              <w:bottom w:val="nil"/>
              <w:right w:val="nil"/>
            </w:tcBorders>
          </w:tcPr>
          <w:p w14:paraId="45F4D6D5" w14:textId="77777777" w:rsidR="009D512D" w:rsidRDefault="00AC251D">
            <w:pPr>
              <w:spacing w:after="0" w:line="259" w:lineRule="auto"/>
              <w:ind w:left="91" w:right="0" w:firstLine="0"/>
              <w:jc w:val="left"/>
            </w:pPr>
            <w:r>
              <w:rPr>
                <w:b/>
                <w:sz w:val="22"/>
              </w:rPr>
              <w:t xml:space="preserve">Spatial Resolution: </w:t>
            </w:r>
          </w:p>
        </w:tc>
        <w:tc>
          <w:tcPr>
            <w:tcW w:w="343" w:type="dxa"/>
            <w:tcBorders>
              <w:top w:val="nil"/>
              <w:left w:val="nil"/>
              <w:bottom w:val="nil"/>
              <w:right w:val="nil"/>
            </w:tcBorders>
            <w:vAlign w:val="bottom"/>
          </w:tcPr>
          <w:p w14:paraId="5CE27E32" w14:textId="77777777" w:rsidR="009D512D" w:rsidRDefault="009D512D">
            <w:pPr>
              <w:spacing w:after="160" w:line="259" w:lineRule="auto"/>
              <w:ind w:left="0" w:right="0" w:firstLine="0"/>
              <w:jc w:val="left"/>
            </w:pPr>
          </w:p>
        </w:tc>
        <w:tc>
          <w:tcPr>
            <w:tcW w:w="6726" w:type="dxa"/>
            <w:tcBorders>
              <w:top w:val="nil"/>
              <w:left w:val="nil"/>
              <w:bottom w:val="nil"/>
              <w:right w:val="nil"/>
            </w:tcBorders>
            <w:vAlign w:val="center"/>
          </w:tcPr>
          <w:p w14:paraId="781035AD" w14:textId="77777777" w:rsidR="009D512D" w:rsidRDefault="00AC251D">
            <w:pPr>
              <w:spacing w:after="0" w:line="259" w:lineRule="auto"/>
              <w:ind w:left="0" w:right="109" w:firstLine="0"/>
            </w:pPr>
            <w:r>
              <w:t xml:space="preserve">The spatial resolution, or the spatial dimension on the earth covered by the size of a grid matrix cell (nominal ground sample distance), varies according to the model adopted by the producer (hydrographic office). </w:t>
            </w:r>
          </w:p>
        </w:tc>
      </w:tr>
      <w:tr w:rsidR="009D512D" w14:paraId="64D1AEC5" w14:textId="77777777" w:rsidTr="00B709E7">
        <w:trPr>
          <w:trHeight w:val="1183"/>
        </w:trPr>
        <w:tc>
          <w:tcPr>
            <w:tcW w:w="3061" w:type="dxa"/>
            <w:tcBorders>
              <w:top w:val="nil"/>
              <w:left w:val="nil"/>
              <w:bottom w:val="nil"/>
              <w:right w:val="nil"/>
            </w:tcBorders>
          </w:tcPr>
          <w:p w14:paraId="074C8E43" w14:textId="77777777" w:rsidR="009D512D" w:rsidRDefault="00AC251D" w:rsidP="00B651BE">
            <w:pPr>
              <w:spacing w:after="0" w:line="259" w:lineRule="auto"/>
              <w:ind w:left="91" w:right="0" w:hanging="1"/>
              <w:jc w:val="left"/>
            </w:pPr>
            <w:r>
              <w:rPr>
                <w:b/>
                <w:sz w:val="22"/>
              </w:rPr>
              <w:t>Purpose:</w:t>
            </w:r>
            <w:r>
              <w:rPr>
                <w:sz w:val="22"/>
              </w:rPr>
              <w:t xml:space="preserve"> </w:t>
            </w:r>
          </w:p>
        </w:tc>
        <w:tc>
          <w:tcPr>
            <w:tcW w:w="343" w:type="dxa"/>
            <w:tcBorders>
              <w:top w:val="nil"/>
              <w:left w:val="nil"/>
              <w:bottom w:val="nil"/>
              <w:right w:val="nil"/>
            </w:tcBorders>
            <w:vAlign w:val="bottom"/>
          </w:tcPr>
          <w:p w14:paraId="1EFA5970" w14:textId="77777777" w:rsidR="009D512D" w:rsidRDefault="009D512D">
            <w:pPr>
              <w:spacing w:after="160" w:line="259" w:lineRule="auto"/>
              <w:ind w:left="0" w:right="0" w:firstLine="0"/>
              <w:jc w:val="left"/>
            </w:pPr>
          </w:p>
        </w:tc>
        <w:tc>
          <w:tcPr>
            <w:tcW w:w="6726" w:type="dxa"/>
            <w:tcBorders>
              <w:top w:val="nil"/>
              <w:left w:val="nil"/>
              <w:bottom w:val="nil"/>
              <w:right w:val="nil"/>
            </w:tcBorders>
            <w:vAlign w:val="center"/>
          </w:tcPr>
          <w:p w14:paraId="589051F7" w14:textId="0A91DA4A" w:rsidR="009D512D" w:rsidRDefault="006A59BB">
            <w:pPr>
              <w:spacing w:after="0" w:line="259" w:lineRule="auto"/>
              <w:ind w:left="0" w:right="107" w:firstLine="0"/>
            </w:pPr>
            <w:r>
              <w:t>The primary purpose of the bathymetric surface product is to provide high resolution bathymetry in gridded form</w:t>
            </w:r>
            <w:r w:rsidR="00EB7127">
              <w:t xml:space="preserve"> </w:t>
            </w:r>
            <w:r w:rsidR="00C27603">
              <w:t>in support of</w:t>
            </w:r>
            <w:r w:rsidR="00EB7127">
              <w:t xml:space="preserve"> safety of navigation</w:t>
            </w:r>
            <w:r>
              <w:t>.</w:t>
            </w:r>
            <w:r w:rsidR="00D0050D">
              <w:t xml:space="preserve"> The secondary purpose is to provide high resolution bathymetry for other maritime applications.</w:t>
            </w:r>
          </w:p>
          <w:p w14:paraId="33A54BFF" w14:textId="77777777" w:rsidR="00B833A1" w:rsidRDefault="00B833A1">
            <w:pPr>
              <w:spacing w:after="0" w:line="259" w:lineRule="auto"/>
              <w:ind w:left="0" w:right="107" w:firstLine="0"/>
            </w:pPr>
          </w:p>
          <w:p w14:paraId="0545E0E7" w14:textId="5FA6718E" w:rsidR="00B833A1" w:rsidRDefault="00B833A1">
            <w:pPr>
              <w:spacing w:after="0" w:line="259" w:lineRule="auto"/>
              <w:ind w:left="0" w:right="107" w:firstLine="0"/>
            </w:pPr>
          </w:p>
        </w:tc>
      </w:tr>
      <w:tr w:rsidR="009D512D" w14:paraId="3D08533E" w14:textId="77777777" w:rsidTr="00B709E7">
        <w:trPr>
          <w:trHeight w:val="369"/>
        </w:trPr>
        <w:tc>
          <w:tcPr>
            <w:tcW w:w="3061" w:type="dxa"/>
            <w:tcBorders>
              <w:top w:val="nil"/>
              <w:left w:val="nil"/>
              <w:bottom w:val="nil"/>
              <w:right w:val="nil"/>
            </w:tcBorders>
            <w:vAlign w:val="bottom"/>
          </w:tcPr>
          <w:p w14:paraId="5B2AA5E3" w14:textId="77777777" w:rsidR="009D512D" w:rsidRDefault="00AC251D" w:rsidP="00B651BE">
            <w:pPr>
              <w:spacing w:after="0" w:line="259" w:lineRule="auto"/>
              <w:ind w:left="91" w:right="0" w:hanging="1"/>
              <w:jc w:val="left"/>
            </w:pPr>
            <w:r>
              <w:rPr>
                <w:b/>
                <w:sz w:val="22"/>
              </w:rPr>
              <w:t xml:space="preserve">Language: </w:t>
            </w:r>
          </w:p>
        </w:tc>
        <w:tc>
          <w:tcPr>
            <w:tcW w:w="343" w:type="dxa"/>
            <w:tcBorders>
              <w:top w:val="nil"/>
              <w:left w:val="nil"/>
              <w:bottom w:val="nil"/>
              <w:right w:val="nil"/>
            </w:tcBorders>
            <w:vAlign w:val="bottom"/>
          </w:tcPr>
          <w:p w14:paraId="0E2AEC01" w14:textId="77777777" w:rsidR="009D512D" w:rsidRDefault="009D512D">
            <w:pPr>
              <w:spacing w:after="160" w:line="259" w:lineRule="auto"/>
              <w:ind w:left="0" w:right="0" w:firstLine="0"/>
              <w:jc w:val="left"/>
            </w:pPr>
          </w:p>
        </w:tc>
        <w:tc>
          <w:tcPr>
            <w:tcW w:w="6726" w:type="dxa"/>
            <w:tcBorders>
              <w:top w:val="nil"/>
              <w:left w:val="nil"/>
              <w:bottom w:val="nil"/>
              <w:right w:val="nil"/>
            </w:tcBorders>
            <w:vAlign w:val="bottom"/>
          </w:tcPr>
          <w:p w14:paraId="1FACA37A" w14:textId="77777777" w:rsidR="009D512D" w:rsidRDefault="00AC251D">
            <w:pPr>
              <w:spacing w:after="0" w:line="259" w:lineRule="auto"/>
              <w:ind w:left="0" w:right="0" w:firstLine="0"/>
              <w:jc w:val="left"/>
            </w:pPr>
            <w:r>
              <w:t xml:space="preserve">English (Mandatory), other (Optional) </w:t>
            </w:r>
          </w:p>
        </w:tc>
      </w:tr>
    </w:tbl>
    <w:p w14:paraId="036E35CA" w14:textId="77777777" w:rsidR="009D512D" w:rsidRDefault="00AC251D">
      <w:pPr>
        <w:spacing w:after="0" w:line="259" w:lineRule="auto"/>
        <w:ind w:left="103" w:right="0" w:firstLine="0"/>
        <w:jc w:val="left"/>
      </w:pPr>
      <w:r>
        <w:rPr>
          <w:b/>
          <w:sz w:val="22"/>
        </w:rPr>
        <w:t xml:space="preserve"> </w:t>
      </w:r>
    </w:p>
    <w:p w14:paraId="361225B4" w14:textId="17F5C1D6" w:rsidR="009D512D" w:rsidRDefault="00AC251D" w:rsidP="000C77EA">
      <w:pPr>
        <w:tabs>
          <w:tab w:val="center" w:pos="6532"/>
        </w:tabs>
        <w:spacing w:after="9"/>
        <w:ind w:left="0" w:right="379" w:firstLine="90"/>
      </w:pPr>
      <w:r>
        <w:rPr>
          <w:b/>
          <w:sz w:val="22"/>
        </w:rPr>
        <w:t>Classification:</w:t>
      </w:r>
      <w:r>
        <w:rPr>
          <w:sz w:val="22"/>
        </w:rPr>
        <w:t xml:space="preserve">  </w:t>
      </w:r>
      <w:r w:rsidR="00E24E4E">
        <w:rPr>
          <w:sz w:val="22"/>
        </w:rPr>
        <w:t xml:space="preserve">                            </w:t>
      </w:r>
      <w:r>
        <w:t xml:space="preserve">Data can be classified as one of the following: 1) </w:t>
      </w:r>
      <w:r w:rsidR="000C77EA">
        <w:t>unclassified</w:t>
      </w:r>
      <w:r>
        <w:t xml:space="preserve">, </w:t>
      </w:r>
    </w:p>
    <w:p w14:paraId="713D4161" w14:textId="4AA5BE63" w:rsidR="009D512D" w:rsidRDefault="000C77EA" w:rsidP="000C77EA">
      <w:pPr>
        <w:spacing w:after="262"/>
        <w:ind w:left="3416" w:right="379" w:firstLine="0"/>
      </w:pPr>
      <w:r>
        <w:t>2) r</w:t>
      </w:r>
      <w:r w:rsidR="00AC251D">
        <w:t xml:space="preserve">estricted, 3) </w:t>
      </w:r>
      <w:r>
        <w:t>c</w:t>
      </w:r>
      <w:r w:rsidR="00AC251D">
        <w:t xml:space="preserve">onfidential, 4) </w:t>
      </w:r>
      <w:r>
        <w:t>s</w:t>
      </w:r>
      <w:r w:rsidR="00AC251D">
        <w:t xml:space="preserve">ecret, 5) </w:t>
      </w:r>
      <w:r>
        <w:t>t</w:t>
      </w:r>
      <w:r w:rsidR="00AC251D">
        <w:t xml:space="preserve">op </w:t>
      </w:r>
      <w:r>
        <w:t>s</w:t>
      </w:r>
      <w:r w:rsidR="00AC251D">
        <w:t>ecret</w:t>
      </w:r>
      <w:r>
        <w:t xml:space="preserve">, 6) sensitive but unclassified, 7) for official use only, 8) protected, or 9) limited distribution. </w:t>
      </w:r>
      <w:r w:rsidR="00AC251D">
        <w:t xml:space="preserve">  </w:t>
      </w:r>
    </w:p>
    <w:p w14:paraId="56022205" w14:textId="3D075624" w:rsidR="009D512D" w:rsidRDefault="00AC251D" w:rsidP="00B651BE">
      <w:pPr>
        <w:spacing w:after="138" w:line="375" w:lineRule="auto"/>
        <w:ind w:left="3416" w:right="513" w:hanging="3326"/>
      </w:pPr>
      <w:r>
        <w:rPr>
          <w:b/>
          <w:sz w:val="22"/>
        </w:rPr>
        <w:t>Spatial Representation Type:</w:t>
      </w:r>
      <w:r>
        <w:rPr>
          <w:sz w:val="22"/>
        </w:rPr>
        <w:t xml:space="preserve">  </w:t>
      </w:r>
      <w:r w:rsidR="00B709E7">
        <w:rPr>
          <w:sz w:val="22"/>
        </w:rPr>
        <w:t xml:space="preserve">  </w:t>
      </w:r>
      <w:r>
        <w:t xml:space="preserve">Type of spatial representation for the product, as defined by the ISO 19115 MD_SpatialRepresentationTypeCode: 002 - grid. </w:t>
      </w:r>
    </w:p>
    <w:p w14:paraId="2ADFF65B" w14:textId="77777777" w:rsidR="009D512D" w:rsidRDefault="00AC251D" w:rsidP="00B651BE">
      <w:pPr>
        <w:tabs>
          <w:tab w:val="center" w:pos="4227"/>
        </w:tabs>
        <w:spacing w:after="255"/>
        <w:ind w:left="0" w:right="0" w:firstLine="90"/>
        <w:jc w:val="left"/>
      </w:pPr>
      <w:r>
        <w:rPr>
          <w:b/>
          <w:sz w:val="22"/>
        </w:rPr>
        <w:t xml:space="preserve">Point of Contact:  </w:t>
      </w:r>
      <w:r>
        <w:rPr>
          <w:b/>
          <w:sz w:val="22"/>
        </w:rPr>
        <w:tab/>
      </w:r>
      <w:r>
        <w:t xml:space="preserve">Producing Agency </w:t>
      </w:r>
    </w:p>
    <w:p w14:paraId="6ACCC7D7" w14:textId="73CC54E0" w:rsidR="009D512D" w:rsidRDefault="009D512D">
      <w:pPr>
        <w:spacing w:after="141" w:line="259" w:lineRule="auto"/>
        <w:ind w:left="12" w:right="0" w:firstLine="0"/>
        <w:jc w:val="left"/>
      </w:pPr>
    </w:p>
    <w:p w14:paraId="00E10805" w14:textId="77777777" w:rsidR="007B3A76" w:rsidRDefault="007B3A76">
      <w:pPr>
        <w:spacing w:after="141" w:line="259" w:lineRule="auto"/>
        <w:ind w:left="12" w:right="0" w:firstLine="0"/>
        <w:jc w:val="left"/>
      </w:pPr>
    </w:p>
    <w:p w14:paraId="4D1B8541" w14:textId="77777777" w:rsidR="009D512D" w:rsidRDefault="00AC251D">
      <w:pPr>
        <w:pStyle w:val="berschrift1"/>
        <w:ind w:left="7"/>
      </w:pPr>
      <w:bookmarkStart w:id="13" w:name="_Toc3544607"/>
      <w:r>
        <w:t>4 Data Content and structure</w:t>
      </w:r>
      <w:bookmarkEnd w:id="13"/>
      <w:r>
        <w:t xml:space="preserve"> </w:t>
      </w:r>
    </w:p>
    <w:p w14:paraId="33D3FC16" w14:textId="77777777" w:rsidR="009D512D" w:rsidRDefault="00AC251D">
      <w:pPr>
        <w:pStyle w:val="berschrift2"/>
        <w:spacing w:after="163"/>
        <w:ind w:left="7"/>
      </w:pPr>
      <w:bookmarkStart w:id="14" w:name="_Toc3544608"/>
      <w:r>
        <w:t>4.1 Introduction</w:t>
      </w:r>
      <w:bookmarkEnd w:id="14"/>
      <w:r>
        <w:t xml:space="preserve"> </w:t>
      </w:r>
    </w:p>
    <w:p w14:paraId="667A99ED" w14:textId="2AAA0E5E" w:rsidR="009D512D" w:rsidRDefault="00AC251D">
      <w:pPr>
        <w:ind w:left="12" w:right="513"/>
      </w:pPr>
      <w:r w:rsidRPr="000B79AC">
        <w:t xml:space="preserve">The </w:t>
      </w:r>
      <w:r w:rsidR="00076E79" w:rsidRPr="000B79AC">
        <w:t xml:space="preserve">Bathymetric Surface Product incorporates aspects of the </w:t>
      </w:r>
      <w:r w:rsidRPr="000B79AC">
        <w:t xml:space="preserve">Navigation Surface concept </w:t>
      </w:r>
      <w:r w:rsidR="00076E79" w:rsidRPr="000B79AC">
        <w:t xml:space="preserve">where </w:t>
      </w:r>
      <w:r w:rsidRPr="000B79AC">
        <w:t xml:space="preserve">in addition to estimation of depth, an </w:t>
      </w:r>
      <w:r w:rsidR="00076E79" w:rsidRPr="000B79AC">
        <w:t xml:space="preserve">optional </w:t>
      </w:r>
      <w:r w:rsidRPr="000B79AC">
        <w:t xml:space="preserve">estimate of the uncertainty associated with the depth </w:t>
      </w:r>
      <w:r w:rsidR="00076E79" w:rsidRPr="000B79AC">
        <w:t>can</w:t>
      </w:r>
      <w:r w:rsidRPr="000B79AC">
        <w:t xml:space="preserve"> be computed and preserved. To make the system suitable to support safety of navigation applications, there is a means to over-ride any automatically constructed depth estimates with ‘Hydrographer Privilege, (essentially, a means to specify directly the depth determined by a human observer as being the most significant in the area - irrespective of any statistical evidence to the contrary)</w:t>
      </w:r>
      <w:r w:rsidR="001C46BA">
        <w:t xml:space="preserve"> [Calder et al, 2005]</w:t>
      </w:r>
      <w:r w:rsidRPr="000B79AC">
        <w:t>.  The original grid values that are replaced by the hydrographer are preserved in the tracking list so that they can be restored if required.</w:t>
      </w:r>
      <w:r>
        <w:t xml:space="preserve"> </w:t>
      </w:r>
    </w:p>
    <w:p w14:paraId="0870134F" w14:textId="5218BACC" w:rsidR="009D512D" w:rsidRDefault="00AC251D">
      <w:pPr>
        <w:ind w:left="12" w:right="513"/>
      </w:pPr>
      <w:r>
        <w:t xml:space="preserve">ure 4.1 shows a high-level overview of the structure of S-102. It shows that the Bathymetric Surface Product consists of a set of data comprising the HDF5 datasets plus a Digital Certification Block. The Digital Certification Block is mandatory when the data product is produced for navigational purposes so that the user can trace whether the data has been certified. The HDF5 file consists of metadata (spatial, feature and discovery), collocated coverages consisting of </w:t>
      </w:r>
      <w:r w:rsidR="000C0DCE">
        <w:t>depth</w:t>
      </w:r>
      <w:r>
        <w:t xml:space="preserve"> and uncertainty values, and a tracking list of overridden nodes. S-102 uses the S-100 Data Protection Scheme to ensure certification and authentication.</w:t>
      </w:r>
    </w:p>
    <w:p w14:paraId="31AB6D7D" w14:textId="609893B2" w:rsidR="00796917" w:rsidRDefault="00796917" w:rsidP="002F1576">
      <w:pPr>
        <w:ind w:left="12" w:right="513"/>
        <w:rPr>
          <w:sz w:val="22"/>
        </w:rPr>
      </w:pPr>
    </w:p>
    <w:p w14:paraId="087A9851" w14:textId="138B409C" w:rsidR="00796917" w:rsidRDefault="00796917" w:rsidP="00796917">
      <w:pPr>
        <w:ind w:left="16" w:right="513"/>
        <w:jc w:val="center"/>
        <w:rPr>
          <w:sz w:val="22"/>
        </w:rPr>
      </w:pPr>
      <w:r>
        <w:rPr>
          <w:noProof/>
          <w:sz w:val="22"/>
          <w:lang w:val="de-DE" w:eastAsia="de-DE"/>
        </w:rPr>
        <w:drawing>
          <wp:inline distT="0" distB="0" distL="0" distR="0" wp14:anchorId="603A6B00" wp14:editId="69655442">
            <wp:extent cx="2507424" cy="3116276"/>
            <wp:effectExtent l="0" t="0" r="7620" b="8255"/>
            <wp:docPr id="293411" name="Picture 29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11" name="figure 4.1.png"/>
                    <pic:cNvPicPr/>
                  </pic:nvPicPr>
                  <pic:blipFill rotWithShape="1">
                    <a:blip r:embed="rId34">
                      <a:extLst>
                        <a:ext uri="{28A0092B-C50C-407E-A947-70E740481C1C}">
                          <a14:useLocalDpi xmlns:a14="http://schemas.microsoft.com/office/drawing/2010/main" val="0"/>
                        </a:ext>
                      </a:extLst>
                    </a:blip>
                    <a:srcRect l="30910" t="34221" r="40265" b="18008"/>
                    <a:stretch/>
                  </pic:blipFill>
                  <pic:spPr bwMode="auto">
                    <a:xfrm>
                      <a:off x="0" y="0"/>
                      <a:ext cx="2521393" cy="3133638"/>
                    </a:xfrm>
                    <a:prstGeom prst="rect">
                      <a:avLst/>
                    </a:prstGeom>
                    <a:ln>
                      <a:noFill/>
                    </a:ln>
                    <a:extLst>
                      <a:ext uri="{53640926-AAD7-44D8-BBD7-CCE9431645EC}">
                        <a14:shadowObscured xmlns:a14="http://schemas.microsoft.com/office/drawing/2010/main"/>
                      </a:ext>
                    </a:extLst>
                  </pic:spPr>
                </pic:pic>
              </a:graphicData>
            </a:graphic>
          </wp:inline>
        </w:drawing>
      </w:r>
    </w:p>
    <w:p w14:paraId="13E3A40B" w14:textId="708E004C" w:rsidR="009D512D" w:rsidRDefault="00AC251D" w:rsidP="00796917">
      <w:pPr>
        <w:jc w:val="center"/>
      </w:pPr>
      <w:r>
        <w:t>Figure 4.1 - Overview Structure of S-102</w:t>
      </w:r>
    </w:p>
    <w:p w14:paraId="1F1904C7" w14:textId="77777777" w:rsidR="009D512D" w:rsidRDefault="00AC251D">
      <w:pPr>
        <w:spacing w:after="0" w:line="259" w:lineRule="auto"/>
        <w:ind w:left="12" w:right="0" w:firstLine="0"/>
        <w:jc w:val="left"/>
      </w:pPr>
      <w:r>
        <w:t xml:space="preserve"> </w:t>
      </w:r>
    </w:p>
    <w:p w14:paraId="1DD91B6A" w14:textId="1F4F47D9" w:rsidR="009D512D" w:rsidRDefault="00AC251D">
      <w:pPr>
        <w:ind w:left="12" w:right="513"/>
      </w:pPr>
      <w:r>
        <w:t xml:space="preserve">Thus, the Bathymetric Surface Product is a hybrid of coverage(s), as defined in IHO S-100 Part 8, and Information Types as defined in IHO S-100 Part 4, together with a point set tracking list. This is described in clause 4.2. </w:t>
      </w:r>
    </w:p>
    <w:p w14:paraId="2CFD722C" w14:textId="77777777" w:rsidR="009D512D" w:rsidRDefault="00AC251D">
      <w:pPr>
        <w:spacing w:after="0" w:line="259" w:lineRule="auto"/>
        <w:ind w:left="12" w:right="0" w:firstLine="0"/>
        <w:jc w:val="left"/>
      </w:pPr>
      <w:r>
        <w:rPr>
          <w:i/>
          <w:color w:val="FF0000"/>
        </w:rPr>
        <w:t xml:space="preserve"> </w:t>
      </w:r>
    </w:p>
    <w:p w14:paraId="457E4820" w14:textId="77777777" w:rsidR="009C3BF8" w:rsidRPr="009C3BF8" w:rsidRDefault="009C3BF8" w:rsidP="009C3BF8"/>
    <w:p w14:paraId="1211D276" w14:textId="77777777" w:rsidR="009D512D" w:rsidRDefault="00AC251D">
      <w:pPr>
        <w:pStyle w:val="berschrift2"/>
        <w:spacing w:after="163"/>
        <w:ind w:left="7"/>
      </w:pPr>
      <w:bookmarkStart w:id="15" w:name="_Toc3544609"/>
      <w:r>
        <w:t>4.2 Application Schema</w:t>
      </w:r>
      <w:bookmarkEnd w:id="15"/>
      <w:r>
        <w:t xml:space="preserve"> </w:t>
      </w:r>
    </w:p>
    <w:p w14:paraId="50C3AF7D" w14:textId="77777777" w:rsidR="009D512D" w:rsidRDefault="00AC251D">
      <w:pPr>
        <w:ind w:left="12" w:right="513"/>
      </w:pPr>
      <w:r>
        <w:t xml:space="preserve">The Application Schema for S-102 is a template application schema. That is, it does not resolve all attributes and allows some choice. This means that an implementer, such as a national hydrographic office, can produce another application schema as a profile of this application schema that makes additional choices. For example, the choice of whether to use a tiling scheme and which tiling scheme to use is left open. An implementer, such as a national hydrographic office, can select the tiling scheme, extent, resolution and other parameters most appropriate for their situation. Since the general structure is defined by the template Application Schema, common software that supports the S-102 template schema is able to support national and other more specific profiles. </w:t>
      </w:r>
    </w:p>
    <w:p w14:paraId="7E303835" w14:textId="77777777" w:rsidR="009D512D" w:rsidRDefault="00AC251D">
      <w:pPr>
        <w:spacing w:after="0"/>
        <w:ind w:left="12" w:right="513"/>
      </w:pPr>
      <w:r>
        <w:t>The Application Schema Data Set Structure is shown in Figures 4.2 and 4.3. They show a number of classes specialized for use in S-102 and two sets of implementation classes. An actual data set of S-102 bathymetry data only contains the implementation classes. All of the required attributes from the other classes in the application schema are satisfied by statements within the product specification. This approach to producing the application schema</w:t>
      </w:r>
      <w:r>
        <w:rPr>
          <w:sz w:val="31"/>
          <w:vertAlign w:val="superscript"/>
        </w:rPr>
        <w:t xml:space="preserve"> </w:t>
      </w:r>
      <w:r>
        <w:t xml:space="preserve">results in a very simple structure for implementation. </w:t>
      </w:r>
    </w:p>
    <w:p w14:paraId="1AE93561" w14:textId="2FD946CC" w:rsidR="009D512D" w:rsidRDefault="009D512D">
      <w:pPr>
        <w:spacing w:after="6" w:line="259" w:lineRule="auto"/>
        <w:ind w:left="787" w:right="0" w:firstLine="0"/>
        <w:jc w:val="left"/>
      </w:pPr>
    </w:p>
    <w:p w14:paraId="042072DE" w14:textId="3B8B2576" w:rsidR="007623B1" w:rsidRDefault="00E12174" w:rsidP="009D3385">
      <w:pPr>
        <w:spacing w:after="76" w:line="259" w:lineRule="auto"/>
        <w:ind w:left="0" w:right="457" w:firstLine="0"/>
        <w:jc w:val="left"/>
        <w:rPr>
          <w:sz w:val="22"/>
        </w:rPr>
      </w:pPr>
      <w:r>
        <w:rPr>
          <w:noProof/>
          <w:lang w:val="de-DE" w:eastAsia="de-DE"/>
        </w:rPr>
        <w:drawing>
          <wp:inline distT="0" distB="0" distL="0" distR="0" wp14:anchorId="6428F369" wp14:editId="571036EF">
            <wp:extent cx="6505826" cy="5261795"/>
            <wp:effectExtent l="19050" t="19050" r="2857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2 S102 DataSetStructure.jpg"/>
                    <pic:cNvPicPr/>
                  </pic:nvPicPr>
                  <pic:blipFill>
                    <a:blip r:embed="rId35">
                      <a:extLst>
                        <a:ext uri="{28A0092B-C50C-407E-A947-70E740481C1C}">
                          <a14:useLocalDpi xmlns:a14="http://schemas.microsoft.com/office/drawing/2010/main" val="0"/>
                        </a:ext>
                      </a:extLst>
                    </a:blip>
                    <a:stretch>
                      <a:fillRect/>
                    </a:stretch>
                  </pic:blipFill>
                  <pic:spPr>
                    <a:xfrm>
                      <a:off x="0" y="0"/>
                      <a:ext cx="6512704" cy="5267358"/>
                    </a:xfrm>
                    <a:prstGeom prst="rect">
                      <a:avLst/>
                    </a:prstGeom>
                    <a:ln>
                      <a:solidFill>
                        <a:schemeClr val="tx1"/>
                      </a:solidFill>
                    </a:ln>
                  </pic:spPr>
                </pic:pic>
              </a:graphicData>
            </a:graphic>
          </wp:inline>
        </w:drawing>
      </w:r>
    </w:p>
    <w:p w14:paraId="7FB181E8" w14:textId="1FB94C3D" w:rsidR="009D512D" w:rsidRDefault="009D512D" w:rsidP="007623B1">
      <w:pPr>
        <w:spacing w:after="76" w:line="259" w:lineRule="auto"/>
        <w:ind w:left="0" w:right="457" w:firstLine="0"/>
        <w:jc w:val="right"/>
      </w:pPr>
    </w:p>
    <w:p w14:paraId="57D19FE9" w14:textId="540E22CD" w:rsidR="009D512D" w:rsidRDefault="00AC251D" w:rsidP="001D591A">
      <w:pPr>
        <w:jc w:val="center"/>
      </w:pPr>
      <w:r>
        <w:t>Figure 4.2 - Data Set Structure of S-102</w:t>
      </w:r>
    </w:p>
    <w:p w14:paraId="1FF08696" w14:textId="77777777" w:rsidR="009D512D" w:rsidRDefault="00AC251D">
      <w:pPr>
        <w:spacing w:after="0" w:line="259" w:lineRule="auto"/>
        <w:ind w:left="12" w:right="0" w:firstLine="0"/>
        <w:jc w:val="left"/>
      </w:pPr>
      <w:r>
        <w:t xml:space="preserve"> </w:t>
      </w:r>
    </w:p>
    <w:p w14:paraId="6967F345" w14:textId="77777777" w:rsidR="009D512D" w:rsidRDefault="00AC251D">
      <w:pPr>
        <w:ind w:left="12" w:right="513"/>
      </w:pPr>
      <w:r>
        <w:t xml:space="preserve">The model in Figure 4.2 states that: </w:t>
      </w:r>
    </w:p>
    <w:p w14:paraId="53EC828B" w14:textId="77777777" w:rsidR="009D512D" w:rsidRDefault="00AC251D">
      <w:pPr>
        <w:numPr>
          <w:ilvl w:val="0"/>
          <w:numId w:val="16"/>
        </w:numPr>
        <w:ind w:right="68" w:hanging="346"/>
      </w:pPr>
      <w:r>
        <w:t>An S-102 data set (</w:t>
      </w:r>
      <w:r>
        <w:rPr>
          <w:b/>
        </w:rPr>
        <w:t>S102_DataSet</w:t>
      </w:r>
      <w:r>
        <w:t xml:space="preserve">), which is inherited from </w:t>
      </w:r>
      <w:r>
        <w:rPr>
          <w:b/>
        </w:rPr>
        <w:t>S100_DataSet</w:t>
      </w:r>
      <w:r>
        <w:t>, references an S-102 Image and Gridded Data Collection (</w:t>
      </w:r>
      <w:r>
        <w:rPr>
          <w:b/>
        </w:rPr>
        <w:t>S102_IGCollection</w:t>
      </w:r>
      <w:r>
        <w:t>). The relationship allows a 1 to many (</w:t>
      </w:r>
      <w:r>
        <w:rPr>
          <w:b/>
        </w:rPr>
        <w:t>1..*</w:t>
      </w:r>
      <w:r>
        <w:t>) multiplicity which means that there may be multiple instances of S-102 data collections. Each collection may or may not correspond to a tiling scheme, and each S102 Dataset   would   correspond   to   a   single   tile.   The   S-102   discovery   metadata   class (</w:t>
      </w:r>
      <w:r>
        <w:rPr>
          <w:b/>
        </w:rPr>
        <w:t>S102_DiscoveryMetadata</w:t>
      </w:r>
      <w:r>
        <w:t xml:space="preserve">) describes the metadata entities required for the identification of the entire data set. The required discovery metadata is implemented through the </w:t>
      </w:r>
      <w:r>
        <w:rPr>
          <w:b/>
        </w:rPr>
        <w:t xml:space="preserve">S102_DSMetadataBlock </w:t>
      </w:r>
      <w:r>
        <w:t xml:space="preserve">class. </w:t>
      </w:r>
    </w:p>
    <w:p w14:paraId="3358FE97" w14:textId="77777777" w:rsidR="009D512D" w:rsidRDefault="00AC251D">
      <w:pPr>
        <w:numPr>
          <w:ilvl w:val="0"/>
          <w:numId w:val="16"/>
        </w:numPr>
        <w:ind w:right="68" w:hanging="346"/>
      </w:pPr>
      <w:r>
        <w:t>An instance of an S-102 Image and Gridded Data Collection (</w:t>
      </w:r>
      <w:r>
        <w:rPr>
          <w:b/>
        </w:rPr>
        <w:t>S102_IGCollection</w:t>
      </w:r>
      <w:r>
        <w:t xml:space="preserve">) which is a subtype of </w:t>
      </w:r>
      <w:r>
        <w:rPr>
          <w:b/>
        </w:rPr>
        <w:t>S100_IGCollection</w:t>
      </w:r>
      <w:r>
        <w:t>, is described by a set of S-102 Collection Metadata (</w:t>
      </w:r>
      <w:r>
        <w:rPr>
          <w:b/>
        </w:rPr>
        <w:t>S102_CollectionMetadata</w:t>
      </w:r>
      <w:r>
        <w:t xml:space="preserve">). This relationship is 1 to 1 meaning that there is one set of collection metadata for each instance of </w:t>
      </w:r>
      <w:r>
        <w:rPr>
          <w:b/>
        </w:rPr>
        <w:t>S102_IGCollection</w:t>
      </w:r>
      <w:r>
        <w:t xml:space="preserve">. There is a large choice of metadata that may be used in a S-100 compliant data product. Only a small amount of this metadata is mandated by ISO 19115 for discovery. The choice of metadata is discussed in clause 9.2.5. Much of the metadata can be resolved as part of the product specification. Only that metadata that varies IG_collection item to item needs be included in the S102_MetadataBlock implementation class. </w:t>
      </w:r>
    </w:p>
    <w:p w14:paraId="782BB680" w14:textId="77777777" w:rsidR="009D512D" w:rsidRDefault="00AC251D">
      <w:pPr>
        <w:numPr>
          <w:ilvl w:val="0"/>
          <w:numId w:val="16"/>
        </w:numPr>
        <w:spacing w:after="80"/>
        <w:ind w:right="68" w:hanging="346"/>
      </w:pPr>
      <w:r>
        <w:t xml:space="preserve">An S-102 Image and Gridded Data Collection also optionally makes reference to a tiling scheme.  </w:t>
      </w:r>
    </w:p>
    <w:p w14:paraId="40054FED" w14:textId="77777777" w:rsidR="009D512D" w:rsidRDefault="00AC251D">
      <w:pPr>
        <w:ind w:left="12" w:right="513"/>
      </w:pPr>
      <w:r>
        <w:t xml:space="preserve">This is discussed further in clause 4.2.2. </w:t>
      </w:r>
    </w:p>
    <w:p w14:paraId="26D801A7" w14:textId="7A5AF166" w:rsidR="009D512D" w:rsidRDefault="00E12174" w:rsidP="003441ED">
      <w:pPr>
        <w:spacing w:after="31" w:line="259" w:lineRule="auto"/>
        <w:ind w:left="12" w:right="0" w:firstLine="0"/>
        <w:jc w:val="left"/>
      </w:pPr>
      <w:r>
        <w:rPr>
          <w:noProof/>
          <w:lang w:val="de-DE" w:eastAsia="de-DE"/>
        </w:rPr>
        <w:drawing>
          <wp:inline distT="0" distB="0" distL="0" distR="0" wp14:anchorId="0DEBC840" wp14:editId="2418442B">
            <wp:extent cx="6363801" cy="4931051"/>
            <wp:effectExtent l="19050" t="19050" r="18415"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3 S102 Coverage Structure.jpg"/>
                    <pic:cNvPicPr/>
                  </pic:nvPicPr>
                  <pic:blipFill>
                    <a:blip r:embed="rId36">
                      <a:extLst>
                        <a:ext uri="{28A0092B-C50C-407E-A947-70E740481C1C}">
                          <a14:useLocalDpi xmlns:a14="http://schemas.microsoft.com/office/drawing/2010/main" val="0"/>
                        </a:ext>
                      </a:extLst>
                    </a:blip>
                    <a:stretch>
                      <a:fillRect/>
                    </a:stretch>
                  </pic:blipFill>
                  <pic:spPr>
                    <a:xfrm>
                      <a:off x="0" y="0"/>
                      <a:ext cx="6367185" cy="4933673"/>
                    </a:xfrm>
                    <a:prstGeom prst="rect">
                      <a:avLst/>
                    </a:prstGeom>
                    <a:ln>
                      <a:solidFill>
                        <a:schemeClr val="tx1"/>
                      </a:solidFill>
                    </a:ln>
                  </pic:spPr>
                </pic:pic>
              </a:graphicData>
            </a:graphic>
          </wp:inline>
        </w:drawing>
      </w:r>
      <w:r w:rsidR="00AC251D">
        <w:rPr>
          <w:sz w:val="22"/>
        </w:rPr>
        <w:t xml:space="preserve"> </w:t>
      </w:r>
    </w:p>
    <w:p w14:paraId="47C4333E" w14:textId="1280F479" w:rsidR="009D512D" w:rsidRDefault="00AC251D" w:rsidP="001D591A">
      <w:pPr>
        <w:jc w:val="center"/>
      </w:pPr>
      <w:r>
        <w:t>Figure 4.3 - Coverage Structure of S-102</w:t>
      </w:r>
    </w:p>
    <w:p w14:paraId="4CEEA79E" w14:textId="77777777" w:rsidR="009D512D" w:rsidRDefault="00AC251D">
      <w:pPr>
        <w:spacing w:after="0" w:line="259" w:lineRule="auto"/>
        <w:ind w:left="12" w:right="0" w:firstLine="0"/>
        <w:jc w:val="left"/>
      </w:pPr>
      <w:r>
        <w:t xml:space="preserve"> </w:t>
      </w:r>
    </w:p>
    <w:p w14:paraId="7AA126EC" w14:textId="49F3C692" w:rsidR="009D512D" w:rsidRDefault="00AC251D">
      <w:pPr>
        <w:ind w:left="12" w:right="513"/>
      </w:pPr>
      <w:r>
        <w:t xml:space="preserve">The model in Figure 4.3 </w:t>
      </w:r>
      <w:r w:rsidR="005724FE">
        <w:t>depicts two coverage types in this application schema</w:t>
      </w:r>
      <w:r>
        <w:t xml:space="preserve">: </w:t>
      </w:r>
    </w:p>
    <w:p w14:paraId="135F135D" w14:textId="12EDF8BB" w:rsidR="009D512D" w:rsidRDefault="00AC251D">
      <w:pPr>
        <w:numPr>
          <w:ilvl w:val="0"/>
          <w:numId w:val="17"/>
        </w:numPr>
        <w:spacing w:after="86"/>
        <w:ind w:right="69" w:hanging="346"/>
      </w:pPr>
      <w:r>
        <w:t xml:space="preserve">The first </w:t>
      </w:r>
      <w:r w:rsidR="005724FE">
        <w:t xml:space="preserve">coverage type </w:t>
      </w:r>
      <w:r>
        <w:t xml:space="preserve">is a discrete Regular Grid Coverage called </w:t>
      </w:r>
      <w:r>
        <w:rPr>
          <w:b/>
        </w:rPr>
        <w:t>S102_</w:t>
      </w:r>
      <w:r w:rsidR="00054647">
        <w:rPr>
          <w:b/>
        </w:rPr>
        <w:t>Depth</w:t>
      </w:r>
      <w:r>
        <w:rPr>
          <w:b/>
        </w:rPr>
        <w:t>Coverage</w:t>
      </w:r>
      <w:r w:rsidR="005724FE">
        <w:rPr>
          <w:b/>
        </w:rPr>
        <w:t xml:space="preserve"> </w:t>
      </w:r>
      <w:r>
        <w:t>which inherits from (</w:t>
      </w:r>
      <w:r>
        <w:rPr>
          <w:b/>
        </w:rPr>
        <w:t>S100_GridCoverage</w:t>
      </w:r>
      <w:r>
        <w:t xml:space="preserve">). Many of the parameters of the coverage are described in the product specification. The implementation classes are co-registered, co-geospatially located datasets. </w:t>
      </w:r>
    </w:p>
    <w:p w14:paraId="06D55CF3" w14:textId="77777777" w:rsidR="00E12174" w:rsidRDefault="00AC251D">
      <w:pPr>
        <w:numPr>
          <w:ilvl w:val="0"/>
          <w:numId w:val="17"/>
        </w:numPr>
        <w:ind w:right="69" w:hanging="346"/>
      </w:pPr>
      <w:r>
        <w:t xml:space="preserve">The second coverage type is a discrete point set coverage called </w:t>
      </w:r>
      <w:r>
        <w:rPr>
          <w:b/>
        </w:rPr>
        <w:t>S102_</w:t>
      </w:r>
      <w:r w:rsidR="00054647">
        <w:rPr>
          <w:b/>
        </w:rPr>
        <w:t>Correction</w:t>
      </w:r>
      <w:r w:rsidR="00936950">
        <w:rPr>
          <w:b/>
        </w:rPr>
        <w:t>Coverage</w:t>
      </w:r>
      <w:r>
        <w:t xml:space="preserve">. </w:t>
      </w:r>
      <w:r w:rsidRPr="00757ED6">
        <w:t>The</w:t>
      </w:r>
      <w:r>
        <w:rPr>
          <w:b/>
        </w:rPr>
        <w:t xml:space="preserve"> S102_</w:t>
      </w:r>
      <w:r w:rsidR="00054647">
        <w:rPr>
          <w:b/>
        </w:rPr>
        <w:t>Correction</w:t>
      </w:r>
      <w:r w:rsidR="00936950">
        <w:rPr>
          <w:b/>
        </w:rPr>
        <w:t>Coverage</w:t>
      </w:r>
      <w:r>
        <w:rPr>
          <w:b/>
        </w:rPr>
        <w:t xml:space="preserve"> </w:t>
      </w:r>
      <w:r>
        <w:t>consists of a set of discrete points that correspond to locations which had corrective overrides applied. (I.E. A hydrographer may explicitly specify depth values at specific points to deliberately ensure safety of navigation.) The conflation function simply replaces specific values from the S102_BathymetryValues grid values matrix with the corresponding overriding values.</w:t>
      </w:r>
    </w:p>
    <w:p w14:paraId="4176925A" w14:textId="70F51FE4" w:rsidR="009D512D" w:rsidRDefault="00AC251D" w:rsidP="00E12174">
      <w:pPr>
        <w:ind w:left="350" w:right="69" w:firstLine="0"/>
      </w:pPr>
      <w:r>
        <w:t xml:space="preserve"> </w:t>
      </w:r>
    </w:p>
    <w:p w14:paraId="7CD9700B" w14:textId="77777777" w:rsidR="009D512D" w:rsidRDefault="00AC251D">
      <w:pPr>
        <w:pStyle w:val="berschrift3"/>
        <w:ind w:left="7"/>
      </w:pPr>
      <w:bookmarkStart w:id="16" w:name="_Toc3544610"/>
      <w:r>
        <w:t>4.2.1 Application Schema Implementation Classes</w:t>
      </w:r>
      <w:bookmarkEnd w:id="16"/>
      <w:r>
        <w:t xml:space="preserve"> </w:t>
      </w:r>
    </w:p>
    <w:p w14:paraId="3CAC3EAC" w14:textId="77777777" w:rsidR="009D512D" w:rsidRDefault="00AC251D">
      <w:pPr>
        <w:ind w:left="12" w:right="513"/>
      </w:pPr>
      <w:r>
        <w:t xml:space="preserve">The implementation classes for the template application schema are shown in Figure 4.4. The attributes are shown for the coverage related classes together with the attribute classes. </w:t>
      </w:r>
    </w:p>
    <w:p w14:paraId="36ED1CE2" w14:textId="44216BB3" w:rsidR="009D512D" w:rsidRDefault="00AC251D">
      <w:pPr>
        <w:ind w:left="12" w:right="513"/>
      </w:pPr>
      <w:r>
        <w:t>In order to simplify the implementation a number of defaults are assumed for S-102. These defaults simpl</w:t>
      </w:r>
      <w:r w:rsidR="00ED22FA">
        <w:t>if</w:t>
      </w:r>
      <w:r>
        <w:t>y implementation and help simpl</w:t>
      </w:r>
      <w:r w:rsidR="00ED22FA">
        <w:t>if</w:t>
      </w:r>
      <w:r>
        <w:t xml:space="preserve">y interaction with the Navigation Surface implementation from the Open Navigation Surface Working Group and other bathymetric gridded types. In the following sub clauses, the default values are emphasized so that they do not need to be encoded when generating an encoding of the implementation classes.   However, if specified they must assume the stated values unless other options are stated. </w:t>
      </w:r>
    </w:p>
    <w:p w14:paraId="4179E01F" w14:textId="77777777" w:rsidR="009D512D" w:rsidRDefault="00AC251D">
      <w:pPr>
        <w:spacing w:after="0" w:line="259" w:lineRule="auto"/>
        <w:ind w:left="12" w:right="0" w:firstLine="0"/>
        <w:jc w:val="left"/>
        <w:rPr>
          <w:sz w:val="22"/>
        </w:rPr>
      </w:pPr>
      <w:r>
        <w:rPr>
          <w:sz w:val="22"/>
        </w:rPr>
        <w:t xml:space="preserve"> </w:t>
      </w:r>
    </w:p>
    <w:p w14:paraId="23181925" w14:textId="77777777" w:rsidR="003441ED" w:rsidRDefault="003441ED">
      <w:pPr>
        <w:spacing w:after="0" w:line="259" w:lineRule="auto"/>
        <w:ind w:left="12" w:right="0" w:firstLine="0"/>
        <w:jc w:val="left"/>
        <w:rPr>
          <w:sz w:val="22"/>
        </w:rPr>
      </w:pPr>
    </w:p>
    <w:p w14:paraId="6E89550A" w14:textId="77777777" w:rsidR="003441ED" w:rsidRDefault="003441ED">
      <w:pPr>
        <w:spacing w:after="0" w:line="259" w:lineRule="auto"/>
        <w:ind w:left="12" w:right="0" w:firstLine="0"/>
        <w:jc w:val="left"/>
        <w:rPr>
          <w:sz w:val="22"/>
        </w:rPr>
      </w:pPr>
    </w:p>
    <w:p w14:paraId="25904E1B" w14:textId="77777777" w:rsidR="003441ED" w:rsidRDefault="003441ED">
      <w:pPr>
        <w:spacing w:after="0" w:line="259" w:lineRule="auto"/>
        <w:ind w:left="12" w:right="0" w:firstLine="0"/>
        <w:jc w:val="left"/>
        <w:rPr>
          <w:sz w:val="22"/>
        </w:rPr>
      </w:pPr>
    </w:p>
    <w:p w14:paraId="2C1123D2" w14:textId="77777777" w:rsidR="003441ED" w:rsidRDefault="003441ED">
      <w:pPr>
        <w:spacing w:after="0" w:line="259" w:lineRule="auto"/>
        <w:ind w:left="12" w:right="0" w:firstLine="0"/>
        <w:jc w:val="left"/>
        <w:rPr>
          <w:sz w:val="22"/>
        </w:rPr>
      </w:pPr>
    </w:p>
    <w:p w14:paraId="28980A1B" w14:textId="77777777" w:rsidR="003441ED" w:rsidRDefault="003441ED">
      <w:pPr>
        <w:spacing w:after="0" w:line="259" w:lineRule="auto"/>
        <w:ind w:left="12" w:right="0" w:firstLine="0"/>
        <w:jc w:val="left"/>
        <w:rPr>
          <w:sz w:val="22"/>
        </w:rPr>
      </w:pPr>
    </w:p>
    <w:p w14:paraId="6BC866FA" w14:textId="77777777" w:rsidR="003441ED" w:rsidRDefault="003441ED">
      <w:pPr>
        <w:spacing w:after="0" w:line="259" w:lineRule="auto"/>
        <w:ind w:left="12" w:right="0" w:firstLine="0"/>
        <w:jc w:val="left"/>
        <w:rPr>
          <w:sz w:val="22"/>
        </w:rPr>
      </w:pPr>
    </w:p>
    <w:p w14:paraId="0223755E" w14:textId="291E2441" w:rsidR="003441ED" w:rsidRDefault="00871134">
      <w:pPr>
        <w:spacing w:after="0" w:line="259" w:lineRule="auto"/>
        <w:ind w:left="12" w:right="0" w:firstLine="0"/>
        <w:jc w:val="left"/>
        <w:rPr>
          <w:sz w:val="22"/>
        </w:rPr>
      </w:pPr>
      <w:r>
        <w:rPr>
          <w:noProof/>
          <w:sz w:val="16"/>
          <w:szCs w:val="16"/>
          <w:lang w:val="de-DE" w:eastAsia="de-DE"/>
        </w:rPr>
        <w:drawing>
          <wp:inline distT="0" distB="0" distL="0" distR="0" wp14:anchorId="04619D85" wp14:editId="27114C1F">
            <wp:extent cx="6698615" cy="5832475"/>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ig 4.4 S102 DataSetImplementation.jpg"/>
                    <pic:cNvPicPr/>
                  </pic:nvPicPr>
                  <pic:blipFill>
                    <a:blip r:embed="rId37">
                      <a:extLst>
                        <a:ext uri="{28A0092B-C50C-407E-A947-70E740481C1C}">
                          <a14:useLocalDpi xmlns:a14="http://schemas.microsoft.com/office/drawing/2010/main" val="0"/>
                        </a:ext>
                      </a:extLst>
                    </a:blip>
                    <a:stretch>
                      <a:fillRect/>
                    </a:stretch>
                  </pic:blipFill>
                  <pic:spPr>
                    <a:xfrm>
                      <a:off x="0" y="0"/>
                      <a:ext cx="6698615" cy="5832475"/>
                    </a:xfrm>
                    <a:prstGeom prst="rect">
                      <a:avLst/>
                    </a:prstGeom>
                  </pic:spPr>
                </pic:pic>
              </a:graphicData>
            </a:graphic>
          </wp:inline>
        </w:drawing>
      </w:r>
    </w:p>
    <w:p w14:paraId="4F59A7F2" w14:textId="77777777" w:rsidR="007C1CCF" w:rsidRDefault="007C1CCF">
      <w:pPr>
        <w:spacing w:after="0" w:line="259" w:lineRule="auto"/>
        <w:ind w:left="12" w:right="0" w:firstLine="0"/>
        <w:jc w:val="left"/>
        <w:rPr>
          <w:sz w:val="22"/>
        </w:rPr>
      </w:pPr>
    </w:p>
    <w:p w14:paraId="099959AD" w14:textId="620883F9" w:rsidR="009D512D" w:rsidRDefault="00A103FA" w:rsidP="00041E3F">
      <w:pPr>
        <w:spacing w:after="134" w:line="259" w:lineRule="auto"/>
        <w:ind w:left="0" w:right="0" w:firstLine="0"/>
        <w:jc w:val="center"/>
      </w:pPr>
      <w:r>
        <w:rPr>
          <w:noProof/>
          <w:lang w:val="de-DE" w:eastAsia="de-DE"/>
        </w:rPr>
        <mc:AlternateContent>
          <mc:Choice Requires="wpi">
            <w:drawing>
              <wp:anchor distT="0" distB="0" distL="114300" distR="114300" simplePos="0" relativeHeight="251716608" behindDoc="0" locked="0" layoutInCell="1" allowOverlap="1" wp14:anchorId="6B765AF4" wp14:editId="4AE04AE9">
                <wp:simplePos x="0" y="0"/>
                <wp:positionH relativeFrom="column">
                  <wp:posOffset>4697336</wp:posOffset>
                </wp:positionH>
                <wp:positionV relativeFrom="paragraph">
                  <wp:posOffset>3686491</wp:posOffset>
                </wp:positionV>
                <wp:extent cx="360" cy="360"/>
                <wp:effectExtent l="0" t="0" r="0" b="0"/>
                <wp:wrapNone/>
                <wp:docPr id="267637" name="Ink 267637"/>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DFF5A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7637" o:spid="_x0000_s1026" type="#_x0000_t75" style="position:absolute;margin-left:369.35pt;margin-top:289.75pt;width:1.1pt;height:1.1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tZESCAQAAMAMAAA4AAABkcnMvZTJvRG9jLnhtbJxSy27CMBC8V+o/&#10;WL6X8FKKIgKHokocSjm0H+A6NrEae6O1Q+DvuyFJgVZVJS7RetaZndnxfHmwBdsr9AZcykeDIWfK&#10;SciM26X8/e35YcaZD8JlogCnUn5Uni8X93fzukzUGHIoMoWMSJxP6jLleQhlEkVe5soKP4BSOWpq&#10;QCsCHXEXZShqYrdFNB4O46gGzEoEqbwndNU2+eLEr7WS4VVrrwIrUh5PZyQv9AVSMZsS8tEV0WIu&#10;kh2KMjeykyRuUGSFcSTgm2olgmAVml9U1kgEDzoMJNgItDZSnfyQs9Hwh7O1+2xcjaaywkSCC8qF&#10;rcDQ7+7UuGWELWgD9QtklI6oAvCOkdbzfxit6BXIypKeNhFUhQj0HHxuSs8ZJiZLOa6z0Vm/2z+d&#10;HWzx7Guz3yJr7o/jx3jyyJkTlnSRedYhFFK/hM01C3WirvUX/0GjbZIh2eyQcsr+2HxPwatDYJLA&#10;SUywJLwpLjjbf/sJFwnQ2KusL8+NpIuHvvg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A83qSV4wAAAAsBAAAPAAAAZHJzL2Rvd25yZXYueG1sTI/BTsMwDIbvSLxDZCRuLB0w&#10;0pWmEwKNaYjLxiQ4eq1puzVO1aRd4ekJJzja/vT7+9PFaBoxUOdqyxqmkwgEcW6LmksNu7flVQzC&#10;eeQCG8uk4YscLLLzsxSTwp54Q8PWlyKEsEtQQ+V9m0jp8ooMuolticPt03YGfRi7UhYdnkK4aeR1&#10;FN1JgzWHDxW29FhRftz2RsPH6hV3fbxSh++n5fvL4bgZ1s+j1pcX48M9CE+j/4PhVz+oQxac9rbn&#10;wolGg7qJVUA1zNR8BiIQ6jaag9iHTTxVILNU/u+Q/QAAAP//AwBQSwMEFAAGAAgAAAAhAP8ldTq8&#10;AQAA5AMAABAAAABkcnMvaW5rL2luazEueG1snFPBbqMwEL2vtP9geQ+9bGCApi2opIdKlSrtSqs2&#10;lbZHCk6wiu3IHkLy92sMOFGXXnpBZsbz5r0349u7g2jInmnDlcxpFAAlTJaq4nKb05f1w+KGEoOF&#10;rIpGSZbTIzP0bvX92y2X76LJ7JdYBGn6k2hyWiPusjDsui7okkDpbRgDJOGjfP/9i67GqoptuORo&#10;W5opVCqJ7IA9WMarnJZ4AH/fYj+rVpfMp/uILk83UBcle1BaFOgR60JK1hBZCMv7LyV43NkDt322&#10;TFMiikNO0yuwiltLxtiegobz1a/z1ddW24fq0PmQfc7nj1Y7ppGzk/SB6Jg4knL4d5wH8poZ1bS9&#10;X5Tsi6a1MpKrNFhGS4h8/yic4f8/qJXyKehltAyu4TKxMx8tmUBHWSO1cw1jxo9oMhC5YHZxxM7P&#10;DI01qw8/o3brFUOULiBexDdrSLM4zpI4AEj7IUz9hq2YMN90a2qP96ZP83cZL3YQ2PEKa28YBJAs&#10;45Oyc7PmqmvGtzV+uXzDca3uW71nHiI6E+Y6epkz78EtEBlfxRPb5PSHexLEVQ4BZwAQ+HkBFzBZ&#10;5go9sh3L6h8AAAD//wMAUEsBAi0AFAAGAAgAAAAhAJszJzcMAQAALQIAABMAAAAAAAAAAAAAAAAA&#10;AAAAAFtDb250ZW50X1R5cGVzXS54bWxQSwECLQAUAAYACAAAACEAOP0h/9YAAACUAQAACwAAAAAA&#10;AAAAAAAAAAA9AQAAX3JlbHMvLnJlbHNQSwECLQAUAAYACAAAACEAOu1kRIIBAAAwAwAADgAAAAAA&#10;AAAAAAAAAAA8AgAAZHJzL2Uyb0RvYy54bWxQSwECLQAUAAYACAAAACEAeRi8nb8AAAAhAQAAGQAA&#10;AAAAAAAAAAAAAADqAwAAZHJzL19yZWxzL2Uyb0RvYy54bWwucmVsc1BLAQItABQABgAIAAAAIQA8&#10;3qSV4wAAAAsBAAAPAAAAAAAAAAAAAAAAAOAEAABkcnMvZG93bnJldi54bWxQSwECLQAUAAYACAAA&#10;ACEA/yV1OrwBAADkAwAAEAAAAAAAAAAAAAAAAADwBQAAZHJzL2luay9pbmsxLnhtbFBLBQYAAAAA&#10;BgAGAHgBAADaBwAAAAA=&#10;">
                <v:imagedata r:id="rId40" o:title=""/>
              </v:shape>
            </w:pict>
          </mc:Fallback>
        </mc:AlternateContent>
      </w:r>
      <w:r w:rsidR="00AC251D">
        <w:t>Figure 4.4 - Implementation of Classes of S-102</w:t>
      </w:r>
    </w:p>
    <w:p w14:paraId="61A6DB42" w14:textId="7E6C67D4" w:rsidR="003441ED" w:rsidRDefault="00AC251D">
      <w:pPr>
        <w:spacing w:after="101" w:line="259" w:lineRule="auto"/>
        <w:ind w:left="12" w:right="0" w:firstLine="0"/>
        <w:jc w:val="left"/>
      </w:pPr>
      <w:r>
        <w:t xml:space="preserve"> </w:t>
      </w:r>
    </w:p>
    <w:p w14:paraId="5C28355F" w14:textId="77777777" w:rsidR="009D512D" w:rsidRDefault="00AC251D">
      <w:pPr>
        <w:pStyle w:val="berschrift5"/>
        <w:tabs>
          <w:tab w:val="center" w:pos="2672"/>
        </w:tabs>
        <w:ind w:left="-3" w:firstLine="0"/>
      </w:pPr>
      <w:r>
        <w:t xml:space="preserve">4.2.1.1 </w:t>
      </w:r>
      <w:r>
        <w:tab/>
        <w:t xml:space="preserve">Implementation Classes Description </w:t>
      </w:r>
    </w:p>
    <w:p w14:paraId="40ACBC22" w14:textId="77777777" w:rsidR="00A40C2C" w:rsidRDefault="00A40C2C">
      <w:pPr>
        <w:pStyle w:val="berschrift6"/>
        <w:tabs>
          <w:tab w:val="center" w:pos="1544"/>
        </w:tabs>
        <w:ind w:left="-3" w:firstLine="0"/>
      </w:pPr>
    </w:p>
    <w:p w14:paraId="0D9476AD" w14:textId="38B2FA45" w:rsidR="009D512D" w:rsidRDefault="00AC251D">
      <w:pPr>
        <w:pStyle w:val="berschrift6"/>
        <w:tabs>
          <w:tab w:val="center" w:pos="1544"/>
        </w:tabs>
        <w:ind w:left="-3" w:firstLine="0"/>
      </w:pPr>
      <w:r>
        <w:t xml:space="preserve">4.2.1.1.1 </w:t>
      </w:r>
      <w:r>
        <w:tab/>
      </w:r>
      <w:r w:rsidR="00075455">
        <w:t>BathymetryCoverage</w:t>
      </w:r>
      <w:r>
        <w:t xml:space="preserve"> </w:t>
      </w:r>
    </w:p>
    <w:p w14:paraId="5E4264EB" w14:textId="77777777" w:rsidR="00A40C2C" w:rsidRDefault="00A40C2C">
      <w:pPr>
        <w:pStyle w:val="berschrift7"/>
        <w:ind w:left="7"/>
      </w:pPr>
    </w:p>
    <w:p w14:paraId="13997350" w14:textId="48087E6D" w:rsidR="009D512D" w:rsidRDefault="00AC251D">
      <w:pPr>
        <w:pStyle w:val="berschrift7"/>
        <w:ind w:left="7"/>
      </w:pPr>
      <w:r>
        <w:t xml:space="preserve">4.2.1.1.1.1 </w:t>
      </w:r>
      <w:r w:rsidR="00A97C0C">
        <w:t>BathymetryCoverage</w:t>
      </w:r>
      <w:r>
        <w:t xml:space="preserve"> semantics </w:t>
      </w:r>
    </w:p>
    <w:p w14:paraId="00E97AD7" w14:textId="0CCED0F0" w:rsidR="00CA0F5A" w:rsidRDefault="00AC251D">
      <w:pPr>
        <w:spacing w:line="249" w:lineRule="auto"/>
        <w:ind w:left="22" w:right="505" w:hanging="10"/>
      </w:pPr>
      <w:r w:rsidRPr="00A427B1">
        <w:t xml:space="preserve">The class </w:t>
      </w:r>
      <w:r w:rsidR="00075455">
        <w:rPr>
          <w:b/>
        </w:rPr>
        <w:t>BathymetryCoverage</w:t>
      </w:r>
      <w:r w:rsidRPr="00A427B1">
        <w:rPr>
          <w:b/>
        </w:rPr>
        <w:t xml:space="preserve"> </w:t>
      </w:r>
      <w:r w:rsidRPr="00A427B1">
        <w:t xml:space="preserve">has the attributes </w:t>
      </w:r>
      <w:r w:rsidR="00EE1884" w:rsidRPr="00A427B1">
        <w:rPr>
          <w:i/>
        </w:rPr>
        <w:t>minimum</w:t>
      </w:r>
      <w:r w:rsidR="00EE1884">
        <w:rPr>
          <w:i/>
        </w:rPr>
        <w:t>Depth</w:t>
      </w:r>
      <w:r w:rsidRPr="00A427B1">
        <w:rPr>
          <w:i/>
        </w:rPr>
        <w:t xml:space="preserve">, </w:t>
      </w:r>
      <w:r w:rsidR="00EE1884" w:rsidRPr="00A427B1">
        <w:rPr>
          <w:i/>
        </w:rPr>
        <w:t>maximum</w:t>
      </w:r>
      <w:r w:rsidR="00EE1884">
        <w:rPr>
          <w:i/>
        </w:rPr>
        <w:t>Depth</w:t>
      </w:r>
      <w:r w:rsidRPr="00A427B1">
        <w:rPr>
          <w:i/>
        </w:rPr>
        <w:t>, minimumUncertainty</w:t>
      </w:r>
      <w:r w:rsidRPr="00A427B1">
        <w:t xml:space="preserve">, and </w:t>
      </w:r>
      <w:r w:rsidRPr="00A427B1">
        <w:rPr>
          <w:i/>
        </w:rPr>
        <w:t xml:space="preserve">maximumUncertainty </w:t>
      </w:r>
      <w:r w:rsidRPr="00A427B1">
        <w:t xml:space="preserve">which bound the </w:t>
      </w:r>
      <w:r w:rsidR="00E83F3F">
        <w:rPr>
          <w:i/>
        </w:rPr>
        <w:t>depth</w:t>
      </w:r>
      <w:r w:rsidR="00E83F3F" w:rsidRPr="00A427B1">
        <w:rPr>
          <w:i/>
        </w:rPr>
        <w:t xml:space="preserve"> </w:t>
      </w:r>
      <w:r w:rsidRPr="00A427B1">
        <w:t xml:space="preserve">attribute and the </w:t>
      </w:r>
      <w:r w:rsidR="0052560C" w:rsidRPr="00A427B1">
        <w:rPr>
          <w:i/>
        </w:rPr>
        <w:t>uncertainty</w:t>
      </w:r>
      <w:r w:rsidRPr="00A427B1">
        <w:rPr>
          <w:i/>
        </w:rPr>
        <w:t xml:space="preserve"> </w:t>
      </w:r>
      <w:r w:rsidRPr="00A427B1">
        <w:t xml:space="preserve">attribute from the </w:t>
      </w:r>
      <w:r w:rsidRPr="00A427B1">
        <w:rPr>
          <w:b/>
        </w:rPr>
        <w:t xml:space="preserve">S102_BathymetryValues </w:t>
      </w:r>
      <w:r w:rsidRPr="00A427B1">
        <w:t>record</w:t>
      </w:r>
      <w:r w:rsidR="005655BD" w:rsidRPr="00A427B1">
        <w:t xml:space="preserve">.  </w:t>
      </w:r>
      <w:r w:rsidR="00075455">
        <w:rPr>
          <w:b/>
        </w:rPr>
        <w:t>BathymetryCoverage</w:t>
      </w:r>
      <w:r w:rsidR="005655BD" w:rsidRPr="00A427B1">
        <w:t xml:space="preserve"> </w:t>
      </w:r>
      <w:r w:rsidR="001D155E">
        <w:t>also</w:t>
      </w:r>
      <w:r w:rsidR="005655BD" w:rsidRPr="00A427B1">
        <w:t xml:space="preserve"> contains the</w:t>
      </w:r>
      <w:r w:rsidR="00E83F3F">
        <w:t xml:space="preserve"> a</w:t>
      </w:r>
      <w:r w:rsidR="005655BD" w:rsidRPr="00A427B1">
        <w:t>ttribute</w:t>
      </w:r>
      <w:r w:rsidR="0036158F">
        <w:t>s</w:t>
      </w:r>
      <w:r w:rsidR="005655BD" w:rsidRPr="00A427B1">
        <w:t xml:space="preserve"> </w:t>
      </w:r>
      <w:r w:rsidR="0036158F" w:rsidRPr="00EE3D8A">
        <w:rPr>
          <w:i/>
        </w:rPr>
        <w:t>minimumDisplayScale</w:t>
      </w:r>
      <w:r w:rsidR="0036158F">
        <w:t xml:space="preserve"> and </w:t>
      </w:r>
      <w:r w:rsidR="005655BD" w:rsidRPr="00A427B1">
        <w:rPr>
          <w:i/>
        </w:rPr>
        <w:t>maximumDisplayScale</w:t>
      </w:r>
      <w:r w:rsidR="005655BD" w:rsidRPr="00A427B1">
        <w:t xml:space="preserve"> which define the </w:t>
      </w:r>
      <w:r w:rsidR="0036158F">
        <w:t xml:space="preserve">appropriate </w:t>
      </w:r>
      <w:r w:rsidR="005655BD" w:rsidRPr="00A427B1">
        <w:t xml:space="preserve">scale </w:t>
      </w:r>
      <w:r w:rsidR="0036158F">
        <w:t>rang</w:t>
      </w:r>
      <w:r w:rsidR="001D155E">
        <w:t>e</w:t>
      </w:r>
      <w:r w:rsidR="0036158F">
        <w:t xml:space="preserve"> </w:t>
      </w:r>
      <w:r w:rsidR="005655BD" w:rsidRPr="00A427B1">
        <w:t>for the coverage.</w:t>
      </w:r>
      <w:r w:rsidRPr="00A427B1">
        <w:t xml:space="preserve"> </w:t>
      </w:r>
      <w:r w:rsidR="00075455">
        <w:rPr>
          <w:b/>
        </w:rPr>
        <w:t>BathymetryCoverage</w:t>
      </w:r>
      <w:r w:rsidRPr="00A427B1">
        <w:t xml:space="preserve"> </w:t>
      </w:r>
      <w:r w:rsidR="00F31EAB" w:rsidRPr="00A427B1">
        <w:t>a</w:t>
      </w:r>
      <w:r w:rsidR="00F31EAB">
        <w:t>dditionally</w:t>
      </w:r>
      <w:r w:rsidR="005655BD" w:rsidRPr="00A427B1">
        <w:t xml:space="preserve"> contains the </w:t>
      </w:r>
      <w:r w:rsidRPr="00A427B1">
        <w:t xml:space="preserve">inherited attributes </w:t>
      </w:r>
      <w:r w:rsidRPr="00A427B1">
        <w:rPr>
          <w:i/>
        </w:rPr>
        <w:t>origin, offsetVectors, dimension, axisName, extent, sequenceRule</w:t>
      </w:r>
      <w:r w:rsidRPr="00A427B1">
        <w:t xml:space="preserve">, and </w:t>
      </w:r>
      <w:r w:rsidRPr="00A427B1">
        <w:rPr>
          <w:i/>
        </w:rPr>
        <w:t xml:space="preserve">startSequence </w:t>
      </w:r>
      <w:r w:rsidRPr="00A427B1">
        <w:t xml:space="preserve">from </w:t>
      </w:r>
      <w:r w:rsidRPr="00A427B1">
        <w:rPr>
          <w:b/>
        </w:rPr>
        <w:t xml:space="preserve">S100_Grid </w:t>
      </w:r>
      <w:r w:rsidRPr="00A427B1">
        <w:t xml:space="preserve">and </w:t>
      </w:r>
      <w:r w:rsidRPr="00A427B1">
        <w:rPr>
          <w:b/>
        </w:rPr>
        <w:t>CV_Grid</w:t>
      </w:r>
      <w:r w:rsidRPr="00A427B1">
        <w:t>.</w:t>
      </w:r>
      <w:r>
        <w:t xml:space="preserve"> </w:t>
      </w:r>
    </w:p>
    <w:p w14:paraId="726F7303" w14:textId="45A67211" w:rsidR="009D512D" w:rsidRPr="00CA0F5A" w:rsidRDefault="00CA0F5A" w:rsidP="008F75A2">
      <w:pPr>
        <w:tabs>
          <w:tab w:val="left" w:pos="8505"/>
        </w:tabs>
      </w:pPr>
      <w:r>
        <w:tab/>
      </w:r>
      <w:r>
        <w:tab/>
      </w:r>
    </w:p>
    <w:p w14:paraId="181A351E" w14:textId="77777777" w:rsidR="009D512D" w:rsidRDefault="00AC251D">
      <w:pPr>
        <w:ind w:left="12" w:right="513"/>
      </w:pPr>
      <w:r>
        <w:t xml:space="preserve">The origin is a position in a specified coordinate reference system, and a set of offset vectors specify the direction and distance between the grid lines. It also contains the additional geometric characteristics of a rectified grid. </w:t>
      </w:r>
    </w:p>
    <w:p w14:paraId="187306C8" w14:textId="77777777" w:rsidR="00A40C2C" w:rsidRDefault="00A40C2C">
      <w:pPr>
        <w:pStyle w:val="berschrift7"/>
        <w:ind w:left="7"/>
      </w:pPr>
    </w:p>
    <w:p w14:paraId="40747D6B" w14:textId="39F9CE28" w:rsidR="009D512D" w:rsidRPr="00A427B1" w:rsidRDefault="00AC251D">
      <w:pPr>
        <w:pStyle w:val="berschrift7"/>
        <w:ind w:left="7"/>
      </w:pPr>
      <w:r w:rsidRPr="00A427B1">
        <w:t xml:space="preserve">4.2.1.1.1.2 </w:t>
      </w:r>
      <w:r w:rsidR="00B26558" w:rsidRPr="00A427B1">
        <w:t>m</w:t>
      </w:r>
      <w:r w:rsidRPr="00A427B1">
        <w:t xml:space="preserve">aximumDisplayScale </w:t>
      </w:r>
    </w:p>
    <w:p w14:paraId="4FFC35B8" w14:textId="47DE65F2" w:rsidR="009D512D" w:rsidRPr="00A427B1" w:rsidRDefault="00AC251D">
      <w:pPr>
        <w:ind w:left="12" w:right="79"/>
      </w:pPr>
      <w:r w:rsidRPr="00A427B1">
        <w:t xml:space="preserve">The smaller value of the ratio of the linear dimensions of the features of a dataset presented in the display and the actual dimensions of the features represented (smallest scale) of the scale range of the dataset. A list of display scale ranges is available in </w:t>
      </w:r>
      <w:r w:rsidR="00565836" w:rsidRPr="00A427B1">
        <w:t>Table</w:t>
      </w:r>
      <w:r w:rsidRPr="00A427B1">
        <w:t xml:space="preserve"> 11.1, 1st column. </w:t>
      </w:r>
    </w:p>
    <w:p w14:paraId="29761955" w14:textId="77777777" w:rsidR="00A40C2C" w:rsidRDefault="00A40C2C">
      <w:pPr>
        <w:pStyle w:val="berschrift7"/>
        <w:ind w:left="7"/>
      </w:pPr>
    </w:p>
    <w:p w14:paraId="19A5ACB6" w14:textId="18798214" w:rsidR="009D512D" w:rsidRPr="00A427B1" w:rsidRDefault="00AC251D">
      <w:pPr>
        <w:pStyle w:val="berschrift7"/>
        <w:ind w:left="7"/>
      </w:pPr>
      <w:r w:rsidRPr="00A427B1">
        <w:t xml:space="preserve">4.2.1.1.1.3 </w:t>
      </w:r>
      <w:r w:rsidR="00EE1884" w:rsidRPr="00A427B1">
        <w:t>minimum</w:t>
      </w:r>
      <w:r w:rsidR="00EE1884">
        <w:t>Depth</w:t>
      </w:r>
      <w:r w:rsidR="00EE1884" w:rsidRPr="00A427B1">
        <w:t xml:space="preserve"> </w:t>
      </w:r>
    </w:p>
    <w:p w14:paraId="03DF85EE" w14:textId="087FF5BD" w:rsidR="009D512D" w:rsidRPr="00A427B1" w:rsidRDefault="00AC251D">
      <w:pPr>
        <w:ind w:left="12" w:right="513"/>
      </w:pPr>
      <w:r w:rsidRPr="00A427B1">
        <w:t xml:space="preserve">The attribute </w:t>
      </w:r>
      <w:r w:rsidR="00EE1884" w:rsidRPr="00A427B1">
        <w:rPr>
          <w:i/>
        </w:rPr>
        <w:t>minimum</w:t>
      </w:r>
      <w:r w:rsidR="00EE1884">
        <w:rPr>
          <w:i/>
        </w:rPr>
        <w:t>Depth</w:t>
      </w:r>
      <w:r w:rsidR="00EE1884" w:rsidRPr="00A427B1">
        <w:rPr>
          <w:i/>
        </w:rPr>
        <w:t xml:space="preserve"> </w:t>
      </w:r>
      <w:r w:rsidRPr="00A427B1">
        <w:t xml:space="preserve">has the value type </w:t>
      </w:r>
      <w:r w:rsidRPr="00A427B1">
        <w:rPr>
          <w:i/>
        </w:rPr>
        <w:t xml:space="preserve">Real </w:t>
      </w:r>
      <w:r w:rsidRPr="00A427B1">
        <w:t xml:space="preserve">and describes the lower bound of the </w:t>
      </w:r>
      <w:r w:rsidRPr="00036821">
        <w:t>depth estimate</w:t>
      </w:r>
      <w:r w:rsidRPr="00A427B1">
        <w:t xml:space="preserve"> for all the </w:t>
      </w:r>
      <w:r w:rsidR="00E83F3F">
        <w:rPr>
          <w:i/>
        </w:rPr>
        <w:t>depth</w:t>
      </w:r>
      <w:r w:rsidR="00D735E2" w:rsidRPr="00A427B1">
        <w:rPr>
          <w:i/>
        </w:rPr>
        <w:t xml:space="preserve"> </w:t>
      </w:r>
      <w:r w:rsidRPr="00A427B1">
        <w:t xml:space="preserve">values in </w:t>
      </w:r>
      <w:r w:rsidRPr="00A427B1">
        <w:rPr>
          <w:b/>
        </w:rPr>
        <w:t xml:space="preserve">S102_BathymetryValues </w:t>
      </w:r>
      <w:r w:rsidRPr="00A427B1">
        <w:t xml:space="preserve">record.  This attribute is required. There is no default. </w:t>
      </w:r>
    </w:p>
    <w:p w14:paraId="29DD7EC1" w14:textId="77777777" w:rsidR="00A40C2C" w:rsidRDefault="00A40C2C">
      <w:pPr>
        <w:pStyle w:val="berschrift7"/>
        <w:ind w:left="7"/>
      </w:pPr>
    </w:p>
    <w:p w14:paraId="3121BDB3" w14:textId="3002F72D" w:rsidR="009D512D" w:rsidRPr="00A427B1" w:rsidRDefault="00AC251D">
      <w:pPr>
        <w:pStyle w:val="berschrift7"/>
        <w:ind w:left="7"/>
      </w:pPr>
      <w:r w:rsidRPr="00A427B1">
        <w:t xml:space="preserve">4.2.1.1.1.4 </w:t>
      </w:r>
      <w:r w:rsidR="00EE1884" w:rsidRPr="00A427B1">
        <w:t>maximum</w:t>
      </w:r>
      <w:r w:rsidR="00EE1884">
        <w:t>Depth</w:t>
      </w:r>
      <w:r w:rsidR="00EE1884" w:rsidRPr="00A427B1">
        <w:t xml:space="preserve"> </w:t>
      </w:r>
    </w:p>
    <w:p w14:paraId="76774561" w14:textId="7CD156EE" w:rsidR="009D512D" w:rsidRPr="00A427B1" w:rsidRDefault="00AC251D">
      <w:pPr>
        <w:ind w:left="12" w:right="513"/>
      </w:pPr>
      <w:r w:rsidRPr="00A427B1">
        <w:t xml:space="preserve">The attribute </w:t>
      </w:r>
      <w:r w:rsidR="00EE1884" w:rsidRPr="00A427B1">
        <w:rPr>
          <w:i/>
        </w:rPr>
        <w:t>maximum</w:t>
      </w:r>
      <w:r w:rsidR="00EE1884">
        <w:rPr>
          <w:i/>
        </w:rPr>
        <w:t>Depth</w:t>
      </w:r>
      <w:r w:rsidR="00EE1884" w:rsidRPr="00A427B1">
        <w:rPr>
          <w:i/>
        </w:rPr>
        <w:t xml:space="preserve"> </w:t>
      </w:r>
      <w:r w:rsidRPr="00A427B1">
        <w:t xml:space="preserve">has the value type </w:t>
      </w:r>
      <w:r w:rsidRPr="00A427B1">
        <w:rPr>
          <w:i/>
        </w:rPr>
        <w:t xml:space="preserve">Real </w:t>
      </w:r>
      <w:r w:rsidRPr="00A427B1">
        <w:t xml:space="preserve">and describes the upper bound of the </w:t>
      </w:r>
      <w:r w:rsidRPr="00036821">
        <w:t>depth estimate</w:t>
      </w:r>
      <w:r w:rsidRPr="00A427B1">
        <w:t xml:space="preserve"> for all the </w:t>
      </w:r>
      <w:r w:rsidR="00E83F3F">
        <w:rPr>
          <w:i/>
        </w:rPr>
        <w:t xml:space="preserve">depth </w:t>
      </w:r>
      <w:r w:rsidRPr="00A427B1">
        <w:t xml:space="preserve">values in </w:t>
      </w:r>
      <w:r w:rsidRPr="00A427B1">
        <w:rPr>
          <w:b/>
        </w:rPr>
        <w:t xml:space="preserve">S102_BathymetryValues </w:t>
      </w:r>
      <w:r w:rsidRPr="00A427B1">
        <w:t xml:space="preserve">record.  This attribute is required. There is no default. </w:t>
      </w:r>
    </w:p>
    <w:p w14:paraId="7FD44CF1" w14:textId="77777777" w:rsidR="00A40C2C" w:rsidRDefault="00A40C2C">
      <w:pPr>
        <w:pStyle w:val="berschrift7"/>
        <w:ind w:left="7"/>
      </w:pPr>
    </w:p>
    <w:p w14:paraId="58AD93C5" w14:textId="5EAD4D3B" w:rsidR="009D512D" w:rsidRPr="00A427B1" w:rsidRDefault="00AC251D">
      <w:pPr>
        <w:pStyle w:val="berschrift7"/>
        <w:ind w:left="7"/>
      </w:pPr>
      <w:r w:rsidRPr="00A427B1">
        <w:t xml:space="preserve">4.2.1.1.1.5 minimumDisplayScale </w:t>
      </w:r>
    </w:p>
    <w:p w14:paraId="160ADE63" w14:textId="27F3FF86" w:rsidR="009D512D" w:rsidRPr="00A427B1" w:rsidRDefault="00AC251D">
      <w:pPr>
        <w:ind w:left="12" w:right="73"/>
      </w:pPr>
      <w:r w:rsidRPr="00A427B1">
        <w:t xml:space="preserve">The larger value of the ratio of the linear dimensions of the features of a dataset presented in the display and the actual dimensions of the features represented (largest scale) of the scale range of the dataset. A list of display scale ranges is available in Figure 11.1, 1st column. </w:t>
      </w:r>
    </w:p>
    <w:p w14:paraId="61589BC2" w14:textId="77777777" w:rsidR="00A40C2C" w:rsidRDefault="00A40C2C">
      <w:pPr>
        <w:pStyle w:val="berschrift7"/>
        <w:ind w:left="7"/>
      </w:pPr>
    </w:p>
    <w:p w14:paraId="3A022C12" w14:textId="77777777" w:rsidR="009D512D" w:rsidRPr="00A427B1" w:rsidRDefault="00AC251D">
      <w:pPr>
        <w:pStyle w:val="berschrift7"/>
        <w:ind w:left="7"/>
      </w:pPr>
      <w:r w:rsidRPr="00A427B1">
        <w:t xml:space="preserve">4.2.1.1.1.6 minimumUncertainty </w:t>
      </w:r>
    </w:p>
    <w:p w14:paraId="0061798C" w14:textId="48D33FD8" w:rsidR="009D512D" w:rsidRPr="00A427B1" w:rsidRDefault="00AC251D">
      <w:pPr>
        <w:ind w:left="12" w:right="513"/>
      </w:pPr>
      <w:r w:rsidRPr="00A427B1">
        <w:t xml:space="preserve">The attribute </w:t>
      </w:r>
      <w:r w:rsidRPr="00A427B1">
        <w:rPr>
          <w:i/>
        </w:rPr>
        <w:t xml:space="preserve">minimumUncertainty </w:t>
      </w:r>
      <w:r w:rsidRPr="00A427B1">
        <w:t xml:space="preserve">has the value type </w:t>
      </w:r>
      <w:r w:rsidRPr="00A427B1">
        <w:rPr>
          <w:i/>
        </w:rPr>
        <w:t xml:space="preserve">Real </w:t>
      </w:r>
      <w:r w:rsidRPr="00A427B1">
        <w:t xml:space="preserve">and describes the lower bound of the uncertainty of the </w:t>
      </w:r>
      <w:r w:rsidRPr="00036821">
        <w:t>depth estimate</w:t>
      </w:r>
      <w:r w:rsidRPr="00A427B1">
        <w:t xml:space="preserve"> for all the </w:t>
      </w:r>
      <w:r w:rsidR="008C2B3E">
        <w:rPr>
          <w:i/>
        </w:rPr>
        <w:t>depth</w:t>
      </w:r>
      <w:r w:rsidR="008C2B3E" w:rsidRPr="00A427B1">
        <w:rPr>
          <w:i/>
        </w:rPr>
        <w:t xml:space="preserve"> </w:t>
      </w:r>
      <w:r w:rsidRPr="00A427B1">
        <w:t xml:space="preserve">values in </w:t>
      </w:r>
      <w:r w:rsidRPr="00A427B1">
        <w:rPr>
          <w:b/>
        </w:rPr>
        <w:t xml:space="preserve">S102_BathymetryValues </w:t>
      </w:r>
      <w:r w:rsidRPr="00A427B1">
        <w:t xml:space="preserve">record. This attribute is required. There is no default. </w:t>
      </w:r>
    </w:p>
    <w:p w14:paraId="7FD82F8A" w14:textId="77777777" w:rsidR="00A40C2C" w:rsidRDefault="00A40C2C">
      <w:pPr>
        <w:pStyle w:val="berschrift7"/>
        <w:ind w:left="7"/>
      </w:pPr>
    </w:p>
    <w:p w14:paraId="36809C84" w14:textId="77777777" w:rsidR="009D512D" w:rsidRPr="00A427B1" w:rsidRDefault="00AC251D">
      <w:pPr>
        <w:pStyle w:val="berschrift7"/>
        <w:ind w:left="7"/>
      </w:pPr>
      <w:r w:rsidRPr="00A427B1">
        <w:t xml:space="preserve">4.2.1.1.1.7 maximumUncertainty </w:t>
      </w:r>
    </w:p>
    <w:p w14:paraId="7F0157AE" w14:textId="6B452DAA" w:rsidR="009D512D" w:rsidRPr="00A427B1" w:rsidRDefault="00AC251D">
      <w:pPr>
        <w:ind w:left="12" w:right="513"/>
      </w:pPr>
      <w:r w:rsidRPr="00A427B1">
        <w:t xml:space="preserve">The attribute </w:t>
      </w:r>
      <w:r w:rsidRPr="00A427B1">
        <w:rPr>
          <w:i/>
        </w:rPr>
        <w:t xml:space="preserve">maximumUncertainty </w:t>
      </w:r>
      <w:r w:rsidRPr="00A427B1">
        <w:t xml:space="preserve">has the value type </w:t>
      </w:r>
      <w:r w:rsidRPr="00A427B1">
        <w:rPr>
          <w:i/>
        </w:rPr>
        <w:t xml:space="preserve">Real </w:t>
      </w:r>
      <w:r w:rsidRPr="00A427B1">
        <w:t xml:space="preserve">and describes the upper bound of the uncertainty of the </w:t>
      </w:r>
      <w:r w:rsidRPr="00036821">
        <w:t>depth estimate</w:t>
      </w:r>
      <w:r w:rsidRPr="00A427B1">
        <w:t xml:space="preserve"> for all the </w:t>
      </w:r>
      <w:r w:rsidR="008C2B3E">
        <w:rPr>
          <w:i/>
        </w:rPr>
        <w:t>depth</w:t>
      </w:r>
      <w:r w:rsidR="008C2B3E" w:rsidRPr="00A427B1">
        <w:rPr>
          <w:i/>
        </w:rPr>
        <w:t xml:space="preserve"> </w:t>
      </w:r>
      <w:r w:rsidRPr="00A427B1">
        <w:t xml:space="preserve">values in </w:t>
      </w:r>
      <w:r w:rsidRPr="00A427B1">
        <w:rPr>
          <w:b/>
        </w:rPr>
        <w:t xml:space="preserve">S102_BathymetryValues </w:t>
      </w:r>
      <w:r w:rsidRPr="00A427B1">
        <w:t xml:space="preserve">record. This attribute is required. There is no default. </w:t>
      </w:r>
    </w:p>
    <w:p w14:paraId="37217826" w14:textId="77777777" w:rsidR="00A40C2C" w:rsidRDefault="00A40C2C">
      <w:pPr>
        <w:pStyle w:val="berschrift7"/>
        <w:ind w:left="7"/>
      </w:pPr>
    </w:p>
    <w:p w14:paraId="718DB3BB" w14:textId="77777777" w:rsidR="009D512D" w:rsidRPr="00A427B1" w:rsidRDefault="00AC251D">
      <w:pPr>
        <w:pStyle w:val="berschrift7"/>
        <w:ind w:left="7"/>
      </w:pPr>
      <w:r w:rsidRPr="00A427B1">
        <w:t xml:space="preserve">4.2.1.1.1.8 origin </w:t>
      </w:r>
    </w:p>
    <w:p w14:paraId="64350125" w14:textId="77777777" w:rsidR="009D512D" w:rsidRPr="00A427B1" w:rsidRDefault="00AC251D">
      <w:pPr>
        <w:ind w:left="12" w:right="513"/>
      </w:pPr>
      <w:r w:rsidRPr="00A427B1">
        <w:t xml:space="preserve">The attribute </w:t>
      </w:r>
      <w:r w:rsidRPr="00A427B1">
        <w:rPr>
          <w:i/>
        </w:rPr>
        <w:t xml:space="preserve">origin </w:t>
      </w:r>
      <w:r w:rsidRPr="00A427B1">
        <w:t xml:space="preserve">has the value class </w:t>
      </w:r>
      <w:r w:rsidRPr="00A427B1">
        <w:rPr>
          <w:i/>
        </w:rPr>
        <w:t xml:space="preserve">DirectPosition </w:t>
      </w:r>
      <w:r w:rsidRPr="00A427B1">
        <w:t xml:space="preserve">which is a position that shall locate the origin of the rectified grid in the coordinate reference system. This attribute is required. There is no default. </w:t>
      </w:r>
    </w:p>
    <w:p w14:paraId="504916F3" w14:textId="77777777" w:rsidR="00A40C2C" w:rsidRDefault="00A40C2C">
      <w:pPr>
        <w:pStyle w:val="berschrift7"/>
        <w:ind w:left="7"/>
      </w:pPr>
    </w:p>
    <w:p w14:paraId="6079DE27" w14:textId="77777777" w:rsidR="009D512D" w:rsidRPr="00A427B1" w:rsidRDefault="00AC251D">
      <w:pPr>
        <w:pStyle w:val="berschrift7"/>
        <w:ind w:left="7"/>
      </w:pPr>
      <w:r w:rsidRPr="00A427B1">
        <w:t xml:space="preserve">4.2.1.1.1.9 offsetVectors </w:t>
      </w:r>
    </w:p>
    <w:p w14:paraId="3E4C65B8" w14:textId="77777777" w:rsidR="009D512D" w:rsidRPr="00A427B1" w:rsidRDefault="00AC251D">
      <w:pPr>
        <w:ind w:left="12" w:right="513"/>
      </w:pPr>
      <w:r w:rsidRPr="00A427B1">
        <w:t xml:space="preserve">The attribute </w:t>
      </w:r>
      <w:r w:rsidRPr="00A427B1">
        <w:rPr>
          <w:i/>
        </w:rPr>
        <w:t xml:space="preserve">offsetVectors </w:t>
      </w:r>
      <w:r w:rsidRPr="00A427B1">
        <w:t xml:space="preserve">has the value class </w:t>
      </w:r>
      <w:r w:rsidRPr="00A427B1">
        <w:rPr>
          <w:i/>
        </w:rPr>
        <w:t xml:space="preserve">Sequence&lt;Vector&gt; </w:t>
      </w:r>
      <w:r w:rsidRPr="00A427B1">
        <w:t xml:space="preserve">that shall be a sequence of offset vector elements that determine the grid spacing in each direction. The data type Vector is specified in ISO/TS 19103. This attribute is required. There is no default. </w:t>
      </w:r>
    </w:p>
    <w:p w14:paraId="24ACAF0D" w14:textId="77777777" w:rsidR="00A40C2C" w:rsidRDefault="00A40C2C">
      <w:pPr>
        <w:pStyle w:val="berschrift7"/>
        <w:tabs>
          <w:tab w:val="center" w:pos="1896"/>
        </w:tabs>
        <w:ind w:left="-3" w:firstLine="0"/>
      </w:pPr>
    </w:p>
    <w:p w14:paraId="13E71EBC" w14:textId="77777777" w:rsidR="009D512D" w:rsidRPr="00A427B1" w:rsidRDefault="00AC251D">
      <w:pPr>
        <w:pStyle w:val="berschrift7"/>
        <w:tabs>
          <w:tab w:val="center" w:pos="1896"/>
        </w:tabs>
        <w:ind w:left="-3" w:firstLine="0"/>
      </w:pPr>
      <w:r w:rsidRPr="00A427B1">
        <w:t xml:space="preserve">4.2.1.1.1.10 </w:t>
      </w:r>
      <w:r w:rsidRPr="00A427B1">
        <w:tab/>
        <w:t xml:space="preserve">dimension </w:t>
      </w:r>
    </w:p>
    <w:p w14:paraId="2492D270" w14:textId="77777777" w:rsidR="009D512D" w:rsidRPr="00A427B1" w:rsidRDefault="00AC251D">
      <w:pPr>
        <w:ind w:left="12" w:right="513"/>
      </w:pPr>
      <w:r w:rsidRPr="00A427B1">
        <w:t xml:space="preserve">The attribute </w:t>
      </w:r>
      <w:r w:rsidRPr="00A427B1">
        <w:rPr>
          <w:i/>
        </w:rPr>
        <w:t xml:space="preserve">dimension </w:t>
      </w:r>
      <w:r w:rsidRPr="00A427B1">
        <w:t xml:space="preserve">has the value class </w:t>
      </w:r>
      <w:r w:rsidRPr="00A427B1">
        <w:rPr>
          <w:i/>
        </w:rPr>
        <w:t xml:space="preserve">Integer </w:t>
      </w:r>
      <w:r w:rsidRPr="00A427B1">
        <w:t xml:space="preserve">that shall identify the dimensionality of the grid. The value of the grid dimension in this product specification is 2. This value is </w:t>
      </w:r>
      <w:r w:rsidRPr="00A427B1">
        <w:rPr>
          <w:u w:val="single" w:color="000000"/>
        </w:rPr>
        <w:t>fixed</w:t>
      </w:r>
      <w:r w:rsidRPr="00A427B1">
        <w:t xml:space="preserve"> in this Product Specification and does not need to be encoded. </w:t>
      </w:r>
    </w:p>
    <w:p w14:paraId="40B735CD" w14:textId="77777777" w:rsidR="00A40C2C" w:rsidRDefault="00A40C2C">
      <w:pPr>
        <w:pStyle w:val="berschrift7"/>
        <w:tabs>
          <w:tab w:val="center" w:pos="1863"/>
        </w:tabs>
        <w:ind w:left="-3" w:firstLine="0"/>
      </w:pPr>
    </w:p>
    <w:p w14:paraId="2F9FD8BF" w14:textId="666304F6" w:rsidR="009D512D" w:rsidRPr="00A427B1" w:rsidRDefault="00AC251D">
      <w:pPr>
        <w:pStyle w:val="berschrift7"/>
        <w:tabs>
          <w:tab w:val="center" w:pos="1863"/>
        </w:tabs>
        <w:ind w:left="-3" w:firstLine="0"/>
      </w:pPr>
      <w:r w:rsidRPr="00A427B1">
        <w:t xml:space="preserve">4.2.1.1.1.11 </w:t>
      </w:r>
      <w:r w:rsidRPr="00A427B1">
        <w:tab/>
        <w:t>axisName</w:t>
      </w:r>
      <w:r w:rsidR="004E2530">
        <w:t>s</w:t>
      </w:r>
      <w:r w:rsidRPr="00A427B1">
        <w:t xml:space="preserve"> </w:t>
      </w:r>
    </w:p>
    <w:p w14:paraId="224AEADC" w14:textId="6A3CDAA2" w:rsidR="009D512D" w:rsidRPr="00A427B1" w:rsidRDefault="00AC251D">
      <w:pPr>
        <w:ind w:left="12" w:right="513"/>
      </w:pPr>
      <w:r w:rsidRPr="00A427B1">
        <w:t xml:space="preserve">The attribute </w:t>
      </w:r>
      <w:r w:rsidRPr="00A427B1">
        <w:rPr>
          <w:i/>
        </w:rPr>
        <w:t>axisName</w:t>
      </w:r>
      <w:r w:rsidR="004E2530">
        <w:rPr>
          <w:i/>
        </w:rPr>
        <w:t>s</w:t>
      </w:r>
      <w:r w:rsidRPr="00A427B1">
        <w:rPr>
          <w:i/>
        </w:rPr>
        <w:t xml:space="preserve"> </w:t>
      </w:r>
      <w:r w:rsidRPr="00A427B1">
        <w:t xml:space="preserve">has the value class </w:t>
      </w:r>
      <w:r w:rsidRPr="00A427B1">
        <w:rPr>
          <w:i/>
        </w:rPr>
        <w:t xml:space="preserve">Sequence&lt;CharacterString&gt; </w:t>
      </w:r>
      <w:r w:rsidRPr="00A427B1">
        <w:t xml:space="preserve">that shall be used to assign names to the grid axis. The grid axis names shall be "Latitude" and "Longitude" for unprojected data sets or “Northing” and “Easting” in a projected space. </w:t>
      </w:r>
    </w:p>
    <w:p w14:paraId="04F47DDB" w14:textId="77777777" w:rsidR="00A40C2C" w:rsidRDefault="00A40C2C">
      <w:pPr>
        <w:pStyle w:val="berschrift7"/>
        <w:tabs>
          <w:tab w:val="center" w:pos="1691"/>
        </w:tabs>
        <w:ind w:left="-3" w:firstLine="0"/>
      </w:pPr>
    </w:p>
    <w:p w14:paraId="2F20BABC" w14:textId="77777777" w:rsidR="009D512D" w:rsidRPr="00A427B1" w:rsidRDefault="00AC251D">
      <w:pPr>
        <w:pStyle w:val="berschrift7"/>
        <w:tabs>
          <w:tab w:val="center" w:pos="1691"/>
        </w:tabs>
        <w:ind w:left="-3" w:firstLine="0"/>
      </w:pPr>
      <w:r w:rsidRPr="00A427B1">
        <w:t xml:space="preserve">4.2.1.1.1.12 </w:t>
      </w:r>
      <w:r w:rsidRPr="00A427B1">
        <w:tab/>
        <w:t xml:space="preserve">extent </w:t>
      </w:r>
    </w:p>
    <w:p w14:paraId="15A89CB6" w14:textId="77777777" w:rsidR="009D512D" w:rsidRPr="00A427B1" w:rsidRDefault="00AC251D">
      <w:pPr>
        <w:ind w:left="12" w:right="513"/>
      </w:pPr>
      <w:r w:rsidRPr="00A427B1">
        <w:t xml:space="preserve">The attribute </w:t>
      </w:r>
      <w:r w:rsidRPr="00A427B1">
        <w:rPr>
          <w:i/>
        </w:rPr>
        <w:t xml:space="preserve">extent </w:t>
      </w:r>
      <w:r w:rsidRPr="00A427B1">
        <w:t xml:space="preserve">has the value class </w:t>
      </w:r>
      <w:r w:rsidRPr="00A427B1">
        <w:rPr>
          <w:b/>
        </w:rPr>
        <w:t xml:space="preserve">CV_GridEnvelope </w:t>
      </w:r>
      <w:r w:rsidRPr="00A427B1">
        <w:t xml:space="preserve">that shall contain the extent of the spatial domain of the coverage. It uses the value class </w:t>
      </w:r>
      <w:r w:rsidRPr="00A427B1">
        <w:rPr>
          <w:b/>
        </w:rPr>
        <w:t xml:space="preserve">CV_GridEnvelope </w:t>
      </w:r>
      <w:r w:rsidRPr="00A427B1">
        <w:t xml:space="preserve">which provides the grid coordinate values for the diametrically opposed corners of the grid. The </w:t>
      </w:r>
      <w:r w:rsidRPr="00A427B1">
        <w:rPr>
          <w:u w:val="single" w:color="000000"/>
        </w:rPr>
        <w:t>default is that this value is derived</w:t>
      </w:r>
      <w:r w:rsidRPr="00A427B1">
        <w:t xml:space="preserve"> from the bounding box for the data set or tile in a multi tile data set. </w:t>
      </w:r>
    </w:p>
    <w:p w14:paraId="77C53E14" w14:textId="77777777" w:rsidR="00A40C2C" w:rsidRDefault="00A40C2C">
      <w:pPr>
        <w:pStyle w:val="berschrift7"/>
        <w:tabs>
          <w:tab w:val="center" w:pos="2073"/>
        </w:tabs>
        <w:ind w:left="-3" w:firstLine="0"/>
      </w:pPr>
    </w:p>
    <w:p w14:paraId="0090A081" w14:textId="4A0D1DAD" w:rsidR="009D512D" w:rsidRPr="00A427B1" w:rsidRDefault="00AC251D">
      <w:pPr>
        <w:pStyle w:val="berschrift7"/>
        <w:tabs>
          <w:tab w:val="center" w:pos="2073"/>
        </w:tabs>
        <w:ind w:left="-3" w:firstLine="0"/>
      </w:pPr>
      <w:r w:rsidRPr="00A427B1">
        <w:t xml:space="preserve">4.2.1.1.1.13 </w:t>
      </w:r>
      <w:r w:rsidRPr="00A427B1">
        <w:tab/>
        <w:t>sequenc</w:t>
      </w:r>
      <w:r w:rsidR="004E2530">
        <w:t>ing</w:t>
      </w:r>
      <w:r w:rsidRPr="00A427B1">
        <w:t xml:space="preserve">Rule </w:t>
      </w:r>
    </w:p>
    <w:p w14:paraId="476A12AF" w14:textId="743862CA" w:rsidR="009D512D" w:rsidRPr="00A427B1" w:rsidRDefault="00AC251D">
      <w:pPr>
        <w:ind w:left="12" w:right="513"/>
      </w:pPr>
      <w:r w:rsidRPr="00A427B1">
        <w:t xml:space="preserve">The attribute </w:t>
      </w:r>
      <w:r w:rsidRPr="00A427B1">
        <w:rPr>
          <w:i/>
        </w:rPr>
        <w:t>sequenc</w:t>
      </w:r>
      <w:r w:rsidR="004E2530">
        <w:rPr>
          <w:i/>
        </w:rPr>
        <w:t>ing</w:t>
      </w:r>
      <w:r w:rsidRPr="00A427B1">
        <w:rPr>
          <w:i/>
        </w:rPr>
        <w:t xml:space="preserve">Rule </w:t>
      </w:r>
      <w:r w:rsidRPr="00A427B1">
        <w:t xml:space="preserve">has the value class </w:t>
      </w:r>
      <w:r w:rsidRPr="00A427B1">
        <w:rPr>
          <w:b/>
        </w:rPr>
        <w:t xml:space="preserve">CV_SequenceRule </w:t>
      </w:r>
      <w:r w:rsidRPr="00A427B1">
        <w:t xml:space="preserve">that shall describe how the grid points are ordered for association to the elements of the sequence values. The </w:t>
      </w:r>
      <w:r w:rsidRPr="00A427B1">
        <w:rPr>
          <w:u w:val="single" w:color="000000"/>
        </w:rPr>
        <w:t>default value is</w:t>
      </w:r>
      <w:r w:rsidRPr="00A427B1">
        <w:t xml:space="preserve"> </w:t>
      </w:r>
      <w:r w:rsidRPr="00A427B1">
        <w:rPr>
          <w:u w:val="single" w:color="000000"/>
        </w:rPr>
        <w:t>"Linear". No other options are</w:t>
      </w:r>
      <w:r w:rsidRPr="00A427B1">
        <w:t xml:space="preserve"> </w:t>
      </w:r>
      <w:r w:rsidRPr="00A427B1">
        <w:rPr>
          <w:u w:val="single" w:color="000000"/>
        </w:rPr>
        <w:t>allowed.</w:t>
      </w:r>
      <w:r w:rsidRPr="00A427B1">
        <w:t xml:space="preserve"> </w:t>
      </w:r>
    </w:p>
    <w:p w14:paraId="2BBAE8F8" w14:textId="77777777" w:rsidR="00A40C2C" w:rsidRDefault="00A40C2C">
      <w:pPr>
        <w:pStyle w:val="berschrift7"/>
        <w:tabs>
          <w:tab w:val="center" w:pos="2084"/>
        </w:tabs>
        <w:ind w:left="-3" w:firstLine="0"/>
      </w:pPr>
    </w:p>
    <w:p w14:paraId="4B5BA8A7" w14:textId="77777777" w:rsidR="009D512D" w:rsidRPr="00A427B1" w:rsidRDefault="00AC251D">
      <w:pPr>
        <w:pStyle w:val="berschrift7"/>
        <w:tabs>
          <w:tab w:val="center" w:pos="2084"/>
        </w:tabs>
        <w:ind w:left="-3" w:firstLine="0"/>
      </w:pPr>
      <w:r w:rsidRPr="00A427B1">
        <w:t xml:space="preserve">4.2.1.1.1.14 </w:t>
      </w:r>
      <w:r w:rsidRPr="00A427B1">
        <w:tab/>
        <w:t xml:space="preserve">startSequence </w:t>
      </w:r>
    </w:p>
    <w:p w14:paraId="1661F53F" w14:textId="77777777" w:rsidR="009D512D" w:rsidRDefault="00AC251D">
      <w:pPr>
        <w:ind w:left="12" w:right="513"/>
      </w:pPr>
      <w:r w:rsidRPr="00A427B1">
        <w:t xml:space="preserve">The attribute </w:t>
      </w:r>
      <w:r w:rsidRPr="00A427B1">
        <w:rPr>
          <w:i/>
        </w:rPr>
        <w:t xml:space="preserve">startSequence </w:t>
      </w:r>
      <w:r w:rsidRPr="00A427B1">
        <w:t xml:space="preserve">has the value class </w:t>
      </w:r>
      <w:r w:rsidRPr="00A427B1">
        <w:rPr>
          <w:b/>
        </w:rPr>
        <w:t xml:space="preserve">CV_GridCoordinate </w:t>
      </w:r>
      <w:r w:rsidRPr="00A427B1">
        <w:t xml:space="preserve">that shall identify the grid point to be associated with the first record in the values sequence. The </w:t>
      </w:r>
      <w:r w:rsidRPr="00A427B1">
        <w:rPr>
          <w:u w:val="single" w:color="000000"/>
        </w:rPr>
        <w:t>default value is the lower left corner</w:t>
      </w:r>
      <w:r w:rsidRPr="00A427B1">
        <w:t xml:space="preserve"> of the grid. No other options are allowed.</w:t>
      </w:r>
      <w:r>
        <w:t xml:space="preserve"> </w:t>
      </w:r>
    </w:p>
    <w:p w14:paraId="3CC6CD5F" w14:textId="77777777" w:rsidR="00A40C2C" w:rsidRDefault="00A40C2C">
      <w:pPr>
        <w:pStyle w:val="berschrift6"/>
        <w:tabs>
          <w:tab w:val="center" w:pos="2210"/>
        </w:tabs>
        <w:ind w:left="-3" w:firstLine="0"/>
      </w:pPr>
    </w:p>
    <w:p w14:paraId="470A3EEA" w14:textId="77777777" w:rsidR="009D512D" w:rsidRDefault="00AC251D">
      <w:pPr>
        <w:pStyle w:val="berschrift6"/>
        <w:tabs>
          <w:tab w:val="center" w:pos="2210"/>
        </w:tabs>
        <w:ind w:left="-3" w:firstLine="0"/>
      </w:pPr>
      <w:r>
        <w:t xml:space="preserve">4.2.1.1.2 </w:t>
      </w:r>
      <w:r>
        <w:tab/>
        <w:t xml:space="preserve">S102_BathymetryValues </w:t>
      </w:r>
    </w:p>
    <w:p w14:paraId="3059A8F1" w14:textId="77777777" w:rsidR="00A40C2C" w:rsidRDefault="00A40C2C">
      <w:pPr>
        <w:pStyle w:val="berschrift7"/>
        <w:ind w:left="7"/>
      </w:pPr>
    </w:p>
    <w:p w14:paraId="6F1C665B" w14:textId="77777777" w:rsidR="009D512D" w:rsidRDefault="00AC251D">
      <w:pPr>
        <w:pStyle w:val="berschrift7"/>
        <w:ind w:left="7"/>
      </w:pPr>
      <w:r>
        <w:t xml:space="preserve">4.2.1.1.2.1 S102_BathymetryValues semantics </w:t>
      </w:r>
    </w:p>
    <w:p w14:paraId="2F8F989C" w14:textId="52911ADF" w:rsidR="009D512D" w:rsidRDefault="00AC251D">
      <w:pPr>
        <w:ind w:left="12" w:right="513"/>
      </w:pPr>
      <w:r>
        <w:t xml:space="preserve">The class </w:t>
      </w:r>
      <w:r>
        <w:rPr>
          <w:b/>
        </w:rPr>
        <w:t xml:space="preserve">S102_BathymetryValues </w:t>
      </w:r>
      <w:r>
        <w:t xml:space="preserve">is related to </w:t>
      </w:r>
      <w:r w:rsidR="00075455">
        <w:rPr>
          <w:b/>
        </w:rPr>
        <w:t>BathymetryCoverage</w:t>
      </w:r>
      <w:r>
        <w:rPr>
          <w:b/>
        </w:rPr>
        <w:t xml:space="preserve"> </w:t>
      </w:r>
      <w:r>
        <w:t xml:space="preserve">by a composition relationship in which an ordered sequence of </w:t>
      </w:r>
      <w:r w:rsidR="005B57DF" w:rsidRPr="005B57DF">
        <w:rPr>
          <w:i/>
        </w:rPr>
        <w:t>depth</w:t>
      </w:r>
      <w:r w:rsidR="005B57DF">
        <w:t xml:space="preserve"> </w:t>
      </w:r>
      <w:r>
        <w:t xml:space="preserve">values provide data values for each grid cell. The class </w:t>
      </w:r>
      <w:r>
        <w:rPr>
          <w:b/>
        </w:rPr>
        <w:t xml:space="preserve">S102_BathymetryValues </w:t>
      </w:r>
      <w:r>
        <w:t xml:space="preserve">inherits from S100_Grid. </w:t>
      </w:r>
    </w:p>
    <w:p w14:paraId="53D154B1" w14:textId="77777777" w:rsidR="00A40C2C" w:rsidRDefault="00A40C2C">
      <w:pPr>
        <w:pStyle w:val="berschrift7"/>
        <w:ind w:left="7"/>
      </w:pPr>
    </w:p>
    <w:p w14:paraId="32DE73B6" w14:textId="77777777" w:rsidR="009D512D" w:rsidRDefault="00AC251D">
      <w:pPr>
        <w:pStyle w:val="berschrift7"/>
        <w:ind w:left="7"/>
      </w:pPr>
      <w:r>
        <w:t xml:space="preserve">4.2.1.1.2.2 values </w:t>
      </w:r>
    </w:p>
    <w:p w14:paraId="5974AC34" w14:textId="15FFF827" w:rsidR="00DD42D6" w:rsidRDefault="00AC251D" w:rsidP="00DD42D6">
      <w:pPr>
        <w:ind w:left="12" w:right="513"/>
      </w:pPr>
      <w:r>
        <w:t xml:space="preserve">The attribute </w:t>
      </w:r>
      <w:r>
        <w:rPr>
          <w:i/>
        </w:rPr>
        <w:t xml:space="preserve">values </w:t>
      </w:r>
      <w:r>
        <w:t xml:space="preserve">has the value </w:t>
      </w:r>
      <w:r w:rsidR="003370D3">
        <w:t>type</w:t>
      </w:r>
      <w:r>
        <w:t xml:space="preserve"> </w:t>
      </w:r>
      <w:r w:rsidR="00DD42D6">
        <w:rPr>
          <w:b/>
          <w:i/>
        </w:rPr>
        <w:t>S102_</w:t>
      </w:r>
      <w:r w:rsidR="003370D3">
        <w:rPr>
          <w:b/>
          <w:i/>
        </w:rPr>
        <w:t>B</w:t>
      </w:r>
      <w:r w:rsidR="00DD42D6">
        <w:rPr>
          <w:b/>
          <w:i/>
        </w:rPr>
        <w:t>athymetryValueRecord</w:t>
      </w:r>
      <w:r>
        <w:rPr>
          <w:i/>
        </w:rPr>
        <w:t xml:space="preserve"> </w:t>
      </w:r>
      <w:r>
        <w:t>which is a sequence of value items that shall assign values to the grid points. There a</w:t>
      </w:r>
      <w:r w:rsidR="000C1D62">
        <w:t xml:space="preserve">re two attributes </w:t>
      </w:r>
      <w:r>
        <w:t xml:space="preserve">in </w:t>
      </w:r>
      <w:r w:rsidR="000C1D62">
        <w:t>the bathymetry value</w:t>
      </w:r>
      <w:r>
        <w:t xml:space="preserve"> record</w:t>
      </w:r>
      <w:r w:rsidR="000C1D62">
        <w:t xml:space="preserve">, </w:t>
      </w:r>
      <w:r w:rsidR="005B57DF">
        <w:rPr>
          <w:i/>
        </w:rPr>
        <w:t>depth</w:t>
      </w:r>
      <w:r>
        <w:t xml:space="preserve"> </w:t>
      </w:r>
      <w:r w:rsidR="001665CB">
        <w:t xml:space="preserve">and </w:t>
      </w:r>
      <w:r w:rsidR="001665CB">
        <w:rPr>
          <w:i/>
        </w:rPr>
        <w:t xml:space="preserve">uncertainty </w:t>
      </w:r>
      <w:r>
        <w:t xml:space="preserve">in the </w:t>
      </w:r>
      <w:r>
        <w:rPr>
          <w:b/>
        </w:rPr>
        <w:t xml:space="preserve">S102_BathymetryValues </w:t>
      </w:r>
      <w:r>
        <w:t>class</w:t>
      </w:r>
      <w:r w:rsidR="008F6352">
        <w:t xml:space="preserve">. </w:t>
      </w:r>
      <w:r>
        <w:t xml:space="preserve">The definition for the </w:t>
      </w:r>
      <w:r w:rsidR="005B57DF">
        <w:rPr>
          <w:i/>
        </w:rPr>
        <w:t>depth</w:t>
      </w:r>
      <w:r>
        <w:t xml:space="preserve"> is defined by the </w:t>
      </w:r>
      <w:r>
        <w:rPr>
          <w:i/>
        </w:rPr>
        <w:t xml:space="preserve">depthCorrectionType </w:t>
      </w:r>
      <w:r>
        <w:t xml:space="preserve">attribute in the </w:t>
      </w:r>
      <w:r>
        <w:rPr>
          <w:b/>
        </w:rPr>
        <w:t xml:space="preserve">S102_DataIdentification </w:t>
      </w:r>
      <w:r>
        <w:t xml:space="preserve">class. </w:t>
      </w:r>
      <w:r w:rsidR="00DD42D6">
        <w:t xml:space="preserve">The definition of the type of data in the values record is defined by the </w:t>
      </w:r>
      <w:r w:rsidR="00DD42D6">
        <w:rPr>
          <w:i/>
        </w:rPr>
        <w:t xml:space="preserve">verticalUncertaintyType </w:t>
      </w:r>
      <w:r w:rsidR="00DD42D6">
        <w:t xml:space="preserve">attribute in the </w:t>
      </w:r>
      <w:r w:rsidR="00DD42D6">
        <w:rPr>
          <w:b/>
        </w:rPr>
        <w:t xml:space="preserve">S102_DataIdentification </w:t>
      </w:r>
      <w:r w:rsidR="00DD42D6">
        <w:t xml:space="preserve">class. </w:t>
      </w:r>
    </w:p>
    <w:p w14:paraId="6A76F63A" w14:textId="77777777" w:rsidR="00A40C2C" w:rsidRDefault="00A40C2C" w:rsidP="00DD42D6">
      <w:pPr>
        <w:ind w:left="12" w:right="513"/>
      </w:pPr>
    </w:p>
    <w:p w14:paraId="19068DBE" w14:textId="77777777" w:rsidR="009D512D" w:rsidRDefault="00AC251D">
      <w:pPr>
        <w:pStyle w:val="berschrift6"/>
        <w:tabs>
          <w:tab w:val="center" w:pos="1727"/>
        </w:tabs>
        <w:ind w:left="-3" w:firstLine="0"/>
      </w:pPr>
      <w:r>
        <w:t xml:space="preserve">4.2.1.1.4 </w:t>
      </w:r>
      <w:r>
        <w:tab/>
        <w:t xml:space="preserve">DirectPosition </w:t>
      </w:r>
    </w:p>
    <w:p w14:paraId="0FA0ABA5" w14:textId="77777777" w:rsidR="00A40C2C" w:rsidRDefault="00A40C2C">
      <w:pPr>
        <w:spacing w:line="252" w:lineRule="auto"/>
        <w:ind w:left="7" w:right="0" w:hanging="10"/>
        <w:jc w:val="left"/>
        <w:rPr>
          <w:b/>
        </w:rPr>
      </w:pPr>
    </w:p>
    <w:p w14:paraId="2B78614E" w14:textId="77777777" w:rsidR="009D512D" w:rsidRDefault="00AC251D">
      <w:pPr>
        <w:spacing w:line="252" w:lineRule="auto"/>
        <w:ind w:left="7" w:right="0" w:hanging="10"/>
        <w:jc w:val="left"/>
      </w:pPr>
      <w:r>
        <w:rPr>
          <w:b/>
        </w:rPr>
        <w:t xml:space="preserve">4.2.1.1.4.1 DirectPosition semantics </w:t>
      </w:r>
    </w:p>
    <w:p w14:paraId="4439B86A" w14:textId="77777777" w:rsidR="009D512D" w:rsidRDefault="00AC251D">
      <w:pPr>
        <w:ind w:left="12" w:right="513"/>
      </w:pPr>
      <w:r>
        <w:t xml:space="preserve">The class DirectPosition hold the coordinates for a position within some coordinate reference system. </w:t>
      </w:r>
    </w:p>
    <w:p w14:paraId="647C5BEB" w14:textId="77777777" w:rsidR="00A40C2C" w:rsidRDefault="00A40C2C">
      <w:pPr>
        <w:pStyle w:val="berschrift7"/>
        <w:ind w:left="7"/>
      </w:pPr>
    </w:p>
    <w:p w14:paraId="7564947E" w14:textId="77777777" w:rsidR="009D512D" w:rsidRDefault="00AC251D">
      <w:pPr>
        <w:pStyle w:val="berschrift7"/>
        <w:ind w:left="7"/>
      </w:pPr>
      <w:r>
        <w:t xml:space="preserve">4.2.1.1.4.2 coordinate </w:t>
      </w:r>
    </w:p>
    <w:p w14:paraId="2EA1ABBF" w14:textId="77777777" w:rsidR="009D512D" w:rsidRDefault="00AC251D">
      <w:pPr>
        <w:ind w:left="12" w:right="513"/>
      </w:pPr>
      <w:r>
        <w:t xml:space="preserve">The attribute </w:t>
      </w:r>
      <w:r>
        <w:rPr>
          <w:i/>
        </w:rPr>
        <w:t xml:space="preserve">coordinate </w:t>
      </w:r>
      <w:r>
        <w:t xml:space="preserve">is a sequence of Numbers that hold the coordinate of this position in the specified reference system. </w:t>
      </w:r>
    </w:p>
    <w:p w14:paraId="0B468F8A" w14:textId="77777777" w:rsidR="009D512D" w:rsidRDefault="00AC251D">
      <w:pPr>
        <w:spacing w:line="252" w:lineRule="auto"/>
        <w:ind w:left="7" w:right="0" w:hanging="10"/>
        <w:jc w:val="left"/>
      </w:pPr>
      <w:r>
        <w:rPr>
          <w:b/>
        </w:rPr>
        <w:t xml:space="preserve">4.2.1.1.4.3 dimension </w:t>
      </w:r>
    </w:p>
    <w:p w14:paraId="2CFD49BF" w14:textId="77777777" w:rsidR="009D512D" w:rsidRDefault="00AC251D">
      <w:pPr>
        <w:ind w:left="12" w:right="513"/>
      </w:pPr>
      <w:r>
        <w:t xml:space="preserve">The attribute </w:t>
      </w:r>
      <w:r>
        <w:rPr>
          <w:i/>
        </w:rPr>
        <w:t xml:space="preserve">dimension </w:t>
      </w:r>
      <w:r>
        <w:t xml:space="preserve">is a derived attribute that describes the length of coordinate. </w:t>
      </w:r>
    </w:p>
    <w:p w14:paraId="3B94D0E3" w14:textId="77777777" w:rsidR="00A40C2C" w:rsidRDefault="00A40C2C">
      <w:pPr>
        <w:pStyle w:val="berschrift6"/>
        <w:tabs>
          <w:tab w:val="center" w:pos="1894"/>
        </w:tabs>
        <w:ind w:left="-3" w:firstLine="0"/>
      </w:pPr>
    </w:p>
    <w:p w14:paraId="0C02E919" w14:textId="77777777" w:rsidR="009D512D" w:rsidRDefault="00AC251D">
      <w:pPr>
        <w:pStyle w:val="berschrift6"/>
        <w:tabs>
          <w:tab w:val="center" w:pos="1894"/>
        </w:tabs>
        <w:ind w:left="-3" w:firstLine="0"/>
      </w:pPr>
      <w:r>
        <w:t xml:space="preserve">4.2.1.1.5 </w:t>
      </w:r>
      <w:r>
        <w:tab/>
        <w:t xml:space="preserve">CV_GridEnvelope </w:t>
      </w:r>
    </w:p>
    <w:p w14:paraId="1BDFEAA1" w14:textId="77777777" w:rsidR="00A40C2C" w:rsidRDefault="00A40C2C">
      <w:pPr>
        <w:pStyle w:val="berschrift7"/>
        <w:ind w:left="7"/>
      </w:pPr>
    </w:p>
    <w:p w14:paraId="66B52D36" w14:textId="77777777" w:rsidR="009D512D" w:rsidRDefault="00AC251D">
      <w:pPr>
        <w:pStyle w:val="berschrift7"/>
        <w:ind w:left="7"/>
      </w:pPr>
      <w:r>
        <w:t xml:space="preserve">4.2.1.1.5.1 CV_GridEnvelope semantics </w:t>
      </w:r>
    </w:p>
    <w:p w14:paraId="4F94553F" w14:textId="77777777" w:rsidR="009D512D" w:rsidRDefault="00AC251D">
      <w:pPr>
        <w:ind w:left="12" w:right="513"/>
      </w:pPr>
      <w:r>
        <w:t xml:space="preserve">The class </w:t>
      </w:r>
      <w:r>
        <w:rPr>
          <w:b/>
        </w:rPr>
        <w:t xml:space="preserve">CV_GridEnvelope </w:t>
      </w:r>
      <w:r>
        <w:t xml:space="preserve">provides the grid coordinate values for the diametrically opposed corners of an envelope that bounds a grid. It has two attributes. </w:t>
      </w:r>
    </w:p>
    <w:p w14:paraId="2A7FF2C4" w14:textId="77777777" w:rsidR="00A40C2C" w:rsidRDefault="00A40C2C">
      <w:pPr>
        <w:pStyle w:val="berschrift7"/>
        <w:ind w:left="7"/>
      </w:pPr>
    </w:p>
    <w:p w14:paraId="0897298E" w14:textId="77777777" w:rsidR="009D512D" w:rsidRDefault="00AC251D">
      <w:pPr>
        <w:pStyle w:val="berschrift7"/>
        <w:ind w:left="7"/>
      </w:pPr>
      <w:r>
        <w:t xml:space="preserve">4.2.1.1.5.2 low </w:t>
      </w:r>
    </w:p>
    <w:p w14:paraId="2A21F3FF" w14:textId="77777777" w:rsidR="009D512D" w:rsidRDefault="00AC251D">
      <w:pPr>
        <w:ind w:left="12" w:right="513"/>
      </w:pPr>
      <w:r>
        <w:t xml:space="preserve">The attribute </w:t>
      </w:r>
      <w:r>
        <w:rPr>
          <w:i/>
        </w:rPr>
        <w:t xml:space="preserve">low </w:t>
      </w:r>
      <w:r>
        <w:t xml:space="preserve">shall be the minimal coordinate values for all grid points within the envelope.  For this specification this represents the Southwestern coordinate. </w:t>
      </w:r>
    </w:p>
    <w:p w14:paraId="655FD960" w14:textId="77777777" w:rsidR="00A40C2C" w:rsidRDefault="00A40C2C">
      <w:pPr>
        <w:pStyle w:val="berschrift7"/>
        <w:ind w:left="7"/>
      </w:pPr>
    </w:p>
    <w:p w14:paraId="739A3515" w14:textId="77777777" w:rsidR="009D512D" w:rsidRDefault="00AC251D">
      <w:pPr>
        <w:pStyle w:val="berschrift7"/>
        <w:ind w:left="7"/>
      </w:pPr>
      <w:r>
        <w:t xml:space="preserve">4.2.1.1.5.3 high </w:t>
      </w:r>
    </w:p>
    <w:p w14:paraId="7DF35059" w14:textId="77777777" w:rsidR="009D512D" w:rsidRDefault="00AC251D">
      <w:pPr>
        <w:ind w:left="12" w:right="513"/>
      </w:pPr>
      <w:r>
        <w:t xml:space="preserve">The attribute </w:t>
      </w:r>
      <w:r>
        <w:rPr>
          <w:i/>
        </w:rPr>
        <w:t xml:space="preserve">high </w:t>
      </w:r>
      <w:r>
        <w:t xml:space="preserve">shall be the maximal coordinate values for all grid points within the envelope.  For this specification this represents the Northeastern coordinate. </w:t>
      </w:r>
    </w:p>
    <w:p w14:paraId="284E2860" w14:textId="77777777" w:rsidR="00A40C2C" w:rsidRDefault="00A40C2C">
      <w:pPr>
        <w:pStyle w:val="berschrift6"/>
        <w:tabs>
          <w:tab w:val="center" w:pos="1978"/>
        </w:tabs>
        <w:ind w:left="-3" w:firstLine="0"/>
      </w:pPr>
    </w:p>
    <w:p w14:paraId="7A5E71EC" w14:textId="77777777" w:rsidR="009D512D" w:rsidRDefault="00AC251D">
      <w:pPr>
        <w:pStyle w:val="berschrift6"/>
        <w:tabs>
          <w:tab w:val="center" w:pos="1978"/>
        </w:tabs>
        <w:ind w:left="-3" w:firstLine="0"/>
      </w:pPr>
      <w:r>
        <w:t xml:space="preserve">4.2.1.1.6 </w:t>
      </w:r>
      <w:r>
        <w:tab/>
        <w:t xml:space="preserve">CV_GridCoordinate </w:t>
      </w:r>
    </w:p>
    <w:p w14:paraId="1BB3BD23" w14:textId="77777777" w:rsidR="00A40C2C" w:rsidRDefault="00A40C2C">
      <w:pPr>
        <w:spacing w:line="252" w:lineRule="auto"/>
        <w:ind w:left="7" w:right="0" w:hanging="10"/>
        <w:jc w:val="left"/>
        <w:rPr>
          <w:b/>
        </w:rPr>
      </w:pPr>
    </w:p>
    <w:p w14:paraId="144553DD" w14:textId="77777777" w:rsidR="009D512D" w:rsidRDefault="00AC251D">
      <w:pPr>
        <w:spacing w:line="252" w:lineRule="auto"/>
        <w:ind w:left="7" w:right="0" w:hanging="10"/>
        <w:jc w:val="left"/>
      </w:pPr>
      <w:r>
        <w:rPr>
          <w:b/>
        </w:rPr>
        <w:t xml:space="preserve">4.2.1.1.6.1 CV_GridCoordinate semantics </w:t>
      </w:r>
    </w:p>
    <w:p w14:paraId="42AEF2C4" w14:textId="77777777" w:rsidR="009D512D" w:rsidRDefault="00AC251D">
      <w:pPr>
        <w:ind w:left="12" w:right="513"/>
      </w:pPr>
      <w:r>
        <w:t xml:space="preserve">The class </w:t>
      </w:r>
      <w:r>
        <w:rPr>
          <w:b/>
        </w:rPr>
        <w:t xml:space="preserve">CV_GridCoordinate </w:t>
      </w:r>
      <w:r>
        <w:t xml:space="preserve">is a data type for holding the grid coordinates of a </w:t>
      </w:r>
      <w:r>
        <w:rPr>
          <w:b/>
        </w:rPr>
        <w:t>CV_GridPoint.</w:t>
      </w:r>
      <w:r>
        <w:t xml:space="preserve"> </w:t>
      </w:r>
    </w:p>
    <w:p w14:paraId="0A4973D5" w14:textId="77777777" w:rsidR="0051721C" w:rsidRDefault="0051721C">
      <w:pPr>
        <w:pStyle w:val="berschrift7"/>
        <w:ind w:left="7"/>
      </w:pPr>
    </w:p>
    <w:p w14:paraId="4CA42CDB" w14:textId="77777777" w:rsidR="009D512D" w:rsidRDefault="00AC251D">
      <w:pPr>
        <w:pStyle w:val="berschrift7"/>
        <w:ind w:left="7"/>
      </w:pPr>
      <w:r>
        <w:t xml:space="preserve">4.2.1.1.6.2 coordValues </w:t>
      </w:r>
    </w:p>
    <w:p w14:paraId="5159BDBA" w14:textId="77777777" w:rsidR="009D512D" w:rsidRDefault="00AC251D">
      <w:pPr>
        <w:ind w:left="12" w:right="513"/>
      </w:pPr>
      <w:r>
        <w:t xml:space="preserve">The attribute </w:t>
      </w:r>
      <w:r>
        <w:rPr>
          <w:i/>
        </w:rPr>
        <w:t xml:space="preserve">coordValues </w:t>
      </w:r>
      <w:r>
        <w:t xml:space="preserve">has the value class </w:t>
      </w:r>
      <w:r>
        <w:rPr>
          <w:i/>
        </w:rPr>
        <w:t xml:space="preserve">Sequence </w:t>
      </w:r>
      <w:r>
        <w:rPr>
          <w:rFonts w:ascii="Segoe UI Symbol" w:eastAsia="Segoe UI Symbol" w:hAnsi="Segoe UI Symbol" w:cs="Segoe UI Symbol"/>
        </w:rPr>
        <w:t></w:t>
      </w:r>
      <w:r>
        <w:rPr>
          <w:i/>
        </w:rPr>
        <w:t>Integer</w:t>
      </w:r>
      <w:r>
        <w:rPr>
          <w:rFonts w:ascii="Segoe UI Symbol" w:eastAsia="Segoe UI Symbol" w:hAnsi="Segoe UI Symbol" w:cs="Segoe UI Symbol"/>
        </w:rPr>
        <w:t></w:t>
      </w:r>
      <w:r>
        <w:rPr>
          <w:rFonts w:ascii="Segoe UI Symbol" w:eastAsia="Segoe UI Symbol" w:hAnsi="Segoe UI Symbol" w:cs="Segoe UI Symbol"/>
        </w:rPr>
        <w:t></w:t>
      </w:r>
      <w:r>
        <w:t xml:space="preserve">that shall hold one integer value for each dimension of the grid. The ordering of these coordinate values shall be the same as that of the elements of </w:t>
      </w:r>
      <w:r>
        <w:rPr>
          <w:i/>
        </w:rPr>
        <w:t>axisNames</w:t>
      </w:r>
      <w:r>
        <w:t xml:space="preserve">. The value of a single coordinate shall be the number of offsets from the origin of the grid in the direction of a specific axis. </w:t>
      </w:r>
    </w:p>
    <w:p w14:paraId="44199A0D" w14:textId="77777777" w:rsidR="00A40C2C" w:rsidRDefault="00A40C2C">
      <w:pPr>
        <w:pStyle w:val="berschrift6"/>
        <w:tabs>
          <w:tab w:val="center" w:pos="1934"/>
        </w:tabs>
        <w:ind w:left="-3" w:firstLine="0"/>
      </w:pPr>
    </w:p>
    <w:p w14:paraId="7AD05F2F" w14:textId="77777777" w:rsidR="009D512D" w:rsidRDefault="00AC251D">
      <w:pPr>
        <w:pStyle w:val="berschrift6"/>
        <w:tabs>
          <w:tab w:val="center" w:pos="1934"/>
        </w:tabs>
        <w:ind w:left="-3" w:firstLine="0"/>
      </w:pPr>
      <w:r>
        <w:t xml:space="preserve">4.2.1.1.7 </w:t>
      </w:r>
      <w:r>
        <w:tab/>
        <w:t xml:space="preserve">CV_SequenceRule </w:t>
      </w:r>
    </w:p>
    <w:p w14:paraId="68B05925" w14:textId="77777777" w:rsidR="00A40C2C" w:rsidRDefault="00A40C2C">
      <w:pPr>
        <w:pStyle w:val="berschrift7"/>
        <w:ind w:left="7"/>
      </w:pPr>
    </w:p>
    <w:p w14:paraId="26E08D61" w14:textId="77777777" w:rsidR="009D512D" w:rsidRDefault="00AC251D">
      <w:pPr>
        <w:pStyle w:val="berschrift7"/>
        <w:ind w:left="7"/>
      </w:pPr>
      <w:r>
        <w:t xml:space="preserve">4.2.1.1.7.1 CV_SequenceRule semantics </w:t>
      </w:r>
    </w:p>
    <w:p w14:paraId="0F9C8D18" w14:textId="77777777" w:rsidR="009D512D" w:rsidRDefault="00AC251D">
      <w:pPr>
        <w:ind w:left="12" w:right="513"/>
      </w:pPr>
      <w:r>
        <w:t xml:space="preserve">The class </w:t>
      </w:r>
      <w:r>
        <w:rPr>
          <w:b/>
        </w:rPr>
        <w:t xml:space="preserve">CV_SequenceRule </w:t>
      </w:r>
      <w:r>
        <w:t xml:space="preserve">contains information for mapping grid coordinates to a position within the sequence of records of feature attribute values. It has two attributes. </w:t>
      </w:r>
    </w:p>
    <w:p w14:paraId="0BA8653D" w14:textId="77777777" w:rsidR="00A40C2C" w:rsidRDefault="00A40C2C">
      <w:pPr>
        <w:pStyle w:val="berschrift7"/>
        <w:ind w:left="7"/>
      </w:pPr>
    </w:p>
    <w:p w14:paraId="03DD96CE" w14:textId="77777777" w:rsidR="009D512D" w:rsidRDefault="00AC251D">
      <w:pPr>
        <w:pStyle w:val="berschrift7"/>
        <w:ind w:left="7"/>
      </w:pPr>
      <w:r>
        <w:t xml:space="preserve">4.2.1.1.7.2 type </w:t>
      </w:r>
    </w:p>
    <w:p w14:paraId="66EF2271" w14:textId="77777777" w:rsidR="009D512D" w:rsidRDefault="00AC251D">
      <w:pPr>
        <w:ind w:left="12" w:right="513"/>
      </w:pPr>
      <w:r>
        <w:t xml:space="preserve">The attribute </w:t>
      </w:r>
      <w:r>
        <w:rPr>
          <w:i/>
        </w:rPr>
        <w:t xml:space="preserve">type </w:t>
      </w:r>
      <w:r>
        <w:t xml:space="preserve">shall identify the type of sequencing method that shall be used. A code list of scan types is provided in S-100 Part 8. Only the value ―linear‖ shall be used in S-102, which describes scanning row by row by column. </w:t>
      </w:r>
    </w:p>
    <w:p w14:paraId="763B8E64" w14:textId="77777777" w:rsidR="00A40C2C" w:rsidRDefault="00A40C2C">
      <w:pPr>
        <w:pStyle w:val="berschrift6"/>
        <w:tabs>
          <w:tab w:val="center" w:pos="1710"/>
        </w:tabs>
        <w:ind w:left="-3" w:firstLine="0"/>
      </w:pPr>
    </w:p>
    <w:p w14:paraId="7F093F6F" w14:textId="77777777" w:rsidR="009D512D" w:rsidRDefault="00AC251D">
      <w:pPr>
        <w:pStyle w:val="berschrift6"/>
        <w:tabs>
          <w:tab w:val="center" w:pos="1710"/>
        </w:tabs>
        <w:ind w:left="-3" w:firstLine="0"/>
      </w:pPr>
      <w:r>
        <w:t xml:space="preserve">4.2.1.1.8 </w:t>
      </w:r>
      <w:r>
        <w:tab/>
        <w:t xml:space="preserve">scanDirection </w:t>
      </w:r>
    </w:p>
    <w:p w14:paraId="20D3853B" w14:textId="77777777" w:rsidR="009D512D" w:rsidRDefault="00AC251D">
      <w:pPr>
        <w:ind w:left="12" w:right="513"/>
      </w:pPr>
      <w:r>
        <w:t xml:space="preserve">The attribute </w:t>
      </w:r>
      <w:r>
        <w:rPr>
          <w:i/>
        </w:rPr>
        <w:t xml:space="preserve">scanDirection </w:t>
      </w:r>
      <w:r>
        <w:t xml:space="preserve">has the value class </w:t>
      </w:r>
      <w:r>
        <w:rPr>
          <w:i/>
        </w:rPr>
        <w:t xml:space="preserve">Sequence&lt;CharacterString&gt; </w:t>
      </w:r>
      <w:r>
        <w:t xml:space="preserve">a list of axis names that indicates the order in which grid points shall be mapped to position within the sequence of records of feature attribute values. The scan direction for all layers in S-102 is "Longitude" and "Latitude" or west to east, then south to north. </w:t>
      </w:r>
    </w:p>
    <w:p w14:paraId="7551421C" w14:textId="77777777" w:rsidR="00A40C2C" w:rsidRDefault="00A40C2C">
      <w:pPr>
        <w:pStyle w:val="berschrift6"/>
        <w:tabs>
          <w:tab w:val="center" w:pos="1988"/>
        </w:tabs>
        <w:ind w:left="-3" w:firstLine="0"/>
      </w:pPr>
    </w:p>
    <w:p w14:paraId="6DAADE4E" w14:textId="50645F31" w:rsidR="009D512D" w:rsidRDefault="00AC251D">
      <w:pPr>
        <w:pStyle w:val="berschrift6"/>
        <w:tabs>
          <w:tab w:val="center" w:pos="1988"/>
        </w:tabs>
        <w:ind w:left="-3" w:firstLine="0"/>
      </w:pPr>
      <w:r>
        <w:t xml:space="preserve">4.2.1.1.9 </w:t>
      </w:r>
      <w:r>
        <w:tab/>
      </w:r>
      <w:r w:rsidR="00075455">
        <w:t>TrackingListCoverage</w:t>
      </w:r>
    </w:p>
    <w:p w14:paraId="3B8B33E2" w14:textId="77777777" w:rsidR="00A40C2C" w:rsidRDefault="00A40C2C">
      <w:pPr>
        <w:pStyle w:val="berschrift7"/>
        <w:ind w:left="7"/>
      </w:pPr>
    </w:p>
    <w:p w14:paraId="4F1F472D" w14:textId="0E30C108" w:rsidR="009D512D" w:rsidRDefault="00AC251D">
      <w:pPr>
        <w:pStyle w:val="berschrift7"/>
        <w:ind w:left="7"/>
      </w:pPr>
      <w:r>
        <w:t xml:space="preserve">4.2.1.1.9.1 </w:t>
      </w:r>
      <w:r w:rsidR="00075455">
        <w:t>TrackingListCoverage</w:t>
      </w:r>
      <w:r w:rsidR="00A97C0C">
        <w:t xml:space="preserve"> </w:t>
      </w:r>
      <w:r>
        <w:t xml:space="preserve">semantics </w:t>
      </w:r>
    </w:p>
    <w:p w14:paraId="7DFA7876" w14:textId="5B35C89B" w:rsidR="009D512D" w:rsidRDefault="00AC251D">
      <w:pPr>
        <w:ind w:left="12" w:right="513"/>
      </w:pPr>
      <w:r>
        <w:t xml:space="preserve">The class </w:t>
      </w:r>
      <w:r w:rsidR="00075455">
        <w:rPr>
          <w:b/>
        </w:rPr>
        <w:t>TrackingListCoverage</w:t>
      </w:r>
      <w:r w:rsidR="00A97C0C">
        <w:rPr>
          <w:b/>
        </w:rPr>
        <w:t xml:space="preserve"> </w:t>
      </w:r>
      <w:r>
        <w:t xml:space="preserve">has the attributes </w:t>
      </w:r>
      <w:r>
        <w:rPr>
          <w:i/>
        </w:rPr>
        <w:t xml:space="preserve">domainExtent, rangeType, CommonPointRule </w:t>
      </w:r>
      <w:r>
        <w:t xml:space="preserve">and </w:t>
      </w:r>
      <w:r>
        <w:rPr>
          <w:i/>
        </w:rPr>
        <w:t xml:space="preserve">metadata </w:t>
      </w:r>
      <w:r>
        <w:t xml:space="preserve">inherited from </w:t>
      </w:r>
      <w:r>
        <w:rPr>
          <w:b/>
        </w:rPr>
        <w:t>S100_PointCoverage</w:t>
      </w:r>
      <w:r>
        <w:t xml:space="preserve">. The </w:t>
      </w:r>
      <w:r w:rsidR="00075455">
        <w:rPr>
          <w:b/>
        </w:rPr>
        <w:t>TrackingListCoverage</w:t>
      </w:r>
      <w:r w:rsidR="00A97C0C">
        <w:rPr>
          <w:b/>
        </w:rPr>
        <w:t xml:space="preserve"> </w:t>
      </w:r>
      <w:r>
        <w:t xml:space="preserve">is a discrete point coverage which is used to track overridden nodes in the </w:t>
      </w:r>
      <w:r w:rsidR="00075455">
        <w:rPr>
          <w:b/>
        </w:rPr>
        <w:t>BathymetryCoverage</w:t>
      </w:r>
      <w:r>
        <w:rPr>
          <w:b/>
        </w:rPr>
        <w:t xml:space="preserve"> </w:t>
      </w:r>
      <w:r>
        <w:t xml:space="preserve">by allowing a hydrographer to apply a bias for safety of navigation.  The attribute </w:t>
      </w:r>
      <w:r>
        <w:rPr>
          <w:i/>
        </w:rPr>
        <w:t xml:space="preserve">metadata </w:t>
      </w:r>
      <w:r>
        <w:t xml:space="preserve">provides one method of linking the metadata to the coverage inherited from S-100, however it is not required in S-102 because there is no need for specific metadata at the feature (class) level. The attribute </w:t>
      </w:r>
      <w:r>
        <w:rPr>
          <w:i/>
        </w:rPr>
        <w:t xml:space="preserve">commonPointRule </w:t>
      </w:r>
      <w:r>
        <w:t xml:space="preserve">is also not required because the value has been established for the whole of the S-102 data product to be "average". The attribute </w:t>
      </w:r>
      <w:r>
        <w:rPr>
          <w:i/>
        </w:rPr>
        <w:t xml:space="preserve">rangeType </w:t>
      </w:r>
      <w:r>
        <w:t xml:space="preserve">takes on the value class </w:t>
      </w:r>
      <w:r>
        <w:rPr>
          <w:i/>
        </w:rPr>
        <w:t>RecordType</w:t>
      </w:r>
      <w:r>
        <w:t xml:space="preserve">. This is modelled by the composition of multiple instances of </w:t>
      </w:r>
      <w:r w:rsidR="00A15387">
        <w:rPr>
          <w:b/>
        </w:rPr>
        <w:t>S102_TrackingListValues</w:t>
      </w:r>
      <w:r>
        <w:t xml:space="preserve">. Therefore, only the attribute </w:t>
      </w:r>
      <w:r>
        <w:rPr>
          <w:i/>
        </w:rPr>
        <w:t xml:space="preserve">domainExtent </w:t>
      </w:r>
      <w:r>
        <w:t xml:space="preserve">is required, and it has a default value. </w:t>
      </w:r>
    </w:p>
    <w:p w14:paraId="4E0D5E3A" w14:textId="77777777" w:rsidR="00A40C2C" w:rsidRDefault="00A40C2C">
      <w:pPr>
        <w:pStyle w:val="berschrift7"/>
        <w:ind w:left="7"/>
      </w:pPr>
    </w:p>
    <w:p w14:paraId="0CEC5562" w14:textId="687691D7" w:rsidR="009D512D" w:rsidRDefault="00AC251D">
      <w:pPr>
        <w:pStyle w:val="berschrift7"/>
        <w:ind w:left="7"/>
      </w:pPr>
      <w:r>
        <w:t xml:space="preserve">4.2.1.1.9.2 domainExtent </w:t>
      </w:r>
    </w:p>
    <w:p w14:paraId="619456A8" w14:textId="28802046" w:rsidR="009D512D" w:rsidRDefault="00AC251D">
      <w:pPr>
        <w:ind w:left="12" w:right="513"/>
      </w:pPr>
      <w:r>
        <w:t xml:space="preserve">The attribute </w:t>
      </w:r>
      <w:r>
        <w:rPr>
          <w:i/>
        </w:rPr>
        <w:t xml:space="preserve">domainExtent </w:t>
      </w:r>
      <w:r>
        <w:t xml:space="preserve">has the value class </w:t>
      </w:r>
      <w:r>
        <w:rPr>
          <w:i/>
        </w:rPr>
        <w:t xml:space="preserve">EX_GeographicExtent </w:t>
      </w:r>
      <w:r>
        <w:t xml:space="preserve">which describes the spatial boundaries of the tracking list elements within the bounds established by CV_GridEnvelope for the </w:t>
      </w:r>
      <w:r w:rsidR="00075455">
        <w:rPr>
          <w:b/>
        </w:rPr>
        <w:t>BathymetryCoverage</w:t>
      </w:r>
      <w:r>
        <w:t xml:space="preserve">. The </w:t>
      </w:r>
      <w:r>
        <w:rPr>
          <w:u w:val="single" w:color="000000"/>
        </w:rPr>
        <w:t>default is the bounds established by the attribute CV_GridEnvelope</w:t>
      </w:r>
      <w:r>
        <w:t xml:space="preserve">. </w:t>
      </w:r>
    </w:p>
    <w:p w14:paraId="2F92FAED" w14:textId="77777777" w:rsidR="00A40C2C" w:rsidRDefault="00A40C2C">
      <w:pPr>
        <w:pStyle w:val="berschrift6"/>
        <w:ind w:left="7"/>
      </w:pPr>
    </w:p>
    <w:p w14:paraId="12CD64DE" w14:textId="5D754BE2" w:rsidR="009D512D" w:rsidRDefault="00AC251D">
      <w:pPr>
        <w:pStyle w:val="berschrift6"/>
        <w:ind w:left="7"/>
      </w:pPr>
      <w:r>
        <w:t xml:space="preserve">4.2.1.1.10   </w:t>
      </w:r>
      <w:r w:rsidR="00A15387">
        <w:t>S102_TrackingListValues</w:t>
      </w:r>
      <w:r>
        <w:t xml:space="preserve"> </w:t>
      </w:r>
    </w:p>
    <w:p w14:paraId="6EC13E8E" w14:textId="77777777" w:rsidR="00A40C2C" w:rsidRDefault="00A40C2C" w:rsidP="0052560C">
      <w:pPr>
        <w:pStyle w:val="berschrift7"/>
        <w:tabs>
          <w:tab w:val="center" w:pos="3229"/>
        </w:tabs>
        <w:ind w:left="0" w:firstLine="0"/>
      </w:pPr>
    </w:p>
    <w:p w14:paraId="6CA35976" w14:textId="02293CDD" w:rsidR="009D512D" w:rsidRDefault="00AC251D" w:rsidP="0052560C">
      <w:pPr>
        <w:pStyle w:val="berschrift7"/>
        <w:tabs>
          <w:tab w:val="center" w:pos="3229"/>
        </w:tabs>
        <w:ind w:left="0" w:firstLine="0"/>
      </w:pPr>
      <w:r>
        <w:t xml:space="preserve">4.2.1.1.10.1 </w:t>
      </w:r>
      <w:r>
        <w:tab/>
      </w:r>
      <w:r w:rsidR="00A15387">
        <w:t>S102_TrackingListValues</w:t>
      </w:r>
      <w:r>
        <w:t xml:space="preserve"> semantics </w:t>
      </w:r>
    </w:p>
    <w:p w14:paraId="51ABE247" w14:textId="07A67FFF" w:rsidR="009D512D" w:rsidRDefault="00AC251D">
      <w:pPr>
        <w:ind w:left="12" w:right="513"/>
      </w:pPr>
      <w:r>
        <w:t xml:space="preserve">The class </w:t>
      </w:r>
      <w:r w:rsidR="00A15387">
        <w:rPr>
          <w:b/>
        </w:rPr>
        <w:t>S102_TrackingListValues</w:t>
      </w:r>
      <w:r>
        <w:rPr>
          <w:b/>
        </w:rPr>
        <w:t xml:space="preserve"> </w:t>
      </w:r>
      <w:r>
        <w:t xml:space="preserve">has the attributes </w:t>
      </w:r>
      <w:r>
        <w:rPr>
          <w:i/>
        </w:rPr>
        <w:t xml:space="preserve">trackCode </w:t>
      </w:r>
      <w:r>
        <w:t xml:space="preserve">and </w:t>
      </w:r>
      <w:r>
        <w:rPr>
          <w:i/>
        </w:rPr>
        <w:t>listSeries</w:t>
      </w:r>
      <w:r w:rsidR="009061E8">
        <w:rPr>
          <w:i/>
        </w:rPr>
        <w:t>,</w:t>
      </w:r>
      <w:r>
        <w:rPr>
          <w:i/>
        </w:rPr>
        <w:t xml:space="preserve"> </w:t>
      </w:r>
      <w:r>
        <w:t xml:space="preserve">and the attributes </w:t>
      </w:r>
      <w:r>
        <w:rPr>
          <w:i/>
        </w:rPr>
        <w:t xml:space="preserve">geometry, </w:t>
      </w:r>
      <w:r>
        <w:t xml:space="preserve">and </w:t>
      </w:r>
      <w:r>
        <w:rPr>
          <w:i/>
        </w:rPr>
        <w:t xml:space="preserve">value </w:t>
      </w:r>
      <w:r>
        <w:t xml:space="preserve">inherited from </w:t>
      </w:r>
      <w:r>
        <w:rPr>
          <w:b/>
        </w:rPr>
        <w:t xml:space="preserve">S100_VertexPoint </w:t>
      </w:r>
      <w:r>
        <w:t xml:space="preserve">and </w:t>
      </w:r>
      <w:r>
        <w:rPr>
          <w:b/>
        </w:rPr>
        <w:t>CV_GeometryValuePair</w:t>
      </w:r>
      <w:r>
        <w:t xml:space="preserve">. The tracking list is a discrete coverage used to furnish the set of values that were overridden in the </w:t>
      </w:r>
      <w:r>
        <w:rPr>
          <w:b/>
        </w:rPr>
        <w:t xml:space="preserve">S102_BathymetryValues </w:t>
      </w:r>
      <w:r>
        <w:t xml:space="preserve">class. To assure alignment of tracking list values with the grid cells in the bathymetry coverage grid, the reference system for the tracking list is the bathymetry coverage regular grid. </w:t>
      </w:r>
    </w:p>
    <w:p w14:paraId="4A149289" w14:textId="2C15E2F1" w:rsidR="009D512D" w:rsidRDefault="00AC251D">
      <w:pPr>
        <w:ind w:left="12" w:right="513"/>
      </w:pPr>
      <w:r>
        <w:t xml:space="preserve">The </w:t>
      </w:r>
      <w:r>
        <w:rPr>
          <w:i/>
        </w:rPr>
        <w:t xml:space="preserve">trackCode </w:t>
      </w:r>
      <w:r>
        <w:t xml:space="preserve">value and the </w:t>
      </w:r>
      <w:r>
        <w:rPr>
          <w:i/>
        </w:rPr>
        <w:t xml:space="preserve">listSeries </w:t>
      </w:r>
      <w:r>
        <w:t xml:space="preserve">value provide context for the override a value from the bathymetry coverage. The </w:t>
      </w:r>
      <w:r>
        <w:rPr>
          <w:i/>
        </w:rPr>
        <w:t xml:space="preserve">trackCode </w:t>
      </w:r>
      <w:r>
        <w:t xml:space="preserve">value is a text string that describes the reason for the override. </w:t>
      </w:r>
    </w:p>
    <w:p w14:paraId="2527A099" w14:textId="77777777" w:rsidR="00A40C2C" w:rsidRDefault="00A40C2C">
      <w:pPr>
        <w:pStyle w:val="berschrift7"/>
        <w:tabs>
          <w:tab w:val="center" w:pos="1885"/>
        </w:tabs>
        <w:ind w:left="-3" w:firstLine="0"/>
      </w:pPr>
    </w:p>
    <w:p w14:paraId="12467C52" w14:textId="1E879554" w:rsidR="009D512D" w:rsidRDefault="00AC251D">
      <w:pPr>
        <w:pStyle w:val="berschrift7"/>
        <w:tabs>
          <w:tab w:val="center" w:pos="1885"/>
        </w:tabs>
        <w:ind w:left="-3" w:firstLine="0"/>
      </w:pPr>
      <w:r>
        <w:t xml:space="preserve">4.2.1.1.10.2 </w:t>
      </w:r>
      <w:r>
        <w:tab/>
        <w:t xml:space="preserve">trackCode </w:t>
      </w:r>
    </w:p>
    <w:p w14:paraId="351C1481" w14:textId="5385F59A" w:rsidR="009D512D" w:rsidRDefault="00AC251D">
      <w:pPr>
        <w:ind w:left="12" w:right="513"/>
      </w:pPr>
      <w:r>
        <w:t xml:space="preserve">The optional attribute </w:t>
      </w:r>
      <w:r>
        <w:rPr>
          <w:i/>
        </w:rPr>
        <w:t xml:space="preserve">trackCode </w:t>
      </w:r>
      <w:r>
        <w:t xml:space="preserve">has the value type </w:t>
      </w:r>
      <w:r>
        <w:rPr>
          <w:i/>
        </w:rPr>
        <w:t xml:space="preserve">CharacterString </w:t>
      </w:r>
      <w:r>
        <w:t xml:space="preserve">which may contain a text string describing the reason for the override of the corresponding </w:t>
      </w:r>
      <w:r>
        <w:rPr>
          <w:i/>
        </w:rPr>
        <w:t xml:space="preserve">depth </w:t>
      </w:r>
      <w:r>
        <w:t xml:space="preserve">and </w:t>
      </w:r>
      <w:r>
        <w:rPr>
          <w:i/>
        </w:rPr>
        <w:t xml:space="preserve">uncertainty </w:t>
      </w:r>
      <w:r>
        <w:t xml:space="preserve">values in the bathymetry coverage. This is a user definable field with values defined in the lineage metadata. </w:t>
      </w:r>
    </w:p>
    <w:p w14:paraId="20803975" w14:textId="77777777" w:rsidR="00A40C2C" w:rsidRDefault="00A40C2C">
      <w:pPr>
        <w:pStyle w:val="berschrift7"/>
        <w:tabs>
          <w:tab w:val="center" w:pos="1840"/>
        </w:tabs>
        <w:ind w:left="-3" w:firstLine="0"/>
      </w:pPr>
    </w:p>
    <w:p w14:paraId="114B73FB" w14:textId="155CB9B0" w:rsidR="009D512D" w:rsidRDefault="00AC251D">
      <w:pPr>
        <w:pStyle w:val="berschrift7"/>
        <w:tabs>
          <w:tab w:val="center" w:pos="1840"/>
        </w:tabs>
        <w:ind w:left="-3" w:firstLine="0"/>
      </w:pPr>
      <w:r>
        <w:t xml:space="preserve">4.2.1.1.10.3 </w:t>
      </w:r>
      <w:r>
        <w:tab/>
        <w:t xml:space="preserve">listSeries </w:t>
      </w:r>
    </w:p>
    <w:p w14:paraId="16AD12DE" w14:textId="20F0E487" w:rsidR="009D512D" w:rsidRDefault="00AC251D">
      <w:pPr>
        <w:ind w:left="12" w:right="513"/>
      </w:pPr>
      <w:r>
        <w:t xml:space="preserve">The attribute </w:t>
      </w:r>
      <w:r>
        <w:rPr>
          <w:i/>
        </w:rPr>
        <w:t xml:space="preserve">listSeries </w:t>
      </w:r>
      <w:r>
        <w:t xml:space="preserve">has the value type </w:t>
      </w:r>
      <w:r>
        <w:rPr>
          <w:i/>
        </w:rPr>
        <w:t xml:space="preserve">Integer </w:t>
      </w:r>
      <w:r>
        <w:t xml:space="preserve">which contains an index number into a list of metadata elements describing the reason for the override of the corresponding </w:t>
      </w:r>
      <w:r>
        <w:rPr>
          <w:i/>
        </w:rPr>
        <w:t xml:space="preserve">depth </w:t>
      </w:r>
      <w:r>
        <w:t xml:space="preserve">and </w:t>
      </w:r>
      <w:r>
        <w:rPr>
          <w:i/>
        </w:rPr>
        <w:t xml:space="preserve">uncertainty </w:t>
      </w:r>
      <w:r>
        <w:t xml:space="preserve">values in the bathymetry coverage. </w:t>
      </w:r>
    </w:p>
    <w:p w14:paraId="7146E10A" w14:textId="77777777" w:rsidR="00A40C2C" w:rsidRDefault="00A40C2C">
      <w:pPr>
        <w:pStyle w:val="berschrift7"/>
        <w:tabs>
          <w:tab w:val="center" w:pos="1847"/>
        </w:tabs>
        <w:ind w:left="-3" w:firstLine="0"/>
      </w:pPr>
    </w:p>
    <w:p w14:paraId="08B98859" w14:textId="2E886FF5" w:rsidR="009D512D" w:rsidRDefault="00AC251D">
      <w:pPr>
        <w:pStyle w:val="berschrift7"/>
        <w:tabs>
          <w:tab w:val="center" w:pos="1847"/>
        </w:tabs>
        <w:ind w:left="-3" w:firstLine="0"/>
      </w:pPr>
      <w:r>
        <w:t xml:space="preserve">4.2.1.1.10.4 </w:t>
      </w:r>
      <w:r>
        <w:tab/>
        <w:t xml:space="preserve">geometry </w:t>
      </w:r>
    </w:p>
    <w:p w14:paraId="50B06C90" w14:textId="5D88FE25" w:rsidR="009D512D" w:rsidRDefault="00AC251D">
      <w:pPr>
        <w:ind w:left="12" w:right="513"/>
      </w:pPr>
      <w:r>
        <w:t xml:space="preserve">The attribute </w:t>
      </w:r>
      <w:r>
        <w:rPr>
          <w:i/>
        </w:rPr>
        <w:t xml:space="preserve">geometry </w:t>
      </w:r>
      <w:r>
        <w:t xml:space="preserve">has the value class </w:t>
      </w:r>
      <w:r>
        <w:rPr>
          <w:b/>
        </w:rPr>
        <w:t xml:space="preserve">GM_Point </w:t>
      </w:r>
      <w:r>
        <w:t xml:space="preserve">which is a position that shall locate the tracking list value. When the </w:t>
      </w:r>
      <w:r w:rsidR="00075455">
        <w:rPr>
          <w:b/>
        </w:rPr>
        <w:t>TrackingListCoverage</w:t>
      </w:r>
      <w:r w:rsidR="00A97C0C">
        <w:rPr>
          <w:b/>
        </w:rPr>
        <w:t xml:space="preserve"> </w:t>
      </w:r>
      <w:r>
        <w:t xml:space="preserve">discrete coverage and the </w:t>
      </w:r>
      <w:r w:rsidR="00075455">
        <w:rPr>
          <w:b/>
        </w:rPr>
        <w:t>BathymetryCoverage</w:t>
      </w:r>
      <w:r>
        <w:rPr>
          <w:b/>
        </w:rPr>
        <w:t xml:space="preserve"> </w:t>
      </w:r>
      <w:r>
        <w:t xml:space="preserve">are conflated the values that are overridden in the sequence of the attribute </w:t>
      </w:r>
      <w:r>
        <w:rPr>
          <w:b/>
        </w:rPr>
        <w:t>S102</w:t>
      </w:r>
      <w:r w:rsidR="009061E8">
        <w:rPr>
          <w:b/>
        </w:rPr>
        <w:t>_</w:t>
      </w:r>
      <w:r>
        <w:rPr>
          <w:b/>
        </w:rPr>
        <w:t xml:space="preserve">BathymetryValues </w:t>
      </w:r>
      <w:r>
        <w:t xml:space="preserve">are located by position. The value class is </w:t>
      </w:r>
      <w:r>
        <w:rPr>
          <w:b/>
        </w:rPr>
        <w:t xml:space="preserve">GM_Point </w:t>
      </w:r>
      <w:r>
        <w:t xml:space="preserve">which is the x, y grid post coordinate of the coverage. </w:t>
      </w:r>
    </w:p>
    <w:p w14:paraId="1828BD78" w14:textId="77777777" w:rsidR="00A40C2C" w:rsidRDefault="00A40C2C">
      <w:pPr>
        <w:pStyle w:val="berschrift7"/>
        <w:tabs>
          <w:tab w:val="center" w:pos="1652"/>
        </w:tabs>
        <w:ind w:left="-3" w:firstLine="0"/>
      </w:pPr>
    </w:p>
    <w:p w14:paraId="1B41ACED" w14:textId="2D7B6B49" w:rsidR="009D512D" w:rsidRDefault="00AC251D">
      <w:pPr>
        <w:pStyle w:val="berschrift7"/>
        <w:tabs>
          <w:tab w:val="center" w:pos="1652"/>
        </w:tabs>
        <w:ind w:left="-3" w:firstLine="0"/>
      </w:pPr>
      <w:r>
        <w:t xml:space="preserve">4.2.1.1.10.5 </w:t>
      </w:r>
      <w:r>
        <w:tab/>
        <w:t xml:space="preserve">value </w:t>
      </w:r>
    </w:p>
    <w:p w14:paraId="4193C70E" w14:textId="268169D7" w:rsidR="009D512D" w:rsidRDefault="00AC251D">
      <w:pPr>
        <w:ind w:left="12" w:right="513"/>
      </w:pPr>
      <w:r>
        <w:t xml:space="preserve">The attribute </w:t>
      </w:r>
      <w:r>
        <w:rPr>
          <w:i/>
        </w:rPr>
        <w:t xml:space="preserve">value </w:t>
      </w:r>
      <w:r>
        <w:t xml:space="preserve">has the value class </w:t>
      </w:r>
      <w:r>
        <w:rPr>
          <w:i/>
        </w:rPr>
        <w:t xml:space="preserve">Record </w:t>
      </w:r>
      <w:r>
        <w:t xml:space="preserve">which is a sequence of value items that shall assign values to the discrete grid point. There are two values in each record in the </w:t>
      </w:r>
      <w:r>
        <w:rPr>
          <w:b/>
        </w:rPr>
        <w:t xml:space="preserve">S102_ TrackingListValues </w:t>
      </w:r>
      <w:r>
        <w:t xml:space="preserve">class. These are the </w:t>
      </w:r>
      <w:r w:rsidR="005B57DF">
        <w:rPr>
          <w:i/>
        </w:rPr>
        <w:t>depth</w:t>
      </w:r>
      <w:r w:rsidR="007C224C">
        <w:rPr>
          <w:i/>
        </w:rPr>
        <w:t xml:space="preserve"> </w:t>
      </w:r>
      <w:r>
        <w:t xml:space="preserve">and the </w:t>
      </w:r>
      <w:r>
        <w:rPr>
          <w:i/>
        </w:rPr>
        <w:t xml:space="preserve">uncertainty </w:t>
      </w:r>
      <w:r>
        <w:t xml:space="preserve">values that were overridden in corresponding grid coverages. </w:t>
      </w:r>
    </w:p>
    <w:p w14:paraId="79F026F6" w14:textId="77777777" w:rsidR="00A40C2C" w:rsidRDefault="00A40C2C">
      <w:pPr>
        <w:pStyle w:val="berschrift6"/>
        <w:ind w:left="7"/>
      </w:pPr>
    </w:p>
    <w:p w14:paraId="5D483E73" w14:textId="6FF14317" w:rsidR="009D512D" w:rsidRDefault="00AC251D">
      <w:pPr>
        <w:pStyle w:val="berschrift6"/>
        <w:ind w:left="7"/>
      </w:pPr>
      <w:r>
        <w:t xml:space="preserve">4.2.1.1.11 GM_Point </w:t>
      </w:r>
    </w:p>
    <w:p w14:paraId="374301CB" w14:textId="77777777" w:rsidR="00A40C2C" w:rsidRDefault="00A40C2C">
      <w:pPr>
        <w:pStyle w:val="berschrift7"/>
        <w:tabs>
          <w:tab w:val="center" w:pos="2379"/>
        </w:tabs>
        <w:ind w:left="-3" w:firstLine="0"/>
      </w:pPr>
    </w:p>
    <w:p w14:paraId="37909DDD" w14:textId="48358DEA" w:rsidR="009D512D" w:rsidRDefault="00AC251D">
      <w:pPr>
        <w:pStyle w:val="berschrift7"/>
        <w:tabs>
          <w:tab w:val="center" w:pos="2379"/>
        </w:tabs>
        <w:ind w:left="-3" w:firstLine="0"/>
      </w:pPr>
      <w:r>
        <w:t xml:space="preserve">4.2.1.1.11.1 </w:t>
      </w:r>
      <w:r>
        <w:tab/>
        <w:t xml:space="preserve">GM_Point semantics </w:t>
      </w:r>
    </w:p>
    <w:p w14:paraId="42050A31" w14:textId="405A705A" w:rsidR="009D512D" w:rsidRDefault="00AC251D">
      <w:pPr>
        <w:ind w:left="12" w:right="513"/>
      </w:pPr>
      <w:r>
        <w:t xml:space="preserve">The class </w:t>
      </w:r>
      <w:r>
        <w:rPr>
          <w:b/>
        </w:rPr>
        <w:t xml:space="preserve">GM_Point </w:t>
      </w:r>
      <w:r>
        <w:t xml:space="preserve">is taken from ISO 19107 and is the basic data type for a geometric object consisting of one and only one point. It has one attribute. </w:t>
      </w:r>
    </w:p>
    <w:p w14:paraId="3CDC4DDD" w14:textId="77777777" w:rsidR="00A40C2C" w:rsidRDefault="00A40C2C">
      <w:pPr>
        <w:pStyle w:val="berschrift7"/>
        <w:tabs>
          <w:tab w:val="center" w:pos="1785"/>
        </w:tabs>
        <w:ind w:left="-3" w:firstLine="0"/>
      </w:pPr>
    </w:p>
    <w:p w14:paraId="5664CAA6" w14:textId="35B023E5" w:rsidR="009D512D" w:rsidRDefault="00AC251D">
      <w:pPr>
        <w:pStyle w:val="berschrift7"/>
        <w:tabs>
          <w:tab w:val="center" w:pos="1785"/>
        </w:tabs>
        <w:ind w:left="-3" w:firstLine="0"/>
      </w:pPr>
      <w:r>
        <w:t xml:space="preserve">4.2.1.1.11.2 </w:t>
      </w:r>
      <w:r>
        <w:tab/>
        <w:t xml:space="preserve">position </w:t>
      </w:r>
    </w:p>
    <w:p w14:paraId="73BF1BC4" w14:textId="055A76F6" w:rsidR="009D512D" w:rsidRDefault="00AC251D">
      <w:pPr>
        <w:ind w:left="12" w:right="513"/>
      </w:pPr>
      <w:r>
        <w:t xml:space="preserve">The attribute </w:t>
      </w:r>
      <w:r>
        <w:rPr>
          <w:i/>
        </w:rPr>
        <w:t xml:space="preserve">position </w:t>
      </w:r>
      <w:r>
        <w:t xml:space="preserve">is derived from </w:t>
      </w:r>
      <w:r>
        <w:rPr>
          <w:b/>
        </w:rPr>
        <w:t xml:space="preserve">DirectPosition </w:t>
      </w:r>
      <w:r>
        <w:t xml:space="preserve">for the geometry primitive </w:t>
      </w:r>
      <w:r>
        <w:rPr>
          <w:b/>
        </w:rPr>
        <w:t>GM_Point</w:t>
      </w:r>
      <w:r>
        <w:t xml:space="preserve">. To assure alignment of tracking list values with the grid points in the bathymetry coverage grid, the reference system for the tracking list is the bathymetry coverage regular grid. This means that the </w:t>
      </w:r>
      <w:r>
        <w:rPr>
          <w:i/>
        </w:rPr>
        <w:t xml:space="preserve">position </w:t>
      </w:r>
      <w:r>
        <w:t xml:space="preserve">attribute corresponds to a grid point. For a uniform regular grid this is the row and column of the grid point position. </w:t>
      </w:r>
    </w:p>
    <w:p w14:paraId="650CD91F" w14:textId="77777777" w:rsidR="00A40C2C" w:rsidRDefault="00A40C2C">
      <w:pPr>
        <w:pStyle w:val="berschrift6"/>
        <w:ind w:left="7"/>
      </w:pPr>
    </w:p>
    <w:p w14:paraId="059929C4" w14:textId="77777777" w:rsidR="009D512D" w:rsidRDefault="00AC251D">
      <w:pPr>
        <w:pStyle w:val="berschrift6"/>
        <w:ind w:left="7"/>
      </w:pPr>
      <w:r>
        <w:t xml:space="preserve">4.2.1.1.12 EX_GeographicExtent </w:t>
      </w:r>
    </w:p>
    <w:p w14:paraId="5579AD5F" w14:textId="77777777" w:rsidR="00A40C2C" w:rsidRDefault="00A40C2C">
      <w:pPr>
        <w:pStyle w:val="berschrift7"/>
        <w:tabs>
          <w:tab w:val="center" w:pos="2961"/>
        </w:tabs>
        <w:ind w:left="-3" w:firstLine="0"/>
      </w:pPr>
    </w:p>
    <w:p w14:paraId="5FE3E58B" w14:textId="77777777" w:rsidR="009D512D" w:rsidRDefault="00AC251D">
      <w:pPr>
        <w:pStyle w:val="berschrift7"/>
        <w:tabs>
          <w:tab w:val="center" w:pos="2961"/>
        </w:tabs>
        <w:ind w:left="-3" w:firstLine="0"/>
      </w:pPr>
      <w:r>
        <w:t xml:space="preserve">4.2.1.1.12.1 </w:t>
      </w:r>
      <w:r>
        <w:tab/>
        <w:t xml:space="preserve">EX_GeographicExtent semantics </w:t>
      </w:r>
    </w:p>
    <w:p w14:paraId="44E9FF2E" w14:textId="7137D482" w:rsidR="009D512D" w:rsidRDefault="00AC251D">
      <w:pPr>
        <w:spacing w:after="119" w:line="241" w:lineRule="auto"/>
        <w:ind w:left="7" w:right="500" w:hanging="10"/>
        <w:jc w:val="left"/>
      </w:pPr>
      <w:r>
        <w:t xml:space="preserve">The class </w:t>
      </w:r>
      <w:r>
        <w:rPr>
          <w:b/>
        </w:rPr>
        <w:t xml:space="preserve">EX_GeographicExtent </w:t>
      </w:r>
      <w:r>
        <w:t xml:space="preserve">is a metadata class from ISO 19115. It is a component of the metaclass </w:t>
      </w:r>
      <w:r>
        <w:rPr>
          <w:b/>
        </w:rPr>
        <w:t>EX_Extent</w:t>
      </w:r>
      <w:r>
        <w:t xml:space="preserve">. The use of </w:t>
      </w:r>
      <w:r>
        <w:rPr>
          <w:b/>
        </w:rPr>
        <w:t>EX_</w:t>
      </w:r>
      <w:r w:rsidR="00B216E0">
        <w:rPr>
          <w:b/>
        </w:rPr>
        <w:t>Geographic</w:t>
      </w:r>
      <w:r>
        <w:rPr>
          <w:b/>
        </w:rPr>
        <w:t xml:space="preserve">Extent </w:t>
      </w:r>
      <w:r>
        <w:t xml:space="preserve">is optional. When used it describes the spatial boundaries of the Tracking List elements within the bounds established by </w:t>
      </w:r>
      <w:r>
        <w:rPr>
          <w:b/>
        </w:rPr>
        <w:t xml:space="preserve">CV_GridEnvelope </w:t>
      </w:r>
      <w:r>
        <w:t xml:space="preserve">for the </w:t>
      </w:r>
      <w:r w:rsidR="00075455">
        <w:rPr>
          <w:b/>
        </w:rPr>
        <w:t>BathymetryCoverage</w:t>
      </w:r>
      <w:r>
        <w:t xml:space="preserve">. That is, the tracking list may carry information corresponding only to a portion of the spatial extent covered by the </w:t>
      </w:r>
      <w:r w:rsidR="00075455">
        <w:rPr>
          <w:b/>
        </w:rPr>
        <w:t>BathymetryCoverage</w:t>
      </w:r>
      <w:r>
        <w:t xml:space="preserve">. There is one attribute and one subtype. </w:t>
      </w:r>
    </w:p>
    <w:p w14:paraId="7E628FA9" w14:textId="77777777" w:rsidR="00A40C2C" w:rsidRDefault="00A40C2C">
      <w:pPr>
        <w:pStyle w:val="berschrift7"/>
        <w:tabs>
          <w:tab w:val="center" w:pos="2183"/>
        </w:tabs>
        <w:ind w:left="-3" w:firstLine="0"/>
      </w:pPr>
    </w:p>
    <w:p w14:paraId="5FEF60F3" w14:textId="1AF1C3CE" w:rsidR="009D512D" w:rsidRDefault="00AC251D">
      <w:pPr>
        <w:pStyle w:val="berschrift7"/>
        <w:tabs>
          <w:tab w:val="center" w:pos="2183"/>
        </w:tabs>
        <w:ind w:left="-3" w:firstLine="0"/>
      </w:pPr>
      <w:r>
        <w:t xml:space="preserve">4.2.1.1.12.2 </w:t>
      </w:r>
      <w:r>
        <w:tab/>
      </w:r>
      <w:r w:rsidR="00B216E0">
        <w:t>e</w:t>
      </w:r>
      <w:r>
        <w:t xml:space="preserve">xtentTypeCode </w:t>
      </w:r>
    </w:p>
    <w:p w14:paraId="7D6730ED" w14:textId="77777777" w:rsidR="009D512D" w:rsidRDefault="00AC251D">
      <w:pPr>
        <w:ind w:left="12" w:right="513"/>
      </w:pPr>
      <w:r>
        <w:t xml:space="preserve">The attribute </w:t>
      </w:r>
      <w:r>
        <w:rPr>
          <w:i/>
        </w:rPr>
        <w:t xml:space="preserve">extentTypeCode </w:t>
      </w:r>
      <w:r>
        <w:t xml:space="preserve">is a Boolean value. It is used to indicate whether the bounding polygon/box encompasses an area covered by the data or an area where data is not present. In S-102 it is set to 1. </w:t>
      </w:r>
    </w:p>
    <w:p w14:paraId="7ACCEE74" w14:textId="77777777" w:rsidR="009D512D" w:rsidRDefault="00AC251D">
      <w:pPr>
        <w:pStyle w:val="berschrift6"/>
        <w:ind w:left="7"/>
      </w:pPr>
      <w:r>
        <w:t xml:space="preserve">4.2.1.1.13 EX_GeographicBoundingBox </w:t>
      </w:r>
    </w:p>
    <w:p w14:paraId="08A01601" w14:textId="77777777" w:rsidR="00A40C2C" w:rsidRDefault="00A40C2C">
      <w:pPr>
        <w:pStyle w:val="berschrift7"/>
        <w:tabs>
          <w:tab w:val="center" w:pos="3309"/>
        </w:tabs>
        <w:ind w:left="-3" w:firstLine="0"/>
      </w:pPr>
    </w:p>
    <w:p w14:paraId="22E4C9CF" w14:textId="77777777" w:rsidR="009D512D" w:rsidRDefault="00AC251D">
      <w:pPr>
        <w:pStyle w:val="berschrift7"/>
        <w:tabs>
          <w:tab w:val="center" w:pos="3309"/>
        </w:tabs>
        <w:ind w:left="-3" w:firstLine="0"/>
      </w:pPr>
      <w:r>
        <w:t xml:space="preserve">4.2.1.1.13.1 </w:t>
      </w:r>
      <w:r>
        <w:tab/>
        <w:t xml:space="preserve">EX_GeographicBoundingBox semantics </w:t>
      </w:r>
    </w:p>
    <w:p w14:paraId="3E1ED2CE" w14:textId="0F351FEB" w:rsidR="009D512D" w:rsidRDefault="00AC251D">
      <w:pPr>
        <w:ind w:left="12" w:right="513"/>
      </w:pPr>
      <w:r>
        <w:t xml:space="preserve">The class </w:t>
      </w:r>
      <w:r>
        <w:rPr>
          <w:b/>
        </w:rPr>
        <w:t xml:space="preserve">EX_GeographicBoundingBox </w:t>
      </w:r>
      <w:r>
        <w:t xml:space="preserve">is a metadata class from ISO 19115. It is a subtype of the abstract class EX_GeographicExtent.  It defines a bounding box used to indicate the spatial boundaries of the tracking list elements within the bounds established by </w:t>
      </w:r>
      <w:r>
        <w:rPr>
          <w:b/>
        </w:rPr>
        <w:t xml:space="preserve">CV_GridEnvelope </w:t>
      </w:r>
      <w:r>
        <w:t xml:space="preserve">for the </w:t>
      </w:r>
      <w:r w:rsidR="00075455">
        <w:rPr>
          <w:b/>
        </w:rPr>
        <w:t>BathymetryCoverage</w:t>
      </w:r>
      <w:r>
        <w:t xml:space="preserve">. It has four attributes. </w:t>
      </w:r>
    </w:p>
    <w:p w14:paraId="53A0F154" w14:textId="77777777" w:rsidR="00A40C2C" w:rsidRDefault="00A40C2C">
      <w:pPr>
        <w:pStyle w:val="berschrift7"/>
        <w:tabs>
          <w:tab w:val="center" w:pos="2419"/>
        </w:tabs>
        <w:ind w:left="-3" w:firstLine="0"/>
      </w:pPr>
    </w:p>
    <w:p w14:paraId="3F8A030D" w14:textId="77777777" w:rsidR="009D512D" w:rsidRDefault="00AC251D">
      <w:pPr>
        <w:pStyle w:val="berschrift7"/>
        <w:tabs>
          <w:tab w:val="center" w:pos="2419"/>
        </w:tabs>
        <w:ind w:left="-3" w:firstLine="0"/>
      </w:pPr>
      <w:r>
        <w:t xml:space="preserve">4.2.1.1.13.2 </w:t>
      </w:r>
      <w:r>
        <w:tab/>
        <w:t xml:space="preserve">westBoundLongitude </w:t>
      </w:r>
    </w:p>
    <w:p w14:paraId="1355B06B" w14:textId="77777777" w:rsidR="00A40C2C" w:rsidRDefault="00AC251D">
      <w:pPr>
        <w:spacing w:after="5" w:line="367" w:lineRule="auto"/>
        <w:ind w:left="12" w:right="513"/>
      </w:pPr>
      <w:r>
        <w:t xml:space="preserve">The attribute </w:t>
      </w:r>
      <w:r>
        <w:rPr>
          <w:i/>
        </w:rPr>
        <w:t xml:space="preserve">westBoundLongitude </w:t>
      </w:r>
      <w:r>
        <w:t xml:space="preserve">is a coordinate value providing the west bound longitude for the bound. </w:t>
      </w:r>
    </w:p>
    <w:p w14:paraId="6A7B4B0F" w14:textId="77777777" w:rsidR="00A40C2C" w:rsidRDefault="00A40C2C">
      <w:pPr>
        <w:spacing w:after="5" w:line="367" w:lineRule="auto"/>
        <w:ind w:left="12" w:right="513"/>
      </w:pPr>
    </w:p>
    <w:p w14:paraId="2CA3D7E0" w14:textId="595DA54D" w:rsidR="009D512D" w:rsidRDefault="00AC251D">
      <w:pPr>
        <w:spacing w:after="5" w:line="367" w:lineRule="auto"/>
        <w:ind w:left="12" w:right="513"/>
      </w:pPr>
      <w:r>
        <w:rPr>
          <w:b/>
        </w:rPr>
        <w:t xml:space="preserve">4.2.1.1.13.3 </w:t>
      </w:r>
      <w:r>
        <w:rPr>
          <w:b/>
        </w:rPr>
        <w:tab/>
        <w:t xml:space="preserve">eastBoundLongitude </w:t>
      </w:r>
    </w:p>
    <w:p w14:paraId="249D7129" w14:textId="77777777" w:rsidR="009D512D" w:rsidRDefault="00AC251D">
      <w:pPr>
        <w:ind w:left="12" w:right="513"/>
      </w:pPr>
      <w:r>
        <w:t xml:space="preserve">The attribute </w:t>
      </w:r>
      <w:r>
        <w:rPr>
          <w:i/>
        </w:rPr>
        <w:t xml:space="preserve">eastBoundLongitude </w:t>
      </w:r>
      <w:r>
        <w:t xml:space="preserve">is a coordinate value providing the east bound longitude for the bound. </w:t>
      </w:r>
    </w:p>
    <w:p w14:paraId="4E241BBB" w14:textId="77777777" w:rsidR="00A40C2C" w:rsidRDefault="00A40C2C">
      <w:pPr>
        <w:pStyle w:val="berschrift7"/>
        <w:tabs>
          <w:tab w:val="center" w:pos="2374"/>
        </w:tabs>
        <w:ind w:left="-3" w:firstLine="0"/>
      </w:pPr>
    </w:p>
    <w:p w14:paraId="470B01FE" w14:textId="77777777" w:rsidR="009D512D" w:rsidRDefault="00AC251D">
      <w:pPr>
        <w:pStyle w:val="berschrift7"/>
        <w:tabs>
          <w:tab w:val="center" w:pos="2374"/>
        </w:tabs>
        <w:ind w:left="-3" w:firstLine="0"/>
      </w:pPr>
      <w:r>
        <w:t xml:space="preserve">4.2.1.1.13.4 </w:t>
      </w:r>
      <w:r>
        <w:tab/>
        <w:t xml:space="preserve">southBoundLatitude </w:t>
      </w:r>
    </w:p>
    <w:p w14:paraId="6270AFBD" w14:textId="77777777" w:rsidR="00A40C2C" w:rsidRDefault="00AC251D">
      <w:pPr>
        <w:spacing w:after="11" w:line="365" w:lineRule="auto"/>
        <w:ind w:left="12" w:right="513"/>
      </w:pPr>
      <w:r>
        <w:t xml:space="preserve">The attribute southBoundLatitude is a coordinate value providing the south bound longitude for the bound. </w:t>
      </w:r>
    </w:p>
    <w:p w14:paraId="30E3E422" w14:textId="77777777" w:rsidR="00A40C2C" w:rsidRDefault="00A40C2C">
      <w:pPr>
        <w:spacing w:after="11" w:line="365" w:lineRule="auto"/>
        <w:ind w:left="12" w:right="513"/>
      </w:pPr>
    </w:p>
    <w:p w14:paraId="0C584DC9" w14:textId="1812E125" w:rsidR="009D512D" w:rsidRDefault="00AC251D">
      <w:pPr>
        <w:spacing w:after="11" w:line="365" w:lineRule="auto"/>
        <w:ind w:left="12" w:right="513"/>
      </w:pPr>
      <w:r>
        <w:rPr>
          <w:b/>
        </w:rPr>
        <w:t xml:space="preserve">4.2.1.1.13.5 </w:t>
      </w:r>
      <w:r>
        <w:rPr>
          <w:b/>
        </w:rPr>
        <w:tab/>
        <w:t xml:space="preserve">northBoundLatitude </w:t>
      </w:r>
    </w:p>
    <w:p w14:paraId="32ACC9B3" w14:textId="77777777" w:rsidR="009D512D" w:rsidRDefault="00AC251D">
      <w:pPr>
        <w:ind w:left="12" w:right="513"/>
      </w:pPr>
      <w:r>
        <w:t xml:space="preserve">The attribute northBoundLatitude is a coordinate value providing the north bound longitude for the bound. </w:t>
      </w:r>
    </w:p>
    <w:p w14:paraId="29C29BEA" w14:textId="77777777" w:rsidR="009D512D" w:rsidRDefault="00AC251D">
      <w:pPr>
        <w:spacing w:after="120" w:line="259" w:lineRule="auto"/>
        <w:ind w:left="12" w:right="0" w:firstLine="0"/>
        <w:jc w:val="left"/>
      </w:pPr>
      <w:r>
        <w:t xml:space="preserve"> </w:t>
      </w:r>
    </w:p>
    <w:p w14:paraId="29E42937" w14:textId="77777777" w:rsidR="009D512D" w:rsidRDefault="00AC251D">
      <w:pPr>
        <w:pStyle w:val="berschrift3"/>
        <w:ind w:left="7"/>
      </w:pPr>
      <w:bookmarkStart w:id="17" w:name="_Toc3544611"/>
      <w:r>
        <w:t>4.2.2 Tiling Scheme (Partitioning)</w:t>
      </w:r>
      <w:bookmarkEnd w:id="17"/>
      <w:r>
        <w:t xml:space="preserve"> </w:t>
      </w:r>
    </w:p>
    <w:p w14:paraId="310DE837" w14:textId="754D020F" w:rsidR="009D512D" w:rsidRDefault="00AC251D">
      <w:pPr>
        <w:ind w:left="12" w:right="513"/>
      </w:pPr>
      <w:r>
        <w:t xml:space="preserve">Tiling is a technique to decompose an area of interest into smaller more manageable chunks of data or partition. Each tile for an S-102 Bathymetry </w:t>
      </w:r>
      <w:r w:rsidR="00F915FD">
        <w:t>surface</w:t>
      </w:r>
      <w:r>
        <w:t xml:space="preserve"> product is a complete bathymetry</w:t>
      </w:r>
      <w:r w:rsidR="00F915FD">
        <w:t>Coverage</w:t>
      </w:r>
      <w:r>
        <w:t xml:space="preserve"> with </w:t>
      </w:r>
      <w:r w:rsidRPr="006B39ED">
        <w:t xml:space="preserve">depth and uncertainty </w:t>
      </w:r>
      <w:r w:rsidR="00F915FD">
        <w:t>values</w:t>
      </w:r>
      <w:r>
        <w:t xml:space="preserve"> and optional tracking list together with metadata that is edge matched to adjacent tiles. </w:t>
      </w:r>
    </w:p>
    <w:p w14:paraId="7D925986" w14:textId="77777777" w:rsidR="009D512D" w:rsidRDefault="00AC251D">
      <w:pPr>
        <w:ind w:left="12" w:right="513"/>
      </w:pPr>
      <w:r>
        <w:t xml:space="preserve">A Tiling scheme is a second higher level discrete grid coverage where the tiles are the value items of the discrete coverage. As such a tiling scheme requires a complete description as a coverage. </w:t>
      </w:r>
    </w:p>
    <w:p w14:paraId="728157D2" w14:textId="77777777" w:rsidR="009D512D" w:rsidRDefault="00AC251D">
      <w:pPr>
        <w:ind w:left="12" w:right="513"/>
      </w:pPr>
      <w:r>
        <w:t xml:space="preserve">The tiling scheme does not have to be described with the data set, but it is necessary that the data set be able to index into the tiling scheme, and that the tiling scheme be well documented and able to be referenced. </w:t>
      </w:r>
    </w:p>
    <w:p w14:paraId="67131417" w14:textId="77777777" w:rsidR="009D512D" w:rsidRDefault="00AC251D">
      <w:pPr>
        <w:ind w:left="12" w:right="513"/>
      </w:pPr>
      <w:r>
        <w:t xml:space="preserve">Figure 4.5 shows the </w:t>
      </w:r>
      <w:r>
        <w:rPr>
          <w:b/>
        </w:rPr>
        <w:t xml:space="preserve">S102_TilingScheme </w:t>
      </w:r>
      <w:r>
        <w:t xml:space="preserve">structure. This structure is inherited from S-100. It is left general in order to accommodate different tiling schemes to be used by different data producers or national hydrographic offices. </w:t>
      </w:r>
    </w:p>
    <w:p w14:paraId="61F6997C" w14:textId="6AE04E40" w:rsidR="009D512D" w:rsidRDefault="00AC251D">
      <w:pPr>
        <w:spacing w:after="0"/>
        <w:ind w:left="12" w:right="513"/>
      </w:pPr>
      <w:r>
        <w:t xml:space="preserve">The current S-102 assumes the Tiling Scheme is defined externally.  However, a tile identifier is contained in the XML metadata as defined in </w:t>
      </w:r>
      <w:r>
        <w:rPr>
          <w:b/>
        </w:rPr>
        <w:t>S102_Tile</w:t>
      </w:r>
      <w:r>
        <w:t xml:space="preserve">.  Future enhancements to this specification will include the capability of specifying a tiling scheme internally as defined by </w:t>
      </w:r>
      <w:r>
        <w:rPr>
          <w:b/>
        </w:rPr>
        <w:t xml:space="preserve">S102_TIlingScheme </w:t>
      </w:r>
      <w:r>
        <w:t xml:space="preserve">and a sequence of </w:t>
      </w:r>
      <w:r>
        <w:rPr>
          <w:b/>
        </w:rPr>
        <w:t>S102_Tile</w:t>
      </w:r>
      <w:r>
        <w:t xml:space="preserve">s internally plus include the collection of datasets in a single package. </w:t>
      </w:r>
    </w:p>
    <w:p w14:paraId="3A26EB6E" w14:textId="77777777" w:rsidR="00410C72" w:rsidRDefault="00410C72">
      <w:pPr>
        <w:spacing w:after="0"/>
        <w:ind w:left="12" w:right="513"/>
      </w:pPr>
    </w:p>
    <w:p w14:paraId="4C6B0FCD" w14:textId="1E0D925F" w:rsidR="009D512D" w:rsidRDefault="00556F94" w:rsidP="00556F94">
      <w:pPr>
        <w:spacing w:after="22" w:line="259" w:lineRule="auto"/>
        <w:ind w:left="12" w:right="0" w:firstLine="0"/>
        <w:jc w:val="left"/>
      </w:pPr>
      <w:r>
        <w:rPr>
          <w:noProof/>
          <w:lang w:val="de-DE" w:eastAsia="de-DE"/>
        </w:rPr>
        <w:drawing>
          <wp:inline distT="0" distB="0" distL="0" distR="0" wp14:anchorId="09B50C20" wp14:editId="19A6AAC2">
            <wp:extent cx="6698615" cy="3917254"/>
            <wp:effectExtent l="19050" t="19050" r="26035"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5 S102 TilingScheme.jpg"/>
                    <pic:cNvPicPr/>
                  </pic:nvPicPr>
                  <pic:blipFill>
                    <a:blip r:embed="rId41">
                      <a:extLst>
                        <a:ext uri="{28A0092B-C50C-407E-A947-70E740481C1C}">
                          <a14:useLocalDpi xmlns:a14="http://schemas.microsoft.com/office/drawing/2010/main" val="0"/>
                        </a:ext>
                      </a:extLst>
                    </a:blip>
                    <a:stretch>
                      <a:fillRect/>
                    </a:stretch>
                  </pic:blipFill>
                  <pic:spPr>
                    <a:xfrm>
                      <a:off x="0" y="0"/>
                      <a:ext cx="6698615" cy="3917254"/>
                    </a:xfrm>
                    <a:prstGeom prst="rect">
                      <a:avLst/>
                    </a:prstGeom>
                    <a:ln>
                      <a:solidFill>
                        <a:schemeClr val="tx1"/>
                      </a:solidFill>
                    </a:ln>
                  </pic:spPr>
                </pic:pic>
              </a:graphicData>
            </a:graphic>
          </wp:inline>
        </w:drawing>
      </w:r>
    </w:p>
    <w:p w14:paraId="2AD1F5B9" w14:textId="04D08E3B" w:rsidR="009D512D" w:rsidRDefault="00AC251D" w:rsidP="001D591A">
      <w:pPr>
        <w:jc w:val="center"/>
      </w:pPr>
      <w:r>
        <w:t>Figure 4.5 - S-102 Tiling Scheme</w:t>
      </w:r>
    </w:p>
    <w:p w14:paraId="53CC7746" w14:textId="77777777" w:rsidR="009D512D" w:rsidRDefault="00AC251D">
      <w:pPr>
        <w:spacing w:after="0" w:line="259" w:lineRule="auto"/>
        <w:ind w:left="12" w:right="0" w:firstLine="0"/>
        <w:jc w:val="left"/>
      </w:pPr>
      <w:r>
        <w:t xml:space="preserve"> </w:t>
      </w:r>
    </w:p>
    <w:p w14:paraId="660893B1" w14:textId="77777777" w:rsidR="009D512D" w:rsidRDefault="00AC251D">
      <w:pPr>
        <w:spacing w:after="103" w:line="259" w:lineRule="auto"/>
        <w:ind w:left="12" w:right="0" w:firstLine="0"/>
        <w:jc w:val="left"/>
      </w:pPr>
      <w:r>
        <w:t xml:space="preserve"> </w:t>
      </w:r>
    </w:p>
    <w:p w14:paraId="7216D047" w14:textId="37665217" w:rsidR="009D512D" w:rsidRDefault="00AC251D">
      <w:pPr>
        <w:ind w:left="241" w:right="513"/>
      </w:pPr>
      <w:r>
        <w:t xml:space="preserve">Table 4.1 below provides a description of each attribute of the S102_TilingScheme class attributes. </w:t>
      </w:r>
    </w:p>
    <w:p w14:paraId="6B6806AF" w14:textId="77777777" w:rsidR="001D591A" w:rsidRDefault="001D591A">
      <w:pPr>
        <w:ind w:left="241" w:right="513"/>
      </w:pPr>
    </w:p>
    <w:p w14:paraId="256BB70D" w14:textId="77777777" w:rsidR="00CE514C" w:rsidRDefault="00CE514C">
      <w:pPr>
        <w:ind w:left="241" w:right="513"/>
      </w:pPr>
    </w:p>
    <w:p w14:paraId="704131F8" w14:textId="0B529C45" w:rsidR="009D512D" w:rsidRDefault="00AC251D" w:rsidP="001D591A">
      <w:pPr>
        <w:jc w:val="center"/>
      </w:pPr>
      <w:r>
        <w:t>Table 4.1 - Tiling Scheme description</w:t>
      </w:r>
    </w:p>
    <w:tbl>
      <w:tblPr>
        <w:tblStyle w:val="TableGrid"/>
        <w:tblW w:w="9454" w:type="dxa"/>
        <w:tblInd w:w="520" w:type="dxa"/>
        <w:tblLayout w:type="fixed"/>
        <w:tblCellMar>
          <w:top w:w="63" w:type="dxa"/>
          <w:left w:w="106" w:type="dxa"/>
          <w:right w:w="80" w:type="dxa"/>
        </w:tblCellMar>
        <w:tblLook w:val="04A0" w:firstRow="1" w:lastRow="0" w:firstColumn="1" w:lastColumn="0" w:noHBand="0" w:noVBand="1"/>
      </w:tblPr>
      <w:tblGrid>
        <w:gridCol w:w="846"/>
        <w:gridCol w:w="1710"/>
        <w:gridCol w:w="2397"/>
        <w:gridCol w:w="573"/>
        <w:gridCol w:w="1890"/>
        <w:gridCol w:w="2038"/>
      </w:tblGrid>
      <w:tr w:rsidR="009D512D" w14:paraId="50DA9232" w14:textId="77777777" w:rsidTr="00CE514C">
        <w:trPr>
          <w:trHeight w:val="314"/>
        </w:trPr>
        <w:tc>
          <w:tcPr>
            <w:tcW w:w="846" w:type="dxa"/>
            <w:tcBorders>
              <w:top w:val="single" w:sz="4" w:space="0" w:color="000000"/>
              <w:left w:val="single" w:sz="4" w:space="0" w:color="000000"/>
              <w:bottom w:val="single" w:sz="4" w:space="0" w:color="000000"/>
              <w:right w:val="single" w:sz="4" w:space="0" w:color="000000"/>
            </w:tcBorders>
            <w:shd w:val="clear" w:color="auto" w:fill="CCCCCC"/>
          </w:tcPr>
          <w:p w14:paraId="1026F2CE" w14:textId="77777777" w:rsidR="009D512D" w:rsidRDefault="00AC251D">
            <w:pPr>
              <w:spacing w:after="0" w:line="259" w:lineRule="auto"/>
              <w:ind w:left="0" w:right="0" w:firstLine="0"/>
              <w:jc w:val="left"/>
            </w:pPr>
            <w:r>
              <w:rPr>
                <w:b/>
                <w:sz w:val="16"/>
              </w:rPr>
              <w:t>Role Name</w:t>
            </w:r>
            <w:r>
              <w:rPr>
                <w:sz w:val="16"/>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CCCCCC"/>
          </w:tcPr>
          <w:p w14:paraId="413D781E" w14:textId="77777777" w:rsidR="009D512D" w:rsidRDefault="00AC251D">
            <w:pPr>
              <w:spacing w:after="0" w:line="259" w:lineRule="auto"/>
              <w:ind w:left="1" w:right="0" w:firstLine="0"/>
              <w:jc w:val="left"/>
            </w:pPr>
            <w:r>
              <w:rPr>
                <w:b/>
                <w:sz w:val="16"/>
              </w:rPr>
              <w:t>Name</w:t>
            </w:r>
            <w:r>
              <w:rPr>
                <w:sz w:val="16"/>
              </w:rPr>
              <w:t xml:space="preserve"> </w:t>
            </w:r>
          </w:p>
        </w:tc>
        <w:tc>
          <w:tcPr>
            <w:tcW w:w="2397" w:type="dxa"/>
            <w:tcBorders>
              <w:top w:val="single" w:sz="4" w:space="0" w:color="000000"/>
              <w:left w:val="single" w:sz="4" w:space="0" w:color="000000"/>
              <w:bottom w:val="single" w:sz="4" w:space="0" w:color="000000"/>
              <w:right w:val="single" w:sz="4" w:space="0" w:color="000000"/>
            </w:tcBorders>
            <w:shd w:val="clear" w:color="auto" w:fill="CCCCCC"/>
          </w:tcPr>
          <w:p w14:paraId="6E35E1F9" w14:textId="77777777" w:rsidR="009D512D" w:rsidRDefault="00AC251D">
            <w:pPr>
              <w:spacing w:after="0" w:line="259" w:lineRule="auto"/>
              <w:ind w:left="1" w:right="0" w:firstLine="0"/>
              <w:jc w:val="left"/>
            </w:pPr>
            <w:r>
              <w:rPr>
                <w:b/>
                <w:sz w:val="16"/>
              </w:rPr>
              <w:t>Description</w:t>
            </w:r>
            <w:r>
              <w:rPr>
                <w:sz w:val="16"/>
              </w:rPr>
              <w:t xml:space="preserve"> </w:t>
            </w:r>
          </w:p>
        </w:tc>
        <w:tc>
          <w:tcPr>
            <w:tcW w:w="573" w:type="dxa"/>
            <w:tcBorders>
              <w:top w:val="single" w:sz="4" w:space="0" w:color="000000"/>
              <w:left w:val="single" w:sz="4" w:space="0" w:color="000000"/>
              <w:bottom w:val="single" w:sz="4" w:space="0" w:color="000000"/>
              <w:right w:val="single" w:sz="4" w:space="0" w:color="000000"/>
            </w:tcBorders>
            <w:shd w:val="clear" w:color="auto" w:fill="CCCCCC"/>
          </w:tcPr>
          <w:p w14:paraId="242B0DD0" w14:textId="77777777" w:rsidR="009D512D" w:rsidRDefault="00AC251D">
            <w:pPr>
              <w:spacing w:after="0" w:line="259" w:lineRule="auto"/>
              <w:ind w:left="0" w:right="29" w:firstLine="0"/>
              <w:jc w:val="center"/>
            </w:pPr>
            <w:r>
              <w:rPr>
                <w:b/>
                <w:sz w:val="16"/>
              </w:rPr>
              <w:t>Mult</w:t>
            </w:r>
            <w:r>
              <w:rPr>
                <w:sz w:val="16"/>
              </w:rPr>
              <w:t xml:space="preserve"> </w:t>
            </w:r>
          </w:p>
        </w:tc>
        <w:tc>
          <w:tcPr>
            <w:tcW w:w="1890" w:type="dxa"/>
            <w:tcBorders>
              <w:top w:val="single" w:sz="4" w:space="0" w:color="000000"/>
              <w:left w:val="single" w:sz="4" w:space="0" w:color="000000"/>
              <w:bottom w:val="single" w:sz="4" w:space="0" w:color="000000"/>
              <w:right w:val="single" w:sz="4" w:space="0" w:color="000000"/>
            </w:tcBorders>
            <w:shd w:val="clear" w:color="auto" w:fill="CCCCCC"/>
          </w:tcPr>
          <w:p w14:paraId="22BD9DE2" w14:textId="77777777" w:rsidR="009D512D" w:rsidRDefault="00AC251D">
            <w:pPr>
              <w:spacing w:after="0" w:line="259" w:lineRule="auto"/>
              <w:ind w:left="1" w:right="0" w:firstLine="0"/>
              <w:jc w:val="left"/>
            </w:pPr>
            <w:r>
              <w:rPr>
                <w:b/>
                <w:sz w:val="16"/>
              </w:rPr>
              <w:t>Type</w:t>
            </w:r>
            <w:r>
              <w:rPr>
                <w:sz w:val="16"/>
              </w:rPr>
              <w:t xml:space="preserve"> </w:t>
            </w:r>
          </w:p>
        </w:tc>
        <w:tc>
          <w:tcPr>
            <w:tcW w:w="2038" w:type="dxa"/>
            <w:tcBorders>
              <w:top w:val="single" w:sz="4" w:space="0" w:color="000000"/>
              <w:left w:val="single" w:sz="4" w:space="0" w:color="000000"/>
              <w:bottom w:val="single" w:sz="4" w:space="0" w:color="000000"/>
              <w:right w:val="single" w:sz="4" w:space="0" w:color="000000"/>
            </w:tcBorders>
            <w:shd w:val="clear" w:color="auto" w:fill="CCCCCC"/>
          </w:tcPr>
          <w:p w14:paraId="5F5EBF37" w14:textId="77777777" w:rsidR="009D512D" w:rsidRDefault="00AC251D">
            <w:pPr>
              <w:spacing w:after="0" w:line="259" w:lineRule="auto"/>
              <w:ind w:left="1" w:right="0" w:firstLine="0"/>
              <w:jc w:val="left"/>
            </w:pPr>
            <w:r>
              <w:rPr>
                <w:b/>
                <w:sz w:val="16"/>
              </w:rPr>
              <w:t>Remarks</w:t>
            </w:r>
            <w:r>
              <w:rPr>
                <w:sz w:val="16"/>
              </w:rPr>
              <w:t xml:space="preserve"> </w:t>
            </w:r>
          </w:p>
        </w:tc>
      </w:tr>
      <w:tr w:rsidR="009D512D" w14:paraId="747EA602" w14:textId="77777777" w:rsidTr="00CE514C">
        <w:trPr>
          <w:trHeight w:val="680"/>
        </w:trPr>
        <w:tc>
          <w:tcPr>
            <w:tcW w:w="846"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6C27739C" w14:textId="77777777" w:rsidR="009D512D" w:rsidRDefault="00AC251D" w:rsidP="00CE514C">
            <w:pPr>
              <w:spacing w:after="0" w:line="259" w:lineRule="auto"/>
              <w:ind w:left="0" w:right="0" w:firstLine="0"/>
              <w:jc w:val="left"/>
            </w:pPr>
            <w:r>
              <w:rPr>
                <w:sz w:val="16"/>
              </w:rPr>
              <w:t xml:space="preserve">Class </w:t>
            </w:r>
          </w:p>
        </w:tc>
        <w:tc>
          <w:tcPr>
            <w:tcW w:w="171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408B13A5" w14:textId="77777777" w:rsidR="009D512D" w:rsidRDefault="00AC251D" w:rsidP="00CE514C">
            <w:pPr>
              <w:spacing w:after="0" w:line="259" w:lineRule="auto"/>
              <w:ind w:left="1" w:right="0" w:firstLine="0"/>
              <w:jc w:val="left"/>
            </w:pPr>
            <w:r>
              <w:rPr>
                <w:sz w:val="16"/>
              </w:rPr>
              <w:t xml:space="preserve">S102_TilingScheme </w:t>
            </w:r>
          </w:p>
        </w:tc>
        <w:tc>
          <w:tcPr>
            <w:tcW w:w="2397"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327D710A" w14:textId="77777777" w:rsidR="009D512D" w:rsidRDefault="00AC251D" w:rsidP="00CE514C">
            <w:pPr>
              <w:spacing w:after="0" w:line="259" w:lineRule="auto"/>
              <w:ind w:left="1" w:right="67" w:firstLine="0"/>
              <w:jc w:val="left"/>
            </w:pPr>
            <w:r>
              <w:rPr>
                <w:sz w:val="16"/>
              </w:rPr>
              <w:t xml:space="preserve">Container class for tiling scheme description </w:t>
            </w:r>
          </w:p>
        </w:tc>
        <w:tc>
          <w:tcPr>
            <w:tcW w:w="573"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1666D25" w14:textId="77777777" w:rsidR="009D512D" w:rsidRDefault="00AC251D" w:rsidP="00CE514C">
            <w:pPr>
              <w:spacing w:after="0" w:line="259" w:lineRule="auto"/>
              <w:ind w:left="0" w:right="28" w:firstLine="0"/>
              <w:jc w:val="left"/>
            </w:pPr>
            <w:r>
              <w:rPr>
                <w:sz w:val="16"/>
              </w:rPr>
              <w:t xml:space="preserve">- </w:t>
            </w:r>
          </w:p>
        </w:tc>
        <w:tc>
          <w:tcPr>
            <w:tcW w:w="189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2175D61F" w14:textId="77777777" w:rsidR="009D512D" w:rsidRDefault="00AC251D" w:rsidP="00CE514C">
            <w:pPr>
              <w:spacing w:after="0" w:line="259" w:lineRule="auto"/>
              <w:ind w:left="1" w:right="0" w:firstLine="0"/>
              <w:jc w:val="left"/>
            </w:pPr>
            <w:r>
              <w:rPr>
                <w:sz w:val="16"/>
              </w:rPr>
              <w:t xml:space="preserve">- </w:t>
            </w:r>
          </w:p>
        </w:tc>
        <w:tc>
          <w:tcPr>
            <w:tcW w:w="2038"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40A42726" w14:textId="77777777" w:rsidR="009D512D" w:rsidRDefault="00AC251D" w:rsidP="00CE514C">
            <w:pPr>
              <w:spacing w:after="0" w:line="259" w:lineRule="auto"/>
              <w:ind w:left="1" w:right="0" w:firstLine="0"/>
              <w:jc w:val="left"/>
            </w:pPr>
            <w:r>
              <w:rPr>
                <w:sz w:val="16"/>
              </w:rPr>
              <w:t xml:space="preserve"> </w:t>
            </w:r>
          </w:p>
        </w:tc>
      </w:tr>
      <w:tr w:rsidR="009D512D" w14:paraId="45AB29B3" w14:textId="77777777" w:rsidTr="00CE514C">
        <w:trPr>
          <w:trHeight w:val="683"/>
        </w:trPr>
        <w:tc>
          <w:tcPr>
            <w:tcW w:w="846" w:type="dxa"/>
            <w:tcBorders>
              <w:top w:val="single" w:sz="4" w:space="0" w:color="000000"/>
              <w:left w:val="single" w:sz="4" w:space="0" w:color="000000"/>
              <w:bottom w:val="single" w:sz="4" w:space="0" w:color="000000"/>
              <w:right w:val="single" w:sz="4" w:space="0" w:color="000000"/>
            </w:tcBorders>
            <w:vAlign w:val="center"/>
          </w:tcPr>
          <w:p w14:paraId="39B38653" w14:textId="77777777" w:rsidR="009D512D" w:rsidRDefault="00AC251D" w:rsidP="00CE514C">
            <w:pPr>
              <w:spacing w:after="0" w:line="259" w:lineRule="auto"/>
              <w:ind w:left="0" w:right="0" w:firstLine="0"/>
              <w:jc w:val="left"/>
            </w:pPr>
            <w:r>
              <w:rPr>
                <w:sz w:val="16"/>
              </w:rPr>
              <w:t xml:space="preserve">attribute </w:t>
            </w:r>
          </w:p>
        </w:tc>
        <w:tc>
          <w:tcPr>
            <w:tcW w:w="1710" w:type="dxa"/>
            <w:tcBorders>
              <w:top w:val="single" w:sz="4" w:space="0" w:color="000000"/>
              <w:left w:val="single" w:sz="4" w:space="0" w:color="000000"/>
              <w:bottom w:val="single" w:sz="4" w:space="0" w:color="000000"/>
              <w:right w:val="single" w:sz="4" w:space="0" w:color="000000"/>
            </w:tcBorders>
            <w:vAlign w:val="center"/>
          </w:tcPr>
          <w:p w14:paraId="3734F1B3" w14:textId="77777777" w:rsidR="009D512D" w:rsidRDefault="00AC251D" w:rsidP="00CE514C">
            <w:pPr>
              <w:spacing w:after="0" w:line="259" w:lineRule="auto"/>
              <w:ind w:left="1" w:right="0" w:firstLine="0"/>
              <w:jc w:val="left"/>
            </w:pPr>
            <w:r>
              <w:rPr>
                <w:sz w:val="16"/>
              </w:rPr>
              <w:t xml:space="preserve">tilingSchemeType </w:t>
            </w:r>
          </w:p>
        </w:tc>
        <w:tc>
          <w:tcPr>
            <w:tcW w:w="2397" w:type="dxa"/>
            <w:tcBorders>
              <w:top w:val="single" w:sz="4" w:space="0" w:color="000000"/>
              <w:left w:val="single" w:sz="4" w:space="0" w:color="000000"/>
              <w:bottom w:val="single" w:sz="4" w:space="0" w:color="000000"/>
              <w:right w:val="single" w:sz="4" w:space="0" w:color="000000"/>
            </w:tcBorders>
            <w:vAlign w:val="center"/>
          </w:tcPr>
          <w:p w14:paraId="052927D0" w14:textId="77777777" w:rsidR="009D512D" w:rsidRDefault="00AC251D" w:rsidP="00CE514C">
            <w:pPr>
              <w:spacing w:after="0" w:line="259" w:lineRule="auto"/>
              <w:ind w:left="1" w:right="67" w:firstLine="0"/>
              <w:jc w:val="left"/>
            </w:pPr>
            <w:r>
              <w:rPr>
                <w:sz w:val="16"/>
              </w:rPr>
              <w:t xml:space="preserve">Description of the </w:t>
            </w:r>
          </w:p>
          <w:p w14:paraId="16E90A7E" w14:textId="77777777" w:rsidR="009D512D" w:rsidRDefault="00AC251D" w:rsidP="00CE514C">
            <w:pPr>
              <w:spacing w:after="0" w:line="259" w:lineRule="auto"/>
              <w:ind w:left="1" w:right="67" w:firstLine="0"/>
              <w:jc w:val="left"/>
            </w:pPr>
            <w:r>
              <w:rPr>
                <w:sz w:val="16"/>
              </w:rPr>
              <w:t xml:space="preserve">type of the tiling </w:t>
            </w:r>
          </w:p>
          <w:p w14:paraId="05443288" w14:textId="77777777" w:rsidR="009D512D" w:rsidRDefault="00AC251D" w:rsidP="00CE514C">
            <w:pPr>
              <w:spacing w:after="0" w:line="259" w:lineRule="auto"/>
              <w:ind w:left="1" w:right="67" w:firstLine="0"/>
              <w:jc w:val="left"/>
            </w:pPr>
            <w:r>
              <w:rPr>
                <w:sz w:val="16"/>
              </w:rPr>
              <w:t xml:space="preserve">scheme </w:t>
            </w:r>
          </w:p>
        </w:tc>
        <w:tc>
          <w:tcPr>
            <w:tcW w:w="573" w:type="dxa"/>
            <w:tcBorders>
              <w:top w:val="single" w:sz="4" w:space="0" w:color="000000"/>
              <w:left w:val="single" w:sz="4" w:space="0" w:color="000000"/>
              <w:bottom w:val="single" w:sz="4" w:space="0" w:color="000000"/>
              <w:right w:val="single" w:sz="4" w:space="0" w:color="000000"/>
            </w:tcBorders>
            <w:vAlign w:val="center"/>
          </w:tcPr>
          <w:p w14:paraId="24534C12" w14:textId="77777777" w:rsidR="009D512D" w:rsidRDefault="00AC251D" w:rsidP="00CE514C">
            <w:pPr>
              <w:spacing w:after="0" w:line="259" w:lineRule="auto"/>
              <w:ind w:left="0" w:right="31" w:firstLine="0"/>
              <w:jc w:val="left"/>
            </w:pPr>
            <w:r>
              <w:rPr>
                <w:sz w:val="16"/>
              </w:rPr>
              <w:t xml:space="preserve">1 </w:t>
            </w:r>
          </w:p>
        </w:tc>
        <w:tc>
          <w:tcPr>
            <w:tcW w:w="1890" w:type="dxa"/>
            <w:tcBorders>
              <w:top w:val="single" w:sz="4" w:space="0" w:color="000000"/>
              <w:left w:val="single" w:sz="4" w:space="0" w:color="000000"/>
              <w:bottom w:val="single" w:sz="4" w:space="0" w:color="000000"/>
              <w:right w:val="single" w:sz="4" w:space="0" w:color="000000"/>
            </w:tcBorders>
            <w:vAlign w:val="center"/>
          </w:tcPr>
          <w:p w14:paraId="2A9A1F04" w14:textId="77777777" w:rsidR="009D512D" w:rsidRDefault="00AC251D" w:rsidP="00CE514C">
            <w:pPr>
              <w:spacing w:after="0" w:line="259" w:lineRule="auto"/>
              <w:ind w:left="1" w:right="0" w:firstLine="0"/>
              <w:jc w:val="left"/>
            </w:pPr>
            <w:r>
              <w:rPr>
                <w:sz w:val="16"/>
              </w:rPr>
              <w:t xml:space="preserve">CharacterString </w:t>
            </w:r>
          </w:p>
        </w:tc>
        <w:tc>
          <w:tcPr>
            <w:tcW w:w="2038" w:type="dxa"/>
            <w:tcBorders>
              <w:top w:val="single" w:sz="4" w:space="0" w:color="000000"/>
              <w:left w:val="single" w:sz="4" w:space="0" w:color="000000"/>
              <w:bottom w:val="single" w:sz="4" w:space="0" w:color="000000"/>
              <w:right w:val="single" w:sz="4" w:space="0" w:color="000000"/>
            </w:tcBorders>
            <w:vAlign w:val="center"/>
          </w:tcPr>
          <w:p w14:paraId="75A49313" w14:textId="77777777" w:rsidR="009D512D" w:rsidRDefault="00AC251D" w:rsidP="00CE514C">
            <w:pPr>
              <w:spacing w:after="0" w:line="259" w:lineRule="auto"/>
              <w:ind w:left="1" w:right="45" w:firstLine="0"/>
              <w:jc w:val="left"/>
            </w:pPr>
            <w:r>
              <w:rPr>
                <w:sz w:val="16"/>
              </w:rPr>
              <w:t xml:space="preserve">"uniform regular grid", or "Quad Tree" or other </w:t>
            </w:r>
          </w:p>
        </w:tc>
      </w:tr>
      <w:tr w:rsidR="009D512D" w14:paraId="340AAB7E" w14:textId="77777777" w:rsidTr="00CE514C">
        <w:trPr>
          <w:trHeight w:val="684"/>
        </w:trPr>
        <w:tc>
          <w:tcPr>
            <w:tcW w:w="846" w:type="dxa"/>
            <w:tcBorders>
              <w:top w:val="single" w:sz="4" w:space="0" w:color="000000"/>
              <w:left w:val="single" w:sz="4" w:space="0" w:color="000000"/>
              <w:bottom w:val="single" w:sz="4" w:space="0" w:color="000000"/>
              <w:right w:val="single" w:sz="4" w:space="0" w:color="000000"/>
            </w:tcBorders>
            <w:vAlign w:val="center"/>
          </w:tcPr>
          <w:p w14:paraId="526BA426" w14:textId="77777777" w:rsidR="009D512D" w:rsidRDefault="00AC251D" w:rsidP="00CE514C">
            <w:pPr>
              <w:spacing w:after="0" w:line="259" w:lineRule="auto"/>
              <w:ind w:left="0" w:right="0" w:firstLine="0"/>
              <w:jc w:val="left"/>
            </w:pPr>
            <w:r>
              <w:rPr>
                <w:sz w:val="16"/>
              </w:rPr>
              <w:t xml:space="preserve">attribute </w:t>
            </w:r>
          </w:p>
        </w:tc>
        <w:tc>
          <w:tcPr>
            <w:tcW w:w="1710" w:type="dxa"/>
            <w:tcBorders>
              <w:top w:val="single" w:sz="4" w:space="0" w:color="000000"/>
              <w:left w:val="single" w:sz="4" w:space="0" w:color="000000"/>
              <w:bottom w:val="single" w:sz="4" w:space="0" w:color="000000"/>
              <w:right w:val="single" w:sz="4" w:space="0" w:color="000000"/>
            </w:tcBorders>
            <w:vAlign w:val="center"/>
          </w:tcPr>
          <w:p w14:paraId="068523C5" w14:textId="77777777" w:rsidR="009D512D" w:rsidRDefault="00AC251D" w:rsidP="00CE514C">
            <w:pPr>
              <w:spacing w:after="0" w:line="259" w:lineRule="auto"/>
              <w:ind w:left="1" w:right="0" w:firstLine="0"/>
              <w:jc w:val="left"/>
            </w:pPr>
            <w:r>
              <w:rPr>
                <w:sz w:val="16"/>
              </w:rPr>
              <w:t xml:space="preserve">domainExtent </w:t>
            </w:r>
          </w:p>
        </w:tc>
        <w:tc>
          <w:tcPr>
            <w:tcW w:w="2397" w:type="dxa"/>
            <w:tcBorders>
              <w:top w:val="single" w:sz="4" w:space="0" w:color="000000"/>
              <w:left w:val="single" w:sz="4" w:space="0" w:color="000000"/>
              <w:bottom w:val="single" w:sz="4" w:space="0" w:color="000000"/>
              <w:right w:val="single" w:sz="4" w:space="0" w:color="000000"/>
            </w:tcBorders>
            <w:vAlign w:val="center"/>
          </w:tcPr>
          <w:p w14:paraId="3CB9E780" w14:textId="77777777" w:rsidR="009D512D" w:rsidRDefault="00AC251D" w:rsidP="00CE514C">
            <w:pPr>
              <w:spacing w:after="0" w:line="259" w:lineRule="auto"/>
              <w:ind w:left="1" w:right="67" w:firstLine="0"/>
              <w:jc w:val="left"/>
            </w:pPr>
            <w:r>
              <w:rPr>
                <w:sz w:val="16"/>
              </w:rPr>
              <w:t xml:space="preserve">Description of the </w:t>
            </w:r>
          </w:p>
          <w:p w14:paraId="42F2F669" w14:textId="77777777" w:rsidR="009D512D" w:rsidRDefault="00AC251D" w:rsidP="00CE514C">
            <w:pPr>
              <w:spacing w:after="0" w:line="259" w:lineRule="auto"/>
              <w:ind w:left="1" w:right="67" w:firstLine="0"/>
              <w:jc w:val="left"/>
            </w:pPr>
            <w:r>
              <w:rPr>
                <w:sz w:val="16"/>
              </w:rPr>
              <w:t xml:space="preserve">extent of the tiling </w:t>
            </w:r>
          </w:p>
          <w:p w14:paraId="7DE3FCF9" w14:textId="77777777" w:rsidR="009D512D" w:rsidRDefault="00AC251D" w:rsidP="00CE514C">
            <w:pPr>
              <w:spacing w:after="0" w:line="259" w:lineRule="auto"/>
              <w:ind w:left="1" w:right="67" w:firstLine="0"/>
              <w:jc w:val="left"/>
            </w:pPr>
            <w:r>
              <w:rPr>
                <w:sz w:val="16"/>
              </w:rPr>
              <w:t xml:space="preserve">scheme </w:t>
            </w:r>
          </w:p>
        </w:tc>
        <w:tc>
          <w:tcPr>
            <w:tcW w:w="573" w:type="dxa"/>
            <w:tcBorders>
              <w:top w:val="single" w:sz="4" w:space="0" w:color="000000"/>
              <w:left w:val="single" w:sz="4" w:space="0" w:color="000000"/>
              <w:bottom w:val="single" w:sz="4" w:space="0" w:color="000000"/>
              <w:right w:val="single" w:sz="4" w:space="0" w:color="000000"/>
            </w:tcBorders>
            <w:vAlign w:val="center"/>
          </w:tcPr>
          <w:p w14:paraId="2E6CCCB3" w14:textId="77777777" w:rsidR="009D512D" w:rsidRDefault="00AC251D" w:rsidP="00CE514C">
            <w:pPr>
              <w:spacing w:after="0" w:line="259" w:lineRule="auto"/>
              <w:ind w:left="0" w:right="31" w:firstLine="0"/>
              <w:jc w:val="left"/>
            </w:pPr>
            <w:r>
              <w:rPr>
                <w:sz w:val="16"/>
              </w:rPr>
              <w:t xml:space="preserve">1 </w:t>
            </w:r>
          </w:p>
        </w:tc>
        <w:tc>
          <w:tcPr>
            <w:tcW w:w="1890" w:type="dxa"/>
            <w:tcBorders>
              <w:top w:val="single" w:sz="4" w:space="0" w:color="000000"/>
              <w:left w:val="single" w:sz="4" w:space="0" w:color="000000"/>
              <w:bottom w:val="single" w:sz="4" w:space="0" w:color="000000"/>
              <w:right w:val="single" w:sz="4" w:space="0" w:color="000000"/>
            </w:tcBorders>
            <w:vAlign w:val="center"/>
          </w:tcPr>
          <w:p w14:paraId="1EF5CCC4" w14:textId="77777777" w:rsidR="009D512D" w:rsidRDefault="00AC251D" w:rsidP="00CE514C">
            <w:pPr>
              <w:spacing w:after="0" w:line="259" w:lineRule="auto"/>
              <w:ind w:left="1" w:right="0" w:firstLine="0"/>
              <w:jc w:val="left"/>
            </w:pPr>
            <w:r>
              <w:rPr>
                <w:sz w:val="16"/>
              </w:rPr>
              <w:t xml:space="preserve">EX_Extent </w:t>
            </w:r>
          </w:p>
        </w:tc>
        <w:tc>
          <w:tcPr>
            <w:tcW w:w="2038" w:type="dxa"/>
            <w:tcBorders>
              <w:top w:val="single" w:sz="4" w:space="0" w:color="000000"/>
              <w:left w:val="single" w:sz="4" w:space="0" w:color="000000"/>
              <w:bottom w:val="single" w:sz="4" w:space="0" w:color="000000"/>
              <w:right w:val="single" w:sz="4" w:space="0" w:color="000000"/>
            </w:tcBorders>
            <w:vAlign w:val="center"/>
          </w:tcPr>
          <w:p w14:paraId="56BD3798" w14:textId="77777777" w:rsidR="009D512D" w:rsidRDefault="00AC251D" w:rsidP="00CE514C">
            <w:pPr>
              <w:spacing w:after="0" w:line="259" w:lineRule="auto"/>
              <w:ind w:left="1" w:right="0" w:firstLine="0"/>
              <w:jc w:val="left"/>
            </w:pPr>
            <w:r>
              <w:rPr>
                <w:sz w:val="16"/>
              </w:rPr>
              <w:t xml:space="preserve"> </w:t>
            </w:r>
          </w:p>
        </w:tc>
      </w:tr>
      <w:tr w:rsidR="009D512D" w14:paraId="54CBE9A3" w14:textId="77777777" w:rsidTr="00CE514C">
        <w:trPr>
          <w:trHeight w:val="1234"/>
        </w:trPr>
        <w:tc>
          <w:tcPr>
            <w:tcW w:w="846" w:type="dxa"/>
            <w:tcBorders>
              <w:top w:val="single" w:sz="4" w:space="0" w:color="000000"/>
              <w:left w:val="single" w:sz="4" w:space="0" w:color="000000"/>
              <w:bottom w:val="single" w:sz="4" w:space="0" w:color="000000"/>
              <w:right w:val="single" w:sz="4" w:space="0" w:color="000000"/>
            </w:tcBorders>
            <w:vAlign w:val="center"/>
          </w:tcPr>
          <w:p w14:paraId="1861E27C" w14:textId="77777777" w:rsidR="009D512D" w:rsidRDefault="00AC251D" w:rsidP="00CE514C">
            <w:pPr>
              <w:spacing w:after="0" w:line="259" w:lineRule="auto"/>
              <w:ind w:left="2" w:right="0" w:firstLine="0"/>
              <w:jc w:val="left"/>
            </w:pPr>
            <w:r>
              <w:rPr>
                <w:sz w:val="16"/>
              </w:rPr>
              <w:t xml:space="preserve">attribute </w:t>
            </w:r>
          </w:p>
        </w:tc>
        <w:tc>
          <w:tcPr>
            <w:tcW w:w="1710" w:type="dxa"/>
            <w:tcBorders>
              <w:top w:val="single" w:sz="4" w:space="0" w:color="000000"/>
              <w:left w:val="single" w:sz="4" w:space="0" w:color="000000"/>
              <w:bottom w:val="single" w:sz="4" w:space="0" w:color="000000"/>
              <w:right w:val="single" w:sz="4" w:space="0" w:color="000000"/>
            </w:tcBorders>
            <w:vAlign w:val="center"/>
          </w:tcPr>
          <w:p w14:paraId="7E3A5D20" w14:textId="77777777" w:rsidR="009D512D" w:rsidRDefault="00AC251D" w:rsidP="00CE514C">
            <w:pPr>
              <w:spacing w:after="0" w:line="259" w:lineRule="auto"/>
              <w:ind w:left="0" w:right="0" w:firstLine="0"/>
              <w:jc w:val="left"/>
            </w:pPr>
            <w:r>
              <w:rPr>
                <w:sz w:val="16"/>
              </w:rPr>
              <w:t xml:space="preserve">rangeType </w:t>
            </w:r>
          </w:p>
        </w:tc>
        <w:tc>
          <w:tcPr>
            <w:tcW w:w="2397" w:type="dxa"/>
            <w:tcBorders>
              <w:top w:val="single" w:sz="4" w:space="0" w:color="000000"/>
              <w:left w:val="single" w:sz="4" w:space="0" w:color="000000"/>
              <w:bottom w:val="single" w:sz="4" w:space="0" w:color="000000"/>
              <w:right w:val="single" w:sz="4" w:space="0" w:color="000000"/>
            </w:tcBorders>
            <w:vAlign w:val="center"/>
          </w:tcPr>
          <w:p w14:paraId="201389AA" w14:textId="77777777" w:rsidR="009D512D" w:rsidRDefault="00AC251D" w:rsidP="00CE514C">
            <w:pPr>
              <w:spacing w:after="0" w:line="259" w:lineRule="auto"/>
              <w:ind w:left="0" w:right="67" w:firstLine="0"/>
              <w:jc w:val="left"/>
            </w:pPr>
            <w:r>
              <w:rPr>
                <w:sz w:val="16"/>
              </w:rPr>
              <w:t xml:space="preserve">Description of the range of the coverage </w:t>
            </w:r>
          </w:p>
        </w:tc>
        <w:tc>
          <w:tcPr>
            <w:tcW w:w="573" w:type="dxa"/>
            <w:tcBorders>
              <w:top w:val="single" w:sz="4" w:space="0" w:color="000000"/>
              <w:left w:val="single" w:sz="4" w:space="0" w:color="000000"/>
              <w:bottom w:val="single" w:sz="4" w:space="0" w:color="000000"/>
              <w:right w:val="single" w:sz="4" w:space="0" w:color="000000"/>
            </w:tcBorders>
            <w:vAlign w:val="center"/>
          </w:tcPr>
          <w:p w14:paraId="28950E1C" w14:textId="77777777" w:rsidR="009D512D" w:rsidRDefault="00AC251D" w:rsidP="00CE514C">
            <w:pPr>
              <w:spacing w:after="0" w:line="259" w:lineRule="auto"/>
              <w:ind w:left="0" w:right="35" w:firstLine="0"/>
              <w:jc w:val="left"/>
            </w:pPr>
            <w:r>
              <w:rPr>
                <w:sz w:val="16"/>
              </w:rPr>
              <w:t xml:space="preserve">1 </w:t>
            </w:r>
          </w:p>
        </w:tc>
        <w:tc>
          <w:tcPr>
            <w:tcW w:w="1890" w:type="dxa"/>
            <w:tcBorders>
              <w:top w:val="single" w:sz="4" w:space="0" w:color="000000"/>
              <w:left w:val="single" w:sz="4" w:space="0" w:color="000000"/>
              <w:bottom w:val="single" w:sz="4" w:space="0" w:color="000000"/>
              <w:right w:val="single" w:sz="4" w:space="0" w:color="000000"/>
            </w:tcBorders>
            <w:vAlign w:val="center"/>
          </w:tcPr>
          <w:p w14:paraId="794B095B" w14:textId="77777777" w:rsidR="009D512D" w:rsidRDefault="00AC251D" w:rsidP="00CE514C">
            <w:pPr>
              <w:spacing w:after="0" w:line="259" w:lineRule="auto"/>
              <w:ind w:left="0" w:right="0" w:firstLine="0"/>
              <w:jc w:val="left"/>
            </w:pPr>
            <w:r>
              <w:rPr>
                <w:sz w:val="16"/>
              </w:rPr>
              <w:t xml:space="preserve">RecordType </w:t>
            </w:r>
          </w:p>
        </w:tc>
        <w:tc>
          <w:tcPr>
            <w:tcW w:w="2038" w:type="dxa"/>
            <w:tcBorders>
              <w:top w:val="single" w:sz="4" w:space="0" w:color="000000"/>
              <w:left w:val="single" w:sz="4" w:space="0" w:color="000000"/>
              <w:bottom w:val="single" w:sz="4" w:space="0" w:color="000000"/>
              <w:right w:val="single" w:sz="4" w:space="0" w:color="000000"/>
            </w:tcBorders>
            <w:vAlign w:val="center"/>
          </w:tcPr>
          <w:p w14:paraId="4EB2E94F" w14:textId="77777777" w:rsidR="009D512D" w:rsidRDefault="00AC251D" w:rsidP="00CE514C">
            <w:pPr>
              <w:spacing w:after="1" w:line="239" w:lineRule="auto"/>
              <w:ind w:left="2" w:right="0" w:firstLine="0"/>
              <w:jc w:val="left"/>
            </w:pPr>
            <w:r>
              <w:rPr>
                <w:sz w:val="16"/>
              </w:rPr>
              <w:t xml:space="preserve">The record value for each grid cell in a tiling scheme consists of a single </w:t>
            </w:r>
          </w:p>
          <w:p w14:paraId="40AD6247" w14:textId="77777777" w:rsidR="009D512D" w:rsidRDefault="00AC251D" w:rsidP="00CE514C">
            <w:pPr>
              <w:spacing w:after="0" w:line="259" w:lineRule="auto"/>
              <w:ind w:left="2" w:right="0" w:firstLine="0"/>
              <w:jc w:val="left"/>
            </w:pPr>
            <w:r>
              <w:rPr>
                <w:sz w:val="16"/>
              </w:rPr>
              <w:t xml:space="preserve">entry corresponding </w:t>
            </w:r>
          </w:p>
          <w:p w14:paraId="56A00AD1" w14:textId="77777777" w:rsidR="009D512D" w:rsidRDefault="00AC251D" w:rsidP="00CE514C">
            <w:pPr>
              <w:spacing w:after="0" w:line="259" w:lineRule="auto"/>
              <w:ind w:left="2" w:right="0" w:firstLine="0"/>
              <w:jc w:val="left"/>
            </w:pPr>
            <w:r>
              <w:rPr>
                <w:sz w:val="16"/>
              </w:rPr>
              <w:t xml:space="preserve">to the tile </w:t>
            </w:r>
          </w:p>
        </w:tc>
      </w:tr>
      <w:tr w:rsidR="009D512D" w14:paraId="083DAE62" w14:textId="77777777" w:rsidTr="00CE514C">
        <w:trPr>
          <w:trHeight w:val="1645"/>
        </w:trPr>
        <w:tc>
          <w:tcPr>
            <w:tcW w:w="846" w:type="dxa"/>
            <w:tcBorders>
              <w:top w:val="single" w:sz="4" w:space="0" w:color="000000"/>
              <w:left w:val="single" w:sz="4" w:space="0" w:color="000000"/>
              <w:bottom w:val="single" w:sz="4" w:space="0" w:color="000000"/>
              <w:right w:val="single" w:sz="4" w:space="0" w:color="000000"/>
            </w:tcBorders>
            <w:vAlign w:val="center"/>
          </w:tcPr>
          <w:p w14:paraId="2DCEF9C4" w14:textId="77777777" w:rsidR="009D512D" w:rsidRDefault="00AC251D" w:rsidP="00CE514C">
            <w:pPr>
              <w:spacing w:after="0" w:line="259" w:lineRule="auto"/>
              <w:ind w:left="2" w:right="0" w:firstLine="0"/>
              <w:jc w:val="left"/>
            </w:pPr>
            <w:r>
              <w:rPr>
                <w:sz w:val="16"/>
              </w:rPr>
              <w:t xml:space="preserve">attribute </w:t>
            </w:r>
          </w:p>
        </w:tc>
        <w:tc>
          <w:tcPr>
            <w:tcW w:w="1710" w:type="dxa"/>
            <w:tcBorders>
              <w:top w:val="single" w:sz="4" w:space="0" w:color="000000"/>
              <w:left w:val="single" w:sz="4" w:space="0" w:color="000000"/>
              <w:bottom w:val="single" w:sz="4" w:space="0" w:color="000000"/>
              <w:right w:val="single" w:sz="4" w:space="0" w:color="000000"/>
            </w:tcBorders>
            <w:vAlign w:val="center"/>
          </w:tcPr>
          <w:p w14:paraId="7850AF17" w14:textId="77777777" w:rsidR="009D512D" w:rsidRDefault="00AC251D" w:rsidP="00CE514C">
            <w:pPr>
              <w:spacing w:after="0" w:line="259" w:lineRule="auto"/>
              <w:ind w:left="0" w:right="0" w:firstLine="0"/>
              <w:jc w:val="left"/>
            </w:pPr>
            <w:r>
              <w:rPr>
                <w:sz w:val="16"/>
              </w:rPr>
              <w:t xml:space="preserve">commonPointRule </w:t>
            </w:r>
          </w:p>
        </w:tc>
        <w:tc>
          <w:tcPr>
            <w:tcW w:w="2397" w:type="dxa"/>
            <w:tcBorders>
              <w:top w:val="single" w:sz="4" w:space="0" w:color="000000"/>
              <w:left w:val="single" w:sz="4" w:space="0" w:color="000000"/>
              <w:bottom w:val="single" w:sz="4" w:space="0" w:color="000000"/>
              <w:right w:val="single" w:sz="4" w:space="0" w:color="000000"/>
            </w:tcBorders>
            <w:vAlign w:val="center"/>
          </w:tcPr>
          <w:p w14:paraId="4A59EBDB" w14:textId="77777777" w:rsidR="009D512D" w:rsidRDefault="00AC251D" w:rsidP="00CE514C">
            <w:pPr>
              <w:spacing w:after="0" w:line="240" w:lineRule="auto"/>
              <w:ind w:left="0" w:right="67" w:firstLine="0"/>
              <w:jc w:val="left"/>
            </w:pPr>
            <w:r>
              <w:rPr>
                <w:sz w:val="16"/>
              </w:rPr>
              <w:t xml:space="preserve">Procedure to be used for evaluating </w:t>
            </w:r>
          </w:p>
          <w:p w14:paraId="76BA1CFA" w14:textId="77777777" w:rsidR="009D512D" w:rsidRDefault="00AC251D" w:rsidP="00CE514C">
            <w:pPr>
              <w:spacing w:after="0" w:line="259" w:lineRule="auto"/>
              <w:ind w:left="0" w:right="67" w:firstLine="0"/>
              <w:jc w:val="left"/>
            </w:pPr>
            <w:r>
              <w:rPr>
                <w:sz w:val="16"/>
              </w:rPr>
              <w:t xml:space="preserve">the CV_Coverage </w:t>
            </w:r>
          </w:p>
          <w:p w14:paraId="5CF69CA7" w14:textId="77777777" w:rsidR="009D512D" w:rsidRDefault="00AC251D" w:rsidP="00CE514C">
            <w:pPr>
              <w:spacing w:after="0" w:line="259" w:lineRule="auto"/>
              <w:ind w:left="0" w:right="67" w:firstLine="0"/>
              <w:jc w:val="left"/>
            </w:pPr>
            <w:r>
              <w:rPr>
                <w:sz w:val="16"/>
              </w:rPr>
              <w:t xml:space="preserve">at a position that falls on a boundary between tiles or within the boundaries of two or more overlapping tiles </w:t>
            </w:r>
          </w:p>
        </w:tc>
        <w:tc>
          <w:tcPr>
            <w:tcW w:w="573" w:type="dxa"/>
            <w:tcBorders>
              <w:top w:val="single" w:sz="4" w:space="0" w:color="000000"/>
              <w:left w:val="single" w:sz="4" w:space="0" w:color="000000"/>
              <w:bottom w:val="single" w:sz="4" w:space="0" w:color="000000"/>
              <w:right w:val="single" w:sz="4" w:space="0" w:color="000000"/>
            </w:tcBorders>
            <w:vAlign w:val="center"/>
          </w:tcPr>
          <w:p w14:paraId="7BE499FE" w14:textId="77777777" w:rsidR="009D512D" w:rsidRDefault="00AC251D" w:rsidP="00CE514C">
            <w:pPr>
              <w:spacing w:after="0" w:line="259" w:lineRule="auto"/>
              <w:ind w:left="0" w:right="35" w:firstLine="0"/>
              <w:jc w:val="left"/>
            </w:pPr>
            <w:r>
              <w:rPr>
                <w:sz w:val="16"/>
              </w:rPr>
              <w:t xml:space="preserve">1 </w:t>
            </w:r>
          </w:p>
        </w:tc>
        <w:tc>
          <w:tcPr>
            <w:tcW w:w="1890" w:type="dxa"/>
            <w:tcBorders>
              <w:top w:val="single" w:sz="4" w:space="0" w:color="000000"/>
              <w:left w:val="single" w:sz="4" w:space="0" w:color="000000"/>
              <w:bottom w:val="single" w:sz="4" w:space="0" w:color="000000"/>
              <w:right w:val="single" w:sz="4" w:space="0" w:color="000000"/>
            </w:tcBorders>
            <w:vAlign w:val="center"/>
          </w:tcPr>
          <w:p w14:paraId="0BF491A0" w14:textId="77777777" w:rsidR="009D512D" w:rsidRDefault="00AC251D" w:rsidP="00CE514C">
            <w:pPr>
              <w:spacing w:after="0" w:line="259" w:lineRule="auto"/>
              <w:ind w:left="0" w:right="0" w:firstLine="0"/>
              <w:jc w:val="left"/>
            </w:pPr>
            <w:r>
              <w:rPr>
                <w:sz w:val="16"/>
              </w:rPr>
              <w:t xml:space="preserve">CV_CommonPointRule </w:t>
            </w:r>
          </w:p>
        </w:tc>
        <w:tc>
          <w:tcPr>
            <w:tcW w:w="2038" w:type="dxa"/>
            <w:tcBorders>
              <w:top w:val="single" w:sz="4" w:space="0" w:color="000000"/>
              <w:left w:val="single" w:sz="4" w:space="0" w:color="000000"/>
              <w:bottom w:val="single" w:sz="4" w:space="0" w:color="000000"/>
              <w:right w:val="single" w:sz="4" w:space="0" w:color="000000"/>
            </w:tcBorders>
            <w:vAlign w:val="center"/>
          </w:tcPr>
          <w:p w14:paraId="40834D6A" w14:textId="77777777" w:rsidR="009D512D" w:rsidRDefault="00AC251D" w:rsidP="00CE514C">
            <w:pPr>
              <w:spacing w:after="0" w:line="259" w:lineRule="auto"/>
              <w:ind w:left="2" w:right="19" w:firstLine="0"/>
              <w:jc w:val="left"/>
            </w:pPr>
            <w:r>
              <w:rPr>
                <w:sz w:val="16"/>
              </w:rPr>
              <w:t xml:space="preserve">For tiles (not the data within a tile) the result is "all". That is, both tiles apply and are returned by a tiling scheme coverage function. The application will determine which to use </w:t>
            </w:r>
          </w:p>
        </w:tc>
      </w:tr>
      <w:tr w:rsidR="009D512D" w14:paraId="3AC792BB" w14:textId="77777777" w:rsidTr="00CE514C">
        <w:trPr>
          <w:trHeight w:val="497"/>
        </w:trPr>
        <w:tc>
          <w:tcPr>
            <w:tcW w:w="846" w:type="dxa"/>
            <w:tcBorders>
              <w:top w:val="single" w:sz="4" w:space="0" w:color="000000"/>
              <w:left w:val="single" w:sz="4" w:space="0" w:color="000000"/>
              <w:bottom w:val="single" w:sz="4" w:space="0" w:color="000000"/>
              <w:right w:val="single" w:sz="4" w:space="0" w:color="000000"/>
            </w:tcBorders>
            <w:vAlign w:val="center"/>
          </w:tcPr>
          <w:p w14:paraId="41579508" w14:textId="77777777" w:rsidR="009D512D" w:rsidRDefault="00AC251D" w:rsidP="00CE514C">
            <w:pPr>
              <w:spacing w:after="0" w:line="259" w:lineRule="auto"/>
              <w:ind w:left="2" w:right="0" w:firstLine="0"/>
              <w:jc w:val="left"/>
            </w:pPr>
            <w:r>
              <w:rPr>
                <w:sz w:val="16"/>
              </w:rPr>
              <w:t xml:space="preserve">attribute </w:t>
            </w:r>
          </w:p>
        </w:tc>
        <w:tc>
          <w:tcPr>
            <w:tcW w:w="1710" w:type="dxa"/>
            <w:tcBorders>
              <w:top w:val="single" w:sz="4" w:space="0" w:color="000000"/>
              <w:left w:val="single" w:sz="4" w:space="0" w:color="000000"/>
              <w:bottom w:val="single" w:sz="4" w:space="0" w:color="000000"/>
              <w:right w:val="single" w:sz="4" w:space="0" w:color="000000"/>
            </w:tcBorders>
            <w:vAlign w:val="center"/>
          </w:tcPr>
          <w:p w14:paraId="57FD2CEC" w14:textId="77777777" w:rsidR="009D512D" w:rsidRDefault="00AC251D" w:rsidP="00CE514C">
            <w:pPr>
              <w:spacing w:after="0" w:line="259" w:lineRule="auto"/>
              <w:ind w:left="0" w:right="0" w:firstLine="0"/>
              <w:jc w:val="left"/>
            </w:pPr>
            <w:r>
              <w:rPr>
                <w:sz w:val="16"/>
              </w:rPr>
              <w:t xml:space="preserve">geometry </w:t>
            </w:r>
          </w:p>
        </w:tc>
        <w:tc>
          <w:tcPr>
            <w:tcW w:w="2397" w:type="dxa"/>
            <w:tcBorders>
              <w:top w:val="single" w:sz="4" w:space="0" w:color="000000"/>
              <w:left w:val="single" w:sz="4" w:space="0" w:color="000000"/>
              <w:bottom w:val="single" w:sz="4" w:space="0" w:color="000000"/>
              <w:right w:val="single" w:sz="4" w:space="0" w:color="000000"/>
            </w:tcBorders>
            <w:vAlign w:val="center"/>
          </w:tcPr>
          <w:p w14:paraId="26B12B7C" w14:textId="77777777" w:rsidR="009D512D" w:rsidRDefault="00AC251D" w:rsidP="00CE514C">
            <w:pPr>
              <w:spacing w:after="0" w:line="259" w:lineRule="auto"/>
              <w:ind w:left="0" w:right="67" w:firstLine="0"/>
              <w:jc w:val="left"/>
            </w:pPr>
            <w:r>
              <w:rPr>
                <w:sz w:val="16"/>
              </w:rPr>
              <w:t xml:space="preserve">Geometry of the domain object </w:t>
            </w:r>
          </w:p>
        </w:tc>
        <w:tc>
          <w:tcPr>
            <w:tcW w:w="573" w:type="dxa"/>
            <w:tcBorders>
              <w:top w:val="single" w:sz="4" w:space="0" w:color="000000"/>
              <w:left w:val="single" w:sz="4" w:space="0" w:color="000000"/>
              <w:bottom w:val="single" w:sz="4" w:space="0" w:color="000000"/>
              <w:right w:val="single" w:sz="4" w:space="0" w:color="000000"/>
            </w:tcBorders>
            <w:vAlign w:val="center"/>
          </w:tcPr>
          <w:p w14:paraId="75DDEE0A" w14:textId="77777777" w:rsidR="009D512D" w:rsidRDefault="00AC251D" w:rsidP="00CE514C">
            <w:pPr>
              <w:spacing w:after="0" w:line="259" w:lineRule="auto"/>
              <w:ind w:left="0" w:right="35" w:firstLine="0"/>
              <w:jc w:val="left"/>
            </w:pPr>
            <w:r>
              <w:rPr>
                <w:sz w:val="16"/>
              </w:rPr>
              <w:t xml:space="preserve">1 </w:t>
            </w:r>
          </w:p>
        </w:tc>
        <w:tc>
          <w:tcPr>
            <w:tcW w:w="1890" w:type="dxa"/>
            <w:tcBorders>
              <w:top w:val="single" w:sz="4" w:space="0" w:color="000000"/>
              <w:left w:val="single" w:sz="4" w:space="0" w:color="000000"/>
              <w:bottom w:val="single" w:sz="4" w:space="0" w:color="000000"/>
              <w:right w:val="single" w:sz="4" w:space="0" w:color="000000"/>
            </w:tcBorders>
            <w:vAlign w:val="center"/>
          </w:tcPr>
          <w:p w14:paraId="5E01E619" w14:textId="77777777" w:rsidR="009D512D" w:rsidRDefault="00AC251D" w:rsidP="00CE514C">
            <w:pPr>
              <w:spacing w:after="0" w:line="259" w:lineRule="auto"/>
              <w:ind w:left="0" w:right="0" w:firstLine="0"/>
              <w:jc w:val="left"/>
            </w:pPr>
            <w:r>
              <w:rPr>
                <w:sz w:val="16"/>
              </w:rPr>
              <w:t xml:space="preserve">GM_GriddedSurface </w:t>
            </w:r>
          </w:p>
        </w:tc>
        <w:tc>
          <w:tcPr>
            <w:tcW w:w="2038" w:type="dxa"/>
            <w:tcBorders>
              <w:top w:val="single" w:sz="4" w:space="0" w:color="000000"/>
              <w:left w:val="single" w:sz="4" w:space="0" w:color="000000"/>
              <w:bottom w:val="single" w:sz="4" w:space="0" w:color="000000"/>
              <w:right w:val="single" w:sz="4" w:space="0" w:color="000000"/>
            </w:tcBorders>
            <w:vAlign w:val="center"/>
          </w:tcPr>
          <w:p w14:paraId="09E53FA7" w14:textId="77777777" w:rsidR="009D512D" w:rsidRDefault="00AC251D" w:rsidP="00CE514C">
            <w:pPr>
              <w:spacing w:after="0" w:line="259" w:lineRule="auto"/>
              <w:ind w:left="2" w:right="0" w:firstLine="0"/>
              <w:jc w:val="left"/>
            </w:pPr>
            <w:r>
              <w:rPr>
                <w:sz w:val="16"/>
              </w:rPr>
              <w:t xml:space="preserve"> </w:t>
            </w:r>
          </w:p>
        </w:tc>
      </w:tr>
      <w:tr w:rsidR="009D512D" w14:paraId="4EBA4100" w14:textId="77777777" w:rsidTr="00CE514C">
        <w:trPr>
          <w:trHeight w:val="682"/>
        </w:trPr>
        <w:tc>
          <w:tcPr>
            <w:tcW w:w="846" w:type="dxa"/>
            <w:tcBorders>
              <w:top w:val="single" w:sz="4" w:space="0" w:color="000000"/>
              <w:left w:val="single" w:sz="4" w:space="0" w:color="000000"/>
              <w:bottom w:val="single" w:sz="4" w:space="0" w:color="000000"/>
              <w:right w:val="single" w:sz="4" w:space="0" w:color="000000"/>
            </w:tcBorders>
            <w:vAlign w:val="center"/>
          </w:tcPr>
          <w:p w14:paraId="1554D818" w14:textId="77777777" w:rsidR="009D512D" w:rsidRPr="0096160A" w:rsidRDefault="00AC251D" w:rsidP="00CE514C">
            <w:pPr>
              <w:spacing w:after="0" w:line="259" w:lineRule="auto"/>
              <w:ind w:left="2" w:right="0" w:firstLine="0"/>
              <w:jc w:val="left"/>
            </w:pPr>
            <w:r w:rsidRPr="0096160A">
              <w:rPr>
                <w:sz w:val="16"/>
              </w:rPr>
              <w:t xml:space="preserve">attribute </w:t>
            </w:r>
          </w:p>
        </w:tc>
        <w:tc>
          <w:tcPr>
            <w:tcW w:w="1710" w:type="dxa"/>
            <w:tcBorders>
              <w:top w:val="single" w:sz="4" w:space="0" w:color="000000"/>
              <w:left w:val="single" w:sz="4" w:space="0" w:color="000000"/>
              <w:bottom w:val="single" w:sz="4" w:space="0" w:color="000000"/>
              <w:right w:val="single" w:sz="4" w:space="0" w:color="000000"/>
            </w:tcBorders>
            <w:vAlign w:val="center"/>
          </w:tcPr>
          <w:p w14:paraId="72F2C11F" w14:textId="77777777" w:rsidR="009D512D" w:rsidRPr="0096160A" w:rsidRDefault="00AC251D" w:rsidP="00CE514C">
            <w:pPr>
              <w:spacing w:after="0" w:line="259" w:lineRule="auto"/>
              <w:ind w:left="0" w:right="0" w:firstLine="0"/>
              <w:jc w:val="left"/>
            </w:pPr>
            <w:r w:rsidRPr="0096160A">
              <w:rPr>
                <w:sz w:val="16"/>
              </w:rPr>
              <w:t xml:space="preserve">interpolationType </w:t>
            </w:r>
          </w:p>
        </w:tc>
        <w:tc>
          <w:tcPr>
            <w:tcW w:w="2397" w:type="dxa"/>
            <w:tcBorders>
              <w:top w:val="single" w:sz="4" w:space="0" w:color="000000"/>
              <w:left w:val="single" w:sz="4" w:space="0" w:color="000000"/>
              <w:bottom w:val="single" w:sz="4" w:space="0" w:color="000000"/>
              <w:right w:val="single" w:sz="4" w:space="0" w:color="000000"/>
            </w:tcBorders>
            <w:vAlign w:val="center"/>
          </w:tcPr>
          <w:p w14:paraId="65E7A923" w14:textId="77777777" w:rsidR="009D512D" w:rsidRPr="0096160A" w:rsidRDefault="00AC251D" w:rsidP="00CE514C">
            <w:pPr>
              <w:spacing w:after="0" w:line="259" w:lineRule="auto"/>
              <w:ind w:left="0" w:right="67" w:firstLine="0"/>
              <w:jc w:val="left"/>
            </w:pPr>
            <w:r w:rsidRPr="0096160A">
              <w:rPr>
                <w:sz w:val="16"/>
              </w:rPr>
              <w:t xml:space="preserve">Identification of </w:t>
            </w:r>
          </w:p>
          <w:p w14:paraId="03508CB2" w14:textId="77777777" w:rsidR="009D512D" w:rsidRPr="0096160A" w:rsidRDefault="00AC251D" w:rsidP="00CE514C">
            <w:pPr>
              <w:spacing w:after="0" w:line="259" w:lineRule="auto"/>
              <w:ind w:left="0" w:right="67" w:firstLine="0"/>
              <w:jc w:val="left"/>
            </w:pPr>
            <w:r w:rsidRPr="0096160A">
              <w:rPr>
                <w:sz w:val="16"/>
              </w:rPr>
              <w:t xml:space="preserve">interpolation method </w:t>
            </w:r>
          </w:p>
        </w:tc>
        <w:tc>
          <w:tcPr>
            <w:tcW w:w="573" w:type="dxa"/>
            <w:tcBorders>
              <w:top w:val="single" w:sz="4" w:space="0" w:color="000000"/>
              <w:left w:val="single" w:sz="4" w:space="0" w:color="000000"/>
              <w:bottom w:val="single" w:sz="4" w:space="0" w:color="000000"/>
              <w:right w:val="single" w:sz="4" w:space="0" w:color="000000"/>
            </w:tcBorders>
            <w:vAlign w:val="center"/>
          </w:tcPr>
          <w:p w14:paraId="44322822" w14:textId="77777777" w:rsidR="009D512D" w:rsidRPr="0096160A" w:rsidRDefault="00AC251D" w:rsidP="00CE514C">
            <w:pPr>
              <w:spacing w:after="0" w:line="259" w:lineRule="auto"/>
              <w:ind w:left="0" w:right="35" w:firstLine="0"/>
              <w:jc w:val="left"/>
            </w:pPr>
            <w:r w:rsidRPr="0096160A">
              <w:rPr>
                <w:sz w:val="16"/>
              </w:rPr>
              <w:t xml:space="preserve">1 </w:t>
            </w:r>
          </w:p>
        </w:tc>
        <w:tc>
          <w:tcPr>
            <w:tcW w:w="1890" w:type="dxa"/>
            <w:tcBorders>
              <w:top w:val="single" w:sz="4" w:space="0" w:color="000000"/>
              <w:left w:val="single" w:sz="4" w:space="0" w:color="000000"/>
              <w:bottom w:val="single" w:sz="4" w:space="0" w:color="000000"/>
              <w:right w:val="single" w:sz="4" w:space="0" w:color="000000"/>
            </w:tcBorders>
            <w:vAlign w:val="center"/>
          </w:tcPr>
          <w:p w14:paraId="533A8548" w14:textId="77777777" w:rsidR="009D512D" w:rsidRPr="0096160A" w:rsidRDefault="00AC251D" w:rsidP="00CE514C">
            <w:pPr>
              <w:spacing w:after="0" w:line="259" w:lineRule="auto"/>
              <w:ind w:left="0" w:right="0" w:firstLine="0"/>
              <w:jc w:val="left"/>
            </w:pPr>
            <w:r w:rsidRPr="0096160A">
              <w:rPr>
                <w:sz w:val="16"/>
              </w:rPr>
              <w:t xml:space="preserve">CV_InterpolationMethod </w:t>
            </w:r>
          </w:p>
        </w:tc>
        <w:tc>
          <w:tcPr>
            <w:tcW w:w="2038" w:type="dxa"/>
            <w:tcBorders>
              <w:top w:val="single" w:sz="4" w:space="0" w:color="000000"/>
              <w:left w:val="single" w:sz="4" w:space="0" w:color="000000"/>
              <w:bottom w:val="single" w:sz="4" w:space="0" w:color="000000"/>
              <w:right w:val="single" w:sz="4" w:space="0" w:color="000000"/>
            </w:tcBorders>
            <w:vAlign w:val="center"/>
          </w:tcPr>
          <w:p w14:paraId="0717FF57" w14:textId="77777777" w:rsidR="009D512D" w:rsidRPr="0096160A" w:rsidRDefault="00AC251D" w:rsidP="00CE514C">
            <w:pPr>
              <w:spacing w:after="0" w:line="259" w:lineRule="auto"/>
              <w:ind w:left="2" w:right="0" w:firstLine="0"/>
              <w:jc w:val="left"/>
            </w:pPr>
            <w:r w:rsidRPr="0096160A">
              <w:rPr>
                <w:sz w:val="16"/>
              </w:rPr>
              <w:t xml:space="preserve">Not applicable. Tiles </w:t>
            </w:r>
          </w:p>
          <w:p w14:paraId="3EAB5A76" w14:textId="77777777" w:rsidR="009D512D" w:rsidRPr="0096160A" w:rsidRDefault="00AC251D" w:rsidP="00CE514C">
            <w:pPr>
              <w:spacing w:after="0" w:line="259" w:lineRule="auto"/>
              <w:ind w:left="2" w:right="0" w:firstLine="0"/>
              <w:jc w:val="left"/>
            </w:pPr>
            <w:r w:rsidRPr="0096160A">
              <w:rPr>
                <w:sz w:val="16"/>
              </w:rPr>
              <w:t xml:space="preserve">cannot be interpolated </w:t>
            </w:r>
          </w:p>
        </w:tc>
      </w:tr>
      <w:tr w:rsidR="009D512D" w14:paraId="651ACF46" w14:textId="77777777" w:rsidTr="00CE514C">
        <w:trPr>
          <w:trHeight w:val="744"/>
        </w:trPr>
        <w:tc>
          <w:tcPr>
            <w:tcW w:w="846" w:type="dxa"/>
            <w:tcBorders>
              <w:top w:val="single" w:sz="4" w:space="0" w:color="000000"/>
              <w:left w:val="single" w:sz="4" w:space="0" w:color="000000"/>
              <w:bottom w:val="single" w:sz="4" w:space="0" w:color="000000"/>
              <w:right w:val="single" w:sz="4" w:space="0" w:color="000000"/>
            </w:tcBorders>
            <w:vAlign w:val="center"/>
          </w:tcPr>
          <w:p w14:paraId="5A5C7890" w14:textId="77777777" w:rsidR="009D512D" w:rsidRDefault="00AC251D" w:rsidP="00CE514C">
            <w:pPr>
              <w:spacing w:after="0" w:line="259" w:lineRule="auto"/>
              <w:ind w:left="2" w:right="0" w:firstLine="0"/>
              <w:jc w:val="left"/>
            </w:pPr>
            <w:r>
              <w:rPr>
                <w:sz w:val="16"/>
              </w:rPr>
              <w:t xml:space="preserve">attribute </w:t>
            </w:r>
          </w:p>
        </w:tc>
        <w:tc>
          <w:tcPr>
            <w:tcW w:w="1710" w:type="dxa"/>
            <w:tcBorders>
              <w:top w:val="single" w:sz="4" w:space="0" w:color="000000"/>
              <w:left w:val="single" w:sz="4" w:space="0" w:color="000000"/>
              <w:bottom w:val="single" w:sz="4" w:space="0" w:color="000000"/>
              <w:right w:val="single" w:sz="4" w:space="0" w:color="000000"/>
            </w:tcBorders>
            <w:vAlign w:val="center"/>
          </w:tcPr>
          <w:p w14:paraId="288A04CE" w14:textId="77777777" w:rsidR="009D512D" w:rsidRDefault="00AC251D" w:rsidP="00CE514C">
            <w:pPr>
              <w:spacing w:after="0" w:line="259" w:lineRule="auto"/>
              <w:ind w:left="0" w:right="0" w:firstLine="0"/>
              <w:jc w:val="left"/>
            </w:pPr>
            <w:r>
              <w:rPr>
                <w:sz w:val="16"/>
              </w:rPr>
              <w:t xml:space="preserve">dimension </w:t>
            </w:r>
          </w:p>
        </w:tc>
        <w:tc>
          <w:tcPr>
            <w:tcW w:w="2397" w:type="dxa"/>
            <w:tcBorders>
              <w:top w:val="single" w:sz="4" w:space="0" w:color="000000"/>
              <w:left w:val="single" w:sz="4" w:space="0" w:color="000000"/>
              <w:bottom w:val="single" w:sz="4" w:space="0" w:color="000000"/>
              <w:right w:val="single" w:sz="4" w:space="0" w:color="000000"/>
            </w:tcBorders>
            <w:vAlign w:val="center"/>
          </w:tcPr>
          <w:p w14:paraId="51E71A2B" w14:textId="77777777" w:rsidR="009D512D" w:rsidRDefault="00AC251D" w:rsidP="00CE514C">
            <w:pPr>
              <w:spacing w:after="0" w:line="259" w:lineRule="auto"/>
              <w:ind w:left="0" w:right="67" w:firstLine="0"/>
              <w:jc w:val="left"/>
            </w:pPr>
            <w:r>
              <w:rPr>
                <w:sz w:val="16"/>
              </w:rPr>
              <w:t xml:space="preserve">Dimensionality of the grid </w:t>
            </w:r>
          </w:p>
        </w:tc>
        <w:tc>
          <w:tcPr>
            <w:tcW w:w="573" w:type="dxa"/>
            <w:tcBorders>
              <w:top w:val="single" w:sz="4" w:space="0" w:color="000000"/>
              <w:left w:val="single" w:sz="4" w:space="0" w:color="000000"/>
              <w:bottom w:val="single" w:sz="4" w:space="0" w:color="000000"/>
              <w:right w:val="single" w:sz="4" w:space="0" w:color="000000"/>
            </w:tcBorders>
            <w:vAlign w:val="center"/>
          </w:tcPr>
          <w:p w14:paraId="29E3BA77" w14:textId="77777777" w:rsidR="009D512D" w:rsidRDefault="00AC251D" w:rsidP="00CE514C">
            <w:pPr>
              <w:spacing w:after="0" w:line="259" w:lineRule="auto"/>
              <w:ind w:left="0" w:right="35" w:firstLine="0"/>
              <w:jc w:val="left"/>
            </w:pPr>
            <w:r>
              <w:rPr>
                <w:sz w:val="16"/>
              </w:rPr>
              <w:t xml:space="preserve">1 </w:t>
            </w:r>
          </w:p>
        </w:tc>
        <w:tc>
          <w:tcPr>
            <w:tcW w:w="1890" w:type="dxa"/>
            <w:tcBorders>
              <w:top w:val="single" w:sz="4" w:space="0" w:color="000000"/>
              <w:left w:val="single" w:sz="4" w:space="0" w:color="000000"/>
              <w:bottom w:val="single" w:sz="4" w:space="0" w:color="000000"/>
              <w:right w:val="single" w:sz="4" w:space="0" w:color="000000"/>
            </w:tcBorders>
            <w:vAlign w:val="center"/>
          </w:tcPr>
          <w:p w14:paraId="20752EB7" w14:textId="77777777" w:rsidR="009D512D" w:rsidRDefault="00AC251D" w:rsidP="00CE514C">
            <w:pPr>
              <w:spacing w:after="0" w:line="259" w:lineRule="auto"/>
              <w:ind w:left="0" w:right="0" w:firstLine="0"/>
              <w:jc w:val="left"/>
            </w:pPr>
            <w:r>
              <w:rPr>
                <w:sz w:val="16"/>
              </w:rPr>
              <w:t xml:space="preserve">Integer </w:t>
            </w:r>
          </w:p>
        </w:tc>
        <w:tc>
          <w:tcPr>
            <w:tcW w:w="2038" w:type="dxa"/>
            <w:tcBorders>
              <w:top w:val="single" w:sz="4" w:space="0" w:color="000000"/>
              <w:left w:val="single" w:sz="4" w:space="0" w:color="000000"/>
              <w:bottom w:val="single" w:sz="4" w:space="0" w:color="000000"/>
              <w:right w:val="single" w:sz="4" w:space="0" w:color="000000"/>
            </w:tcBorders>
            <w:vAlign w:val="center"/>
          </w:tcPr>
          <w:p w14:paraId="4A8DE0E5" w14:textId="77777777" w:rsidR="009D512D" w:rsidRDefault="00AC251D" w:rsidP="00CE514C">
            <w:pPr>
              <w:spacing w:after="0" w:line="315" w:lineRule="auto"/>
              <w:ind w:left="2" w:right="332" w:firstLine="0"/>
              <w:jc w:val="left"/>
            </w:pPr>
            <w:r>
              <w:rPr>
                <w:sz w:val="16"/>
              </w:rPr>
              <w:t xml:space="preserve">Default = 2 No other value is </w:t>
            </w:r>
          </w:p>
          <w:p w14:paraId="3FF996CB" w14:textId="77777777" w:rsidR="009D512D" w:rsidRDefault="00AC251D" w:rsidP="00CE514C">
            <w:pPr>
              <w:spacing w:after="0" w:line="259" w:lineRule="auto"/>
              <w:ind w:left="2" w:right="0" w:firstLine="0"/>
              <w:jc w:val="left"/>
            </w:pPr>
            <w:r>
              <w:rPr>
                <w:sz w:val="16"/>
              </w:rPr>
              <w:t xml:space="preserve">allowed </w:t>
            </w:r>
          </w:p>
        </w:tc>
      </w:tr>
      <w:tr w:rsidR="009D512D" w14:paraId="1DF4AE80" w14:textId="77777777" w:rsidTr="00CE514C">
        <w:trPr>
          <w:trHeight w:val="1204"/>
        </w:trPr>
        <w:tc>
          <w:tcPr>
            <w:tcW w:w="846" w:type="dxa"/>
            <w:tcBorders>
              <w:top w:val="single" w:sz="4" w:space="0" w:color="000000"/>
              <w:left w:val="single" w:sz="4" w:space="0" w:color="000000"/>
              <w:bottom w:val="single" w:sz="4" w:space="0" w:color="000000"/>
              <w:right w:val="single" w:sz="4" w:space="0" w:color="000000"/>
            </w:tcBorders>
            <w:vAlign w:val="center"/>
          </w:tcPr>
          <w:p w14:paraId="508E8EFD" w14:textId="77777777" w:rsidR="009D512D" w:rsidRDefault="00AC251D" w:rsidP="00CE514C">
            <w:pPr>
              <w:spacing w:after="0" w:line="259" w:lineRule="auto"/>
              <w:ind w:left="2" w:right="0" w:firstLine="0"/>
              <w:jc w:val="left"/>
            </w:pPr>
            <w:r>
              <w:rPr>
                <w:sz w:val="16"/>
              </w:rPr>
              <w:t xml:space="preserve">attribute </w:t>
            </w:r>
          </w:p>
        </w:tc>
        <w:tc>
          <w:tcPr>
            <w:tcW w:w="1710" w:type="dxa"/>
            <w:tcBorders>
              <w:top w:val="single" w:sz="4" w:space="0" w:color="000000"/>
              <w:left w:val="single" w:sz="4" w:space="0" w:color="000000"/>
              <w:bottom w:val="single" w:sz="4" w:space="0" w:color="000000"/>
              <w:right w:val="single" w:sz="4" w:space="0" w:color="000000"/>
            </w:tcBorders>
            <w:vAlign w:val="center"/>
          </w:tcPr>
          <w:p w14:paraId="08106298" w14:textId="77777777" w:rsidR="009D512D" w:rsidRDefault="00AC251D" w:rsidP="00CE514C">
            <w:pPr>
              <w:spacing w:after="0" w:line="259" w:lineRule="auto"/>
              <w:ind w:left="0" w:right="0" w:firstLine="0"/>
              <w:jc w:val="left"/>
            </w:pPr>
            <w:r>
              <w:rPr>
                <w:sz w:val="16"/>
              </w:rPr>
              <w:t xml:space="preserve">axisNames </w:t>
            </w:r>
          </w:p>
        </w:tc>
        <w:tc>
          <w:tcPr>
            <w:tcW w:w="2397" w:type="dxa"/>
            <w:tcBorders>
              <w:top w:val="single" w:sz="4" w:space="0" w:color="000000"/>
              <w:left w:val="single" w:sz="4" w:space="0" w:color="000000"/>
              <w:bottom w:val="single" w:sz="4" w:space="0" w:color="000000"/>
              <w:right w:val="single" w:sz="4" w:space="0" w:color="000000"/>
            </w:tcBorders>
            <w:vAlign w:val="center"/>
          </w:tcPr>
          <w:p w14:paraId="77A31D29" w14:textId="77777777" w:rsidR="009D512D" w:rsidRDefault="00AC251D" w:rsidP="00CE514C">
            <w:pPr>
              <w:spacing w:after="0" w:line="259" w:lineRule="auto"/>
              <w:ind w:left="0" w:right="67" w:firstLine="0"/>
              <w:jc w:val="left"/>
            </w:pPr>
            <w:r>
              <w:rPr>
                <w:sz w:val="16"/>
              </w:rPr>
              <w:t xml:space="preserve">Names of the grid axis </w:t>
            </w:r>
          </w:p>
        </w:tc>
        <w:tc>
          <w:tcPr>
            <w:tcW w:w="573" w:type="dxa"/>
            <w:tcBorders>
              <w:top w:val="single" w:sz="4" w:space="0" w:color="000000"/>
              <w:left w:val="single" w:sz="4" w:space="0" w:color="000000"/>
              <w:bottom w:val="single" w:sz="4" w:space="0" w:color="000000"/>
              <w:right w:val="single" w:sz="4" w:space="0" w:color="000000"/>
            </w:tcBorders>
            <w:vAlign w:val="center"/>
          </w:tcPr>
          <w:p w14:paraId="47A293B9" w14:textId="77777777" w:rsidR="009D512D" w:rsidRDefault="00AC251D" w:rsidP="00CE514C">
            <w:pPr>
              <w:spacing w:after="0" w:line="259" w:lineRule="auto"/>
              <w:ind w:left="0" w:right="35" w:firstLine="0"/>
              <w:jc w:val="left"/>
            </w:pPr>
            <w:r>
              <w:rPr>
                <w:sz w:val="16"/>
              </w:rPr>
              <w:t xml:space="preserve">1 </w:t>
            </w:r>
          </w:p>
        </w:tc>
        <w:tc>
          <w:tcPr>
            <w:tcW w:w="1890" w:type="dxa"/>
            <w:tcBorders>
              <w:top w:val="single" w:sz="4" w:space="0" w:color="000000"/>
              <w:left w:val="single" w:sz="4" w:space="0" w:color="000000"/>
              <w:bottom w:val="single" w:sz="4" w:space="0" w:color="000000"/>
              <w:right w:val="single" w:sz="4" w:space="0" w:color="000000"/>
            </w:tcBorders>
            <w:vAlign w:val="center"/>
          </w:tcPr>
          <w:p w14:paraId="4309F45A" w14:textId="77777777" w:rsidR="009D512D" w:rsidRDefault="00AC251D" w:rsidP="00CE514C">
            <w:pPr>
              <w:spacing w:after="0" w:line="259" w:lineRule="auto"/>
              <w:ind w:left="0" w:right="0" w:firstLine="0"/>
              <w:jc w:val="left"/>
            </w:pPr>
            <w:r>
              <w:rPr>
                <w:sz w:val="16"/>
              </w:rPr>
              <w:t xml:space="preserve">CharacterString </w:t>
            </w:r>
          </w:p>
        </w:tc>
        <w:tc>
          <w:tcPr>
            <w:tcW w:w="2038" w:type="dxa"/>
            <w:tcBorders>
              <w:top w:val="single" w:sz="4" w:space="0" w:color="000000"/>
              <w:left w:val="single" w:sz="4" w:space="0" w:color="000000"/>
              <w:bottom w:val="single" w:sz="4" w:space="0" w:color="000000"/>
              <w:right w:val="single" w:sz="4" w:space="0" w:color="000000"/>
            </w:tcBorders>
            <w:vAlign w:val="center"/>
          </w:tcPr>
          <w:p w14:paraId="6FEFF9DB" w14:textId="77777777" w:rsidR="009D512D" w:rsidRDefault="00AC251D" w:rsidP="00CE514C">
            <w:pPr>
              <w:spacing w:after="1" w:line="239" w:lineRule="auto"/>
              <w:ind w:left="2" w:right="9" w:firstLine="0"/>
              <w:jc w:val="left"/>
            </w:pPr>
            <w:r>
              <w:rPr>
                <w:sz w:val="16"/>
              </w:rPr>
              <w:t xml:space="preserve">The grid axis names are by default "Longitude" and "Latitude" but may be different if, for example, the grid is </w:t>
            </w:r>
          </w:p>
          <w:p w14:paraId="64514C9A" w14:textId="77777777" w:rsidR="009D512D" w:rsidRDefault="00AC251D" w:rsidP="00CE514C">
            <w:pPr>
              <w:spacing w:after="0" w:line="259" w:lineRule="auto"/>
              <w:ind w:left="2" w:right="0" w:firstLine="0"/>
              <w:jc w:val="left"/>
            </w:pPr>
            <w:r>
              <w:rPr>
                <w:sz w:val="16"/>
              </w:rPr>
              <w:t xml:space="preserve">at a different orientation </w:t>
            </w:r>
          </w:p>
        </w:tc>
      </w:tr>
      <w:tr w:rsidR="009D512D" w14:paraId="07057E4B" w14:textId="77777777" w:rsidTr="00CE514C">
        <w:trPr>
          <w:trHeight w:val="646"/>
        </w:trPr>
        <w:tc>
          <w:tcPr>
            <w:tcW w:w="846" w:type="dxa"/>
            <w:tcBorders>
              <w:top w:val="single" w:sz="4" w:space="0" w:color="000000"/>
              <w:left w:val="single" w:sz="4" w:space="0" w:color="000000"/>
              <w:bottom w:val="single" w:sz="4" w:space="0" w:color="000000"/>
              <w:right w:val="single" w:sz="4" w:space="0" w:color="000000"/>
            </w:tcBorders>
            <w:vAlign w:val="center"/>
          </w:tcPr>
          <w:p w14:paraId="4ED73652" w14:textId="77777777" w:rsidR="009D512D" w:rsidRDefault="00AC251D" w:rsidP="00CE514C">
            <w:pPr>
              <w:spacing w:after="0" w:line="259" w:lineRule="auto"/>
              <w:ind w:left="2" w:right="0" w:firstLine="0"/>
              <w:jc w:val="left"/>
            </w:pPr>
            <w:r>
              <w:rPr>
                <w:sz w:val="16"/>
              </w:rPr>
              <w:t xml:space="preserve">attribute </w:t>
            </w:r>
          </w:p>
        </w:tc>
        <w:tc>
          <w:tcPr>
            <w:tcW w:w="1710" w:type="dxa"/>
            <w:tcBorders>
              <w:top w:val="single" w:sz="4" w:space="0" w:color="000000"/>
              <w:left w:val="single" w:sz="4" w:space="0" w:color="000000"/>
              <w:bottom w:val="single" w:sz="4" w:space="0" w:color="000000"/>
              <w:right w:val="single" w:sz="4" w:space="0" w:color="000000"/>
            </w:tcBorders>
            <w:vAlign w:val="center"/>
          </w:tcPr>
          <w:p w14:paraId="314BCF1E" w14:textId="77777777" w:rsidR="009D512D" w:rsidRDefault="00AC251D" w:rsidP="00CE514C">
            <w:pPr>
              <w:spacing w:after="0" w:line="259" w:lineRule="auto"/>
              <w:ind w:left="0" w:right="0" w:firstLine="0"/>
              <w:jc w:val="left"/>
            </w:pPr>
            <w:r>
              <w:rPr>
                <w:sz w:val="16"/>
              </w:rPr>
              <w:t xml:space="preserve">origin </w:t>
            </w:r>
          </w:p>
        </w:tc>
        <w:tc>
          <w:tcPr>
            <w:tcW w:w="2397" w:type="dxa"/>
            <w:tcBorders>
              <w:top w:val="single" w:sz="4" w:space="0" w:color="000000"/>
              <w:left w:val="single" w:sz="4" w:space="0" w:color="000000"/>
              <w:bottom w:val="single" w:sz="4" w:space="0" w:color="000000"/>
              <w:right w:val="single" w:sz="4" w:space="0" w:color="000000"/>
            </w:tcBorders>
            <w:vAlign w:val="center"/>
          </w:tcPr>
          <w:p w14:paraId="445577E2" w14:textId="77777777" w:rsidR="009D512D" w:rsidRDefault="00AC251D" w:rsidP="00CE514C">
            <w:pPr>
              <w:spacing w:after="0" w:line="259" w:lineRule="auto"/>
              <w:ind w:left="0" w:right="67" w:firstLine="0"/>
              <w:jc w:val="left"/>
            </w:pPr>
            <w:r>
              <w:rPr>
                <w:sz w:val="16"/>
              </w:rPr>
              <w:t xml:space="preserve">Position that locates the origin of the rectified grid in the coordinate reference system </w:t>
            </w:r>
          </w:p>
        </w:tc>
        <w:tc>
          <w:tcPr>
            <w:tcW w:w="573" w:type="dxa"/>
            <w:tcBorders>
              <w:top w:val="single" w:sz="4" w:space="0" w:color="000000"/>
              <w:left w:val="single" w:sz="4" w:space="0" w:color="000000"/>
              <w:bottom w:val="single" w:sz="4" w:space="0" w:color="000000"/>
              <w:right w:val="single" w:sz="4" w:space="0" w:color="000000"/>
            </w:tcBorders>
            <w:vAlign w:val="center"/>
          </w:tcPr>
          <w:p w14:paraId="1DE4E59B" w14:textId="77777777" w:rsidR="009D512D" w:rsidRDefault="00AC251D" w:rsidP="00CE514C">
            <w:pPr>
              <w:spacing w:after="0" w:line="259" w:lineRule="auto"/>
              <w:ind w:left="0" w:right="35" w:firstLine="0"/>
              <w:jc w:val="left"/>
            </w:pPr>
            <w:r>
              <w:rPr>
                <w:sz w:val="16"/>
              </w:rPr>
              <w:t xml:space="preserve">1 </w:t>
            </w:r>
          </w:p>
        </w:tc>
        <w:tc>
          <w:tcPr>
            <w:tcW w:w="1890" w:type="dxa"/>
            <w:tcBorders>
              <w:top w:val="single" w:sz="4" w:space="0" w:color="000000"/>
              <w:left w:val="single" w:sz="4" w:space="0" w:color="000000"/>
              <w:bottom w:val="single" w:sz="4" w:space="0" w:color="000000"/>
              <w:right w:val="single" w:sz="4" w:space="0" w:color="000000"/>
            </w:tcBorders>
            <w:vAlign w:val="center"/>
          </w:tcPr>
          <w:p w14:paraId="7149303D" w14:textId="77777777" w:rsidR="009D512D" w:rsidRDefault="00AC251D" w:rsidP="00CE514C">
            <w:pPr>
              <w:spacing w:after="0" w:line="259" w:lineRule="auto"/>
              <w:ind w:left="0" w:right="0" w:firstLine="0"/>
              <w:jc w:val="left"/>
            </w:pPr>
            <w:r>
              <w:rPr>
                <w:sz w:val="16"/>
              </w:rPr>
              <w:t xml:space="preserve">DirectPosition </w:t>
            </w:r>
          </w:p>
        </w:tc>
        <w:tc>
          <w:tcPr>
            <w:tcW w:w="2038" w:type="dxa"/>
            <w:tcBorders>
              <w:top w:val="single" w:sz="4" w:space="0" w:color="000000"/>
              <w:left w:val="single" w:sz="4" w:space="0" w:color="000000"/>
              <w:bottom w:val="single" w:sz="4" w:space="0" w:color="000000"/>
              <w:right w:val="single" w:sz="4" w:space="0" w:color="000000"/>
            </w:tcBorders>
            <w:vAlign w:val="center"/>
          </w:tcPr>
          <w:p w14:paraId="1FCC9890" w14:textId="77777777" w:rsidR="009D512D" w:rsidRDefault="00AC251D" w:rsidP="00CE514C">
            <w:pPr>
              <w:spacing w:after="0" w:line="259" w:lineRule="auto"/>
              <w:ind w:left="2" w:right="0" w:firstLine="0"/>
              <w:jc w:val="left"/>
            </w:pPr>
            <w:r>
              <w:rPr>
                <w:sz w:val="16"/>
              </w:rPr>
              <w:t xml:space="preserve"> </w:t>
            </w:r>
          </w:p>
        </w:tc>
      </w:tr>
      <w:tr w:rsidR="009D512D" w14:paraId="083A53E3" w14:textId="77777777" w:rsidTr="00CE514C">
        <w:trPr>
          <w:trHeight w:val="646"/>
        </w:trPr>
        <w:tc>
          <w:tcPr>
            <w:tcW w:w="846" w:type="dxa"/>
            <w:tcBorders>
              <w:top w:val="single" w:sz="4" w:space="0" w:color="000000"/>
              <w:left w:val="single" w:sz="4" w:space="0" w:color="000000"/>
              <w:bottom w:val="single" w:sz="4" w:space="0" w:color="000000"/>
              <w:right w:val="single" w:sz="4" w:space="0" w:color="000000"/>
            </w:tcBorders>
            <w:vAlign w:val="center"/>
          </w:tcPr>
          <w:p w14:paraId="78CABCA3" w14:textId="77777777" w:rsidR="009D512D" w:rsidRDefault="00AC251D" w:rsidP="00CE514C">
            <w:pPr>
              <w:spacing w:after="0" w:line="259" w:lineRule="auto"/>
              <w:ind w:left="2" w:right="0" w:firstLine="0"/>
              <w:jc w:val="left"/>
            </w:pPr>
            <w:r>
              <w:rPr>
                <w:sz w:val="16"/>
              </w:rPr>
              <w:t xml:space="preserve">attribute </w:t>
            </w:r>
          </w:p>
        </w:tc>
        <w:tc>
          <w:tcPr>
            <w:tcW w:w="1710" w:type="dxa"/>
            <w:tcBorders>
              <w:top w:val="single" w:sz="4" w:space="0" w:color="000000"/>
              <w:left w:val="single" w:sz="4" w:space="0" w:color="000000"/>
              <w:bottom w:val="single" w:sz="4" w:space="0" w:color="000000"/>
              <w:right w:val="single" w:sz="4" w:space="0" w:color="000000"/>
            </w:tcBorders>
            <w:vAlign w:val="center"/>
          </w:tcPr>
          <w:p w14:paraId="14B3BEAA" w14:textId="77777777" w:rsidR="009D512D" w:rsidRDefault="00AC251D" w:rsidP="00CE514C">
            <w:pPr>
              <w:spacing w:after="0" w:line="259" w:lineRule="auto"/>
              <w:ind w:left="0" w:right="0" w:firstLine="0"/>
              <w:jc w:val="left"/>
            </w:pPr>
            <w:r>
              <w:rPr>
                <w:sz w:val="16"/>
              </w:rPr>
              <w:t xml:space="preserve">offsetVectors </w:t>
            </w:r>
          </w:p>
        </w:tc>
        <w:tc>
          <w:tcPr>
            <w:tcW w:w="2397" w:type="dxa"/>
            <w:tcBorders>
              <w:top w:val="single" w:sz="4" w:space="0" w:color="000000"/>
              <w:left w:val="single" w:sz="4" w:space="0" w:color="000000"/>
              <w:bottom w:val="single" w:sz="4" w:space="0" w:color="000000"/>
              <w:right w:val="single" w:sz="4" w:space="0" w:color="000000"/>
            </w:tcBorders>
            <w:vAlign w:val="center"/>
          </w:tcPr>
          <w:p w14:paraId="4EA64691" w14:textId="77777777" w:rsidR="009D512D" w:rsidRDefault="00AC251D" w:rsidP="00CE514C">
            <w:pPr>
              <w:spacing w:after="0" w:line="259" w:lineRule="auto"/>
              <w:ind w:left="0" w:right="67" w:firstLine="0"/>
              <w:jc w:val="left"/>
            </w:pPr>
            <w:r>
              <w:rPr>
                <w:sz w:val="16"/>
              </w:rPr>
              <w:t xml:space="preserve">A 2-dimensional vector quantity that determine the grid spacing in each direction </w:t>
            </w:r>
          </w:p>
        </w:tc>
        <w:tc>
          <w:tcPr>
            <w:tcW w:w="573" w:type="dxa"/>
            <w:tcBorders>
              <w:top w:val="single" w:sz="4" w:space="0" w:color="000000"/>
              <w:left w:val="single" w:sz="4" w:space="0" w:color="000000"/>
              <w:bottom w:val="single" w:sz="4" w:space="0" w:color="000000"/>
              <w:right w:val="single" w:sz="4" w:space="0" w:color="000000"/>
            </w:tcBorders>
            <w:vAlign w:val="center"/>
          </w:tcPr>
          <w:p w14:paraId="5BEDF51A" w14:textId="77777777" w:rsidR="009D512D" w:rsidRDefault="00AC251D" w:rsidP="00CE514C">
            <w:pPr>
              <w:spacing w:after="0" w:line="259" w:lineRule="auto"/>
              <w:ind w:left="0" w:right="35" w:firstLine="0"/>
              <w:jc w:val="left"/>
            </w:pPr>
            <w:r>
              <w:rPr>
                <w:sz w:val="16"/>
              </w:rPr>
              <w:t xml:space="preserve">1 </w:t>
            </w:r>
          </w:p>
        </w:tc>
        <w:tc>
          <w:tcPr>
            <w:tcW w:w="1890" w:type="dxa"/>
            <w:tcBorders>
              <w:top w:val="single" w:sz="4" w:space="0" w:color="000000"/>
              <w:left w:val="single" w:sz="4" w:space="0" w:color="000000"/>
              <w:bottom w:val="single" w:sz="4" w:space="0" w:color="000000"/>
              <w:right w:val="single" w:sz="4" w:space="0" w:color="000000"/>
            </w:tcBorders>
            <w:vAlign w:val="center"/>
          </w:tcPr>
          <w:p w14:paraId="52E0CAC6" w14:textId="77777777" w:rsidR="009D512D" w:rsidRDefault="00AC251D" w:rsidP="00CE514C">
            <w:pPr>
              <w:spacing w:after="0" w:line="259" w:lineRule="auto"/>
              <w:ind w:left="0" w:right="0" w:firstLine="0"/>
              <w:jc w:val="left"/>
            </w:pPr>
            <w:r>
              <w:rPr>
                <w:sz w:val="16"/>
              </w:rPr>
              <w:t xml:space="preserve">Sequence &lt;Vector&gt; </w:t>
            </w:r>
          </w:p>
        </w:tc>
        <w:tc>
          <w:tcPr>
            <w:tcW w:w="2038" w:type="dxa"/>
            <w:tcBorders>
              <w:top w:val="single" w:sz="4" w:space="0" w:color="000000"/>
              <w:left w:val="single" w:sz="4" w:space="0" w:color="000000"/>
              <w:bottom w:val="single" w:sz="4" w:space="0" w:color="000000"/>
              <w:right w:val="single" w:sz="4" w:space="0" w:color="000000"/>
            </w:tcBorders>
            <w:vAlign w:val="center"/>
          </w:tcPr>
          <w:p w14:paraId="14CFF017" w14:textId="77777777" w:rsidR="009D512D" w:rsidRDefault="00AC251D" w:rsidP="00CE514C">
            <w:pPr>
              <w:spacing w:after="0" w:line="259" w:lineRule="auto"/>
              <w:ind w:left="2" w:right="0" w:firstLine="0"/>
              <w:jc w:val="left"/>
            </w:pPr>
            <w:r>
              <w:rPr>
                <w:sz w:val="16"/>
              </w:rPr>
              <w:t xml:space="preserve"> </w:t>
            </w:r>
          </w:p>
        </w:tc>
      </w:tr>
      <w:tr w:rsidR="009D512D" w14:paraId="34C5C8B0" w14:textId="77777777" w:rsidTr="00CE514C">
        <w:trPr>
          <w:trHeight w:val="682"/>
        </w:trPr>
        <w:tc>
          <w:tcPr>
            <w:tcW w:w="846" w:type="dxa"/>
            <w:tcBorders>
              <w:top w:val="single" w:sz="4" w:space="0" w:color="000000"/>
              <w:left w:val="single" w:sz="4" w:space="0" w:color="000000"/>
              <w:bottom w:val="single" w:sz="4" w:space="0" w:color="000000"/>
              <w:right w:val="single" w:sz="4" w:space="0" w:color="000000"/>
            </w:tcBorders>
            <w:vAlign w:val="center"/>
          </w:tcPr>
          <w:p w14:paraId="40B0E16A" w14:textId="77777777" w:rsidR="009D512D" w:rsidRDefault="00AC251D" w:rsidP="00CE514C">
            <w:pPr>
              <w:spacing w:after="0" w:line="259" w:lineRule="auto"/>
              <w:ind w:left="2" w:right="0" w:firstLine="0"/>
              <w:jc w:val="left"/>
            </w:pPr>
            <w:r>
              <w:rPr>
                <w:sz w:val="16"/>
              </w:rPr>
              <w:t xml:space="preserve">attribute </w:t>
            </w:r>
          </w:p>
        </w:tc>
        <w:tc>
          <w:tcPr>
            <w:tcW w:w="1710" w:type="dxa"/>
            <w:tcBorders>
              <w:top w:val="single" w:sz="4" w:space="0" w:color="000000"/>
              <w:left w:val="single" w:sz="4" w:space="0" w:color="000000"/>
              <w:bottom w:val="single" w:sz="4" w:space="0" w:color="000000"/>
              <w:right w:val="single" w:sz="4" w:space="0" w:color="000000"/>
            </w:tcBorders>
            <w:vAlign w:val="center"/>
          </w:tcPr>
          <w:p w14:paraId="5CC470F4" w14:textId="77777777" w:rsidR="009D512D" w:rsidRDefault="00AC251D" w:rsidP="00CE514C">
            <w:pPr>
              <w:spacing w:after="0" w:line="259" w:lineRule="auto"/>
              <w:ind w:left="0" w:right="0" w:firstLine="0"/>
              <w:jc w:val="left"/>
            </w:pPr>
            <w:r>
              <w:rPr>
                <w:sz w:val="16"/>
              </w:rPr>
              <w:t xml:space="preserve">extent </w:t>
            </w:r>
          </w:p>
        </w:tc>
        <w:tc>
          <w:tcPr>
            <w:tcW w:w="2397" w:type="dxa"/>
            <w:tcBorders>
              <w:top w:val="single" w:sz="4" w:space="0" w:color="000000"/>
              <w:left w:val="single" w:sz="4" w:space="0" w:color="000000"/>
              <w:bottom w:val="single" w:sz="4" w:space="0" w:color="000000"/>
              <w:right w:val="single" w:sz="4" w:space="0" w:color="000000"/>
            </w:tcBorders>
            <w:vAlign w:val="center"/>
          </w:tcPr>
          <w:p w14:paraId="772E2B7C" w14:textId="77777777" w:rsidR="009D512D" w:rsidRDefault="00AC251D" w:rsidP="00CE514C">
            <w:pPr>
              <w:spacing w:after="0" w:line="259" w:lineRule="auto"/>
              <w:ind w:left="0" w:right="67" w:firstLine="0"/>
              <w:jc w:val="left"/>
            </w:pPr>
            <w:r>
              <w:rPr>
                <w:sz w:val="16"/>
              </w:rPr>
              <w:t xml:space="preserve">Description of the </w:t>
            </w:r>
          </w:p>
          <w:p w14:paraId="41473500" w14:textId="77777777" w:rsidR="009D512D" w:rsidRDefault="00AC251D" w:rsidP="00CE514C">
            <w:pPr>
              <w:spacing w:after="0" w:line="259" w:lineRule="auto"/>
              <w:ind w:left="0" w:right="67" w:firstLine="0"/>
              <w:jc w:val="left"/>
            </w:pPr>
            <w:r>
              <w:rPr>
                <w:sz w:val="16"/>
              </w:rPr>
              <w:t xml:space="preserve">extent of the tiling </w:t>
            </w:r>
          </w:p>
          <w:p w14:paraId="63C90BB4" w14:textId="77777777" w:rsidR="009D512D" w:rsidRDefault="00AC251D" w:rsidP="00CE514C">
            <w:pPr>
              <w:spacing w:after="0" w:line="259" w:lineRule="auto"/>
              <w:ind w:left="0" w:right="67" w:firstLine="0"/>
              <w:jc w:val="left"/>
            </w:pPr>
            <w:r>
              <w:rPr>
                <w:sz w:val="16"/>
              </w:rPr>
              <w:t xml:space="preserve">scheme </w:t>
            </w:r>
          </w:p>
        </w:tc>
        <w:tc>
          <w:tcPr>
            <w:tcW w:w="573" w:type="dxa"/>
            <w:tcBorders>
              <w:top w:val="single" w:sz="4" w:space="0" w:color="000000"/>
              <w:left w:val="single" w:sz="4" w:space="0" w:color="000000"/>
              <w:bottom w:val="single" w:sz="4" w:space="0" w:color="000000"/>
              <w:right w:val="single" w:sz="4" w:space="0" w:color="000000"/>
            </w:tcBorders>
            <w:vAlign w:val="center"/>
          </w:tcPr>
          <w:p w14:paraId="32D2D5E7" w14:textId="77777777" w:rsidR="009D512D" w:rsidRDefault="00AC251D" w:rsidP="00CE514C">
            <w:pPr>
              <w:spacing w:after="0" w:line="259" w:lineRule="auto"/>
              <w:ind w:left="0" w:right="35" w:firstLine="0"/>
              <w:jc w:val="left"/>
            </w:pPr>
            <w:r>
              <w:rPr>
                <w:sz w:val="16"/>
              </w:rPr>
              <w:t xml:space="preserve">1 </w:t>
            </w:r>
          </w:p>
        </w:tc>
        <w:tc>
          <w:tcPr>
            <w:tcW w:w="1890" w:type="dxa"/>
            <w:tcBorders>
              <w:top w:val="single" w:sz="4" w:space="0" w:color="000000"/>
              <w:left w:val="single" w:sz="4" w:space="0" w:color="000000"/>
              <w:bottom w:val="single" w:sz="4" w:space="0" w:color="000000"/>
              <w:right w:val="single" w:sz="4" w:space="0" w:color="000000"/>
            </w:tcBorders>
            <w:vAlign w:val="center"/>
          </w:tcPr>
          <w:p w14:paraId="5D64CCC4" w14:textId="77777777" w:rsidR="009D512D" w:rsidRDefault="00AC251D" w:rsidP="00CE514C">
            <w:pPr>
              <w:spacing w:after="0" w:line="259" w:lineRule="auto"/>
              <w:ind w:left="0" w:right="0" w:firstLine="0"/>
              <w:jc w:val="left"/>
            </w:pPr>
            <w:r>
              <w:rPr>
                <w:sz w:val="16"/>
              </w:rPr>
              <w:t xml:space="preserve">CV_GridEnvelope </w:t>
            </w:r>
          </w:p>
        </w:tc>
        <w:tc>
          <w:tcPr>
            <w:tcW w:w="2038" w:type="dxa"/>
            <w:tcBorders>
              <w:top w:val="single" w:sz="4" w:space="0" w:color="000000"/>
              <w:left w:val="single" w:sz="4" w:space="0" w:color="000000"/>
              <w:bottom w:val="single" w:sz="4" w:space="0" w:color="000000"/>
              <w:right w:val="single" w:sz="4" w:space="0" w:color="000000"/>
            </w:tcBorders>
            <w:vAlign w:val="center"/>
          </w:tcPr>
          <w:p w14:paraId="7F1070D6" w14:textId="77777777" w:rsidR="009D512D" w:rsidRDefault="00AC251D" w:rsidP="00CE514C">
            <w:pPr>
              <w:spacing w:after="0" w:line="259" w:lineRule="auto"/>
              <w:ind w:left="2" w:right="0" w:firstLine="0"/>
              <w:jc w:val="left"/>
            </w:pPr>
            <w:r>
              <w:rPr>
                <w:sz w:val="16"/>
              </w:rPr>
              <w:t xml:space="preserve"> </w:t>
            </w:r>
          </w:p>
        </w:tc>
      </w:tr>
      <w:tr w:rsidR="009D512D" w14:paraId="17893BB8" w14:textId="77777777" w:rsidTr="00CE514C">
        <w:trPr>
          <w:trHeight w:val="1234"/>
        </w:trPr>
        <w:tc>
          <w:tcPr>
            <w:tcW w:w="846" w:type="dxa"/>
            <w:tcBorders>
              <w:top w:val="single" w:sz="4" w:space="0" w:color="000000"/>
              <w:left w:val="single" w:sz="4" w:space="0" w:color="000000"/>
              <w:bottom w:val="single" w:sz="4" w:space="0" w:color="000000"/>
              <w:right w:val="single" w:sz="4" w:space="0" w:color="000000"/>
            </w:tcBorders>
            <w:vAlign w:val="center"/>
          </w:tcPr>
          <w:p w14:paraId="22B0E706" w14:textId="77777777" w:rsidR="009D512D" w:rsidRDefault="00AC251D" w:rsidP="00CE514C">
            <w:pPr>
              <w:spacing w:after="0" w:line="259" w:lineRule="auto"/>
              <w:ind w:left="2" w:right="0" w:firstLine="0"/>
              <w:jc w:val="left"/>
            </w:pPr>
            <w:r>
              <w:rPr>
                <w:sz w:val="16"/>
              </w:rPr>
              <w:t xml:space="preserve">attribute </w:t>
            </w:r>
          </w:p>
        </w:tc>
        <w:tc>
          <w:tcPr>
            <w:tcW w:w="1710" w:type="dxa"/>
            <w:tcBorders>
              <w:top w:val="single" w:sz="4" w:space="0" w:color="000000"/>
              <w:left w:val="single" w:sz="4" w:space="0" w:color="000000"/>
              <w:bottom w:val="single" w:sz="4" w:space="0" w:color="000000"/>
              <w:right w:val="single" w:sz="4" w:space="0" w:color="000000"/>
            </w:tcBorders>
            <w:vAlign w:val="center"/>
          </w:tcPr>
          <w:p w14:paraId="779B97E9" w14:textId="73DD2BBD" w:rsidR="009D512D" w:rsidRDefault="00AC251D" w:rsidP="00CE514C">
            <w:pPr>
              <w:spacing w:after="0" w:line="259" w:lineRule="auto"/>
              <w:ind w:left="0" w:right="0" w:firstLine="0"/>
              <w:jc w:val="left"/>
            </w:pPr>
            <w:r>
              <w:rPr>
                <w:sz w:val="16"/>
              </w:rPr>
              <w:t>sequenc</w:t>
            </w:r>
            <w:r w:rsidR="0014341E">
              <w:rPr>
                <w:sz w:val="16"/>
              </w:rPr>
              <w:t>ing</w:t>
            </w:r>
            <w:r>
              <w:rPr>
                <w:sz w:val="16"/>
              </w:rPr>
              <w:t xml:space="preserve">Rule </w:t>
            </w:r>
          </w:p>
        </w:tc>
        <w:tc>
          <w:tcPr>
            <w:tcW w:w="2397" w:type="dxa"/>
            <w:tcBorders>
              <w:top w:val="single" w:sz="4" w:space="0" w:color="000000"/>
              <w:left w:val="single" w:sz="4" w:space="0" w:color="000000"/>
              <w:bottom w:val="single" w:sz="4" w:space="0" w:color="000000"/>
              <w:right w:val="single" w:sz="4" w:space="0" w:color="000000"/>
            </w:tcBorders>
            <w:vAlign w:val="center"/>
          </w:tcPr>
          <w:p w14:paraId="271FB178" w14:textId="77777777" w:rsidR="009D512D" w:rsidRDefault="00AC251D" w:rsidP="00CE514C">
            <w:pPr>
              <w:spacing w:after="0" w:line="259" w:lineRule="auto"/>
              <w:ind w:left="0" w:right="67" w:firstLine="0"/>
              <w:jc w:val="left"/>
            </w:pPr>
            <w:r>
              <w:rPr>
                <w:sz w:val="16"/>
              </w:rPr>
              <w:t xml:space="preserve">Describe how the grid points are ordered for association to the elements of the sequence values. </w:t>
            </w:r>
          </w:p>
        </w:tc>
        <w:tc>
          <w:tcPr>
            <w:tcW w:w="573" w:type="dxa"/>
            <w:tcBorders>
              <w:top w:val="single" w:sz="4" w:space="0" w:color="000000"/>
              <w:left w:val="single" w:sz="4" w:space="0" w:color="000000"/>
              <w:bottom w:val="single" w:sz="4" w:space="0" w:color="000000"/>
              <w:right w:val="single" w:sz="4" w:space="0" w:color="000000"/>
            </w:tcBorders>
            <w:vAlign w:val="center"/>
          </w:tcPr>
          <w:p w14:paraId="05E80AC2" w14:textId="77777777" w:rsidR="009D512D" w:rsidRDefault="00AC251D" w:rsidP="00CE514C">
            <w:pPr>
              <w:spacing w:after="0" w:line="259" w:lineRule="auto"/>
              <w:ind w:left="0" w:right="35" w:firstLine="0"/>
              <w:jc w:val="left"/>
            </w:pPr>
            <w:r>
              <w:rPr>
                <w:sz w:val="16"/>
              </w:rPr>
              <w:t xml:space="preserve">1 </w:t>
            </w:r>
          </w:p>
        </w:tc>
        <w:tc>
          <w:tcPr>
            <w:tcW w:w="1890" w:type="dxa"/>
            <w:tcBorders>
              <w:top w:val="single" w:sz="4" w:space="0" w:color="000000"/>
              <w:left w:val="single" w:sz="4" w:space="0" w:color="000000"/>
              <w:bottom w:val="single" w:sz="4" w:space="0" w:color="000000"/>
              <w:right w:val="single" w:sz="4" w:space="0" w:color="000000"/>
            </w:tcBorders>
            <w:vAlign w:val="center"/>
          </w:tcPr>
          <w:p w14:paraId="31F176DD" w14:textId="4723E9E0" w:rsidR="009D512D" w:rsidRDefault="00AC251D" w:rsidP="00CE514C">
            <w:pPr>
              <w:spacing w:after="0" w:line="259" w:lineRule="auto"/>
              <w:ind w:left="0" w:right="0" w:firstLine="0"/>
              <w:jc w:val="left"/>
            </w:pPr>
            <w:r>
              <w:rPr>
                <w:sz w:val="16"/>
              </w:rPr>
              <w:t xml:space="preserve">CV_SequenceRule </w:t>
            </w:r>
          </w:p>
        </w:tc>
        <w:tc>
          <w:tcPr>
            <w:tcW w:w="2038" w:type="dxa"/>
            <w:tcBorders>
              <w:top w:val="single" w:sz="4" w:space="0" w:color="000000"/>
              <w:left w:val="single" w:sz="4" w:space="0" w:color="000000"/>
              <w:bottom w:val="single" w:sz="4" w:space="0" w:color="000000"/>
              <w:right w:val="single" w:sz="4" w:space="0" w:color="000000"/>
            </w:tcBorders>
            <w:vAlign w:val="center"/>
          </w:tcPr>
          <w:p w14:paraId="1769D394" w14:textId="77777777" w:rsidR="009D512D" w:rsidRDefault="00AC251D" w:rsidP="00CE514C">
            <w:pPr>
              <w:spacing w:after="0" w:line="240" w:lineRule="auto"/>
              <w:ind w:left="2" w:right="0" w:firstLine="0"/>
              <w:jc w:val="left"/>
            </w:pPr>
            <w:r>
              <w:rPr>
                <w:sz w:val="16"/>
              </w:rPr>
              <w:t xml:space="preserve">The </w:t>
            </w:r>
            <w:r>
              <w:rPr>
                <w:sz w:val="16"/>
                <w:u w:val="single" w:color="000000"/>
              </w:rPr>
              <w:t>default value</w:t>
            </w:r>
            <w:r>
              <w:rPr>
                <w:sz w:val="16"/>
              </w:rPr>
              <w:t xml:space="preserve"> is "Linear" which is used for a</w:t>
            </w:r>
            <w:r>
              <w:rPr>
                <w:sz w:val="16"/>
                <w:u w:val="single" w:color="000000"/>
              </w:rPr>
              <w:t xml:space="preserve"> uniform</w:t>
            </w:r>
            <w:r>
              <w:rPr>
                <w:sz w:val="16"/>
              </w:rPr>
              <w:t xml:space="preserve"> </w:t>
            </w:r>
          </w:p>
          <w:p w14:paraId="51E69FB1" w14:textId="77777777" w:rsidR="009D512D" w:rsidRDefault="00AC251D" w:rsidP="00CE514C">
            <w:pPr>
              <w:spacing w:after="0" w:line="259" w:lineRule="auto"/>
              <w:ind w:left="2" w:right="0" w:firstLine="0"/>
              <w:jc w:val="left"/>
            </w:pPr>
            <w:r>
              <w:rPr>
                <w:sz w:val="16"/>
                <w:u w:val="single" w:color="000000"/>
              </w:rPr>
              <w:t>regular grid</w:t>
            </w:r>
            <w:r>
              <w:rPr>
                <w:sz w:val="16"/>
              </w:rPr>
              <w:t xml:space="preserve"> </w:t>
            </w:r>
            <w:r>
              <w:rPr>
                <w:sz w:val="16"/>
                <w:u w:val="single" w:color="000000"/>
              </w:rPr>
              <w:t>tile</w:t>
            </w:r>
            <w:r>
              <w:rPr>
                <w:sz w:val="16"/>
              </w:rPr>
              <w:t xml:space="preserve"> </w:t>
            </w:r>
            <w:r>
              <w:rPr>
                <w:sz w:val="16"/>
                <w:u w:val="single" w:color="000000"/>
              </w:rPr>
              <w:t>coverage.</w:t>
            </w:r>
            <w:r>
              <w:rPr>
                <w:sz w:val="16"/>
              </w:rPr>
              <w:t xml:space="preserve"> No other value is allowed </w:t>
            </w:r>
          </w:p>
        </w:tc>
      </w:tr>
      <w:tr w:rsidR="009D512D" w14:paraId="3B7AABC1" w14:textId="77777777" w:rsidTr="00CE514C">
        <w:trPr>
          <w:trHeight w:val="867"/>
        </w:trPr>
        <w:tc>
          <w:tcPr>
            <w:tcW w:w="846" w:type="dxa"/>
            <w:tcBorders>
              <w:top w:val="single" w:sz="4" w:space="0" w:color="000000"/>
              <w:left w:val="single" w:sz="4" w:space="0" w:color="000000"/>
              <w:bottom w:val="single" w:sz="4" w:space="0" w:color="000000"/>
              <w:right w:val="single" w:sz="4" w:space="0" w:color="000000"/>
            </w:tcBorders>
            <w:vAlign w:val="center"/>
          </w:tcPr>
          <w:p w14:paraId="06C4C356" w14:textId="77777777" w:rsidR="009D512D" w:rsidRDefault="00AC251D" w:rsidP="00CE514C">
            <w:pPr>
              <w:spacing w:after="0" w:line="259" w:lineRule="auto"/>
              <w:ind w:left="2" w:right="0" w:firstLine="0"/>
              <w:jc w:val="left"/>
            </w:pPr>
            <w:r>
              <w:rPr>
                <w:sz w:val="16"/>
              </w:rPr>
              <w:t xml:space="preserve">attribute </w:t>
            </w:r>
          </w:p>
        </w:tc>
        <w:tc>
          <w:tcPr>
            <w:tcW w:w="1710" w:type="dxa"/>
            <w:tcBorders>
              <w:top w:val="single" w:sz="4" w:space="0" w:color="000000"/>
              <w:left w:val="single" w:sz="4" w:space="0" w:color="000000"/>
              <w:bottom w:val="single" w:sz="4" w:space="0" w:color="000000"/>
              <w:right w:val="single" w:sz="4" w:space="0" w:color="000000"/>
            </w:tcBorders>
            <w:vAlign w:val="center"/>
          </w:tcPr>
          <w:p w14:paraId="45866447" w14:textId="77777777" w:rsidR="009D512D" w:rsidRDefault="00AC251D" w:rsidP="00CE514C">
            <w:pPr>
              <w:spacing w:after="0" w:line="259" w:lineRule="auto"/>
              <w:ind w:left="0" w:right="0" w:firstLine="0"/>
              <w:jc w:val="left"/>
            </w:pPr>
            <w:r>
              <w:rPr>
                <w:sz w:val="16"/>
              </w:rPr>
              <w:t xml:space="preserve">startSequence </w:t>
            </w:r>
          </w:p>
        </w:tc>
        <w:tc>
          <w:tcPr>
            <w:tcW w:w="2397" w:type="dxa"/>
            <w:tcBorders>
              <w:top w:val="single" w:sz="4" w:space="0" w:color="000000"/>
              <w:left w:val="single" w:sz="4" w:space="0" w:color="000000"/>
              <w:bottom w:val="single" w:sz="4" w:space="0" w:color="000000"/>
              <w:right w:val="single" w:sz="4" w:space="0" w:color="000000"/>
            </w:tcBorders>
            <w:vAlign w:val="center"/>
          </w:tcPr>
          <w:p w14:paraId="4FC1CDCF" w14:textId="77777777" w:rsidR="009D512D" w:rsidRDefault="00AC251D" w:rsidP="00CE514C">
            <w:pPr>
              <w:spacing w:after="0" w:line="240" w:lineRule="auto"/>
              <w:ind w:left="0" w:right="67" w:firstLine="0"/>
              <w:jc w:val="left"/>
            </w:pPr>
            <w:r>
              <w:rPr>
                <w:sz w:val="16"/>
              </w:rPr>
              <w:t xml:space="preserve">The grid point to be associated with the </w:t>
            </w:r>
          </w:p>
          <w:p w14:paraId="59016C1E" w14:textId="77777777" w:rsidR="009D512D" w:rsidRDefault="00AC251D" w:rsidP="00CE514C">
            <w:pPr>
              <w:spacing w:after="0" w:line="259" w:lineRule="auto"/>
              <w:ind w:left="0" w:right="67" w:firstLine="0"/>
              <w:jc w:val="left"/>
            </w:pPr>
            <w:r>
              <w:rPr>
                <w:sz w:val="16"/>
              </w:rPr>
              <w:t xml:space="preserve">first record in the values sequence </w:t>
            </w:r>
          </w:p>
        </w:tc>
        <w:tc>
          <w:tcPr>
            <w:tcW w:w="573" w:type="dxa"/>
            <w:tcBorders>
              <w:top w:val="single" w:sz="4" w:space="0" w:color="000000"/>
              <w:left w:val="single" w:sz="4" w:space="0" w:color="000000"/>
              <w:bottom w:val="single" w:sz="4" w:space="0" w:color="000000"/>
              <w:right w:val="single" w:sz="4" w:space="0" w:color="000000"/>
            </w:tcBorders>
            <w:vAlign w:val="center"/>
          </w:tcPr>
          <w:p w14:paraId="269DA6A6" w14:textId="77777777" w:rsidR="009D512D" w:rsidRDefault="00AC251D" w:rsidP="00CE514C">
            <w:pPr>
              <w:spacing w:after="0" w:line="259" w:lineRule="auto"/>
              <w:ind w:left="0" w:right="35" w:firstLine="0"/>
              <w:jc w:val="left"/>
            </w:pPr>
            <w:r>
              <w:rPr>
                <w:sz w:val="16"/>
              </w:rPr>
              <w:t xml:space="preserve">1 </w:t>
            </w:r>
          </w:p>
        </w:tc>
        <w:tc>
          <w:tcPr>
            <w:tcW w:w="1890" w:type="dxa"/>
            <w:tcBorders>
              <w:top w:val="single" w:sz="4" w:space="0" w:color="000000"/>
              <w:left w:val="single" w:sz="4" w:space="0" w:color="000000"/>
              <w:bottom w:val="single" w:sz="4" w:space="0" w:color="000000"/>
              <w:right w:val="single" w:sz="4" w:space="0" w:color="000000"/>
            </w:tcBorders>
            <w:vAlign w:val="center"/>
          </w:tcPr>
          <w:p w14:paraId="090EE96D" w14:textId="77777777" w:rsidR="009D512D" w:rsidRDefault="00AC251D" w:rsidP="00CE514C">
            <w:pPr>
              <w:spacing w:after="0" w:line="259" w:lineRule="auto"/>
              <w:ind w:left="0" w:right="0" w:firstLine="0"/>
              <w:jc w:val="left"/>
            </w:pPr>
            <w:r>
              <w:rPr>
                <w:sz w:val="16"/>
              </w:rPr>
              <w:t xml:space="preserve">CV_GridCoordinate </w:t>
            </w:r>
          </w:p>
        </w:tc>
        <w:tc>
          <w:tcPr>
            <w:tcW w:w="2038" w:type="dxa"/>
            <w:tcBorders>
              <w:top w:val="single" w:sz="4" w:space="0" w:color="000000"/>
              <w:left w:val="single" w:sz="4" w:space="0" w:color="000000"/>
              <w:bottom w:val="single" w:sz="4" w:space="0" w:color="000000"/>
              <w:right w:val="single" w:sz="4" w:space="0" w:color="000000"/>
            </w:tcBorders>
            <w:vAlign w:val="center"/>
          </w:tcPr>
          <w:p w14:paraId="1C1DBA24" w14:textId="77777777" w:rsidR="009D512D" w:rsidRDefault="00AC251D" w:rsidP="00CE514C">
            <w:pPr>
              <w:spacing w:after="0" w:line="259" w:lineRule="auto"/>
              <w:ind w:left="2" w:right="0" w:firstLine="0"/>
              <w:jc w:val="left"/>
            </w:pPr>
            <w:r>
              <w:rPr>
                <w:sz w:val="16"/>
              </w:rPr>
              <w:t xml:space="preserve">The default value is the lower left corner of the grid </w:t>
            </w:r>
          </w:p>
        </w:tc>
      </w:tr>
    </w:tbl>
    <w:p w14:paraId="6C1BD930" w14:textId="77777777" w:rsidR="009D512D" w:rsidRDefault="00AC251D">
      <w:pPr>
        <w:spacing w:after="120" w:line="259" w:lineRule="auto"/>
        <w:ind w:left="12" w:right="0" w:firstLine="0"/>
        <w:jc w:val="left"/>
      </w:pPr>
      <w:r>
        <w:t xml:space="preserve"> </w:t>
      </w:r>
    </w:p>
    <w:p w14:paraId="0367EA9F" w14:textId="77777777" w:rsidR="009D512D" w:rsidRDefault="00AC251D">
      <w:pPr>
        <w:pStyle w:val="berschrift2"/>
        <w:spacing w:after="179"/>
        <w:ind w:left="7"/>
      </w:pPr>
      <w:bookmarkStart w:id="18" w:name="_Toc3544612"/>
      <w:r>
        <w:t>4.3 Feature Catalogue</w:t>
      </w:r>
      <w:bookmarkEnd w:id="18"/>
      <w:r>
        <w:t xml:space="preserve">  </w:t>
      </w:r>
    </w:p>
    <w:p w14:paraId="44A083B1" w14:textId="77777777" w:rsidR="009D512D" w:rsidRDefault="00AC251D">
      <w:pPr>
        <w:pStyle w:val="berschrift3"/>
        <w:ind w:left="7"/>
      </w:pPr>
      <w:bookmarkStart w:id="19" w:name="_Toc3544613"/>
      <w:r>
        <w:t>4.3.1 Introduction</w:t>
      </w:r>
      <w:bookmarkEnd w:id="19"/>
      <w:r>
        <w:t xml:space="preserve"> </w:t>
      </w:r>
    </w:p>
    <w:p w14:paraId="5CE90467" w14:textId="77777777" w:rsidR="009D512D" w:rsidRDefault="00AC251D">
      <w:pPr>
        <w:ind w:left="12" w:right="513"/>
      </w:pPr>
      <w:r>
        <w:t xml:space="preserve">The S-102 Feature Catalogue describes the feature types, information types, attributes, attribute values, associations and roles which may be used in the product.  </w:t>
      </w:r>
    </w:p>
    <w:p w14:paraId="725ABADB" w14:textId="77777777" w:rsidR="009D512D" w:rsidRDefault="00AC251D">
      <w:pPr>
        <w:ind w:left="12" w:right="513"/>
      </w:pPr>
      <w:r>
        <w:t xml:space="preserve">The S-102 Feature Catalogue is available in an XML document which conforms to the S-100 XML Feature Catalogue Schema and can be downloaded from the IHO website. </w:t>
      </w:r>
    </w:p>
    <w:p w14:paraId="1DBF62CA" w14:textId="2322EC3A" w:rsidR="009D512D" w:rsidRDefault="00AC251D">
      <w:pPr>
        <w:ind w:left="12" w:right="513"/>
      </w:pPr>
      <w:r>
        <w:t xml:space="preserve">Note, for Imagery and Gridded Data, coverage is a type of feature so a product specification may not contain a “catalogue” with the exception of the environmental parameter the dataset models. Therefore, much of this clause may be irrelevant. </w:t>
      </w:r>
    </w:p>
    <w:p w14:paraId="523DA358" w14:textId="77777777" w:rsidR="009D512D" w:rsidRDefault="00AC251D">
      <w:pPr>
        <w:spacing w:after="120" w:line="259" w:lineRule="auto"/>
        <w:ind w:left="12" w:right="0" w:firstLine="0"/>
        <w:jc w:val="left"/>
      </w:pPr>
      <w:r>
        <w:t xml:space="preserve"> </w:t>
      </w:r>
    </w:p>
    <w:p w14:paraId="21B03725" w14:textId="77777777" w:rsidR="009D512D" w:rsidRDefault="00AC251D">
      <w:pPr>
        <w:pStyle w:val="berschrift3"/>
        <w:ind w:left="7"/>
      </w:pPr>
      <w:bookmarkStart w:id="20" w:name="_Toc3544614"/>
      <w:r>
        <w:t>4.3.2 Feature Types</w:t>
      </w:r>
      <w:bookmarkEnd w:id="20"/>
      <w:r>
        <w:t xml:space="preserve">  </w:t>
      </w:r>
    </w:p>
    <w:p w14:paraId="003BE8F9" w14:textId="3CAFD164" w:rsidR="00F9500C" w:rsidRDefault="00AC251D" w:rsidP="00932473">
      <w:pPr>
        <w:ind w:left="12" w:right="513"/>
      </w:pPr>
      <w:r w:rsidRPr="00B52BAE">
        <w:t xml:space="preserve">S-102 is a coverage feature product. </w:t>
      </w:r>
      <w:r w:rsidRPr="00565836">
        <w:t>There are t</w:t>
      </w:r>
      <w:r w:rsidR="00521D39">
        <w:t>wo</w:t>
      </w:r>
      <w:r w:rsidRPr="00565836">
        <w:t xml:space="preserve"> coverages </w:t>
      </w:r>
      <w:r w:rsidRPr="004127E5">
        <w:t>defined</w:t>
      </w:r>
      <w:r w:rsidR="007068D4" w:rsidRPr="004127E5">
        <w:t xml:space="preserve"> in this specification</w:t>
      </w:r>
      <w:r w:rsidR="0015598E">
        <w:t>:</w:t>
      </w:r>
      <w:r w:rsidR="00F33404" w:rsidRPr="004127E5">
        <w:t xml:space="preserve"> </w:t>
      </w:r>
      <w:r w:rsidR="00075455">
        <w:rPr>
          <w:b/>
        </w:rPr>
        <w:t>BathymetryCoverage</w:t>
      </w:r>
      <w:r w:rsidR="00521D39">
        <w:t xml:space="preserve">, and </w:t>
      </w:r>
      <w:r w:rsidR="00075455">
        <w:rPr>
          <w:b/>
        </w:rPr>
        <w:t>TrackingListCoverage</w:t>
      </w:r>
      <w:r w:rsidRPr="004127E5">
        <w:t xml:space="preserve">. </w:t>
      </w:r>
      <w:r w:rsidR="00075455">
        <w:rPr>
          <w:b/>
        </w:rPr>
        <w:t>BathymetryCoverage</w:t>
      </w:r>
      <w:r w:rsidR="00521D39">
        <w:t xml:space="preserve"> implements </w:t>
      </w:r>
      <w:r w:rsidR="00521D39" w:rsidRPr="00C435DC">
        <w:rPr>
          <w:b/>
        </w:rPr>
        <w:t>S102_DepthCoverage</w:t>
      </w:r>
      <w:r w:rsidR="00521D39">
        <w:t xml:space="preserve">, and includes </w:t>
      </w:r>
      <w:r w:rsidR="00521D39" w:rsidRPr="00C435DC">
        <w:rPr>
          <w:b/>
        </w:rPr>
        <w:t>S102_BathymetryValues</w:t>
      </w:r>
      <w:r w:rsidR="00521D39">
        <w:t xml:space="preserve">. </w:t>
      </w:r>
      <w:r w:rsidRPr="004127E5">
        <w:t xml:space="preserve">The </w:t>
      </w:r>
      <w:r w:rsidR="00521D39">
        <w:t>second</w:t>
      </w:r>
      <w:r w:rsidRPr="004127E5">
        <w:t xml:space="preserve"> coverage</w:t>
      </w:r>
      <w:r w:rsidR="00F33404" w:rsidRPr="004127E5">
        <w:t xml:space="preserve">, </w:t>
      </w:r>
      <w:r w:rsidR="00075455">
        <w:rPr>
          <w:b/>
        </w:rPr>
        <w:t>TrackingListCoverage</w:t>
      </w:r>
      <w:r w:rsidR="00C435DC">
        <w:t xml:space="preserve"> </w:t>
      </w:r>
      <w:r w:rsidR="00521D39">
        <w:t xml:space="preserve">implements </w:t>
      </w:r>
      <w:r w:rsidR="00521D39" w:rsidRPr="00C435DC">
        <w:rPr>
          <w:b/>
        </w:rPr>
        <w:t>S102_CorrectionCoverage</w:t>
      </w:r>
      <w:r w:rsidR="001356EE">
        <w:t xml:space="preserve">, and includes </w:t>
      </w:r>
      <w:r w:rsidR="001356EE" w:rsidRPr="00C435DC">
        <w:rPr>
          <w:b/>
        </w:rPr>
        <w:t>S102_TrackingListValues</w:t>
      </w:r>
      <w:r w:rsidR="00521D39">
        <w:t>. T</w:t>
      </w:r>
      <w:r w:rsidR="00D456D2">
        <w:t>he S102_CorrectionCoverage</w:t>
      </w:r>
      <w:r w:rsidR="00521D39">
        <w:t xml:space="preserve"> </w:t>
      </w:r>
      <w:r w:rsidR="00521D39" w:rsidRPr="004127E5">
        <w:t xml:space="preserve">is a </w:t>
      </w:r>
      <w:r w:rsidR="000B30D1">
        <w:t>discrete point set coverage</w:t>
      </w:r>
      <w:r w:rsidR="00521D39">
        <w:t>.</w:t>
      </w:r>
    </w:p>
    <w:p w14:paraId="703D0FF3" w14:textId="77777777" w:rsidR="00156320" w:rsidRDefault="00156320">
      <w:pPr>
        <w:pStyle w:val="berschrift4"/>
        <w:tabs>
          <w:tab w:val="center" w:pos="1428"/>
        </w:tabs>
        <w:ind w:left="-3" w:firstLine="0"/>
      </w:pPr>
    </w:p>
    <w:p w14:paraId="2668CD7D" w14:textId="77777777" w:rsidR="009D512D" w:rsidRDefault="00AC251D">
      <w:pPr>
        <w:pStyle w:val="berschrift4"/>
        <w:tabs>
          <w:tab w:val="center" w:pos="1428"/>
        </w:tabs>
        <w:ind w:left="-3" w:firstLine="0"/>
      </w:pPr>
      <w:r>
        <w:t xml:space="preserve">4.3.2.1 </w:t>
      </w:r>
      <w:r>
        <w:tab/>
        <w:t xml:space="preserve">Geographic  </w:t>
      </w:r>
    </w:p>
    <w:p w14:paraId="1DA0087B" w14:textId="19AD0BBD" w:rsidR="009D512D" w:rsidRDefault="00AC251D">
      <w:pPr>
        <w:ind w:left="12" w:right="513"/>
      </w:pPr>
      <w:r>
        <w:t xml:space="preserve">Geographic (geo) feature types form the principle content of the dataset and are fully defined by their associated attributes and information types. </w:t>
      </w:r>
      <w:r w:rsidR="00585202">
        <w:t xml:space="preserve">In S-102, </w:t>
      </w:r>
      <w:r w:rsidR="00075455" w:rsidRPr="00AE532D">
        <w:rPr>
          <w:b/>
        </w:rPr>
        <w:t>BathymetryCoverage</w:t>
      </w:r>
      <w:r w:rsidR="00487B62">
        <w:t xml:space="preserve"> has been registered as a geographic feature type</w:t>
      </w:r>
      <w:r w:rsidR="00585202">
        <w:t>.</w:t>
      </w:r>
    </w:p>
    <w:p w14:paraId="48036EBB" w14:textId="77777777" w:rsidR="00487B62" w:rsidRPr="00487B62" w:rsidRDefault="00487B62" w:rsidP="00487B62"/>
    <w:p w14:paraId="1F7228E2" w14:textId="77777777" w:rsidR="009D512D" w:rsidRDefault="00AC251D">
      <w:pPr>
        <w:pStyle w:val="berschrift4"/>
        <w:tabs>
          <w:tab w:val="center" w:pos="1103"/>
        </w:tabs>
        <w:ind w:left="-3" w:firstLine="0"/>
      </w:pPr>
      <w:r>
        <w:t xml:space="preserve">4.3.2.2 </w:t>
      </w:r>
      <w:r>
        <w:tab/>
        <w:t xml:space="preserve">Meta   </w:t>
      </w:r>
    </w:p>
    <w:p w14:paraId="55A6C384" w14:textId="509BAF25" w:rsidR="007476D9" w:rsidRDefault="007476D9" w:rsidP="007476D9">
      <w:pPr>
        <w:ind w:left="12" w:right="513"/>
      </w:pPr>
      <w:r>
        <w:t>The only meta feature within an S-102 dataset is the tracking list. The tracking list is a simple list</w:t>
      </w:r>
      <w:r w:rsidR="000C1657">
        <w:t xml:space="preserve"> of</w:t>
      </w:r>
      <w:r>
        <w:t xml:space="preserve"> </w:t>
      </w:r>
      <w:r w:rsidR="008C102E">
        <w:t xml:space="preserve">nodes that have been modified to account for hydrographer over-rides of the basic surface definition (e.g., as originally computed by an algorithmic method).  Each record within the list contains the </w:t>
      </w:r>
      <w:r>
        <w:t xml:space="preserve">original </w:t>
      </w:r>
      <w:r w:rsidR="005B57DF">
        <w:t>depth</w:t>
      </w:r>
      <w:r>
        <w:t xml:space="preserve"> value</w:t>
      </w:r>
      <w:r w:rsidR="008C102E">
        <w:t xml:space="preserve"> (</w:t>
      </w:r>
      <w:r>
        <w:t xml:space="preserve">referenced to </w:t>
      </w:r>
      <w:r w:rsidR="007B027E">
        <w:t xml:space="preserve">the </w:t>
      </w:r>
      <w:r w:rsidR="008C102E">
        <w:t xml:space="preserve">associated </w:t>
      </w:r>
      <w:r>
        <w:t>node within the surface</w:t>
      </w:r>
      <w:r w:rsidR="008C102E">
        <w:t xml:space="preserve">) and information about the override that </w:t>
      </w:r>
      <w:r w:rsidR="007B027E">
        <w:t>occurred</w:t>
      </w:r>
      <w:r>
        <w:t xml:space="preserve">. The tracking list dataset and corresponding information contained in the metadata exist to provide an audit trail record of changes made to the data by manual intervention. </w:t>
      </w:r>
    </w:p>
    <w:p w14:paraId="7DC0E653" w14:textId="77777777" w:rsidR="009D512D" w:rsidRDefault="00AC251D">
      <w:pPr>
        <w:spacing w:after="120" w:line="259" w:lineRule="auto"/>
        <w:ind w:left="12" w:right="0" w:firstLine="0"/>
        <w:jc w:val="left"/>
      </w:pPr>
      <w:r>
        <w:t xml:space="preserve"> </w:t>
      </w:r>
    </w:p>
    <w:p w14:paraId="6C510A7E" w14:textId="77777777" w:rsidR="009D512D" w:rsidRDefault="00AC251D">
      <w:pPr>
        <w:pStyle w:val="berschrift3"/>
        <w:ind w:left="7"/>
      </w:pPr>
      <w:bookmarkStart w:id="21" w:name="_Toc3544615"/>
      <w:r>
        <w:t>4.3.3 Feature Relationship</w:t>
      </w:r>
      <w:bookmarkEnd w:id="21"/>
      <w:r>
        <w:t xml:space="preserve"> </w:t>
      </w:r>
    </w:p>
    <w:p w14:paraId="7C0C65DA" w14:textId="77777777" w:rsidR="009D512D" w:rsidRDefault="00AC251D">
      <w:pPr>
        <w:ind w:left="12" w:right="513"/>
      </w:pPr>
      <w:r>
        <w:t xml:space="preserve">A feature relationship links instances of one feature type with instances of the same or a different feature type. There are three common types of feature relationship: Association, Aggregation and Composition. </w:t>
      </w:r>
    </w:p>
    <w:p w14:paraId="02AC538F" w14:textId="77777777" w:rsidR="009D512D" w:rsidRDefault="00AC251D">
      <w:pPr>
        <w:ind w:left="12" w:right="513"/>
      </w:pPr>
      <w:r>
        <w:t xml:space="preserve">S-102 uses only one type of feature relationship: Association. </w:t>
      </w:r>
    </w:p>
    <w:p w14:paraId="370542A2" w14:textId="77777777" w:rsidR="00487B62" w:rsidRDefault="00487B62">
      <w:pPr>
        <w:pStyle w:val="berschrift4"/>
        <w:tabs>
          <w:tab w:val="center" w:pos="1440"/>
        </w:tabs>
        <w:ind w:left="-3" w:firstLine="0"/>
      </w:pPr>
    </w:p>
    <w:p w14:paraId="280E5610" w14:textId="77777777" w:rsidR="009D512D" w:rsidRDefault="00AC251D">
      <w:pPr>
        <w:pStyle w:val="berschrift4"/>
        <w:tabs>
          <w:tab w:val="center" w:pos="1440"/>
        </w:tabs>
        <w:ind w:left="-3" w:firstLine="0"/>
      </w:pPr>
      <w:r>
        <w:t xml:space="preserve">4.3.3.1 </w:t>
      </w:r>
      <w:r>
        <w:tab/>
        <w:t xml:space="preserve">Association </w:t>
      </w:r>
    </w:p>
    <w:p w14:paraId="490877BC" w14:textId="77777777" w:rsidR="009D512D" w:rsidRDefault="00AC251D">
      <w:pPr>
        <w:ind w:left="12" w:right="513"/>
      </w:pPr>
      <w:r>
        <w:t xml:space="preserve">An association is used to describe a relationship between two feature types that defines relationships between their instances. </w:t>
      </w:r>
    </w:p>
    <w:p w14:paraId="64E6428F" w14:textId="77777777" w:rsidR="009D512D" w:rsidRDefault="00AC251D">
      <w:pPr>
        <w:ind w:left="12" w:right="513"/>
      </w:pPr>
      <w:r>
        <w:t xml:space="preserve">Example: A </w:t>
      </w:r>
      <w:r>
        <w:rPr>
          <w:b/>
        </w:rPr>
        <w:t>S102_IG_Collection</w:t>
      </w:r>
      <w:r>
        <w:t xml:space="preserve"> may contain a (0 or 1) </w:t>
      </w:r>
      <w:r>
        <w:rPr>
          <w:b/>
        </w:rPr>
        <w:t>S102_TilingScheme</w:t>
      </w:r>
      <w:r>
        <w:t xml:space="preserve">. </w:t>
      </w:r>
    </w:p>
    <w:p w14:paraId="17CCD653" w14:textId="65BD4EEF" w:rsidR="00556F94" w:rsidRDefault="00AC251D">
      <w:pPr>
        <w:spacing w:after="117" w:line="259" w:lineRule="auto"/>
        <w:ind w:left="12" w:right="0" w:firstLine="0"/>
        <w:jc w:val="left"/>
      </w:pPr>
      <w:r>
        <w:t xml:space="preserve"> </w:t>
      </w:r>
    </w:p>
    <w:p w14:paraId="69116BFA" w14:textId="77777777" w:rsidR="00556F94" w:rsidRDefault="00556F94">
      <w:pPr>
        <w:spacing w:after="117" w:line="259" w:lineRule="auto"/>
        <w:ind w:left="12" w:right="0" w:firstLine="0"/>
        <w:jc w:val="left"/>
      </w:pPr>
    </w:p>
    <w:p w14:paraId="040B6448" w14:textId="36FD5F68" w:rsidR="009D512D" w:rsidRDefault="00556F94">
      <w:pPr>
        <w:spacing w:after="28" w:line="259" w:lineRule="auto"/>
        <w:ind w:left="0" w:right="1009" w:firstLine="0"/>
        <w:jc w:val="right"/>
      </w:pPr>
      <w:r>
        <w:rPr>
          <w:noProof/>
          <w:lang w:val="de-DE" w:eastAsia="de-DE"/>
        </w:rPr>
        <w:drawing>
          <wp:inline distT="0" distB="0" distL="0" distR="0" wp14:anchorId="3141DEB1" wp14:editId="29F18D59">
            <wp:extent cx="5037827" cy="702389"/>
            <wp:effectExtent l="19050" t="19050" r="1079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6 S102 Feature Association.jpg"/>
                    <pic:cNvPicPr/>
                  </pic:nvPicPr>
                  <pic:blipFill>
                    <a:blip r:embed="rId42">
                      <a:extLst>
                        <a:ext uri="{28A0092B-C50C-407E-A947-70E740481C1C}">
                          <a14:useLocalDpi xmlns:a14="http://schemas.microsoft.com/office/drawing/2010/main" val="0"/>
                        </a:ext>
                      </a:extLst>
                    </a:blip>
                    <a:stretch>
                      <a:fillRect/>
                    </a:stretch>
                  </pic:blipFill>
                  <pic:spPr>
                    <a:xfrm>
                      <a:off x="0" y="0"/>
                      <a:ext cx="5088850" cy="709503"/>
                    </a:xfrm>
                    <a:prstGeom prst="rect">
                      <a:avLst/>
                    </a:prstGeom>
                    <a:ln>
                      <a:solidFill>
                        <a:schemeClr val="tx1"/>
                      </a:solidFill>
                    </a:ln>
                  </pic:spPr>
                </pic:pic>
              </a:graphicData>
            </a:graphic>
          </wp:inline>
        </w:drawing>
      </w:r>
      <w:r w:rsidR="00AC251D">
        <w:rPr>
          <w:sz w:val="22"/>
        </w:rPr>
        <w:t xml:space="preserve"> </w:t>
      </w:r>
    </w:p>
    <w:p w14:paraId="4412CD23" w14:textId="0E2D017E" w:rsidR="009D512D" w:rsidRDefault="00AC251D" w:rsidP="001D591A">
      <w:pPr>
        <w:jc w:val="center"/>
      </w:pPr>
      <w:r>
        <w:t>Figure 4.6: Feature Association</w:t>
      </w:r>
    </w:p>
    <w:p w14:paraId="20548D49" w14:textId="77777777" w:rsidR="009D512D" w:rsidRDefault="00AC251D">
      <w:pPr>
        <w:spacing w:after="120" w:line="259" w:lineRule="auto"/>
        <w:ind w:left="12" w:right="0" w:firstLine="0"/>
        <w:jc w:val="left"/>
      </w:pPr>
      <w:r>
        <w:t xml:space="preserve"> </w:t>
      </w:r>
    </w:p>
    <w:p w14:paraId="6D9727D0" w14:textId="49A18DFC" w:rsidR="009D512D" w:rsidRDefault="009D512D">
      <w:pPr>
        <w:spacing w:after="120" w:line="259" w:lineRule="auto"/>
        <w:ind w:left="12" w:right="0" w:firstLine="0"/>
        <w:jc w:val="left"/>
      </w:pPr>
    </w:p>
    <w:p w14:paraId="5ADF51AB" w14:textId="7D68ADDA" w:rsidR="009D512D" w:rsidRDefault="00AC251D">
      <w:pPr>
        <w:pStyle w:val="berschrift3"/>
        <w:ind w:left="7"/>
      </w:pPr>
      <w:bookmarkStart w:id="22" w:name="_Toc3544616"/>
      <w:r>
        <w:t>4.3.</w:t>
      </w:r>
      <w:r w:rsidR="00275761">
        <w:t>4</w:t>
      </w:r>
      <w:r>
        <w:t xml:space="preserve"> Attributes</w:t>
      </w:r>
      <w:bookmarkEnd w:id="22"/>
      <w:r>
        <w:t xml:space="preserve"> </w:t>
      </w:r>
    </w:p>
    <w:p w14:paraId="57C92012" w14:textId="2B45C629" w:rsidR="009D512D" w:rsidRDefault="00AC251D">
      <w:pPr>
        <w:tabs>
          <w:tab w:val="center" w:pos="1701"/>
        </w:tabs>
        <w:spacing w:line="252" w:lineRule="auto"/>
        <w:ind w:left="-3" w:right="0" w:firstLine="0"/>
        <w:jc w:val="left"/>
        <w:rPr>
          <w:b/>
        </w:rPr>
      </w:pPr>
      <w:r>
        <w:rPr>
          <w:b/>
        </w:rPr>
        <w:t>4.3.</w:t>
      </w:r>
      <w:r w:rsidR="00275761">
        <w:rPr>
          <w:b/>
        </w:rPr>
        <w:t>4</w:t>
      </w:r>
      <w:r>
        <w:rPr>
          <w:b/>
        </w:rPr>
        <w:t xml:space="preserve">.1 </w:t>
      </w:r>
      <w:r>
        <w:rPr>
          <w:b/>
        </w:rPr>
        <w:tab/>
        <w:t xml:space="preserve">Simple Attributes </w:t>
      </w:r>
    </w:p>
    <w:p w14:paraId="3AA7C252" w14:textId="77777777" w:rsidR="001D591A" w:rsidRDefault="001D591A">
      <w:pPr>
        <w:tabs>
          <w:tab w:val="center" w:pos="1701"/>
        </w:tabs>
        <w:spacing w:line="252" w:lineRule="auto"/>
        <w:ind w:left="-3" w:right="0" w:firstLine="0"/>
        <w:jc w:val="left"/>
      </w:pPr>
    </w:p>
    <w:p w14:paraId="59E02988" w14:textId="4B78BC5D" w:rsidR="009D512D" w:rsidRDefault="00AC251D" w:rsidP="001D591A">
      <w:pPr>
        <w:jc w:val="center"/>
      </w:pPr>
      <w:r>
        <w:t>Table 4.2 – S-102 Simple Attributes</w:t>
      </w:r>
    </w:p>
    <w:tbl>
      <w:tblPr>
        <w:tblStyle w:val="TableGrid"/>
        <w:tblW w:w="9316" w:type="dxa"/>
        <w:tblInd w:w="588" w:type="dxa"/>
        <w:tblCellMar>
          <w:top w:w="67" w:type="dxa"/>
          <w:left w:w="108" w:type="dxa"/>
          <w:right w:w="115" w:type="dxa"/>
        </w:tblCellMar>
        <w:tblLook w:val="04A0" w:firstRow="1" w:lastRow="0" w:firstColumn="1" w:lastColumn="0" w:noHBand="0" w:noVBand="1"/>
      </w:tblPr>
      <w:tblGrid>
        <w:gridCol w:w="2206"/>
        <w:gridCol w:w="7110"/>
      </w:tblGrid>
      <w:tr w:rsidR="009D512D" w14:paraId="5CD8F9CA" w14:textId="77777777">
        <w:trPr>
          <w:trHeight w:val="338"/>
        </w:trPr>
        <w:tc>
          <w:tcPr>
            <w:tcW w:w="2206" w:type="dxa"/>
            <w:tcBorders>
              <w:top w:val="single" w:sz="4" w:space="0" w:color="000000"/>
              <w:left w:val="single" w:sz="4" w:space="0" w:color="000000"/>
              <w:bottom w:val="single" w:sz="4" w:space="0" w:color="000000"/>
              <w:right w:val="single" w:sz="4" w:space="0" w:color="000000"/>
            </w:tcBorders>
          </w:tcPr>
          <w:p w14:paraId="07A61BD4" w14:textId="77777777" w:rsidR="009D512D" w:rsidRDefault="00AC251D">
            <w:pPr>
              <w:spacing w:after="0" w:line="259" w:lineRule="auto"/>
              <w:ind w:left="0" w:right="0" w:firstLine="0"/>
              <w:jc w:val="left"/>
            </w:pPr>
            <w:r>
              <w:rPr>
                <w:b/>
                <w:sz w:val="18"/>
              </w:rPr>
              <w:t xml:space="preserve">Type </w:t>
            </w:r>
          </w:p>
        </w:tc>
        <w:tc>
          <w:tcPr>
            <w:tcW w:w="7110" w:type="dxa"/>
            <w:tcBorders>
              <w:top w:val="single" w:sz="4" w:space="0" w:color="000000"/>
              <w:left w:val="single" w:sz="4" w:space="0" w:color="000000"/>
              <w:bottom w:val="single" w:sz="4" w:space="0" w:color="000000"/>
              <w:right w:val="single" w:sz="4" w:space="0" w:color="000000"/>
            </w:tcBorders>
          </w:tcPr>
          <w:p w14:paraId="0A864A31" w14:textId="77777777" w:rsidR="009D512D" w:rsidRDefault="00AC251D">
            <w:pPr>
              <w:spacing w:after="0" w:line="259" w:lineRule="auto"/>
              <w:ind w:left="0" w:right="0" w:firstLine="0"/>
              <w:jc w:val="left"/>
            </w:pPr>
            <w:r>
              <w:rPr>
                <w:b/>
                <w:sz w:val="18"/>
              </w:rPr>
              <w:t xml:space="preserve">Definition </w:t>
            </w:r>
          </w:p>
        </w:tc>
      </w:tr>
      <w:tr w:rsidR="009D512D" w14:paraId="2C16A7DA" w14:textId="77777777">
        <w:trPr>
          <w:trHeight w:val="336"/>
        </w:trPr>
        <w:tc>
          <w:tcPr>
            <w:tcW w:w="2206" w:type="dxa"/>
            <w:tcBorders>
              <w:top w:val="single" w:sz="4" w:space="0" w:color="000000"/>
              <w:left w:val="single" w:sz="4" w:space="0" w:color="000000"/>
              <w:bottom w:val="single" w:sz="4" w:space="0" w:color="000000"/>
              <w:right w:val="single" w:sz="4" w:space="0" w:color="000000"/>
            </w:tcBorders>
          </w:tcPr>
          <w:p w14:paraId="0AF398DF" w14:textId="77777777" w:rsidR="009D512D" w:rsidRDefault="00AC251D">
            <w:pPr>
              <w:spacing w:after="0" w:line="259" w:lineRule="auto"/>
              <w:ind w:left="0" w:right="0" w:firstLine="0"/>
              <w:jc w:val="left"/>
            </w:pPr>
            <w:r>
              <w:rPr>
                <w:sz w:val="18"/>
              </w:rPr>
              <w:t xml:space="preserve">Enumeration </w:t>
            </w:r>
          </w:p>
        </w:tc>
        <w:tc>
          <w:tcPr>
            <w:tcW w:w="7110" w:type="dxa"/>
            <w:tcBorders>
              <w:top w:val="single" w:sz="4" w:space="0" w:color="000000"/>
              <w:left w:val="single" w:sz="4" w:space="0" w:color="000000"/>
              <w:bottom w:val="single" w:sz="4" w:space="0" w:color="000000"/>
              <w:right w:val="single" w:sz="4" w:space="0" w:color="000000"/>
            </w:tcBorders>
          </w:tcPr>
          <w:p w14:paraId="3E3C585C" w14:textId="77777777" w:rsidR="009D512D" w:rsidRDefault="00AC251D">
            <w:pPr>
              <w:spacing w:after="0" w:line="259" w:lineRule="auto"/>
              <w:ind w:left="0" w:right="0" w:firstLine="0"/>
              <w:jc w:val="left"/>
            </w:pPr>
            <w:r>
              <w:rPr>
                <w:sz w:val="18"/>
              </w:rPr>
              <w:t xml:space="preserve">A fixed list of valid identifiers of named literal values </w:t>
            </w:r>
          </w:p>
        </w:tc>
      </w:tr>
      <w:tr w:rsidR="009D512D" w14:paraId="22383E0D" w14:textId="77777777">
        <w:trPr>
          <w:trHeight w:val="751"/>
        </w:trPr>
        <w:tc>
          <w:tcPr>
            <w:tcW w:w="2206" w:type="dxa"/>
            <w:tcBorders>
              <w:top w:val="single" w:sz="4" w:space="0" w:color="000000"/>
              <w:left w:val="single" w:sz="4" w:space="0" w:color="000000"/>
              <w:bottom w:val="single" w:sz="4" w:space="0" w:color="000000"/>
              <w:right w:val="single" w:sz="4" w:space="0" w:color="000000"/>
            </w:tcBorders>
          </w:tcPr>
          <w:p w14:paraId="7C321548" w14:textId="77777777" w:rsidR="009D512D" w:rsidRDefault="00AC251D">
            <w:pPr>
              <w:spacing w:after="0" w:line="259" w:lineRule="auto"/>
              <w:ind w:left="0" w:right="0" w:firstLine="0"/>
              <w:jc w:val="left"/>
            </w:pPr>
            <w:r>
              <w:rPr>
                <w:sz w:val="18"/>
              </w:rPr>
              <w:t xml:space="preserve">Boolean </w:t>
            </w:r>
          </w:p>
        </w:tc>
        <w:tc>
          <w:tcPr>
            <w:tcW w:w="7110" w:type="dxa"/>
            <w:tcBorders>
              <w:top w:val="single" w:sz="4" w:space="0" w:color="000000"/>
              <w:left w:val="single" w:sz="4" w:space="0" w:color="000000"/>
              <w:bottom w:val="single" w:sz="4" w:space="0" w:color="000000"/>
              <w:right w:val="single" w:sz="4" w:space="0" w:color="000000"/>
            </w:tcBorders>
          </w:tcPr>
          <w:p w14:paraId="2867691D" w14:textId="77777777" w:rsidR="009D512D" w:rsidRDefault="00AC251D">
            <w:pPr>
              <w:spacing w:after="0" w:line="259" w:lineRule="auto"/>
              <w:ind w:left="0" w:right="285" w:firstLine="0"/>
              <w:jc w:val="left"/>
            </w:pPr>
            <w:r>
              <w:rPr>
                <w:sz w:val="18"/>
              </w:rPr>
              <w:t xml:space="preserve">A value representing binary logic.  The value can be either </w:t>
            </w:r>
            <w:r>
              <w:rPr>
                <w:i/>
                <w:sz w:val="18"/>
              </w:rPr>
              <w:t>True</w:t>
            </w:r>
            <w:r>
              <w:rPr>
                <w:sz w:val="18"/>
              </w:rPr>
              <w:t xml:space="preserve"> or </w:t>
            </w:r>
            <w:r>
              <w:rPr>
                <w:i/>
                <w:sz w:val="18"/>
              </w:rPr>
              <w:t>False</w:t>
            </w:r>
            <w:r>
              <w:rPr>
                <w:sz w:val="18"/>
              </w:rPr>
              <w:t xml:space="preserve">.  The default state for Boolean type attributes (i.e. where the attribute is not populated for the feature) is </w:t>
            </w:r>
            <w:r>
              <w:rPr>
                <w:i/>
                <w:sz w:val="18"/>
              </w:rPr>
              <w:t>False</w:t>
            </w:r>
            <w:r>
              <w:rPr>
                <w:sz w:val="18"/>
              </w:rPr>
              <w:t xml:space="preserve"> </w:t>
            </w:r>
          </w:p>
        </w:tc>
      </w:tr>
      <w:tr w:rsidR="009D512D" w14:paraId="2EE80BF1" w14:textId="77777777">
        <w:trPr>
          <w:trHeight w:val="338"/>
        </w:trPr>
        <w:tc>
          <w:tcPr>
            <w:tcW w:w="2206" w:type="dxa"/>
            <w:tcBorders>
              <w:top w:val="single" w:sz="4" w:space="0" w:color="000000"/>
              <w:left w:val="single" w:sz="4" w:space="0" w:color="000000"/>
              <w:bottom w:val="single" w:sz="4" w:space="0" w:color="000000"/>
              <w:right w:val="single" w:sz="4" w:space="0" w:color="000000"/>
            </w:tcBorders>
          </w:tcPr>
          <w:p w14:paraId="62B13B42" w14:textId="77777777" w:rsidR="009D512D" w:rsidRDefault="00AC251D">
            <w:pPr>
              <w:spacing w:after="0" w:line="259" w:lineRule="auto"/>
              <w:ind w:left="0" w:right="0" w:firstLine="0"/>
              <w:jc w:val="left"/>
            </w:pPr>
            <w:r>
              <w:rPr>
                <w:sz w:val="18"/>
              </w:rPr>
              <w:t xml:space="preserve">Real </w:t>
            </w:r>
          </w:p>
        </w:tc>
        <w:tc>
          <w:tcPr>
            <w:tcW w:w="7110" w:type="dxa"/>
            <w:tcBorders>
              <w:top w:val="single" w:sz="4" w:space="0" w:color="000000"/>
              <w:left w:val="single" w:sz="4" w:space="0" w:color="000000"/>
              <w:bottom w:val="single" w:sz="4" w:space="0" w:color="000000"/>
              <w:right w:val="single" w:sz="4" w:space="0" w:color="000000"/>
            </w:tcBorders>
          </w:tcPr>
          <w:p w14:paraId="443B3834" w14:textId="77777777" w:rsidR="009D512D" w:rsidRDefault="00AC251D">
            <w:pPr>
              <w:spacing w:after="0" w:line="259" w:lineRule="auto"/>
              <w:ind w:left="0" w:right="0" w:firstLine="0"/>
              <w:jc w:val="left"/>
            </w:pPr>
            <w:r>
              <w:rPr>
                <w:sz w:val="18"/>
              </w:rPr>
              <w:t xml:space="preserve">A signed Real (floating point) number consisting of a mantissa and an exponent </w:t>
            </w:r>
          </w:p>
        </w:tc>
      </w:tr>
      <w:tr w:rsidR="009D512D" w14:paraId="2DCBDC6A" w14:textId="77777777">
        <w:trPr>
          <w:trHeight w:val="542"/>
        </w:trPr>
        <w:tc>
          <w:tcPr>
            <w:tcW w:w="2206" w:type="dxa"/>
            <w:tcBorders>
              <w:top w:val="single" w:sz="4" w:space="0" w:color="000000"/>
              <w:left w:val="single" w:sz="4" w:space="0" w:color="000000"/>
              <w:bottom w:val="single" w:sz="4" w:space="0" w:color="000000"/>
              <w:right w:val="single" w:sz="4" w:space="0" w:color="000000"/>
            </w:tcBorders>
          </w:tcPr>
          <w:p w14:paraId="171EE95B" w14:textId="77777777" w:rsidR="009D512D" w:rsidRDefault="00AC251D">
            <w:pPr>
              <w:spacing w:after="0" w:line="259" w:lineRule="auto"/>
              <w:ind w:left="0" w:right="0" w:firstLine="0"/>
              <w:jc w:val="left"/>
            </w:pPr>
            <w:r>
              <w:rPr>
                <w:sz w:val="18"/>
              </w:rPr>
              <w:t xml:space="preserve">Integer </w:t>
            </w:r>
          </w:p>
        </w:tc>
        <w:tc>
          <w:tcPr>
            <w:tcW w:w="7110" w:type="dxa"/>
            <w:tcBorders>
              <w:top w:val="single" w:sz="4" w:space="0" w:color="000000"/>
              <w:left w:val="single" w:sz="4" w:space="0" w:color="000000"/>
              <w:bottom w:val="single" w:sz="4" w:space="0" w:color="000000"/>
              <w:right w:val="single" w:sz="4" w:space="0" w:color="000000"/>
            </w:tcBorders>
          </w:tcPr>
          <w:p w14:paraId="17EB0281" w14:textId="77777777" w:rsidR="009D512D" w:rsidRDefault="00AC251D">
            <w:pPr>
              <w:spacing w:after="0" w:line="259" w:lineRule="auto"/>
              <w:ind w:left="0" w:right="0" w:firstLine="0"/>
              <w:jc w:val="left"/>
            </w:pPr>
            <w:r>
              <w:rPr>
                <w:sz w:val="18"/>
              </w:rPr>
              <w:t xml:space="preserve">A signed integer number.  The representation of an integer is encapsulation and usage dependent </w:t>
            </w:r>
          </w:p>
        </w:tc>
      </w:tr>
      <w:tr w:rsidR="009D512D" w14:paraId="286E05DD" w14:textId="77777777">
        <w:trPr>
          <w:trHeight w:val="545"/>
        </w:trPr>
        <w:tc>
          <w:tcPr>
            <w:tcW w:w="2206" w:type="dxa"/>
            <w:tcBorders>
              <w:top w:val="single" w:sz="4" w:space="0" w:color="000000"/>
              <w:left w:val="single" w:sz="4" w:space="0" w:color="000000"/>
              <w:bottom w:val="single" w:sz="4" w:space="0" w:color="000000"/>
              <w:right w:val="single" w:sz="4" w:space="0" w:color="000000"/>
            </w:tcBorders>
          </w:tcPr>
          <w:p w14:paraId="00D3A847" w14:textId="77777777" w:rsidR="009D512D" w:rsidRDefault="00AC251D">
            <w:pPr>
              <w:spacing w:after="0" w:line="259" w:lineRule="auto"/>
              <w:ind w:left="0" w:right="0" w:firstLine="0"/>
              <w:jc w:val="left"/>
            </w:pPr>
            <w:r>
              <w:rPr>
                <w:sz w:val="18"/>
              </w:rPr>
              <w:t xml:space="preserve">CharacterString </w:t>
            </w:r>
          </w:p>
        </w:tc>
        <w:tc>
          <w:tcPr>
            <w:tcW w:w="7110" w:type="dxa"/>
            <w:tcBorders>
              <w:top w:val="single" w:sz="4" w:space="0" w:color="000000"/>
              <w:left w:val="single" w:sz="4" w:space="0" w:color="000000"/>
              <w:bottom w:val="single" w:sz="4" w:space="0" w:color="000000"/>
              <w:right w:val="single" w:sz="4" w:space="0" w:color="000000"/>
            </w:tcBorders>
          </w:tcPr>
          <w:p w14:paraId="52EB5022" w14:textId="77777777" w:rsidR="009D512D" w:rsidRDefault="00AC251D">
            <w:pPr>
              <w:spacing w:after="0" w:line="259" w:lineRule="auto"/>
              <w:ind w:left="0" w:right="205" w:firstLine="0"/>
              <w:jc w:val="left"/>
            </w:pPr>
            <w:r>
              <w:rPr>
                <w:sz w:val="18"/>
              </w:rPr>
              <w:t xml:space="preserve">An arbitrary-length sequence of characters including accents and special characters from a repertoire of one of the adopted character sets </w:t>
            </w:r>
          </w:p>
        </w:tc>
      </w:tr>
      <w:tr w:rsidR="009D512D" w14:paraId="54D189B4" w14:textId="77777777">
        <w:trPr>
          <w:trHeight w:val="812"/>
        </w:trPr>
        <w:tc>
          <w:tcPr>
            <w:tcW w:w="2206" w:type="dxa"/>
            <w:tcBorders>
              <w:top w:val="single" w:sz="4" w:space="0" w:color="000000"/>
              <w:left w:val="single" w:sz="4" w:space="0" w:color="000000"/>
              <w:bottom w:val="single" w:sz="4" w:space="0" w:color="000000"/>
              <w:right w:val="single" w:sz="4" w:space="0" w:color="000000"/>
            </w:tcBorders>
          </w:tcPr>
          <w:p w14:paraId="1FE3C89A" w14:textId="77777777" w:rsidR="009D512D" w:rsidRDefault="00AC251D">
            <w:pPr>
              <w:spacing w:after="0" w:line="259" w:lineRule="auto"/>
              <w:ind w:left="0" w:right="0" w:firstLine="0"/>
              <w:jc w:val="left"/>
            </w:pPr>
            <w:r>
              <w:rPr>
                <w:sz w:val="18"/>
              </w:rPr>
              <w:t xml:space="preserve">Date and Time </w:t>
            </w:r>
          </w:p>
        </w:tc>
        <w:tc>
          <w:tcPr>
            <w:tcW w:w="7110" w:type="dxa"/>
            <w:tcBorders>
              <w:top w:val="single" w:sz="4" w:space="0" w:color="000000"/>
              <w:left w:val="single" w:sz="4" w:space="0" w:color="000000"/>
              <w:bottom w:val="single" w:sz="4" w:space="0" w:color="000000"/>
              <w:right w:val="single" w:sz="4" w:space="0" w:color="000000"/>
            </w:tcBorders>
          </w:tcPr>
          <w:p w14:paraId="00938335" w14:textId="77777777" w:rsidR="009D512D" w:rsidRDefault="00AC251D">
            <w:pPr>
              <w:spacing w:after="0" w:line="259" w:lineRule="auto"/>
              <w:ind w:left="0" w:right="0" w:firstLine="0"/>
              <w:jc w:val="left"/>
            </w:pPr>
            <w:r>
              <w:rPr>
                <w:sz w:val="18"/>
              </w:rPr>
              <w:t xml:space="preserve">A DateTime is a combination of a date and a time type. Character encoding of a </w:t>
            </w:r>
          </w:p>
          <w:p w14:paraId="361D31C4" w14:textId="77777777" w:rsidR="009D512D" w:rsidRDefault="00AC251D">
            <w:pPr>
              <w:spacing w:after="45" w:line="259" w:lineRule="auto"/>
              <w:ind w:left="0" w:right="0" w:firstLine="0"/>
              <w:jc w:val="left"/>
            </w:pPr>
            <w:r>
              <w:rPr>
                <w:sz w:val="18"/>
              </w:rPr>
              <w:t xml:space="preserve">DateTime must follow ISO 8601:2004 </w:t>
            </w:r>
          </w:p>
          <w:p w14:paraId="190AF7CF" w14:textId="77777777" w:rsidR="009D512D" w:rsidRDefault="00AC251D">
            <w:pPr>
              <w:spacing w:after="0" w:line="259" w:lineRule="auto"/>
              <w:ind w:left="0" w:right="0" w:firstLine="0"/>
              <w:jc w:val="left"/>
            </w:pPr>
            <w:r>
              <w:rPr>
                <w:sz w:val="18"/>
              </w:rPr>
              <w:t xml:space="preserve">EXAMPLE  19850412T101530 </w:t>
            </w:r>
          </w:p>
        </w:tc>
      </w:tr>
    </w:tbl>
    <w:p w14:paraId="4F69F7EF" w14:textId="5540E653" w:rsidR="00487B62" w:rsidRDefault="00AC251D" w:rsidP="00487B62">
      <w:pPr>
        <w:spacing w:after="101" w:line="259" w:lineRule="auto"/>
        <w:ind w:left="12" w:right="0" w:firstLine="0"/>
        <w:jc w:val="left"/>
      </w:pPr>
      <w:r>
        <w:t xml:space="preserve"> </w:t>
      </w:r>
    </w:p>
    <w:p w14:paraId="2F597B3E" w14:textId="1335F20C" w:rsidR="00487B62" w:rsidRDefault="00487B62" w:rsidP="00487B62">
      <w:pPr>
        <w:ind w:left="12" w:right="513"/>
      </w:pPr>
      <w:r>
        <w:t xml:space="preserve">In S-102, </w:t>
      </w:r>
      <w:r w:rsidRPr="00487B62">
        <w:rPr>
          <w:i/>
        </w:rPr>
        <w:t>depth</w:t>
      </w:r>
      <w:r>
        <w:t xml:space="preserve"> and </w:t>
      </w:r>
      <w:r w:rsidRPr="00487B62">
        <w:rPr>
          <w:i/>
        </w:rPr>
        <w:t>uncertainty</w:t>
      </w:r>
      <w:r>
        <w:t xml:space="preserve"> have been registered as simple attributes, type &lt;real&gt;. </w:t>
      </w:r>
    </w:p>
    <w:p w14:paraId="1000F96C" w14:textId="77777777" w:rsidR="00487B62" w:rsidRDefault="00487B62">
      <w:pPr>
        <w:spacing w:after="101" w:line="259" w:lineRule="auto"/>
        <w:ind w:left="12" w:right="0" w:firstLine="0"/>
        <w:jc w:val="left"/>
      </w:pPr>
    </w:p>
    <w:p w14:paraId="649FB48F" w14:textId="2B16C5A0" w:rsidR="009D512D" w:rsidRDefault="00AC251D">
      <w:pPr>
        <w:tabs>
          <w:tab w:val="center" w:pos="1795"/>
        </w:tabs>
        <w:spacing w:line="252" w:lineRule="auto"/>
        <w:ind w:left="-3" w:right="0" w:firstLine="0"/>
        <w:jc w:val="left"/>
      </w:pPr>
      <w:r>
        <w:rPr>
          <w:b/>
        </w:rPr>
        <w:t>4.3.</w:t>
      </w:r>
      <w:r w:rsidR="00275761">
        <w:rPr>
          <w:b/>
        </w:rPr>
        <w:t>4</w:t>
      </w:r>
      <w:r>
        <w:rPr>
          <w:b/>
        </w:rPr>
        <w:t xml:space="preserve">.2 </w:t>
      </w:r>
      <w:r>
        <w:rPr>
          <w:b/>
        </w:rPr>
        <w:tab/>
        <w:t xml:space="preserve">Complex Attributes </w:t>
      </w:r>
    </w:p>
    <w:p w14:paraId="5DDEC197" w14:textId="77777777" w:rsidR="009D512D" w:rsidRDefault="00AC251D">
      <w:pPr>
        <w:ind w:left="12" w:right="513"/>
      </w:pPr>
      <w:r>
        <w:t xml:space="preserve">In S-102 there are currently no complex attributes defined. </w:t>
      </w:r>
    </w:p>
    <w:p w14:paraId="45B5B06C" w14:textId="77777777" w:rsidR="009D512D" w:rsidRDefault="00AC251D">
      <w:pPr>
        <w:spacing w:after="120" w:line="259" w:lineRule="auto"/>
        <w:ind w:left="12" w:right="0" w:firstLine="0"/>
        <w:jc w:val="left"/>
      </w:pPr>
      <w:r>
        <w:t xml:space="preserve"> </w:t>
      </w:r>
    </w:p>
    <w:p w14:paraId="663DEEA8" w14:textId="77777777" w:rsidR="009D512D" w:rsidRDefault="00AC251D">
      <w:pPr>
        <w:pStyle w:val="berschrift2"/>
        <w:spacing w:after="179"/>
        <w:ind w:left="7"/>
      </w:pPr>
      <w:bookmarkStart w:id="23" w:name="_Toc3544617"/>
      <w:r>
        <w:t>4.4 Dataset Types</w:t>
      </w:r>
      <w:bookmarkEnd w:id="23"/>
      <w:r>
        <w:t xml:space="preserve"> </w:t>
      </w:r>
    </w:p>
    <w:p w14:paraId="70F9918C" w14:textId="77777777" w:rsidR="009D512D" w:rsidRDefault="00AC251D">
      <w:pPr>
        <w:pStyle w:val="berschrift3"/>
        <w:ind w:left="7"/>
      </w:pPr>
      <w:bookmarkStart w:id="24" w:name="_Toc3544618"/>
      <w:r>
        <w:t>4.4.1 Introduction</w:t>
      </w:r>
      <w:bookmarkEnd w:id="24"/>
      <w:r>
        <w:t xml:space="preserve"> </w:t>
      </w:r>
    </w:p>
    <w:p w14:paraId="3151A4FE" w14:textId="77777777" w:rsidR="009D512D" w:rsidRDefault="00AC251D">
      <w:pPr>
        <w:ind w:left="12" w:right="513"/>
      </w:pPr>
      <w:r>
        <w:t xml:space="preserve">Bathymetric Surface datasets are represented as a discrete array of points contained in a regular grid. The general structure for a regular grid is defined in IHO S-100 Part 8.  </w:t>
      </w:r>
    </w:p>
    <w:p w14:paraId="243364F0" w14:textId="77777777" w:rsidR="009D512D" w:rsidRDefault="00AC251D">
      <w:pPr>
        <w:spacing w:after="120" w:line="259" w:lineRule="auto"/>
        <w:ind w:left="12" w:right="0" w:firstLine="0"/>
        <w:jc w:val="left"/>
      </w:pPr>
      <w:r>
        <w:t xml:space="preserve"> </w:t>
      </w:r>
    </w:p>
    <w:p w14:paraId="62B41BA9" w14:textId="77777777" w:rsidR="009D512D" w:rsidRPr="00845D6D" w:rsidRDefault="00AC251D">
      <w:pPr>
        <w:pStyle w:val="berschrift3"/>
        <w:ind w:left="7"/>
      </w:pPr>
      <w:bookmarkStart w:id="25" w:name="_Toc3544619"/>
      <w:r w:rsidRPr="00845D6D">
        <w:t>4.4.2 Regular Grid</w:t>
      </w:r>
      <w:bookmarkEnd w:id="25"/>
      <w:r w:rsidRPr="00845D6D">
        <w:t xml:space="preserve">  </w:t>
      </w:r>
    </w:p>
    <w:p w14:paraId="3295FF62" w14:textId="77777777" w:rsidR="009D512D" w:rsidRPr="00AC6CF5" w:rsidRDefault="00AC251D">
      <w:pPr>
        <w:pStyle w:val="berschrift4"/>
        <w:tabs>
          <w:tab w:val="center" w:pos="1681"/>
        </w:tabs>
        <w:ind w:left="-3" w:firstLine="0"/>
      </w:pPr>
      <w:r w:rsidRPr="00AC6CF5">
        <w:t xml:space="preserve">4.4.2.1 </w:t>
      </w:r>
      <w:r w:rsidRPr="00AC6CF5">
        <w:tab/>
        <w:t xml:space="preserve">S-102 Coverages </w:t>
      </w:r>
    </w:p>
    <w:p w14:paraId="3F73160A" w14:textId="2644269D" w:rsidR="009D512D" w:rsidRDefault="00AC251D">
      <w:pPr>
        <w:ind w:left="12" w:right="513"/>
      </w:pPr>
      <w:r w:rsidRPr="00AC6CF5">
        <w:t>The major components</w:t>
      </w:r>
      <w:r w:rsidR="00C71D32">
        <w:t xml:space="preserve"> </w:t>
      </w:r>
      <w:r w:rsidRPr="00AC6CF5">
        <w:t xml:space="preserve">of the Bathymetric Surface product are the </w:t>
      </w:r>
      <w:r w:rsidR="00075455" w:rsidRPr="00AE532D">
        <w:rPr>
          <w:b/>
        </w:rPr>
        <w:t>BathymetryCoverage</w:t>
      </w:r>
      <w:r w:rsidR="000F5D47">
        <w:t xml:space="preserve"> and the </w:t>
      </w:r>
      <w:r w:rsidR="00075455" w:rsidRPr="00640076">
        <w:rPr>
          <w:b/>
        </w:rPr>
        <w:t>TrackingListCoverage</w:t>
      </w:r>
      <w:r w:rsidRPr="00AC6CF5">
        <w:t xml:space="preserve">.  </w:t>
      </w:r>
      <w:r w:rsidR="00C71D32">
        <w:t xml:space="preserve">The </w:t>
      </w:r>
      <w:r w:rsidR="00075455" w:rsidRPr="00AE532D">
        <w:rPr>
          <w:b/>
        </w:rPr>
        <w:t>BathymetryCoverage</w:t>
      </w:r>
      <w:r w:rsidR="00C71D32">
        <w:t xml:space="preserve"> </w:t>
      </w:r>
      <w:r w:rsidR="00E638CC">
        <w:t>contains depth</w:t>
      </w:r>
      <w:r w:rsidR="00B1322F">
        <w:t xml:space="preserve"> and uncertainty</w:t>
      </w:r>
      <w:r w:rsidRPr="00AC6CF5">
        <w:t xml:space="preserve">. The general structure of each is defined in IHO S-100 Part 8 as a georectified grid.  </w:t>
      </w:r>
      <w:r w:rsidR="00B1322F">
        <w:t>Spatial m</w:t>
      </w:r>
      <w:r w:rsidRPr="00AC6CF5">
        <w:t>etadata</w:t>
      </w:r>
      <w:r w:rsidR="00B1322F">
        <w:t xml:space="preserve"> </w:t>
      </w:r>
      <w:r w:rsidRPr="00AC6CF5">
        <w:t xml:space="preserve">parameters are </w:t>
      </w:r>
      <w:r w:rsidR="00B1322F">
        <w:t xml:space="preserve">defined </w:t>
      </w:r>
      <w:r w:rsidRPr="00AC6CF5">
        <w:t xml:space="preserve">in </w:t>
      </w:r>
      <w:r w:rsidR="00043E1A">
        <w:rPr>
          <w:b/>
        </w:rPr>
        <w:t>S102_StructureMetadataBlock.</w:t>
      </w:r>
      <w:r w:rsidRPr="00845D6D">
        <w:t xml:space="preserve">  Furthermore, the two </w:t>
      </w:r>
      <w:r w:rsidR="000F5D47">
        <w:t>values</w:t>
      </w:r>
      <w:r w:rsidRPr="00845D6D">
        <w:t xml:space="preserve"> are co-located</w:t>
      </w:r>
      <w:r w:rsidR="000F5D47">
        <w:t xml:space="preserve"> within the </w:t>
      </w:r>
      <w:r w:rsidR="00075455" w:rsidRPr="00AE532D">
        <w:rPr>
          <w:b/>
        </w:rPr>
        <w:t>BathymetryCoverage</w:t>
      </w:r>
      <w:r w:rsidR="002D6963">
        <w:t xml:space="preserve">.  Each </w:t>
      </w:r>
      <w:r w:rsidR="000F5D47">
        <w:t>layer</w:t>
      </w:r>
      <w:r w:rsidR="002D6963">
        <w:t xml:space="preserve"> </w:t>
      </w:r>
      <w:r w:rsidRPr="00845D6D">
        <w:t>contains a two-dimensional matrix organized in row major order, and starting from the south-western most data point, where each value is defined to be at an exactly specified geographic point (or grid node)</w:t>
      </w:r>
      <w:r w:rsidR="00AC6CF5">
        <w:t>.</w:t>
      </w:r>
      <w:r w:rsidRPr="00845D6D">
        <w:t xml:space="preserve"> </w:t>
      </w:r>
    </w:p>
    <w:p w14:paraId="0C2AE815" w14:textId="77777777" w:rsidR="004F1EC8" w:rsidRDefault="004F1EC8">
      <w:pPr>
        <w:ind w:left="12" w:right="513"/>
      </w:pPr>
    </w:p>
    <w:p w14:paraId="3D214364" w14:textId="4B27DA0A" w:rsidR="009D512D" w:rsidRPr="00AC6CF5" w:rsidRDefault="00AC251D">
      <w:pPr>
        <w:ind w:left="12" w:right="513"/>
      </w:pPr>
      <w:r w:rsidRPr="002D6963">
        <w:t xml:space="preserve">The units of the </w:t>
      </w:r>
      <w:r w:rsidR="005B57DF" w:rsidRPr="002D6963">
        <w:t>depth</w:t>
      </w:r>
      <w:r w:rsidRPr="002D6963">
        <w:t xml:space="preserve"> values are </w:t>
      </w:r>
      <w:r w:rsidR="00C71D32" w:rsidRPr="002D6963">
        <w:t xml:space="preserve">in </w:t>
      </w:r>
      <w:r w:rsidRPr="002D6963">
        <w:t>metres, and the sign convention is for z to be positive for values above the vertical datum. The reference vertical datum for the surface is one of the mandatory Metadata items. This sign</w:t>
      </w:r>
      <w:r w:rsidRPr="00AC6CF5">
        <w:t xml:space="preserve"> convention follows directly from the right-hand coordinate system definition to which the standard adheres. </w:t>
      </w:r>
    </w:p>
    <w:p w14:paraId="4023314A" w14:textId="52E49476" w:rsidR="009D512D" w:rsidRPr="00AC6CF5" w:rsidRDefault="00AC251D">
      <w:pPr>
        <w:ind w:left="12" w:right="513"/>
      </w:pPr>
      <w:r w:rsidRPr="00AC6CF5">
        <w:t xml:space="preserve">The unknown state for </w:t>
      </w:r>
      <w:r w:rsidR="00CB3094">
        <w:t>depth</w:t>
      </w:r>
      <w:r w:rsidRPr="00AC6CF5">
        <w:t xml:space="preserve"> is defined to be 1,000,000.0 (1.0e6). </w:t>
      </w:r>
    </w:p>
    <w:p w14:paraId="2126B52F" w14:textId="3EDFA980" w:rsidR="009D512D" w:rsidRPr="00AC6CF5" w:rsidRDefault="00AC251D">
      <w:pPr>
        <w:ind w:left="12" w:right="513"/>
      </w:pPr>
      <w:r w:rsidRPr="00AC6CF5">
        <w:t xml:space="preserve">The uncertainty values are expressed as positive quantities at a node.  As detailed in clause 12.2 the uncertainty grid supports multiple definitions of vertical uncertainty. This allows grids to span the expected range of data products from raw, full resolution grid to final compiled product. For example, a grid at the stage of final survey data processing should contain uncertainty information germane to the survey data itself and intended to be used for information compilation. A recipient of </w:t>
      </w:r>
      <w:r w:rsidR="005B57DF" w:rsidRPr="00AC6CF5">
        <w:t>an</w:t>
      </w:r>
      <w:r w:rsidRPr="00AC6CF5">
        <w:t xml:space="preserve"> S-102 file can refer to the uncertainty definition in the Metadata to gain an understanding of how the uncertainty was computed. </w:t>
      </w:r>
    </w:p>
    <w:p w14:paraId="6501829F" w14:textId="25160AE3" w:rsidR="009D512D" w:rsidRDefault="00AC251D">
      <w:pPr>
        <w:ind w:left="12" w:right="513"/>
      </w:pPr>
      <w:r w:rsidRPr="00AC6CF5">
        <w:t>The undetermined state for uncertainty is defined to be 1,000,000.0 (1.0e6).</w:t>
      </w:r>
      <w:r>
        <w:t xml:space="preserve"> </w:t>
      </w:r>
    </w:p>
    <w:p w14:paraId="59AC5C69" w14:textId="77777777" w:rsidR="00F5672B" w:rsidRDefault="00F5672B">
      <w:pPr>
        <w:ind w:left="12" w:right="513"/>
      </w:pPr>
    </w:p>
    <w:p w14:paraId="3F4AB9AB" w14:textId="0CC9FC41" w:rsidR="009D512D" w:rsidRDefault="00AC251D" w:rsidP="00800D79">
      <w:pPr>
        <w:pStyle w:val="berschrift4"/>
        <w:tabs>
          <w:tab w:val="center" w:pos="1495"/>
        </w:tabs>
        <w:ind w:left="-3" w:firstLine="0"/>
      </w:pPr>
      <w:r>
        <w:t xml:space="preserve">4.4.2.2 Extensions </w:t>
      </w:r>
    </w:p>
    <w:p w14:paraId="30C1A9F1" w14:textId="77777777" w:rsidR="009D512D" w:rsidRDefault="00AC251D">
      <w:pPr>
        <w:ind w:left="12" w:right="513"/>
      </w:pPr>
      <w:r>
        <w:t xml:space="preserve">The Bathymetric Surface Product Specification is extensible. This includes both extensions to the content model and to the encodings supporting the content model. Extensions are optional coverages and not required for a file to be qualified nor do they invalidate a compliant product. Additional layers of information not related to the bathymetric scope of this product specification should be defined in separate S.100 and S.10x compliant layers. </w:t>
      </w:r>
    </w:p>
    <w:p w14:paraId="10A14DB5" w14:textId="77777777" w:rsidR="009D512D" w:rsidRDefault="00AC251D">
      <w:pPr>
        <w:spacing w:after="117" w:line="259" w:lineRule="auto"/>
        <w:ind w:left="12" w:right="0" w:firstLine="0"/>
        <w:jc w:val="left"/>
      </w:pPr>
      <w:r>
        <w:t xml:space="preserve"> </w:t>
      </w:r>
    </w:p>
    <w:p w14:paraId="172ED35A" w14:textId="77777777" w:rsidR="009D512D" w:rsidRDefault="00AC251D">
      <w:pPr>
        <w:pStyle w:val="berschrift2"/>
        <w:spacing w:after="163"/>
        <w:ind w:left="7"/>
      </w:pPr>
      <w:bookmarkStart w:id="26" w:name="_Toc3544620"/>
      <w:r>
        <w:t>4.5 Multiple datasets</w:t>
      </w:r>
      <w:bookmarkEnd w:id="26"/>
      <w:r>
        <w:t xml:space="preserve"> </w:t>
      </w:r>
    </w:p>
    <w:p w14:paraId="7A6ED8D1" w14:textId="76DC7B2F" w:rsidR="009D512D" w:rsidRDefault="00AC251D">
      <w:pPr>
        <w:ind w:left="12" w:right="0"/>
      </w:pPr>
      <w:r>
        <w:t xml:space="preserve">In order to facilitate the efficient processing of S-102 data, the geographic coverage of a given </w:t>
      </w:r>
      <w:r w:rsidRPr="0015598E">
        <w:rPr>
          <w:b/>
        </w:rPr>
        <w:t xml:space="preserve">maximum </w:t>
      </w:r>
      <w:r w:rsidR="0015598E">
        <w:rPr>
          <w:b/>
        </w:rPr>
        <w:t>d</w:t>
      </w:r>
      <w:r w:rsidRPr="0015598E">
        <w:rPr>
          <w:b/>
        </w:rPr>
        <w:t>isplay Scale</w:t>
      </w:r>
      <w:r>
        <w:t xml:space="preserve"> may be split into multiple datasets. </w:t>
      </w:r>
      <w:r>
        <w:rPr>
          <w:b/>
        </w:rPr>
        <w:t xml:space="preserve"> </w:t>
      </w:r>
    </w:p>
    <w:p w14:paraId="0980C1D1" w14:textId="77777777" w:rsidR="009D512D" w:rsidRDefault="00AC251D">
      <w:pPr>
        <w:ind w:left="12" w:right="0"/>
      </w:pPr>
      <w:r>
        <w:t xml:space="preserve">The discovery or exchange metadata of a dataset must list all extents or the </w:t>
      </w:r>
      <w:r w:rsidRPr="0015598E">
        <w:rPr>
          <w:b/>
        </w:rPr>
        <w:t>Data Coverage</w:t>
      </w:r>
      <w:r>
        <w:t xml:space="preserve"> features contained within that dataset and their assigned scale attributions.</w:t>
      </w:r>
      <w:r>
        <w:rPr>
          <w:b/>
        </w:rPr>
        <w:t xml:space="preserve"> </w:t>
      </w:r>
    </w:p>
    <w:p w14:paraId="2B981404" w14:textId="77777777" w:rsidR="009D512D" w:rsidRDefault="00AC251D">
      <w:pPr>
        <w:spacing w:after="120" w:line="259" w:lineRule="auto"/>
        <w:ind w:left="12" w:right="0" w:firstLine="0"/>
        <w:jc w:val="left"/>
      </w:pPr>
      <w:r>
        <w:t xml:space="preserve"> </w:t>
      </w:r>
    </w:p>
    <w:p w14:paraId="0444B3ED" w14:textId="7CDFF97A" w:rsidR="009D512D" w:rsidRDefault="00AC251D">
      <w:pPr>
        <w:pStyle w:val="berschrift2"/>
        <w:spacing w:after="163"/>
        <w:ind w:left="7"/>
      </w:pPr>
      <w:bookmarkStart w:id="27" w:name="_Toc3544621"/>
      <w:r>
        <w:t>4.6 Data</w:t>
      </w:r>
      <w:r w:rsidR="00C62BF6">
        <w:t>set</w:t>
      </w:r>
      <w:r>
        <w:t xml:space="preserve"> rules</w:t>
      </w:r>
      <w:bookmarkEnd w:id="27"/>
      <w:r>
        <w:t xml:space="preserve"> </w:t>
      </w:r>
    </w:p>
    <w:p w14:paraId="5AB72FBC" w14:textId="77777777" w:rsidR="009D512D" w:rsidRDefault="00AC251D">
      <w:pPr>
        <w:ind w:left="12" w:right="513"/>
      </w:pPr>
      <w:r>
        <w:t xml:space="preserve">Each S-102 dataset must only have a single extent as it is a coverage feature. </w:t>
      </w:r>
    </w:p>
    <w:p w14:paraId="40AF38AE" w14:textId="0A2380BF" w:rsidR="009D512D" w:rsidRDefault="00AC251D">
      <w:pPr>
        <w:ind w:left="12" w:right="69"/>
      </w:pPr>
      <w:r>
        <w:t xml:space="preserve">There </w:t>
      </w:r>
      <w:r w:rsidR="00B202ED">
        <w:t>should</w:t>
      </w:r>
      <w:r>
        <w:t xml:space="preserve"> be no overlapping data of the same </w:t>
      </w:r>
      <w:r>
        <w:rPr>
          <w:b/>
        </w:rPr>
        <w:t>maximum display scale</w:t>
      </w:r>
      <w:r>
        <w:t>, except at the agreed adjoining limits</w:t>
      </w:r>
      <w:r w:rsidR="00B202ED">
        <w:t>. W</w:t>
      </w:r>
      <w:r>
        <w:t xml:space="preserve">here it is difficult to achieve a perfect join, a buffer to be agreed </w:t>
      </w:r>
      <w:r w:rsidR="00A86BCB">
        <w:t>upon</w:t>
      </w:r>
      <w:r>
        <w:t xml:space="preserve"> by the </w:t>
      </w:r>
      <w:r w:rsidR="00CF134B">
        <w:t>producing agencies</w:t>
      </w:r>
      <w:r>
        <w:t xml:space="preserve"> may be used.  </w:t>
      </w:r>
    </w:p>
    <w:p w14:paraId="1D1E4EF1" w14:textId="77777777" w:rsidR="009D512D" w:rsidRDefault="00AC251D">
      <w:pPr>
        <w:ind w:left="12" w:right="0"/>
      </w:pPr>
      <w:r>
        <w:t xml:space="preserve">In order to facilitate the efficient processing of S-102 data the geographic coverage of a given </w:t>
      </w:r>
      <w:r>
        <w:rPr>
          <w:b/>
        </w:rPr>
        <w:t>maximum display scale</w:t>
      </w:r>
      <w:r>
        <w:t xml:space="preserve"> may be split into multiple datasets.  </w:t>
      </w:r>
    </w:p>
    <w:p w14:paraId="6CC2A6E9" w14:textId="731ED0B6" w:rsidR="009D512D" w:rsidRDefault="009D512D" w:rsidP="005B57DF">
      <w:pPr>
        <w:spacing w:after="120" w:line="259" w:lineRule="auto"/>
        <w:ind w:left="0" w:right="0" w:firstLine="0"/>
        <w:jc w:val="left"/>
      </w:pPr>
    </w:p>
    <w:p w14:paraId="028A32C8" w14:textId="112BA735" w:rsidR="009D512D" w:rsidRDefault="00AC251D">
      <w:pPr>
        <w:pStyle w:val="berschrift2"/>
        <w:spacing w:after="163"/>
        <w:ind w:left="7"/>
      </w:pPr>
      <w:bookmarkStart w:id="28" w:name="_Toc3544622"/>
      <w:r>
        <w:t>4.</w:t>
      </w:r>
      <w:r w:rsidR="005A1E41">
        <w:t>7</w:t>
      </w:r>
      <w:r>
        <w:t xml:space="preserve"> Geometry</w:t>
      </w:r>
      <w:bookmarkEnd w:id="28"/>
      <w:r>
        <w:t xml:space="preserve">  </w:t>
      </w:r>
    </w:p>
    <w:p w14:paraId="0ACAD922" w14:textId="5F09FE52" w:rsidR="009D512D" w:rsidRDefault="00AC251D">
      <w:pPr>
        <w:ind w:left="12" w:right="513"/>
      </w:pPr>
      <w:r>
        <w:t>S-102 regular gridded coverages are an implementation of S</w:t>
      </w:r>
      <w:r w:rsidR="00E250FB">
        <w:t>-</w:t>
      </w:r>
      <w:r>
        <w:t>100 Grid Coverage (Part 8 - Imagery and Gridded Data) and is composed of a series of discrete points.  S</w:t>
      </w:r>
      <w:r w:rsidR="00E250FB">
        <w:t>-</w:t>
      </w:r>
      <w:r>
        <w:t>102 tracking list is a series of S100 Points (Part 8 - Point) in which the xy of each point is a reference to a location within the gridded coverage where an override occurred.</w:t>
      </w:r>
      <w:r>
        <w:rPr>
          <w:i/>
        </w:rPr>
        <w:t xml:space="preserve"> </w:t>
      </w:r>
    </w:p>
    <w:p w14:paraId="22F8A2DB" w14:textId="77777777" w:rsidR="009D512D" w:rsidRDefault="00AC251D">
      <w:pPr>
        <w:spacing w:after="144" w:line="259" w:lineRule="auto"/>
        <w:ind w:left="12" w:right="0" w:firstLine="0"/>
        <w:jc w:val="left"/>
      </w:pPr>
      <w:r>
        <w:rPr>
          <w:i/>
          <w:color w:val="FF0000"/>
        </w:rPr>
        <w:t xml:space="preserve"> </w:t>
      </w:r>
    </w:p>
    <w:p w14:paraId="378C6A31" w14:textId="77777777" w:rsidR="009D512D" w:rsidRDefault="00AC251D">
      <w:pPr>
        <w:pStyle w:val="berschrift1"/>
        <w:ind w:left="7"/>
      </w:pPr>
      <w:bookmarkStart w:id="29" w:name="_Toc3544623"/>
      <w:r>
        <w:t>5 Coordinate Reference Systems (CRS)</w:t>
      </w:r>
      <w:bookmarkEnd w:id="29"/>
      <w:r>
        <w:rPr>
          <w:color w:val="FF0000"/>
        </w:rPr>
        <w:t xml:space="preserve">  </w:t>
      </w:r>
    </w:p>
    <w:p w14:paraId="20D29EB3" w14:textId="77777777" w:rsidR="009D512D" w:rsidRDefault="00AC251D">
      <w:pPr>
        <w:pStyle w:val="berschrift2"/>
        <w:spacing w:after="162"/>
        <w:ind w:left="7"/>
      </w:pPr>
      <w:bookmarkStart w:id="30" w:name="_Toc3544624"/>
      <w:r>
        <w:t>5.1 Introduction</w:t>
      </w:r>
      <w:bookmarkEnd w:id="30"/>
      <w:r>
        <w:t xml:space="preserve">  </w:t>
      </w:r>
    </w:p>
    <w:p w14:paraId="4B1F005C" w14:textId="71BD69E9" w:rsidR="009D512D" w:rsidRDefault="00AC251D">
      <w:pPr>
        <w:ind w:left="12" w:right="513"/>
      </w:pPr>
      <w:r>
        <w:t>The geo-referencing for a</w:t>
      </w:r>
      <w:r w:rsidR="00DC472D">
        <w:t>n</w:t>
      </w:r>
      <w:r>
        <w:t xml:space="preserve"> S-102 Bathymetric Surface product shall be node-based, referenced from the southwestern-most node in a grid. Each sample in a grid represents the value in the grid at a point location at the coordinate specified, rather than an estimate over any area with respect to the coordinate. The reference position included in the metadata shall be given in the coordinates used for the grid and shall contain sufficient digits of precision to locate the grid with accuracy no worse than a decimetre on the surface of the ellipsoid of rotation of the chosen horizontal datum. </w:t>
      </w:r>
    </w:p>
    <w:p w14:paraId="7F5DA043" w14:textId="77777777" w:rsidR="009D512D" w:rsidRDefault="00AC251D">
      <w:pPr>
        <w:ind w:left="12" w:right="513"/>
      </w:pPr>
      <w:r>
        <w:t xml:space="preserve">The Coordinate Reference System information contained in table 5.1 is defined in the manner specified in S-100.  Note the vertical datum is defined through a second association role to a vertical reference system. </w:t>
      </w:r>
    </w:p>
    <w:p w14:paraId="45DA182F" w14:textId="77777777" w:rsidR="009D512D" w:rsidRDefault="00AC251D">
      <w:pPr>
        <w:spacing w:after="122" w:line="259" w:lineRule="auto"/>
        <w:ind w:left="12" w:right="0" w:firstLine="0"/>
        <w:jc w:val="left"/>
      </w:pPr>
      <w:r>
        <w:rPr>
          <w:b/>
        </w:rPr>
        <w:t xml:space="preserve"> </w:t>
      </w:r>
    </w:p>
    <w:p w14:paraId="5ADEA800" w14:textId="77777777" w:rsidR="009D512D" w:rsidRDefault="00AC251D">
      <w:pPr>
        <w:pStyle w:val="berschrift2"/>
        <w:spacing w:after="163"/>
        <w:ind w:left="7"/>
      </w:pPr>
      <w:bookmarkStart w:id="31" w:name="_Toc3544625"/>
      <w:r>
        <w:t>5.2 Spatial Reference System</w:t>
      </w:r>
      <w:bookmarkEnd w:id="31"/>
      <w:r>
        <w:t xml:space="preserve"> </w:t>
      </w:r>
    </w:p>
    <w:p w14:paraId="2ADFFB8B" w14:textId="77777777" w:rsidR="009D512D" w:rsidRDefault="00AC251D">
      <w:pPr>
        <w:ind w:left="12" w:right="513"/>
      </w:pPr>
      <w:r>
        <w:t xml:space="preserve">All coverages in the Bathymetric Surface Product Specification are geo-rectified, simple uniform regular grids as defined in IHO S-100 Part 8. </w:t>
      </w:r>
    </w:p>
    <w:p w14:paraId="6DC1BA6B" w14:textId="7F7BB8AF" w:rsidR="009D512D" w:rsidRDefault="00AC251D">
      <w:pPr>
        <w:ind w:left="12" w:right="513"/>
      </w:pPr>
      <w:r>
        <w:t>The grid data in a S</w:t>
      </w:r>
      <w:r w:rsidR="00E250FB">
        <w:t>-</w:t>
      </w:r>
      <w:r>
        <w:t xml:space="preserve">102 Bathymetric Surface coverage (either </w:t>
      </w:r>
      <w:r w:rsidR="00CB3094">
        <w:t>depth</w:t>
      </w:r>
      <w:r>
        <w:t xml:space="preserve"> or uncertainty, and any other surfaces that may be added) shall be organized as a uniform regular grid in row-major order from west to east, and south to north Thus, the first sample of the grid is the node at the southwest corner of the grid with location as specified by the geo-referencing parameters, the second is one grid resolution unit to the east of that position and at the same northing or latitude, and the third is two grid resolution units to the east and at the same northing or latitude. For C columns in the grid, the (C+1)th sample in the grid is located one grid resolution unit to the north, but on the same easting, or longitude, as the first sample in the grid. </w:t>
      </w:r>
    </w:p>
    <w:p w14:paraId="3C197A2E" w14:textId="2EE7919A" w:rsidR="009D512D" w:rsidRDefault="00AC251D">
      <w:pPr>
        <w:spacing w:after="120" w:line="259" w:lineRule="auto"/>
        <w:ind w:left="12" w:right="0" w:firstLine="0"/>
        <w:jc w:val="left"/>
      </w:pPr>
      <w:r>
        <w:t xml:space="preserve"> </w:t>
      </w:r>
    </w:p>
    <w:p w14:paraId="10B5C194" w14:textId="08B292D3" w:rsidR="001D591A" w:rsidRDefault="001D591A">
      <w:pPr>
        <w:spacing w:after="120" w:line="259" w:lineRule="auto"/>
        <w:ind w:left="12" w:right="0" w:firstLine="0"/>
        <w:jc w:val="left"/>
      </w:pPr>
    </w:p>
    <w:p w14:paraId="45B751DD" w14:textId="55E412B6" w:rsidR="001D591A" w:rsidRDefault="0031026C" w:rsidP="0031026C">
      <w:pPr>
        <w:spacing w:after="120" w:line="259" w:lineRule="auto"/>
        <w:ind w:left="12" w:right="0" w:firstLine="0"/>
        <w:jc w:val="center"/>
      </w:pPr>
      <w:r>
        <w:rPr>
          <w:noProof/>
          <w:lang w:val="de-DE" w:eastAsia="de-DE"/>
        </w:rPr>
        <w:drawing>
          <wp:inline distT="0" distB="0" distL="0" distR="0" wp14:anchorId="29AEAFCD" wp14:editId="32C86401">
            <wp:extent cx="2366980" cy="1533536"/>
            <wp:effectExtent l="19050" t="19050" r="1460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6980" cy="1533536"/>
                    </a:xfrm>
                    <a:prstGeom prst="rect">
                      <a:avLst/>
                    </a:prstGeom>
                    <a:ln w="12700">
                      <a:solidFill>
                        <a:schemeClr val="tx1"/>
                      </a:solidFill>
                    </a:ln>
                  </pic:spPr>
                </pic:pic>
              </a:graphicData>
            </a:graphic>
          </wp:inline>
        </w:drawing>
      </w:r>
    </w:p>
    <w:p w14:paraId="39C7C24F" w14:textId="2BDC0CA2" w:rsidR="001D591A" w:rsidRDefault="0031026C" w:rsidP="0031026C">
      <w:pPr>
        <w:spacing w:after="120" w:line="259" w:lineRule="auto"/>
        <w:ind w:left="12" w:right="0" w:firstLine="0"/>
        <w:jc w:val="center"/>
      </w:pPr>
      <w:r>
        <w:t>Figure 4.7 – S-102 Grid Node location.</w:t>
      </w:r>
    </w:p>
    <w:p w14:paraId="335AFABF" w14:textId="5B54BCB9" w:rsidR="001D591A" w:rsidRDefault="001D591A">
      <w:pPr>
        <w:spacing w:after="120" w:line="259" w:lineRule="auto"/>
        <w:ind w:left="12" w:right="0" w:firstLine="0"/>
        <w:jc w:val="left"/>
      </w:pPr>
    </w:p>
    <w:p w14:paraId="5CD8F66C" w14:textId="319E139B" w:rsidR="005B136B" w:rsidRDefault="005B136B">
      <w:pPr>
        <w:spacing w:after="120" w:line="259" w:lineRule="auto"/>
        <w:ind w:left="12" w:right="0" w:firstLine="0"/>
        <w:jc w:val="left"/>
      </w:pPr>
    </w:p>
    <w:p w14:paraId="1862E486" w14:textId="402CB9FE" w:rsidR="007C0B6C" w:rsidRDefault="007C0B6C">
      <w:pPr>
        <w:spacing w:after="120" w:line="259" w:lineRule="auto"/>
        <w:ind w:left="12" w:right="0" w:firstLine="0"/>
        <w:jc w:val="left"/>
      </w:pPr>
    </w:p>
    <w:p w14:paraId="0EE809E9" w14:textId="7B023348" w:rsidR="007C0B6C" w:rsidRDefault="007C0B6C">
      <w:pPr>
        <w:spacing w:after="120" w:line="259" w:lineRule="auto"/>
        <w:ind w:left="12" w:right="0" w:firstLine="0"/>
        <w:jc w:val="left"/>
      </w:pPr>
    </w:p>
    <w:p w14:paraId="1E764AC4" w14:textId="00F9B33B" w:rsidR="007C0B6C" w:rsidRDefault="007C0B6C">
      <w:pPr>
        <w:spacing w:after="120" w:line="259" w:lineRule="auto"/>
        <w:ind w:left="12" w:right="0" w:firstLine="0"/>
        <w:jc w:val="left"/>
      </w:pPr>
    </w:p>
    <w:p w14:paraId="065D7EF5" w14:textId="4A036CDF" w:rsidR="007C0B6C" w:rsidRDefault="007C0B6C">
      <w:pPr>
        <w:spacing w:after="120" w:line="259" w:lineRule="auto"/>
        <w:ind w:left="12" w:right="0" w:firstLine="0"/>
        <w:jc w:val="left"/>
      </w:pPr>
    </w:p>
    <w:p w14:paraId="00748B7F" w14:textId="112B82F0" w:rsidR="007C0B6C" w:rsidRDefault="007C0B6C">
      <w:pPr>
        <w:spacing w:after="120" w:line="259" w:lineRule="auto"/>
        <w:ind w:left="12" w:right="0" w:firstLine="0"/>
        <w:jc w:val="left"/>
      </w:pPr>
    </w:p>
    <w:p w14:paraId="4D4AEDCE" w14:textId="77777777" w:rsidR="007C0B6C" w:rsidRDefault="007C0B6C">
      <w:pPr>
        <w:spacing w:after="120" w:line="259" w:lineRule="auto"/>
        <w:ind w:left="12" w:right="0" w:firstLine="0"/>
        <w:jc w:val="left"/>
      </w:pPr>
    </w:p>
    <w:p w14:paraId="38711259" w14:textId="52CD29DB" w:rsidR="009D512D" w:rsidRDefault="00AC251D">
      <w:pPr>
        <w:pStyle w:val="berschrift2"/>
        <w:spacing w:after="161"/>
        <w:ind w:left="7"/>
      </w:pPr>
      <w:bookmarkStart w:id="32" w:name="_Toc3544626"/>
      <w:r>
        <w:t>5.3 Horizontal Coordinate Reference System</w:t>
      </w:r>
      <w:bookmarkEnd w:id="32"/>
      <w:r>
        <w:t xml:space="preserve"> </w:t>
      </w:r>
    </w:p>
    <w:p w14:paraId="23CB9771" w14:textId="77777777" w:rsidR="001D591A" w:rsidRPr="001D591A" w:rsidRDefault="001D591A" w:rsidP="001D591A"/>
    <w:p w14:paraId="64D9BFCA" w14:textId="493F4B17" w:rsidR="009D512D" w:rsidRDefault="00AC251D" w:rsidP="001D591A">
      <w:pPr>
        <w:jc w:val="center"/>
      </w:pPr>
      <w:r>
        <w:t>Table 5.1 – S-102 Coordinate Reference Systems (EPSG Codes).</w:t>
      </w:r>
    </w:p>
    <w:tbl>
      <w:tblPr>
        <w:tblStyle w:val="TableGrid"/>
        <w:tblW w:w="8570" w:type="dxa"/>
        <w:tblInd w:w="960" w:type="dxa"/>
        <w:tblCellMar>
          <w:top w:w="68" w:type="dxa"/>
          <w:left w:w="108" w:type="dxa"/>
          <w:right w:w="115" w:type="dxa"/>
        </w:tblCellMar>
        <w:tblLook w:val="04A0" w:firstRow="1" w:lastRow="0" w:firstColumn="1" w:lastColumn="0" w:noHBand="0" w:noVBand="1"/>
      </w:tblPr>
      <w:tblGrid>
        <w:gridCol w:w="3349"/>
        <w:gridCol w:w="5221"/>
      </w:tblGrid>
      <w:tr w:rsidR="009D512D" w14:paraId="617FBDAA" w14:textId="77777777">
        <w:trPr>
          <w:trHeight w:val="338"/>
        </w:trPr>
        <w:tc>
          <w:tcPr>
            <w:tcW w:w="3349" w:type="dxa"/>
            <w:tcBorders>
              <w:top w:val="single" w:sz="4" w:space="0" w:color="000000"/>
              <w:left w:val="single" w:sz="4" w:space="0" w:color="000000"/>
              <w:bottom w:val="single" w:sz="4" w:space="0" w:color="000000"/>
              <w:right w:val="single" w:sz="4" w:space="0" w:color="000000"/>
            </w:tcBorders>
          </w:tcPr>
          <w:p w14:paraId="109F91F6" w14:textId="77777777" w:rsidR="009D512D" w:rsidRDefault="00AC251D">
            <w:pPr>
              <w:spacing w:after="0" w:line="259" w:lineRule="auto"/>
              <w:ind w:left="0" w:right="0" w:firstLine="0"/>
              <w:jc w:val="left"/>
            </w:pPr>
            <w:r>
              <w:rPr>
                <w:b/>
                <w:sz w:val="18"/>
              </w:rPr>
              <w:t xml:space="preserve">EPSG Code </w:t>
            </w:r>
          </w:p>
        </w:tc>
        <w:tc>
          <w:tcPr>
            <w:tcW w:w="5221" w:type="dxa"/>
            <w:tcBorders>
              <w:top w:val="single" w:sz="4" w:space="0" w:color="000000"/>
              <w:left w:val="single" w:sz="4" w:space="0" w:color="000000"/>
              <w:bottom w:val="single" w:sz="4" w:space="0" w:color="000000"/>
              <w:right w:val="single" w:sz="4" w:space="0" w:color="000000"/>
            </w:tcBorders>
          </w:tcPr>
          <w:p w14:paraId="54AF3B38" w14:textId="77777777" w:rsidR="009D512D" w:rsidRDefault="00AC251D">
            <w:pPr>
              <w:spacing w:after="0" w:line="259" w:lineRule="auto"/>
              <w:ind w:left="0" w:right="0" w:firstLine="0"/>
              <w:jc w:val="left"/>
            </w:pPr>
            <w:r>
              <w:rPr>
                <w:b/>
                <w:sz w:val="18"/>
              </w:rPr>
              <w:t xml:space="preserve">Coordinate Reference System </w:t>
            </w:r>
          </w:p>
        </w:tc>
      </w:tr>
      <w:tr w:rsidR="009D512D" w14:paraId="444A4234" w14:textId="77777777">
        <w:trPr>
          <w:trHeight w:val="336"/>
        </w:trPr>
        <w:tc>
          <w:tcPr>
            <w:tcW w:w="3349" w:type="dxa"/>
            <w:tcBorders>
              <w:top w:val="single" w:sz="4" w:space="0" w:color="000000"/>
              <w:left w:val="single" w:sz="4" w:space="0" w:color="000000"/>
              <w:bottom w:val="single" w:sz="4" w:space="0" w:color="000000"/>
              <w:right w:val="single" w:sz="4" w:space="0" w:color="000000"/>
            </w:tcBorders>
          </w:tcPr>
          <w:p w14:paraId="7C9C194A" w14:textId="77777777" w:rsidR="009D512D" w:rsidRDefault="00AC251D">
            <w:pPr>
              <w:spacing w:after="0" w:line="259" w:lineRule="auto"/>
              <w:ind w:left="0" w:right="0" w:firstLine="0"/>
              <w:jc w:val="left"/>
            </w:pPr>
            <w:r>
              <w:rPr>
                <w:sz w:val="18"/>
              </w:rPr>
              <w:t xml:space="preserve">4326 </w:t>
            </w:r>
          </w:p>
        </w:tc>
        <w:tc>
          <w:tcPr>
            <w:tcW w:w="5221" w:type="dxa"/>
            <w:tcBorders>
              <w:top w:val="single" w:sz="4" w:space="0" w:color="000000"/>
              <w:left w:val="single" w:sz="4" w:space="0" w:color="000000"/>
              <w:bottom w:val="single" w:sz="4" w:space="0" w:color="000000"/>
              <w:right w:val="single" w:sz="4" w:space="0" w:color="000000"/>
            </w:tcBorders>
          </w:tcPr>
          <w:p w14:paraId="0B8339BA" w14:textId="77777777" w:rsidR="009D512D" w:rsidRDefault="00AC251D">
            <w:pPr>
              <w:spacing w:after="0" w:line="259" w:lineRule="auto"/>
              <w:ind w:left="0" w:right="0" w:firstLine="0"/>
              <w:jc w:val="left"/>
            </w:pPr>
            <w:r>
              <w:rPr>
                <w:sz w:val="18"/>
              </w:rPr>
              <w:t xml:space="preserve">WGS84 </w:t>
            </w:r>
          </w:p>
        </w:tc>
      </w:tr>
      <w:tr w:rsidR="009D512D" w14:paraId="248D9418" w14:textId="77777777">
        <w:trPr>
          <w:trHeight w:val="338"/>
        </w:trPr>
        <w:tc>
          <w:tcPr>
            <w:tcW w:w="3349" w:type="dxa"/>
            <w:tcBorders>
              <w:top w:val="single" w:sz="4" w:space="0" w:color="000000"/>
              <w:left w:val="single" w:sz="4" w:space="0" w:color="000000"/>
              <w:bottom w:val="single" w:sz="4" w:space="0" w:color="000000"/>
              <w:right w:val="single" w:sz="4" w:space="0" w:color="000000"/>
            </w:tcBorders>
          </w:tcPr>
          <w:p w14:paraId="6FDA901E" w14:textId="77777777" w:rsidR="009D512D" w:rsidRDefault="00AC251D">
            <w:pPr>
              <w:spacing w:after="0" w:line="259" w:lineRule="auto"/>
              <w:ind w:left="0" w:right="0" w:firstLine="0"/>
              <w:jc w:val="left"/>
            </w:pPr>
            <w:r>
              <w:rPr>
                <w:sz w:val="18"/>
              </w:rPr>
              <w:t xml:space="preserve">32601 – 32660 </w:t>
            </w:r>
          </w:p>
        </w:tc>
        <w:tc>
          <w:tcPr>
            <w:tcW w:w="5221" w:type="dxa"/>
            <w:tcBorders>
              <w:top w:val="single" w:sz="4" w:space="0" w:color="000000"/>
              <w:left w:val="single" w:sz="4" w:space="0" w:color="000000"/>
              <w:bottom w:val="single" w:sz="4" w:space="0" w:color="000000"/>
              <w:right w:val="single" w:sz="4" w:space="0" w:color="000000"/>
            </w:tcBorders>
          </w:tcPr>
          <w:p w14:paraId="2ED7B6D3" w14:textId="77777777" w:rsidR="009D512D" w:rsidRDefault="00AC251D">
            <w:pPr>
              <w:spacing w:after="0" w:line="259" w:lineRule="auto"/>
              <w:ind w:left="0" w:right="0" w:firstLine="0"/>
              <w:jc w:val="left"/>
            </w:pPr>
            <w:r>
              <w:rPr>
                <w:sz w:val="18"/>
              </w:rPr>
              <w:t xml:space="preserve">WGS 84 / UTM Zone 1N to Zone 60N </w:t>
            </w:r>
          </w:p>
        </w:tc>
      </w:tr>
      <w:tr w:rsidR="009D512D" w14:paraId="32D39593" w14:textId="77777777">
        <w:trPr>
          <w:trHeight w:val="336"/>
        </w:trPr>
        <w:tc>
          <w:tcPr>
            <w:tcW w:w="3349" w:type="dxa"/>
            <w:tcBorders>
              <w:top w:val="single" w:sz="4" w:space="0" w:color="000000"/>
              <w:left w:val="single" w:sz="4" w:space="0" w:color="000000"/>
              <w:bottom w:val="single" w:sz="4" w:space="0" w:color="000000"/>
              <w:right w:val="single" w:sz="4" w:space="0" w:color="000000"/>
            </w:tcBorders>
          </w:tcPr>
          <w:p w14:paraId="66773595" w14:textId="77777777" w:rsidR="009D512D" w:rsidRDefault="00AC251D">
            <w:pPr>
              <w:spacing w:after="0" w:line="259" w:lineRule="auto"/>
              <w:ind w:left="0" w:right="0" w:firstLine="0"/>
              <w:jc w:val="left"/>
            </w:pPr>
            <w:r>
              <w:rPr>
                <w:sz w:val="18"/>
              </w:rPr>
              <w:t xml:space="preserve">32701 - 32760 </w:t>
            </w:r>
          </w:p>
        </w:tc>
        <w:tc>
          <w:tcPr>
            <w:tcW w:w="5221" w:type="dxa"/>
            <w:tcBorders>
              <w:top w:val="single" w:sz="4" w:space="0" w:color="000000"/>
              <w:left w:val="single" w:sz="4" w:space="0" w:color="000000"/>
              <w:bottom w:val="single" w:sz="4" w:space="0" w:color="000000"/>
              <w:right w:val="single" w:sz="4" w:space="0" w:color="000000"/>
            </w:tcBorders>
          </w:tcPr>
          <w:p w14:paraId="064F7F4E" w14:textId="77777777" w:rsidR="009D512D" w:rsidRDefault="00AC251D">
            <w:pPr>
              <w:spacing w:after="0" w:line="259" w:lineRule="auto"/>
              <w:ind w:left="0" w:right="0" w:firstLine="0"/>
              <w:jc w:val="left"/>
            </w:pPr>
            <w:r>
              <w:rPr>
                <w:sz w:val="18"/>
              </w:rPr>
              <w:t xml:space="preserve">WGS 84 / UTM Zone 1S to Zone 60S </w:t>
            </w:r>
          </w:p>
        </w:tc>
      </w:tr>
      <w:tr w:rsidR="009D512D" w14:paraId="7CCB15C1" w14:textId="77777777">
        <w:trPr>
          <w:trHeight w:val="336"/>
        </w:trPr>
        <w:tc>
          <w:tcPr>
            <w:tcW w:w="3349" w:type="dxa"/>
            <w:tcBorders>
              <w:top w:val="single" w:sz="4" w:space="0" w:color="000000"/>
              <w:left w:val="single" w:sz="4" w:space="0" w:color="000000"/>
              <w:bottom w:val="single" w:sz="4" w:space="0" w:color="000000"/>
              <w:right w:val="single" w:sz="4" w:space="0" w:color="000000"/>
            </w:tcBorders>
          </w:tcPr>
          <w:p w14:paraId="7A1DF1C1" w14:textId="77777777" w:rsidR="009D512D" w:rsidRDefault="00AC251D">
            <w:pPr>
              <w:spacing w:after="0" w:line="259" w:lineRule="auto"/>
              <w:ind w:left="0" w:right="0" w:firstLine="0"/>
              <w:jc w:val="left"/>
            </w:pPr>
            <w:r>
              <w:rPr>
                <w:sz w:val="18"/>
              </w:rPr>
              <w:t xml:space="preserve">5041 </w:t>
            </w:r>
          </w:p>
        </w:tc>
        <w:tc>
          <w:tcPr>
            <w:tcW w:w="5221" w:type="dxa"/>
            <w:tcBorders>
              <w:top w:val="single" w:sz="4" w:space="0" w:color="000000"/>
              <w:left w:val="single" w:sz="4" w:space="0" w:color="000000"/>
              <w:bottom w:val="single" w:sz="4" w:space="0" w:color="000000"/>
              <w:right w:val="single" w:sz="4" w:space="0" w:color="000000"/>
            </w:tcBorders>
          </w:tcPr>
          <w:p w14:paraId="69D072A5" w14:textId="77777777" w:rsidR="009D512D" w:rsidRDefault="00AC251D">
            <w:pPr>
              <w:spacing w:after="0" w:line="259" w:lineRule="auto"/>
              <w:ind w:left="0" w:right="0" w:firstLine="0"/>
              <w:jc w:val="left"/>
            </w:pPr>
            <w:r>
              <w:rPr>
                <w:sz w:val="18"/>
              </w:rPr>
              <w:t xml:space="preserve">WGS 84 / UPS North (E,N) </w:t>
            </w:r>
          </w:p>
        </w:tc>
      </w:tr>
      <w:tr w:rsidR="009D512D" w14:paraId="07AA7123" w14:textId="77777777">
        <w:trPr>
          <w:trHeight w:val="338"/>
        </w:trPr>
        <w:tc>
          <w:tcPr>
            <w:tcW w:w="3349" w:type="dxa"/>
            <w:tcBorders>
              <w:top w:val="single" w:sz="4" w:space="0" w:color="000000"/>
              <w:left w:val="single" w:sz="4" w:space="0" w:color="000000"/>
              <w:bottom w:val="single" w:sz="4" w:space="0" w:color="000000"/>
              <w:right w:val="single" w:sz="4" w:space="0" w:color="000000"/>
            </w:tcBorders>
          </w:tcPr>
          <w:p w14:paraId="160E89F2" w14:textId="77777777" w:rsidR="009D512D" w:rsidRDefault="00AC251D">
            <w:pPr>
              <w:spacing w:after="0" w:line="259" w:lineRule="auto"/>
              <w:ind w:left="0" w:right="0" w:firstLine="0"/>
              <w:jc w:val="left"/>
            </w:pPr>
            <w:r>
              <w:rPr>
                <w:sz w:val="18"/>
              </w:rPr>
              <w:t xml:space="preserve">5042 </w:t>
            </w:r>
          </w:p>
        </w:tc>
        <w:tc>
          <w:tcPr>
            <w:tcW w:w="5221" w:type="dxa"/>
            <w:tcBorders>
              <w:top w:val="single" w:sz="4" w:space="0" w:color="000000"/>
              <w:left w:val="single" w:sz="4" w:space="0" w:color="000000"/>
              <w:bottom w:val="single" w:sz="4" w:space="0" w:color="000000"/>
              <w:right w:val="single" w:sz="4" w:space="0" w:color="000000"/>
            </w:tcBorders>
          </w:tcPr>
          <w:p w14:paraId="46CED411" w14:textId="77777777" w:rsidR="009D512D" w:rsidRDefault="00AC251D">
            <w:pPr>
              <w:spacing w:after="0" w:line="259" w:lineRule="auto"/>
              <w:ind w:left="0" w:right="0" w:firstLine="0"/>
              <w:jc w:val="left"/>
            </w:pPr>
            <w:r>
              <w:rPr>
                <w:sz w:val="18"/>
              </w:rPr>
              <w:t xml:space="preserve">WGS 84 / UPS South (E,N) </w:t>
            </w:r>
          </w:p>
        </w:tc>
      </w:tr>
      <w:tr w:rsidR="009D512D" w14:paraId="440409A1" w14:textId="77777777">
        <w:trPr>
          <w:trHeight w:val="336"/>
        </w:trPr>
        <w:tc>
          <w:tcPr>
            <w:tcW w:w="8570" w:type="dxa"/>
            <w:gridSpan w:val="2"/>
            <w:tcBorders>
              <w:top w:val="single" w:sz="4" w:space="0" w:color="000000"/>
              <w:left w:val="single" w:sz="4" w:space="0" w:color="000000"/>
              <w:bottom w:val="single" w:sz="4" w:space="0" w:color="000000"/>
              <w:right w:val="single" w:sz="4" w:space="0" w:color="000000"/>
            </w:tcBorders>
          </w:tcPr>
          <w:p w14:paraId="30C300D7" w14:textId="77777777" w:rsidR="009D512D" w:rsidRDefault="00AC251D">
            <w:pPr>
              <w:spacing w:after="0" w:line="259" w:lineRule="auto"/>
              <w:ind w:left="0" w:right="0" w:firstLine="0"/>
              <w:jc w:val="left"/>
            </w:pPr>
            <w:r>
              <w:rPr>
                <w:sz w:val="18"/>
              </w:rPr>
              <w:t xml:space="preserve">The full reference to EPSG can be found at </w:t>
            </w:r>
            <w:hyperlink r:id="rId44">
              <w:r>
                <w:rPr>
                  <w:color w:val="0000FF"/>
                  <w:sz w:val="18"/>
                  <w:u w:val="single" w:color="0000FF"/>
                </w:rPr>
                <w:t>www.epsg</w:t>
              </w:r>
            </w:hyperlink>
            <w:hyperlink r:id="rId45">
              <w:r>
                <w:rPr>
                  <w:color w:val="0000FF"/>
                  <w:sz w:val="18"/>
                  <w:u w:val="single" w:color="0000FF"/>
                </w:rPr>
                <w:t>-</w:t>
              </w:r>
            </w:hyperlink>
            <w:hyperlink r:id="rId46">
              <w:r>
                <w:rPr>
                  <w:color w:val="0000FF"/>
                  <w:sz w:val="18"/>
                  <w:u w:val="single" w:color="0000FF"/>
                </w:rPr>
                <w:t>registry.org</w:t>
              </w:r>
            </w:hyperlink>
            <w:hyperlink r:id="rId47">
              <w:r>
                <w:rPr>
                  <w:sz w:val="18"/>
                </w:rPr>
                <w:t>.</w:t>
              </w:r>
            </w:hyperlink>
            <w:r>
              <w:rPr>
                <w:sz w:val="18"/>
              </w:rPr>
              <w:t xml:space="preserve"> </w:t>
            </w:r>
          </w:p>
        </w:tc>
      </w:tr>
    </w:tbl>
    <w:p w14:paraId="69F230F0" w14:textId="77777777" w:rsidR="009D512D" w:rsidRDefault="00AC251D">
      <w:pPr>
        <w:spacing w:after="0" w:line="259" w:lineRule="auto"/>
        <w:ind w:left="12" w:right="0" w:firstLine="0"/>
        <w:jc w:val="left"/>
      </w:pPr>
      <w:r>
        <w:rPr>
          <w:b/>
        </w:rPr>
        <w:t xml:space="preserve"> </w:t>
      </w:r>
    </w:p>
    <w:tbl>
      <w:tblPr>
        <w:tblStyle w:val="TableGrid"/>
        <w:tblW w:w="9838" w:type="dxa"/>
        <w:tblInd w:w="12" w:type="dxa"/>
        <w:tblLook w:val="04A0" w:firstRow="1" w:lastRow="0" w:firstColumn="1" w:lastColumn="0" w:noHBand="0" w:noVBand="1"/>
      </w:tblPr>
      <w:tblGrid>
        <w:gridCol w:w="4254"/>
        <w:gridCol w:w="245"/>
        <w:gridCol w:w="5339"/>
      </w:tblGrid>
      <w:tr w:rsidR="009D512D" w14:paraId="1273476F" w14:textId="77777777">
        <w:trPr>
          <w:trHeight w:val="286"/>
        </w:trPr>
        <w:tc>
          <w:tcPr>
            <w:tcW w:w="4254" w:type="dxa"/>
            <w:tcBorders>
              <w:top w:val="nil"/>
              <w:left w:val="nil"/>
              <w:bottom w:val="nil"/>
              <w:right w:val="nil"/>
            </w:tcBorders>
          </w:tcPr>
          <w:p w14:paraId="0B4C6406" w14:textId="77777777" w:rsidR="009D512D" w:rsidRDefault="00AC251D">
            <w:pPr>
              <w:spacing w:after="0" w:line="259" w:lineRule="auto"/>
              <w:ind w:left="0" w:right="0" w:firstLine="0"/>
              <w:jc w:val="left"/>
            </w:pPr>
            <w:r>
              <w:rPr>
                <w:b/>
              </w:rPr>
              <w:t xml:space="preserve">Horizontal Coordinate Reference System: </w:t>
            </w:r>
          </w:p>
        </w:tc>
        <w:tc>
          <w:tcPr>
            <w:tcW w:w="245" w:type="dxa"/>
            <w:tcBorders>
              <w:top w:val="nil"/>
              <w:left w:val="nil"/>
              <w:bottom w:val="nil"/>
              <w:right w:val="nil"/>
            </w:tcBorders>
          </w:tcPr>
          <w:p w14:paraId="0CA5DED3" w14:textId="77777777" w:rsidR="009D512D" w:rsidRDefault="00AC251D">
            <w:pPr>
              <w:spacing w:after="0" w:line="259" w:lineRule="auto"/>
              <w:ind w:left="0" w:right="0" w:firstLine="0"/>
              <w:jc w:val="left"/>
            </w:pPr>
            <w:r>
              <w:rPr>
                <w:b/>
              </w:rPr>
              <w:t xml:space="preserve"> </w:t>
            </w:r>
          </w:p>
        </w:tc>
        <w:tc>
          <w:tcPr>
            <w:tcW w:w="5339" w:type="dxa"/>
            <w:tcBorders>
              <w:top w:val="nil"/>
              <w:left w:val="nil"/>
              <w:bottom w:val="nil"/>
              <w:right w:val="nil"/>
            </w:tcBorders>
          </w:tcPr>
          <w:p w14:paraId="5261F14F" w14:textId="77777777" w:rsidR="009D512D" w:rsidRDefault="00AC251D">
            <w:pPr>
              <w:tabs>
                <w:tab w:val="center" w:pos="2422"/>
              </w:tabs>
              <w:spacing w:after="0" w:line="259" w:lineRule="auto"/>
              <w:ind w:left="0" w:right="0" w:firstLine="0"/>
              <w:jc w:val="left"/>
            </w:pPr>
            <w:r>
              <w:t>EPSG  (see Table 5.1)</w:t>
            </w:r>
            <w:r>
              <w:rPr>
                <w:b/>
              </w:rPr>
              <w:t xml:space="preserve">  </w:t>
            </w:r>
            <w:r>
              <w:rPr>
                <w:b/>
              </w:rPr>
              <w:tab/>
              <w:t xml:space="preserve"> </w:t>
            </w:r>
          </w:p>
        </w:tc>
      </w:tr>
      <w:tr w:rsidR="009D512D" w14:paraId="5F5DFEF0" w14:textId="77777777">
        <w:trPr>
          <w:trHeight w:val="350"/>
        </w:trPr>
        <w:tc>
          <w:tcPr>
            <w:tcW w:w="4254" w:type="dxa"/>
            <w:tcBorders>
              <w:top w:val="nil"/>
              <w:left w:val="nil"/>
              <w:bottom w:val="nil"/>
              <w:right w:val="nil"/>
            </w:tcBorders>
          </w:tcPr>
          <w:p w14:paraId="6B8817BB" w14:textId="77777777" w:rsidR="009D512D" w:rsidRDefault="00AC251D">
            <w:pPr>
              <w:spacing w:after="0" w:line="259" w:lineRule="auto"/>
              <w:ind w:left="0" w:right="0" w:firstLine="0"/>
              <w:jc w:val="left"/>
            </w:pPr>
            <w:r>
              <w:rPr>
                <w:b/>
              </w:rPr>
              <w:t xml:space="preserve">Projection:  </w:t>
            </w:r>
          </w:p>
        </w:tc>
        <w:tc>
          <w:tcPr>
            <w:tcW w:w="245" w:type="dxa"/>
            <w:tcBorders>
              <w:top w:val="nil"/>
              <w:left w:val="nil"/>
              <w:bottom w:val="nil"/>
              <w:right w:val="nil"/>
            </w:tcBorders>
          </w:tcPr>
          <w:p w14:paraId="5F0359CB" w14:textId="77777777" w:rsidR="009D512D" w:rsidRDefault="00AC251D">
            <w:pPr>
              <w:spacing w:after="0" w:line="259" w:lineRule="auto"/>
              <w:ind w:left="0" w:right="0" w:firstLine="0"/>
              <w:jc w:val="left"/>
            </w:pPr>
            <w:r>
              <w:rPr>
                <w:b/>
              </w:rPr>
              <w:t xml:space="preserve"> </w:t>
            </w:r>
          </w:p>
        </w:tc>
        <w:tc>
          <w:tcPr>
            <w:tcW w:w="5339" w:type="dxa"/>
            <w:tcBorders>
              <w:top w:val="nil"/>
              <w:left w:val="nil"/>
              <w:bottom w:val="nil"/>
              <w:right w:val="nil"/>
            </w:tcBorders>
          </w:tcPr>
          <w:p w14:paraId="1E989A23" w14:textId="77777777" w:rsidR="009D512D" w:rsidRDefault="00AC251D">
            <w:pPr>
              <w:spacing w:after="0" w:line="259" w:lineRule="auto"/>
              <w:ind w:left="0" w:right="0" w:firstLine="0"/>
              <w:jc w:val="left"/>
            </w:pPr>
            <w:r>
              <w:t>NONE/UTM/UPS</w:t>
            </w:r>
            <w:r>
              <w:rPr>
                <w:b/>
              </w:rPr>
              <w:t xml:space="preserve"> </w:t>
            </w:r>
          </w:p>
        </w:tc>
      </w:tr>
      <w:tr w:rsidR="009D512D" w14:paraId="37B7A86F" w14:textId="77777777">
        <w:trPr>
          <w:trHeight w:val="350"/>
        </w:trPr>
        <w:tc>
          <w:tcPr>
            <w:tcW w:w="4254" w:type="dxa"/>
            <w:tcBorders>
              <w:top w:val="nil"/>
              <w:left w:val="nil"/>
              <w:bottom w:val="nil"/>
              <w:right w:val="nil"/>
            </w:tcBorders>
          </w:tcPr>
          <w:p w14:paraId="340A2F4E" w14:textId="77777777" w:rsidR="009D512D" w:rsidRDefault="00AC251D">
            <w:pPr>
              <w:spacing w:after="0" w:line="259" w:lineRule="auto"/>
              <w:ind w:left="0" w:right="0" w:firstLine="0"/>
              <w:jc w:val="left"/>
            </w:pPr>
            <w:r>
              <w:rPr>
                <w:b/>
              </w:rPr>
              <w:t xml:space="preserve">Temporal reference system:  </w:t>
            </w:r>
          </w:p>
        </w:tc>
        <w:tc>
          <w:tcPr>
            <w:tcW w:w="245" w:type="dxa"/>
            <w:tcBorders>
              <w:top w:val="nil"/>
              <w:left w:val="nil"/>
              <w:bottom w:val="nil"/>
              <w:right w:val="nil"/>
            </w:tcBorders>
          </w:tcPr>
          <w:p w14:paraId="05C58F51" w14:textId="77777777" w:rsidR="009D512D" w:rsidRDefault="00AC251D">
            <w:pPr>
              <w:spacing w:after="0" w:line="259" w:lineRule="auto"/>
              <w:ind w:left="0" w:right="0" w:firstLine="0"/>
              <w:jc w:val="left"/>
            </w:pPr>
            <w:r>
              <w:rPr>
                <w:b/>
              </w:rPr>
              <w:t xml:space="preserve"> </w:t>
            </w:r>
          </w:p>
        </w:tc>
        <w:tc>
          <w:tcPr>
            <w:tcW w:w="5339" w:type="dxa"/>
            <w:tcBorders>
              <w:top w:val="nil"/>
              <w:left w:val="nil"/>
              <w:bottom w:val="nil"/>
              <w:right w:val="nil"/>
            </w:tcBorders>
          </w:tcPr>
          <w:p w14:paraId="0717D0F3" w14:textId="77777777" w:rsidR="009D512D" w:rsidRDefault="00AC251D">
            <w:pPr>
              <w:spacing w:after="0" w:line="259" w:lineRule="auto"/>
              <w:ind w:left="0" w:right="0" w:firstLine="0"/>
              <w:jc w:val="left"/>
            </w:pPr>
            <w:r>
              <w:t xml:space="preserve">Gregorian Calendar </w:t>
            </w:r>
          </w:p>
        </w:tc>
      </w:tr>
      <w:tr w:rsidR="009D512D" w14:paraId="5E361511" w14:textId="77777777">
        <w:trPr>
          <w:trHeight w:val="350"/>
        </w:trPr>
        <w:tc>
          <w:tcPr>
            <w:tcW w:w="4254" w:type="dxa"/>
            <w:tcBorders>
              <w:top w:val="nil"/>
              <w:left w:val="nil"/>
              <w:bottom w:val="nil"/>
              <w:right w:val="nil"/>
            </w:tcBorders>
          </w:tcPr>
          <w:p w14:paraId="1BC57FF8" w14:textId="77777777" w:rsidR="009D512D" w:rsidRDefault="00AC251D">
            <w:pPr>
              <w:spacing w:after="0" w:line="259" w:lineRule="auto"/>
              <w:ind w:left="0" w:right="0" w:firstLine="0"/>
              <w:jc w:val="left"/>
            </w:pPr>
            <w:r>
              <w:rPr>
                <w:b/>
              </w:rPr>
              <w:t xml:space="preserve">Coordinate reference system registry:  </w:t>
            </w:r>
          </w:p>
        </w:tc>
        <w:tc>
          <w:tcPr>
            <w:tcW w:w="245" w:type="dxa"/>
            <w:tcBorders>
              <w:top w:val="nil"/>
              <w:left w:val="nil"/>
              <w:bottom w:val="nil"/>
              <w:right w:val="nil"/>
            </w:tcBorders>
          </w:tcPr>
          <w:p w14:paraId="02CB182D" w14:textId="77777777" w:rsidR="009D512D" w:rsidRDefault="00AC251D">
            <w:pPr>
              <w:spacing w:after="0" w:line="259" w:lineRule="auto"/>
              <w:ind w:left="0" w:right="0" w:firstLine="0"/>
              <w:jc w:val="left"/>
            </w:pPr>
            <w:r>
              <w:rPr>
                <w:b/>
              </w:rPr>
              <w:t xml:space="preserve"> </w:t>
            </w:r>
          </w:p>
        </w:tc>
        <w:tc>
          <w:tcPr>
            <w:tcW w:w="5339" w:type="dxa"/>
            <w:tcBorders>
              <w:top w:val="nil"/>
              <w:left w:val="nil"/>
              <w:bottom w:val="nil"/>
              <w:right w:val="nil"/>
            </w:tcBorders>
          </w:tcPr>
          <w:p w14:paraId="446B29F9" w14:textId="77777777" w:rsidR="009D512D" w:rsidRDefault="0039259E">
            <w:pPr>
              <w:spacing w:after="0" w:line="259" w:lineRule="auto"/>
              <w:ind w:left="0" w:right="0" w:firstLine="0"/>
              <w:jc w:val="left"/>
            </w:pPr>
            <w:hyperlink r:id="rId48">
              <w:r w:rsidR="00AC251D">
                <w:rPr>
                  <w:color w:val="0000FF"/>
                  <w:u w:val="single" w:color="0000FF"/>
                </w:rPr>
                <w:t>EPSG Geodetic Parameter Registry</w:t>
              </w:r>
            </w:hyperlink>
            <w:hyperlink r:id="rId49">
              <w:r w:rsidR="00AC251D">
                <w:rPr>
                  <w:b/>
                </w:rPr>
                <w:t xml:space="preserve"> </w:t>
              </w:r>
            </w:hyperlink>
            <w:r w:rsidR="00AC251D">
              <w:rPr>
                <w:b/>
              </w:rPr>
              <w:t xml:space="preserve"> </w:t>
            </w:r>
          </w:p>
        </w:tc>
      </w:tr>
      <w:tr w:rsidR="009D512D" w14:paraId="6D035567" w14:textId="77777777">
        <w:trPr>
          <w:trHeight w:val="349"/>
        </w:trPr>
        <w:tc>
          <w:tcPr>
            <w:tcW w:w="4254" w:type="dxa"/>
            <w:tcBorders>
              <w:top w:val="nil"/>
              <w:left w:val="nil"/>
              <w:bottom w:val="nil"/>
              <w:right w:val="nil"/>
            </w:tcBorders>
          </w:tcPr>
          <w:p w14:paraId="5BD31553" w14:textId="77777777" w:rsidR="009D512D" w:rsidRDefault="00AC251D">
            <w:pPr>
              <w:spacing w:after="0" w:line="259" w:lineRule="auto"/>
              <w:ind w:left="0" w:right="0" w:firstLine="0"/>
              <w:jc w:val="left"/>
            </w:pPr>
            <w:r>
              <w:rPr>
                <w:b/>
              </w:rPr>
              <w:t xml:space="preserve">Date type (according to ISO 19115):   </w:t>
            </w:r>
          </w:p>
        </w:tc>
        <w:tc>
          <w:tcPr>
            <w:tcW w:w="245" w:type="dxa"/>
            <w:tcBorders>
              <w:top w:val="nil"/>
              <w:left w:val="nil"/>
              <w:bottom w:val="nil"/>
              <w:right w:val="nil"/>
            </w:tcBorders>
          </w:tcPr>
          <w:p w14:paraId="4BE5FD6C" w14:textId="77777777" w:rsidR="009D512D" w:rsidRDefault="00AC251D">
            <w:pPr>
              <w:spacing w:after="0" w:line="259" w:lineRule="auto"/>
              <w:ind w:left="0" w:right="0" w:firstLine="0"/>
              <w:jc w:val="left"/>
            </w:pPr>
            <w:r>
              <w:rPr>
                <w:b/>
              </w:rPr>
              <w:t xml:space="preserve"> </w:t>
            </w:r>
          </w:p>
        </w:tc>
        <w:tc>
          <w:tcPr>
            <w:tcW w:w="5339" w:type="dxa"/>
            <w:tcBorders>
              <w:top w:val="nil"/>
              <w:left w:val="nil"/>
              <w:bottom w:val="nil"/>
              <w:right w:val="nil"/>
            </w:tcBorders>
          </w:tcPr>
          <w:p w14:paraId="51380421" w14:textId="77777777" w:rsidR="009D512D" w:rsidRDefault="00AC251D">
            <w:pPr>
              <w:spacing w:after="0" w:line="259" w:lineRule="auto"/>
              <w:ind w:left="0" w:right="0" w:firstLine="0"/>
              <w:jc w:val="left"/>
            </w:pPr>
            <w:r>
              <w:t xml:space="preserve">002 - publication </w:t>
            </w:r>
          </w:p>
        </w:tc>
      </w:tr>
      <w:tr w:rsidR="009D512D" w14:paraId="04A8D4D5" w14:textId="77777777">
        <w:trPr>
          <w:trHeight w:val="349"/>
        </w:trPr>
        <w:tc>
          <w:tcPr>
            <w:tcW w:w="4254" w:type="dxa"/>
            <w:tcBorders>
              <w:top w:val="nil"/>
              <w:left w:val="nil"/>
              <w:bottom w:val="nil"/>
              <w:right w:val="nil"/>
            </w:tcBorders>
          </w:tcPr>
          <w:p w14:paraId="33F05471" w14:textId="77777777" w:rsidR="009D512D" w:rsidRDefault="00AC251D">
            <w:pPr>
              <w:spacing w:after="0" w:line="259" w:lineRule="auto"/>
              <w:ind w:left="0" w:right="0" w:firstLine="0"/>
              <w:jc w:val="left"/>
            </w:pPr>
            <w:r>
              <w:rPr>
                <w:b/>
              </w:rPr>
              <w:t>Responsible party:</w:t>
            </w:r>
            <w:r>
              <w:t xml:space="preserve">   </w:t>
            </w:r>
          </w:p>
        </w:tc>
        <w:tc>
          <w:tcPr>
            <w:tcW w:w="245" w:type="dxa"/>
            <w:tcBorders>
              <w:top w:val="nil"/>
              <w:left w:val="nil"/>
              <w:bottom w:val="nil"/>
              <w:right w:val="nil"/>
            </w:tcBorders>
          </w:tcPr>
          <w:p w14:paraId="25E44EFD" w14:textId="77777777" w:rsidR="009D512D" w:rsidRDefault="00AC251D">
            <w:pPr>
              <w:spacing w:after="0" w:line="259" w:lineRule="auto"/>
              <w:ind w:left="0" w:right="0" w:firstLine="0"/>
              <w:jc w:val="left"/>
            </w:pPr>
            <w:r>
              <w:t xml:space="preserve"> </w:t>
            </w:r>
          </w:p>
        </w:tc>
        <w:tc>
          <w:tcPr>
            <w:tcW w:w="5339" w:type="dxa"/>
            <w:tcBorders>
              <w:top w:val="nil"/>
              <w:left w:val="nil"/>
              <w:bottom w:val="nil"/>
              <w:right w:val="nil"/>
            </w:tcBorders>
          </w:tcPr>
          <w:p w14:paraId="42B714E1" w14:textId="77777777" w:rsidR="009D512D" w:rsidRDefault="00AC251D">
            <w:pPr>
              <w:spacing w:after="0" w:line="259" w:lineRule="auto"/>
              <w:ind w:left="0" w:right="0" w:firstLine="0"/>
            </w:pPr>
            <w:r>
              <w:t xml:space="preserve">International Organisation of Oil and Gas Producers (OGP)  </w:t>
            </w:r>
          </w:p>
        </w:tc>
      </w:tr>
      <w:tr w:rsidR="009D512D" w14:paraId="7650CED5" w14:textId="77777777">
        <w:trPr>
          <w:trHeight w:val="286"/>
        </w:trPr>
        <w:tc>
          <w:tcPr>
            <w:tcW w:w="4254" w:type="dxa"/>
            <w:tcBorders>
              <w:top w:val="nil"/>
              <w:left w:val="nil"/>
              <w:bottom w:val="nil"/>
              <w:right w:val="nil"/>
            </w:tcBorders>
          </w:tcPr>
          <w:p w14:paraId="5BF9A1BB" w14:textId="77777777" w:rsidR="009D512D" w:rsidRDefault="00AC251D">
            <w:pPr>
              <w:spacing w:after="0" w:line="259" w:lineRule="auto"/>
              <w:ind w:left="0" w:right="0" w:firstLine="0"/>
              <w:jc w:val="left"/>
            </w:pPr>
            <w:r>
              <w:rPr>
                <w:b/>
              </w:rPr>
              <w:t>URL:</w:t>
            </w:r>
            <w:r>
              <w:t xml:space="preserve">   </w:t>
            </w:r>
          </w:p>
        </w:tc>
        <w:tc>
          <w:tcPr>
            <w:tcW w:w="245" w:type="dxa"/>
            <w:tcBorders>
              <w:top w:val="nil"/>
              <w:left w:val="nil"/>
              <w:bottom w:val="nil"/>
              <w:right w:val="nil"/>
            </w:tcBorders>
          </w:tcPr>
          <w:p w14:paraId="12BE5F2C" w14:textId="77777777" w:rsidR="009D512D" w:rsidRDefault="00AC251D">
            <w:pPr>
              <w:spacing w:after="0" w:line="259" w:lineRule="auto"/>
              <w:ind w:left="0" w:right="0" w:firstLine="0"/>
              <w:jc w:val="left"/>
            </w:pPr>
            <w:r>
              <w:t xml:space="preserve"> </w:t>
            </w:r>
          </w:p>
        </w:tc>
        <w:tc>
          <w:tcPr>
            <w:tcW w:w="5339" w:type="dxa"/>
            <w:tcBorders>
              <w:top w:val="nil"/>
              <w:left w:val="nil"/>
              <w:bottom w:val="nil"/>
              <w:right w:val="nil"/>
            </w:tcBorders>
          </w:tcPr>
          <w:p w14:paraId="2C55E577" w14:textId="77777777" w:rsidR="009D512D" w:rsidRDefault="0039259E">
            <w:pPr>
              <w:spacing w:after="0" w:line="259" w:lineRule="auto"/>
              <w:ind w:left="0" w:right="0" w:firstLine="0"/>
              <w:jc w:val="left"/>
            </w:pPr>
            <w:hyperlink r:id="rId50">
              <w:r w:rsidR="00AC251D">
                <w:rPr>
                  <w:b/>
                  <w:color w:val="0000FF"/>
                  <w:u w:val="single" w:color="0000FF"/>
                </w:rPr>
                <w:t>http://www.ogp.org.uk/</w:t>
              </w:r>
            </w:hyperlink>
            <w:hyperlink r:id="rId51">
              <w:r w:rsidR="00AC251D">
                <w:rPr>
                  <w:b/>
                  <w:color w:val="0000FF"/>
                </w:rPr>
                <w:t xml:space="preserve"> </w:t>
              </w:r>
            </w:hyperlink>
          </w:p>
        </w:tc>
      </w:tr>
    </w:tbl>
    <w:p w14:paraId="151BC1F5" w14:textId="50F0E448" w:rsidR="009D512D" w:rsidRDefault="00AC251D">
      <w:pPr>
        <w:spacing w:after="122" w:line="259" w:lineRule="auto"/>
        <w:ind w:left="358" w:right="0" w:firstLine="0"/>
        <w:jc w:val="left"/>
        <w:rPr>
          <w:b/>
          <w:color w:val="0000FF"/>
        </w:rPr>
      </w:pPr>
      <w:r>
        <w:rPr>
          <w:b/>
          <w:color w:val="0000FF"/>
        </w:rPr>
        <w:t xml:space="preserve"> </w:t>
      </w:r>
    </w:p>
    <w:p w14:paraId="44727273" w14:textId="77777777" w:rsidR="00F77882" w:rsidRDefault="00F77882">
      <w:pPr>
        <w:spacing w:after="122" w:line="259" w:lineRule="auto"/>
        <w:ind w:left="358" w:right="0" w:firstLine="0"/>
        <w:jc w:val="left"/>
      </w:pPr>
    </w:p>
    <w:p w14:paraId="64ECA227" w14:textId="77777777" w:rsidR="009D512D" w:rsidRDefault="00AC251D">
      <w:pPr>
        <w:pStyle w:val="berschrift2"/>
        <w:spacing w:after="163"/>
        <w:ind w:left="7"/>
      </w:pPr>
      <w:bookmarkStart w:id="33" w:name="_Toc3544627"/>
      <w:r>
        <w:t>5.4 Vertical Coordinate Reference System</w:t>
      </w:r>
      <w:bookmarkEnd w:id="33"/>
      <w:r>
        <w:t xml:space="preserve"> </w:t>
      </w:r>
    </w:p>
    <w:p w14:paraId="65159D50" w14:textId="062A63A6" w:rsidR="009D512D" w:rsidRDefault="00AC251D">
      <w:pPr>
        <w:ind w:left="12" w:right="796"/>
      </w:pPr>
      <w:r>
        <w:t xml:space="preserve">All valid S-102 datasets shall be represented with a right-handed Cartesian coordinate system. This system shall have the x-axis oriented towards positive eastings (for projected grids), or east (for geographic grids), and y-axis oriented towards positive northings (for projected grids), or north (for geographic grids). These definitions imply that the z-axis for the sounding data is positive away from the center of mass of the earth (i.e., is positive up), rather than the usual hydrographic convention of positive down (i.e., deeper depths are larger numbers and negative depths are above datum). User-level code is free to make this reflection if required but must write the data using the positive-up convention. The uncertainty component shall have the same coordinate system as the </w:t>
      </w:r>
      <w:r w:rsidR="00CB3094">
        <w:t>depth</w:t>
      </w:r>
      <w:r>
        <w:t xml:space="preserve"> component, with the exception that the z-axis is unipolar, and therefore the concept of direction of positive increase is irrelevant. </w:t>
      </w:r>
    </w:p>
    <w:p w14:paraId="511415E9" w14:textId="77777777" w:rsidR="002350C4" w:rsidRDefault="002350C4">
      <w:pPr>
        <w:ind w:left="12" w:right="796"/>
      </w:pPr>
    </w:p>
    <w:p w14:paraId="0940FC87" w14:textId="77777777" w:rsidR="009D512D" w:rsidRDefault="00AC251D">
      <w:pPr>
        <w:pStyle w:val="berschrift2"/>
        <w:spacing w:after="163"/>
        <w:ind w:left="7"/>
      </w:pPr>
      <w:bookmarkStart w:id="34" w:name="_Toc3544628"/>
      <w:r>
        <w:t>5.5 Temporal Reference System</w:t>
      </w:r>
      <w:bookmarkEnd w:id="34"/>
      <w:r>
        <w:t xml:space="preserve"> </w:t>
      </w:r>
    </w:p>
    <w:p w14:paraId="1D248131" w14:textId="77777777" w:rsidR="009D512D" w:rsidRDefault="00AC251D">
      <w:pPr>
        <w:ind w:left="12" w:right="802"/>
      </w:pPr>
      <w:r>
        <w:t xml:space="preserve">The temporal reference system is the Gregorian calendar for date and UTC for time. Time is measured by reference to Calendar dates and Clock time in accordance with ISO 8601:2004, Temporal Schema clause 5.4.4. A date-time variable will have the following 16-character format: </w:t>
      </w:r>
      <w:r>
        <w:rPr>
          <w:i/>
        </w:rPr>
        <w:t>yyyymmddThhmmssZ</w:t>
      </w:r>
      <w:r>
        <w:t xml:space="preserve">.   </w:t>
      </w:r>
    </w:p>
    <w:p w14:paraId="1C7CE67B" w14:textId="5395ECA4" w:rsidR="009D512D" w:rsidRDefault="00AC251D">
      <w:pPr>
        <w:spacing w:after="141" w:line="259" w:lineRule="auto"/>
        <w:ind w:left="12" w:right="0" w:firstLine="0"/>
        <w:jc w:val="left"/>
      </w:pPr>
      <w:r>
        <w:t xml:space="preserve"> </w:t>
      </w:r>
    </w:p>
    <w:p w14:paraId="39A432DC" w14:textId="77777777" w:rsidR="005B136B" w:rsidRDefault="005B136B">
      <w:pPr>
        <w:spacing w:after="141" w:line="259" w:lineRule="auto"/>
        <w:ind w:left="12" w:right="0" w:firstLine="0"/>
        <w:jc w:val="left"/>
      </w:pPr>
    </w:p>
    <w:p w14:paraId="7EA2C091" w14:textId="77777777" w:rsidR="009D512D" w:rsidRDefault="00AC251D">
      <w:pPr>
        <w:pStyle w:val="berschrift1"/>
        <w:ind w:left="7"/>
      </w:pPr>
      <w:bookmarkStart w:id="35" w:name="_Toc3544629"/>
      <w:r>
        <w:t>6 Data Quality</w:t>
      </w:r>
      <w:bookmarkEnd w:id="35"/>
      <w:r>
        <w:t xml:space="preserve">  </w:t>
      </w:r>
    </w:p>
    <w:p w14:paraId="3376585D" w14:textId="77777777" w:rsidR="00355375" w:rsidRDefault="00355375" w:rsidP="00355375">
      <w:pPr>
        <w:pStyle w:val="subpara"/>
        <w:ind w:left="0" w:firstLine="0"/>
        <w:rPr>
          <w:szCs w:val="22"/>
        </w:rPr>
      </w:pPr>
      <w:r w:rsidRPr="006B6CA8">
        <w:rPr>
          <w:szCs w:val="22"/>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w:t>
      </w:r>
      <w:r>
        <w:rPr>
          <w:szCs w:val="22"/>
        </w:rPr>
        <w:t xml:space="preserve"> </w:t>
      </w:r>
      <w:r w:rsidRPr="006B6CA8">
        <w:rPr>
          <w:szCs w:val="22"/>
        </w:rPr>
        <w:t>assessments of the data product usefulness in their application based on the reported data quality measures.</w:t>
      </w:r>
    </w:p>
    <w:p w14:paraId="6A82F476" w14:textId="77777777" w:rsidR="00355375" w:rsidRPr="00355375" w:rsidRDefault="00355375" w:rsidP="0038500B"/>
    <w:p w14:paraId="44C26A3E" w14:textId="77777777" w:rsidR="009D512D" w:rsidRDefault="00AC251D">
      <w:pPr>
        <w:pStyle w:val="berschrift2"/>
        <w:spacing w:after="179"/>
        <w:ind w:left="7"/>
      </w:pPr>
      <w:bookmarkStart w:id="36" w:name="_Toc3544630"/>
      <w:r>
        <w:t>6.1 Completeness</w:t>
      </w:r>
      <w:bookmarkEnd w:id="36"/>
      <w:r>
        <w:t xml:space="preserve"> </w:t>
      </w:r>
    </w:p>
    <w:p w14:paraId="7172B831" w14:textId="77777777" w:rsidR="009D512D" w:rsidRDefault="00AC251D">
      <w:pPr>
        <w:pStyle w:val="berschrift3"/>
        <w:ind w:left="7"/>
      </w:pPr>
      <w:bookmarkStart w:id="37" w:name="_Toc3544631"/>
      <w:r>
        <w:t>6.1.1 Commission</w:t>
      </w:r>
      <w:bookmarkEnd w:id="37"/>
      <w:r>
        <w:t xml:space="preserve"> </w:t>
      </w:r>
    </w:p>
    <w:p w14:paraId="591130AD" w14:textId="5C1925E3" w:rsidR="009D512D" w:rsidRDefault="00AC251D">
      <w:pPr>
        <w:ind w:left="12" w:right="892"/>
      </w:pPr>
      <w:r>
        <w:t xml:space="preserve">The S-102 bathymetric grid has a high-level </w:t>
      </w:r>
      <w:r w:rsidR="000232FE">
        <w:t xml:space="preserve">of </w:t>
      </w:r>
      <w:r>
        <w:t>completeness regarding commission</w:t>
      </w:r>
      <w:r w:rsidR="000232FE">
        <w:t>,</w:t>
      </w:r>
      <w:r>
        <w:t xml:space="preserve"> due to the fact that the issuing hydrographic office has deemed the grid to contain all the necessary data and/or considered all contributing factors required to</w:t>
      </w:r>
      <w:r w:rsidR="000232FE">
        <w:t xml:space="preserve"> </w:t>
      </w:r>
      <w:r>
        <w:t xml:space="preserve">make a navigationally valid product.  These factors are recorded in the metadata for the file. </w:t>
      </w:r>
    </w:p>
    <w:p w14:paraId="038546E0" w14:textId="77777777" w:rsidR="009D512D" w:rsidRDefault="00AC251D">
      <w:pPr>
        <w:spacing w:after="117" w:line="259" w:lineRule="auto"/>
        <w:ind w:left="12" w:right="0" w:firstLine="0"/>
        <w:jc w:val="left"/>
      </w:pPr>
      <w:r>
        <w:t xml:space="preserve"> </w:t>
      </w:r>
    </w:p>
    <w:p w14:paraId="2AFCB3AD" w14:textId="77777777" w:rsidR="009D512D" w:rsidRDefault="00AC251D">
      <w:pPr>
        <w:pStyle w:val="berschrift3"/>
        <w:ind w:left="7"/>
      </w:pPr>
      <w:bookmarkStart w:id="38" w:name="_Toc3544632"/>
      <w:r>
        <w:t>6.1.2 Omission</w:t>
      </w:r>
      <w:bookmarkEnd w:id="38"/>
      <w:r>
        <w:t xml:space="preserve"> </w:t>
      </w:r>
    </w:p>
    <w:p w14:paraId="3B85C572" w14:textId="5FB6E592" w:rsidR="009D512D" w:rsidRDefault="00AC251D">
      <w:pPr>
        <w:ind w:left="12" w:right="896"/>
      </w:pPr>
      <w:r>
        <w:t>The S-102 bathymetric grid has a high level of completeness in regards to omission</w:t>
      </w:r>
      <w:r w:rsidR="000232FE">
        <w:t>,</w:t>
      </w:r>
      <w:r>
        <w:t xml:space="preserve"> due to the fact that the issuing hydrographic office will have noted any major discrepancies or negative quality factors in the applicable fields of the metadata for the file. </w:t>
      </w:r>
    </w:p>
    <w:p w14:paraId="15F478D7" w14:textId="77777777" w:rsidR="009D512D" w:rsidRDefault="00AC251D">
      <w:pPr>
        <w:spacing w:after="120" w:line="259" w:lineRule="auto"/>
        <w:ind w:left="12" w:right="0" w:firstLine="0"/>
        <w:jc w:val="left"/>
      </w:pPr>
      <w:r>
        <w:t xml:space="preserve"> </w:t>
      </w:r>
    </w:p>
    <w:p w14:paraId="5ECC7C16" w14:textId="77777777" w:rsidR="009D512D" w:rsidRDefault="00AC251D">
      <w:pPr>
        <w:pStyle w:val="berschrift2"/>
        <w:spacing w:after="179"/>
        <w:ind w:left="7"/>
      </w:pPr>
      <w:bookmarkStart w:id="39" w:name="_Toc3544633"/>
      <w:r>
        <w:t>6.2 Logical Consistency</w:t>
      </w:r>
      <w:bookmarkEnd w:id="39"/>
      <w:r>
        <w:t xml:space="preserve"> </w:t>
      </w:r>
    </w:p>
    <w:p w14:paraId="65C149BB" w14:textId="77777777" w:rsidR="009D512D" w:rsidRDefault="00AC251D">
      <w:pPr>
        <w:pStyle w:val="berschrift3"/>
        <w:ind w:left="7"/>
      </w:pPr>
      <w:bookmarkStart w:id="40" w:name="_Toc3544634"/>
      <w:r>
        <w:t>6.2.1 Conceptual Consistency</w:t>
      </w:r>
      <w:bookmarkEnd w:id="40"/>
      <w:r>
        <w:t xml:space="preserve"> </w:t>
      </w:r>
    </w:p>
    <w:p w14:paraId="433680CC" w14:textId="77777777" w:rsidR="009D512D" w:rsidRDefault="00AC251D">
      <w:pPr>
        <w:ind w:left="12" w:right="513"/>
      </w:pPr>
      <w:r>
        <w:t xml:space="preserve">The conceptual consistency of S-102 grids is maintained through this and related specifications which are conceptually consistent with the accepted standards. </w:t>
      </w:r>
    </w:p>
    <w:p w14:paraId="1CF7E13C" w14:textId="77777777" w:rsidR="009D512D" w:rsidRDefault="00AC251D">
      <w:pPr>
        <w:spacing w:after="120" w:line="259" w:lineRule="auto"/>
        <w:ind w:left="12" w:right="0" w:firstLine="0"/>
        <w:jc w:val="left"/>
      </w:pPr>
      <w:r>
        <w:t xml:space="preserve"> </w:t>
      </w:r>
    </w:p>
    <w:p w14:paraId="6C888D71" w14:textId="77777777" w:rsidR="009D512D" w:rsidRDefault="00AC251D">
      <w:pPr>
        <w:pStyle w:val="berschrift3"/>
        <w:ind w:left="7"/>
      </w:pPr>
      <w:bookmarkStart w:id="41" w:name="_Toc3544635"/>
      <w:r>
        <w:t>6.2.2 Domain Consistency</w:t>
      </w:r>
      <w:bookmarkEnd w:id="41"/>
      <w:r>
        <w:t xml:space="preserve"> </w:t>
      </w:r>
    </w:p>
    <w:p w14:paraId="4DA70F4D" w14:textId="77777777" w:rsidR="009D512D" w:rsidRDefault="00AC251D">
      <w:pPr>
        <w:ind w:left="12" w:right="896"/>
      </w:pPr>
      <w:r>
        <w:t xml:space="preserve">The domain consistency of S-102 grids is maintained through the definition of their primary purpose, which is safety of navigation. The data contained can also be used derivatively for other scientific/fields domains (secondary purposes). All processes used in primary purpose generation is geared solely towards the satisfaction of safety of navigation concerns. </w:t>
      </w:r>
    </w:p>
    <w:p w14:paraId="1D02E281" w14:textId="77777777" w:rsidR="009D512D" w:rsidRDefault="00AC251D">
      <w:pPr>
        <w:spacing w:after="117" w:line="259" w:lineRule="auto"/>
        <w:ind w:left="12" w:right="0" w:firstLine="0"/>
        <w:jc w:val="left"/>
      </w:pPr>
      <w:r>
        <w:t xml:space="preserve"> </w:t>
      </w:r>
    </w:p>
    <w:p w14:paraId="12B82710" w14:textId="77777777" w:rsidR="009D512D" w:rsidRDefault="00AC251D">
      <w:pPr>
        <w:pStyle w:val="berschrift3"/>
        <w:ind w:left="7"/>
      </w:pPr>
      <w:bookmarkStart w:id="42" w:name="_Toc3544636"/>
      <w:r>
        <w:t>6.2.3 Format Consistency</w:t>
      </w:r>
      <w:bookmarkEnd w:id="42"/>
      <w:r>
        <w:t xml:space="preserve"> </w:t>
      </w:r>
    </w:p>
    <w:p w14:paraId="3DBF4D21" w14:textId="77777777" w:rsidR="009D512D" w:rsidRDefault="00AC251D">
      <w:pPr>
        <w:ind w:left="12" w:right="513"/>
      </w:pPr>
      <w:r>
        <w:t xml:space="preserve">The formatting consistency of S-102 grids is maintained due to the overriding encoding (HDF5) defined in the S-100 specification and the other IHO standards on which the data is based. </w:t>
      </w:r>
    </w:p>
    <w:p w14:paraId="2CCC725A" w14:textId="4C686304" w:rsidR="008D604E" w:rsidRDefault="00AC251D">
      <w:pPr>
        <w:spacing w:after="120" w:line="259" w:lineRule="auto"/>
        <w:ind w:left="12" w:right="0" w:firstLine="0"/>
        <w:jc w:val="left"/>
      </w:pPr>
      <w:r>
        <w:t xml:space="preserve"> </w:t>
      </w:r>
    </w:p>
    <w:p w14:paraId="7F49C65C" w14:textId="77777777" w:rsidR="009D512D" w:rsidRDefault="00AC251D">
      <w:pPr>
        <w:pStyle w:val="berschrift2"/>
        <w:spacing w:after="179"/>
        <w:ind w:left="7"/>
      </w:pPr>
      <w:bookmarkStart w:id="43" w:name="_Toc3544637"/>
      <w:r>
        <w:t>6.3 Positional Accuracy</w:t>
      </w:r>
      <w:bookmarkEnd w:id="43"/>
      <w:r>
        <w:t xml:space="preserve"> </w:t>
      </w:r>
    </w:p>
    <w:p w14:paraId="5BE55603" w14:textId="0BB7AD2D" w:rsidR="009D512D" w:rsidRDefault="009D512D">
      <w:pPr>
        <w:spacing w:after="0" w:line="259" w:lineRule="auto"/>
        <w:ind w:left="12" w:right="0" w:firstLine="0"/>
        <w:jc w:val="left"/>
      </w:pPr>
    </w:p>
    <w:p w14:paraId="08219D11" w14:textId="77777777" w:rsidR="009D512D" w:rsidRDefault="00AC251D">
      <w:pPr>
        <w:pStyle w:val="berschrift3"/>
        <w:ind w:left="7"/>
      </w:pPr>
      <w:bookmarkStart w:id="44" w:name="_Toc3544638"/>
      <w:r>
        <w:t>6.3.2 Accuracy of a Time Measurement</w:t>
      </w:r>
      <w:bookmarkEnd w:id="44"/>
      <w:r>
        <w:t xml:space="preserve"> </w:t>
      </w:r>
    </w:p>
    <w:p w14:paraId="0C933ED7" w14:textId="77777777" w:rsidR="009D512D" w:rsidRDefault="00AC251D">
      <w:pPr>
        <w:ind w:left="12" w:right="889"/>
      </w:pPr>
      <w:r>
        <w:t xml:space="preserve">Temporal aspects of bathymetric grids are confined to elements of the vertical control processes.  These aspects are addressed during the formulation and application of vertical control processes applied by the various hydrographic offices.  Details of these processes will be included in the Lineage portion of the metadata defined in section 12 of this specification. </w:t>
      </w:r>
    </w:p>
    <w:p w14:paraId="07DE7149" w14:textId="77777777" w:rsidR="009D512D" w:rsidRDefault="00AC251D">
      <w:pPr>
        <w:spacing w:after="117" w:line="259" w:lineRule="auto"/>
        <w:ind w:left="12" w:right="0" w:firstLine="0"/>
        <w:jc w:val="left"/>
      </w:pPr>
      <w:r>
        <w:t xml:space="preserve"> </w:t>
      </w:r>
    </w:p>
    <w:p w14:paraId="7BACB351" w14:textId="77777777" w:rsidR="009D512D" w:rsidRDefault="00AC251D">
      <w:pPr>
        <w:pStyle w:val="berschrift3"/>
        <w:ind w:left="7"/>
      </w:pPr>
      <w:bookmarkStart w:id="45" w:name="_Toc3544639"/>
      <w:r>
        <w:t>6.3.3 Gridded Data Positional Accuracy</w:t>
      </w:r>
      <w:bookmarkEnd w:id="45"/>
      <w:r>
        <w:t xml:space="preserve"> </w:t>
      </w:r>
    </w:p>
    <w:p w14:paraId="2B68144D" w14:textId="77777777" w:rsidR="009D512D" w:rsidRDefault="00AC251D">
      <w:pPr>
        <w:ind w:left="12" w:right="888"/>
      </w:pPr>
      <w:r>
        <w:t>Gridded positional accuracy is defined by the precision of the positional reference used to specify its location within its spatial projection.  These positional references are contained within the spatial metadata of the S</w:t>
      </w:r>
      <w:r w:rsidR="00E250FB">
        <w:t>-</w:t>
      </w:r>
      <w:r>
        <w:t xml:space="preserve">102 grid. Nodes within a bathymetric grid have an absolute position with no horizontal error with vertical values that are calculated for that position by the processes and procedures used by each hydrographic office during the creation of the S-102 grid. Appropriate selection of both the origin reference points and positional resolution are important and are another factor in gridded positional accuracy.  </w:t>
      </w:r>
    </w:p>
    <w:p w14:paraId="52DF9AC6" w14:textId="77777777" w:rsidR="009D512D" w:rsidRDefault="00AC251D">
      <w:pPr>
        <w:spacing w:after="120" w:line="259" w:lineRule="auto"/>
        <w:ind w:left="12" w:right="0" w:firstLine="0"/>
        <w:jc w:val="left"/>
      </w:pPr>
      <w:r>
        <w:t xml:space="preserve"> </w:t>
      </w:r>
    </w:p>
    <w:p w14:paraId="67417EBC" w14:textId="0CB540B0" w:rsidR="009D512D" w:rsidRDefault="00AC251D">
      <w:pPr>
        <w:pStyle w:val="berschrift3"/>
        <w:ind w:left="7"/>
      </w:pPr>
      <w:bookmarkStart w:id="46" w:name="_Toc3544640"/>
      <w:r>
        <w:t>6.3.4 Relative Internal Positional Accuracy</w:t>
      </w:r>
      <w:bookmarkEnd w:id="46"/>
      <w:r>
        <w:t xml:space="preserve"> </w:t>
      </w:r>
    </w:p>
    <w:p w14:paraId="02377F63" w14:textId="131C232E" w:rsidR="009D512D" w:rsidRDefault="00AC251D" w:rsidP="00F77882">
      <w:pPr>
        <w:spacing w:after="117" w:line="259" w:lineRule="auto"/>
        <w:ind w:left="12" w:right="919" w:firstLine="0"/>
      </w:pPr>
      <w:r>
        <w:t xml:space="preserve">The internal positional accuracy is defined as the precision of the location of each node within the S-102 grid.  The position of each node within the grid is referenced by a row and column combination.  The metadata for the S-102 defines a gridded resolution along both the X and Y axis of the grid.  This absolute position of a node within the spatial projection of the grid is calculated using the row/column and the X/Y resolution.  In this case, the accuracy is controlled by the precision used in defining these resolutions. </w:t>
      </w:r>
    </w:p>
    <w:p w14:paraId="2385C684" w14:textId="77777777" w:rsidR="00B97282" w:rsidRDefault="00B97282">
      <w:pPr>
        <w:spacing w:after="117" w:line="259" w:lineRule="auto"/>
        <w:ind w:left="12" w:right="0" w:firstLine="0"/>
        <w:jc w:val="left"/>
      </w:pPr>
    </w:p>
    <w:p w14:paraId="261E9D4F" w14:textId="77777777" w:rsidR="009D512D" w:rsidRDefault="00AC251D">
      <w:pPr>
        <w:pStyle w:val="berschrift2"/>
        <w:spacing w:after="180"/>
        <w:ind w:left="7"/>
      </w:pPr>
      <w:bookmarkStart w:id="47" w:name="_Toc3544641"/>
      <w:r>
        <w:t>6.4 Temporal Accuracy</w:t>
      </w:r>
      <w:bookmarkEnd w:id="47"/>
      <w:r>
        <w:t xml:space="preserve"> </w:t>
      </w:r>
    </w:p>
    <w:p w14:paraId="7F8596D8" w14:textId="77777777" w:rsidR="009D512D" w:rsidRDefault="00AC251D">
      <w:pPr>
        <w:pStyle w:val="berschrift3"/>
        <w:ind w:left="7"/>
      </w:pPr>
      <w:bookmarkStart w:id="48" w:name="_Toc3544642"/>
      <w:r>
        <w:t>6.4.1 Temporal Consistency</w:t>
      </w:r>
      <w:bookmarkEnd w:id="48"/>
      <w:r>
        <w:t xml:space="preserve"> </w:t>
      </w:r>
    </w:p>
    <w:p w14:paraId="42F8E7B0" w14:textId="77777777" w:rsidR="009D512D" w:rsidRDefault="00AC251D">
      <w:pPr>
        <w:ind w:left="12" w:right="895"/>
      </w:pPr>
      <w:r>
        <w:t xml:space="preserve">Temporal aspects of bathymetric grids are confined to elements of the vertical control processes.  These aspects are addressed during the formulation and application of vertical control processes applied by the various hydrographic offices.  Details of these processes will be included in the Lineage portion of the metadata defined in section 12 of this specification. </w:t>
      </w:r>
    </w:p>
    <w:p w14:paraId="61DD114B" w14:textId="77777777" w:rsidR="009D512D" w:rsidRDefault="00AC251D">
      <w:pPr>
        <w:spacing w:after="120" w:line="259" w:lineRule="auto"/>
        <w:ind w:left="12" w:right="0" w:firstLine="0"/>
        <w:jc w:val="left"/>
      </w:pPr>
      <w:r>
        <w:t xml:space="preserve"> </w:t>
      </w:r>
    </w:p>
    <w:p w14:paraId="78ED5996" w14:textId="77777777" w:rsidR="009D512D" w:rsidRDefault="00AC251D">
      <w:pPr>
        <w:pStyle w:val="berschrift3"/>
        <w:ind w:left="7"/>
      </w:pPr>
      <w:bookmarkStart w:id="49" w:name="_Toc3544643"/>
      <w:r>
        <w:t>6.4.2 Temporal Validity</w:t>
      </w:r>
      <w:bookmarkEnd w:id="49"/>
      <w:r>
        <w:t xml:space="preserve"> </w:t>
      </w:r>
    </w:p>
    <w:p w14:paraId="4492CC8C" w14:textId="77777777" w:rsidR="009D512D" w:rsidRDefault="00AC251D">
      <w:pPr>
        <w:ind w:left="12" w:right="891"/>
      </w:pPr>
      <w:r>
        <w:t xml:space="preserve">Temporal aspects of bathymetric grids are confined to elements of the vertical control processes.  These aspects are addressed during the formulation and application of vertical control processes applied by the various hydrographic offices.  Details of these processes will be included in the Lineage portion of the metadata defined in section 12 of this Product Specification. </w:t>
      </w:r>
    </w:p>
    <w:p w14:paraId="4EBDF6D8" w14:textId="77777777" w:rsidR="009D512D" w:rsidRDefault="00AC251D">
      <w:pPr>
        <w:spacing w:after="120" w:line="259" w:lineRule="auto"/>
        <w:ind w:left="12" w:right="0" w:firstLine="0"/>
        <w:jc w:val="left"/>
      </w:pPr>
      <w:r>
        <w:t xml:space="preserve"> </w:t>
      </w:r>
    </w:p>
    <w:p w14:paraId="68B38A18" w14:textId="77777777" w:rsidR="009D512D" w:rsidRDefault="00AC251D">
      <w:pPr>
        <w:pStyle w:val="berschrift2"/>
        <w:spacing w:after="179"/>
        <w:ind w:left="7"/>
      </w:pPr>
      <w:bookmarkStart w:id="50" w:name="_Toc3544644"/>
      <w:r>
        <w:t>6.5 Thematic Accuracy</w:t>
      </w:r>
      <w:bookmarkEnd w:id="50"/>
      <w:r>
        <w:t xml:space="preserve"> </w:t>
      </w:r>
    </w:p>
    <w:p w14:paraId="4AC59B73" w14:textId="77777777" w:rsidR="009D512D" w:rsidRDefault="00AC251D">
      <w:pPr>
        <w:pStyle w:val="berschrift3"/>
        <w:ind w:left="7"/>
      </w:pPr>
      <w:bookmarkStart w:id="51" w:name="_Toc3544645"/>
      <w:r>
        <w:t>6.5.1 Thematic Classification Correctness</w:t>
      </w:r>
      <w:bookmarkEnd w:id="51"/>
      <w:r>
        <w:t xml:space="preserve"> </w:t>
      </w:r>
    </w:p>
    <w:p w14:paraId="19E977BA" w14:textId="68E2BC31" w:rsidR="009D512D" w:rsidRDefault="00AC251D">
      <w:pPr>
        <w:ind w:left="12" w:right="887"/>
      </w:pPr>
      <w:r>
        <w:t xml:space="preserve">For S-102 bathymetric grids there are two classifications of data values, which are land and water.  There are two considerations for accessing classification correctness when using the grid.  The first is that values given in the </w:t>
      </w:r>
      <w:r w:rsidR="00CB3094">
        <w:t>depth</w:t>
      </w:r>
      <w:r>
        <w:t xml:space="preserve"> layer of the S-102 grid are based on the associated hydrographic offices chosen vertical datum. Should another value in relation to a different vertical datum be required, a series of correctors would need to be applied.  Secondly, when considering the data values, the value stored in the corresponding uncertainty node must be considered.  This uncertainty value is a +/- value and when assessing the classification correctness must be applied.  The new value(s) generated when applied may cause a change in the classification.  </w:t>
      </w:r>
    </w:p>
    <w:p w14:paraId="2CA2D218" w14:textId="77777777" w:rsidR="009D512D" w:rsidRDefault="00AC251D">
      <w:pPr>
        <w:spacing w:after="0" w:line="259" w:lineRule="auto"/>
        <w:ind w:left="12" w:right="0" w:firstLine="0"/>
        <w:jc w:val="left"/>
      </w:pPr>
      <w:r>
        <w:t xml:space="preserve"> </w:t>
      </w:r>
    </w:p>
    <w:p w14:paraId="7D62AD0B" w14:textId="77777777" w:rsidR="009D512D" w:rsidRDefault="00AC251D">
      <w:pPr>
        <w:spacing w:after="83" w:line="259" w:lineRule="auto"/>
        <w:ind w:left="7" w:right="0" w:hanging="10"/>
        <w:jc w:val="left"/>
      </w:pPr>
      <w:r>
        <w:rPr>
          <w:b/>
          <w:sz w:val="22"/>
        </w:rPr>
        <w:t xml:space="preserve">6.5.2 Non-Quantitative Attribute Accuracy </w:t>
      </w:r>
    </w:p>
    <w:p w14:paraId="4D958664" w14:textId="77777777" w:rsidR="009D512D" w:rsidRDefault="00AC251D">
      <w:pPr>
        <w:ind w:left="12" w:right="513"/>
      </w:pPr>
      <w:r>
        <w:t xml:space="preserve">Thematic accuracy of S-102 bathymetric data is wholly quantitative.  </w:t>
      </w:r>
    </w:p>
    <w:p w14:paraId="7C518CDB" w14:textId="77777777" w:rsidR="009D512D" w:rsidRDefault="00AC251D">
      <w:pPr>
        <w:spacing w:after="120" w:line="259" w:lineRule="auto"/>
        <w:ind w:left="12" w:right="0" w:firstLine="0"/>
        <w:jc w:val="left"/>
      </w:pPr>
      <w:r>
        <w:t xml:space="preserve"> </w:t>
      </w:r>
    </w:p>
    <w:p w14:paraId="5F95A84A" w14:textId="77777777" w:rsidR="009D512D" w:rsidRPr="00EE3D8A" w:rsidRDefault="00AC251D">
      <w:pPr>
        <w:pStyle w:val="berschrift3"/>
        <w:ind w:left="7"/>
      </w:pPr>
      <w:bookmarkStart w:id="52" w:name="_Toc3544646"/>
      <w:r>
        <w:t xml:space="preserve">6.5.3 Quantitative </w:t>
      </w:r>
      <w:r w:rsidRPr="00EE3D8A">
        <w:t>Attribute Accuracy</w:t>
      </w:r>
      <w:bookmarkEnd w:id="52"/>
      <w:r w:rsidRPr="00EE3D8A">
        <w:t xml:space="preserve"> </w:t>
      </w:r>
    </w:p>
    <w:p w14:paraId="0B660D1B" w14:textId="093F2123" w:rsidR="009D512D" w:rsidRPr="00EE3D8A" w:rsidRDefault="00AC251D">
      <w:pPr>
        <w:ind w:left="12" w:right="885"/>
      </w:pPr>
      <w:r w:rsidRPr="00EE3D8A">
        <w:t xml:space="preserve">As defined in IHO S-100 Part 4c the data quality for the </w:t>
      </w:r>
      <w:r w:rsidR="000C0DCE" w:rsidRPr="00EE3D8A">
        <w:t>depth</w:t>
      </w:r>
      <w:r w:rsidRPr="00EE3D8A">
        <w:t xml:space="preserve"> coverage is also defined as a co-located coverage, uncertainty. Uncertainty is defined as the vertical uncertainty at each node location. The uncertainty coverage supports multiple definitions of vertical uncertainty. </w:t>
      </w:r>
    </w:p>
    <w:p w14:paraId="65117FB3" w14:textId="592F1E06" w:rsidR="009D512D" w:rsidRPr="00EE3D8A" w:rsidRDefault="00AC251D">
      <w:pPr>
        <w:ind w:left="12" w:right="513"/>
      </w:pPr>
      <w:r w:rsidRPr="00EE3D8A">
        <w:t>See Table 12.4 - Code describing how uncertainty was determined</w:t>
      </w:r>
      <w:r w:rsidR="00FE59A9" w:rsidRPr="00EE3D8A">
        <w:t xml:space="preserve">. </w:t>
      </w:r>
    </w:p>
    <w:p w14:paraId="6B5CED63" w14:textId="77777777" w:rsidR="009D512D" w:rsidRPr="00EE3D8A" w:rsidRDefault="00AC251D">
      <w:pPr>
        <w:spacing w:after="139" w:line="259" w:lineRule="auto"/>
        <w:ind w:left="12" w:right="0" w:firstLine="0"/>
        <w:jc w:val="left"/>
      </w:pPr>
      <w:r w:rsidRPr="00EE3D8A">
        <w:t xml:space="preserve"> </w:t>
      </w:r>
    </w:p>
    <w:p w14:paraId="670BD65D" w14:textId="77777777" w:rsidR="009D512D" w:rsidRPr="00EE3D8A" w:rsidRDefault="00AC251D">
      <w:pPr>
        <w:pStyle w:val="berschrift1"/>
        <w:ind w:left="7"/>
      </w:pPr>
      <w:bookmarkStart w:id="53" w:name="_Toc3544647"/>
      <w:r w:rsidRPr="00EE3D8A">
        <w:t>7 Data Capture and Classification</w:t>
      </w:r>
      <w:bookmarkEnd w:id="53"/>
      <w:r w:rsidRPr="00EE3D8A">
        <w:t xml:space="preserve"> </w:t>
      </w:r>
    </w:p>
    <w:p w14:paraId="4C2BA119" w14:textId="77777777" w:rsidR="009D512D" w:rsidRPr="00EE3D8A" w:rsidRDefault="00AC251D" w:rsidP="00735643">
      <w:pPr>
        <w:ind w:left="12" w:right="919"/>
      </w:pPr>
      <w:r w:rsidRPr="00EE3D8A">
        <w:t xml:space="preserve">There are a number of sounding techniques, including SONAR and LIDAR that are used to capture bathymetric data. It is permitted, but not required, to include data acquisition information in the metadata of an S-102 Bathymetric Surface product. The metadata class S102_AcquisitionMetadata has been defined, but the information elements to populate this metadata class should be identified in a national profile of S-102. </w:t>
      </w:r>
    </w:p>
    <w:p w14:paraId="40D02AD4" w14:textId="79A52CEB" w:rsidR="009D512D" w:rsidRDefault="00AC251D">
      <w:pPr>
        <w:spacing w:after="141" w:line="259" w:lineRule="auto"/>
        <w:ind w:left="12" w:right="0" w:firstLine="0"/>
        <w:jc w:val="left"/>
        <w:rPr>
          <w:color w:val="FF0000"/>
        </w:rPr>
      </w:pPr>
      <w:r w:rsidRPr="00EE3D8A">
        <w:rPr>
          <w:color w:val="FF0000"/>
        </w:rPr>
        <w:t xml:space="preserve"> </w:t>
      </w:r>
    </w:p>
    <w:p w14:paraId="50B92629" w14:textId="77777777" w:rsidR="001D5946" w:rsidRPr="00EE3D8A" w:rsidRDefault="001D5946">
      <w:pPr>
        <w:spacing w:after="141" w:line="259" w:lineRule="auto"/>
        <w:ind w:left="12" w:right="0" w:firstLine="0"/>
        <w:jc w:val="left"/>
      </w:pPr>
    </w:p>
    <w:p w14:paraId="0D07CC54" w14:textId="7F2B670C" w:rsidR="009D512D" w:rsidRPr="00EE3D8A" w:rsidRDefault="00AC251D">
      <w:pPr>
        <w:pStyle w:val="berschrift1"/>
        <w:ind w:left="7"/>
      </w:pPr>
      <w:bookmarkStart w:id="54" w:name="_Toc3544648"/>
      <w:r w:rsidRPr="00EE3D8A">
        <w:t xml:space="preserve">8 </w:t>
      </w:r>
      <w:r w:rsidR="00EE2C65" w:rsidRPr="00EE3D8A">
        <w:t xml:space="preserve">Data </w:t>
      </w:r>
      <w:r w:rsidRPr="00EE3D8A">
        <w:t>Maintenance</w:t>
      </w:r>
      <w:bookmarkEnd w:id="54"/>
      <w:r w:rsidRPr="00EE3D8A">
        <w:t xml:space="preserve"> </w:t>
      </w:r>
    </w:p>
    <w:p w14:paraId="7F3666AA" w14:textId="55E6FD47" w:rsidR="009D512D" w:rsidRPr="00EE3D8A" w:rsidRDefault="00AC251D">
      <w:pPr>
        <w:spacing w:after="163" w:line="259" w:lineRule="auto"/>
        <w:ind w:left="7" w:right="0" w:hanging="10"/>
        <w:jc w:val="left"/>
      </w:pPr>
      <w:r w:rsidRPr="00EE3D8A">
        <w:rPr>
          <w:b/>
          <w:sz w:val="22"/>
        </w:rPr>
        <w:t>8.1 Maintenance and Update Frequency</w:t>
      </w:r>
    </w:p>
    <w:p w14:paraId="650D71C8" w14:textId="198F6429" w:rsidR="009D512D" w:rsidRDefault="00AC251D">
      <w:pPr>
        <w:ind w:left="12" w:right="513"/>
      </w:pPr>
      <w:r w:rsidRPr="00EE3D8A">
        <w:t>Datasets are maintained by replacement on a tile or dataset basis. That is, the entire data product or tile within a data set including its coverages (</w:t>
      </w:r>
      <w:r w:rsidR="000C0DCE" w:rsidRPr="00EE3D8A">
        <w:t>depth</w:t>
      </w:r>
      <w:r w:rsidRPr="00EE3D8A">
        <w:t>, uncertainty, and tracking</w:t>
      </w:r>
      <w:r>
        <w:t xml:space="preserve"> list point set coverage) and the associated metadata are replaced as a unit.  This is unlike vector data that may be updated incrementally. However, coverage data must be considered as a unit at least at the tile level. This is because processing is done on the entire tile to produce the data product. Any replacement tile will include its own tracking list (when a tracking list is used) to deliberately bias the information for safety of navigation. Also, each replacement tile or data set must have its own digital signature. </w:t>
      </w:r>
    </w:p>
    <w:p w14:paraId="4FD2E065" w14:textId="77777777" w:rsidR="009D512D" w:rsidRDefault="00AC251D">
      <w:pPr>
        <w:spacing w:after="122" w:line="259" w:lineRule="auto"/>
        <w:ind w:left="12" w:right="0" w:firstLine="0"/>
        <w:jc w:val="left"/>
      </w:pPr>
      <w:r>
        <w:rPr>
          <w:b/>
        </w:rPr>
        <w:t xml:space="preserve"> </w:t>
      </w:r>
    </w:p>
    <w:p w14:paraId="67F75B41" w14:textId="397E45D2" w:rsidR="009D512D" w:rsidRDefault="00AC251D">
      <w:pPr>
        <w:spacing w:after="160" w:line="259" w:lineRule="auto"/>
        <w:ind w:left="7" w:right="0" w:hanging="10"/>
        <w:jc w:val="left"/>
      </w:pPr>
      <w:r>
        <w:rPr>
          <w:b/>
          <w:sz w:val="22"/>
        </w:rPr>
        <w:t xml:space="preserve">8.2 Data Source </w:t>
      </w:r>
    </w:p>
    <w:p w14:paraId="1774C148" w14:textId="77777777" w:rsidR="009D512D" w:rsidRDefault="00AC251D">
      <w:pPr>
        <w:ind w:left="12" w:right="513"/>
      </w:pPr>
      <w:r>
        <w:t xml:space="preserve">Data producers must use applicable sources to maintain and update data and provide a brief description of the sources that were used to produce the dataset.   </w:t>
      </w:r>
    </w:p>
    <w:p w14:paraId="75279383" w14:textId="77777777" w:rsidR="009D512D" w:rsidRDefault="00AC251D">
      <w:pPr>
        <w:spacing w:after="120" w:line="259" w:lineRule="auto"/>
        <w:ind w:left="12" w:right="0" w:firstLine="0"/>
        <w:jc w:val="left"/>
      </w:pPr>
      <w:r>
        <w:t xml:space="preserve"> </w:t>
      </w:r>
    </w:p>
    <w:p w14:paraId="0A52F6D0" w14:textId="3C496647" w:rsidR="009D512D" w:rsidRDefault="00AC251D">
      <w:pPr>
        <w:spacing w:after="160" w:line="259" w:lineRule="auto"/>
        <w:ind w:left="7" w:right="0" w:hanging="10"/>
        <w:jc w:val="left"/>
      </w:pPr>
      <w:r>
        <w:rPr>
          <w:b/>
          <w:sz w:val="22"/>
        </w:rPr>
        <w:t xml:space="preserve">8.3 Production Process </w:t>
      </w:r>
    </w:p>
    <w:p w14:paraId="2BD34488" w14:textId="77777777" w:rsidR="009D512D" w:rsidRDefault="00AC251D">
      <w:pPr>
        <w:ind w:left="12" w:right="513"/>
      </w:pPr>
      <w:r>
        <w:t xml:space="preserve">Data Producers should follow their established production processes for maintaining and updating datasets. </w:t>
      </w:r>
    </w:p>
    <w:p w14:paraId="62F8ED5F" w14:textId="5A36CD4E" w:rsidR="009D512D" w:rsidRDefault="00AC251D">
      <w:pPr>
        <w:spacing w:after="144" w:line="259" w:lineRule="auto"/>
        <w:ind w:left="12" w:right="0" w:firstLine="0"/>
        <w:jc w:val="left"/>
        <w:rPr>
          <w:b/>
        </w:rPr>
      </w:pPr>
      <w:r>
        <w:rPr>
          <w:b/>
        </w:rPr>
        <w:t xml:space="preserve"> </w:t>
      </w:r>
    </w:p>
    <w:p w14:paraId="036F067A" w14:textId="77777777" w:rsidR="00C462A6" w:rsidRDefault="00C462A6">
      <w:pPr>
        <w:spacing w:after="144" w:line="259" w:lineRule="auto"/>
        <w:ind w:left="12" w:right="0" w:firstLine="0"/>
        <w:jc w:val="left"/>
      </w:pPr>
    </w:p>
    <w:p w14:paraId="02B738CC" w14:textId="77777777" w:rsidR="009D512D" w:rsidRDefault="00AC251D">
      <w:pPr>
        <w:pStyle w:val="berschrift1"/>
        <w:ind w:left="7"/>
      </w:pPr>
      <w:bookmarkStart w:id="55" w:name="_Toc3544649"/>
      <w:r>
        <w:t>9 Portrayal</w:t>
      </w:r>
      <w:bookmarkEnd w:id="55"/>
      <w:r>
        <w:t xml:space="preserve"> </w:t>
      </w:r>
    </w:p>
    <w:p w14:paraId="4A0A9112" w14:textId="77777777" w:rsidR="009D512D" w:rsidRDefault="00AC251D">
      <w:pPr>
        <w:pStyle w:val="berschrift2"/>
        <w:spacing w:after="163"/>
        <w:ind w:left="7"/>
      </w:pPr>
      <w:bookmarkStart w:id="56" w:name="_Toc3544650"/>
      <w:r>
        <w:t>9.1 Introduction</w:t>
      </w:r>
      <w:bookmarkEnd w:id="56"/>
      <w:r>
        <w:t xml:space="preserve"> </w:t>
      </w:r>
    </w:p>
    <w:p w14:paraId="126C4AC4" w14:textId="77777777" w:rsidR="009D512D" w:rsidRDefault="00AC251D">
      <w:pPr>
        <w:spacing w:after="70"/>
        <w:ind w:left="12" w:right="513"/>
      </w:pPr>
      <w:r>
        <w:t xml:space="preserve">This clause describes the display of bathymetric surface data to support the safe navigation of marine vessels. The following portrayal options are intended to enhance mariner decision making while taking into consideration the need to minimize cluttering of the navigation display. S-102 portrayal options: </w:t>
      </w:r>
    </w:p>
    <w:p w14:paraId="5F7D08E8" w14:textId="77777777" w:rsidR="009D512D" w:rsidRDefault="00AC251D">
      <w:pPr>
        <w:numPr>
          <w:ilvl w:val="0"/>
          <w:numId w:val="18"/>
        </w:numPr>
        <w:spacing w:after="33"/>
        <w:ind w:right="513" w:hanging="332"/>
      </w:pPr>
      <w:r>
        <w:t xml:space="preserve">Display of gridded bathymetry  </w:t>
      </w:r>
    </w:p>
    <w:p w14:paraId="5ACBA5F7" w14:textId="77777777" w:rsidR="009D512D" w:rsidRDefault="00AC251D">
      <w:pPr>
        <w:numPr>
          <w:ilvl w:val="0"/>
          <w:numId w:val="18"/>
        </w:numPr>
        <w:spacing w:after="80"/>
        <w:ind w:right="513" w:hanging="332"/>
      </w:pPr>
      <w:r>
        <w:t xml:space="preserve">Colouring options to support safe navigation.  </w:t>
      </w:r>
    </w:p>
    <w:p w14:paraId="51AACDF8" w14:textId="77777777" w:rsidR="009D512D" w:rsidRDefault="00AC251D">
      <w:pPr>
        <w:spacing w:after="0" w:line="259" w:lineRule="auto"/>
        <w:ind w:left="12" w:right="0" w:firstLine="0"/>
        <w:jc w:val="left"/>
      </w:pPr>
      <w:r>
        <w:t xml:space="preserve"> </w:t>
      </w:r>
    </w:p>
    <w:p w14:paraId="20AC89BF" w14:textId="77777777" w:rsidR="009D512D" w:rsidRDefault="00AC251D">
      <w:pPr>
        <w:pStyle w:val="berschrift2"/>
        <w:spacing w:after="163"/>
        <w:ind w:left="7"/>
      </w:pPr>
      <w:bookmarkStart w:id="57" w:name="_Toc3544651"/>
      <w:r>
        <w:t>9.2 Generation and Display of Gridded Bathymetry</w:t>
      </w:r>
      <w:bookmarkEnd w:id="57"/>
      <w:r>
        <w:t xml:space="preserve"> </w:t>
      </w:r>
    </w:p>
    <w:p w14:paraId="162D3862" w14:textId="77777777" w:rsidR="009D512D" w:rsidRDefault="00AC251D">
      <w:pPr>
        <w:ind w:left="12" w:right="513"/>
      </w:pPr>
      <w:r>
        <w:t xml:space="preserve">Most modern hydrographic surveys are conducted using high-resolution multibeam sonar systems. While these systems provide a highly detailed depiction of the seafloor, the storage and processing requirements (i.e. data management) can be challenging. A typical hydrographic survey can collect upwards of 10 billion depth estimates over a thirty-day collection period.   </w:t>
      </w:r>
    </w:p>
    <w:p w14:paraId="5FD8D2D4" w14:textId="77777777" w:rsidR="009D512D" w:rsidRDefault="00AC251D">
      <w:pPr>
        <w:ind w:left="12" w:right="513"/>
      </w:pPr>
      <w:r>
        <w:t xml:space="preserve">Utilization of a gridded data structure eases the data management concerns of the hydrographer, providing the ability to safely decimate the total sum of collected depth estimates into a manageable quantity of representative nodal depths for processing and production. All gridded datasets should be exposed to rigid QA/QC procedures to ensure the final gridded dataset accurately represents the real-world environment. Once a dataset passes an established QA/QC process, modern chart production software is used to extract candidate nodal depths from the grid for consideration as final charted soundings.  </w:t>
      </w:r>
    </w:p>
    <w:p w14:paraId="1C1CF6F2" w14:textId="77777777" w:rsidR="009D512D" w:rsidRDefault="00AC251D">
      <w:pPr>
        <w:spacing w:line="249" w:lineRule="auto"/>
        <w:ind w:left="353" w:right="505" w:hanging="10"/>
      </w:pPr>
      <w:r>
        <w:rPr>
          <w:i/>
        </w:rPr>
        <w:t>Annex G provides a listing of S-102 accepted gridding methods</w:t>
      </w:r>
      <w:r>
        <w:t xml:space="preserve">. </w:t>
      </w:r>
    </w:p>
    <w:p w14:paraId="1E3A52EB" w14:textId="77777777" w:rsidR="009D512D" w:rsidRDefault="00AC251D">
      <w:pPr>
        <w:spacing w:line="249" w:lineRule="auto"/>
        <w:ind w:left="353" w:right="505" w:hanging="10"/>
      </w:pPr>
      <w:r>
        <w:rPr>
          <w:i/>
        </w:rPr>
        <w:t xml:space="preserve">Annex I provides an example gridding process, discussing the difference between full resolution source bathymetry, product scale grid, and charted sounding. </w:t>
      </w:r>
    </w:p>
    <w:p w14:paraId="3E8BD345" w14:textId="77777777" w:rsidR="009D512D" w:rsidRDefault="00AC251D">
      <w:pPr>
        <w:spacing w:after="122" w:line="259" w:lineRule="auto"/>
        <w:ind w:left="12" w:right="0" w:firstLine="0"/>
        <w:jc w:val="left"/>
      </w:pPr>
      <w:r>
        <w:rPr>
          <w:i/>
        </w:rPr>
        <w:t xml:space="preserve"> </w:t>
      </w:r>
    </w:p>
    <w:p w14:paraId="1534C600" w14:textId="77777777" w:rsidR="009D512D" w:rsidRDefault="00AC251D">
      <w:pPr>
        <w:pStyle w:val="berschrift3"/>
        <w:ind w:left="7"/>
      </w:pPr>
      <w:bookmarkStart w:id="58" w:name="_Toc3544652"/>
      <w:r>
        <w:t>9.2.1 Charted Soundings/Contours vs. Gridded Bathymetry</w:t>
      </w:r>
      <w:bookmarkEnd w:id="58"/>
      <w:r>
        <w:t xml:space="preserve"> </w:t>
      </w:r>
    </w:p>
    <w:p w14:paraId="249CAFDD" w14:textId="77777777" w:rsidR="009D512D" w:rsidRDefault="00AC251D">
      <w:pPr>
        <w:ind w:left="12" w:right="513"/>
      </w:pPr>
      <w:r>
        <w:t xml:space="preserve">Depth information on a nautical chart is generally displayed as depth soundings, depth contours, and depth areas. Depth contours are used to connect soundings of equal elevation referenced to a specific sounding datum. </w:t>
      </w:r>
    </w:p>
    <w:p w14:paraId="2A137E2A" w14:textId="714ABE1C" w:rsidR="009D512D" w:rsidRDefault="00AC251D">
      <w:pPr>
        <w:ind w:left="12" w:right="513"/>
      </w:pPr>
      <w:r>
        <w:t xml:space="preserve">The introduction of a fourth depth source, S-102 gridded data, enhances navigation decision making by providing the mariner with the ability to visualize and colour a pseudo three-dimensional, sun-illuminated, contiguous image of the seafloor. While this is a benefit, producers should understand that the selection of an improper grid resolution (i.e. too coarse, or too fine) may complicate the overall navigation solution when displayed with traditional depth information. Table 11.1 provides informative grid resolutions for each charting scale to aid in the selection of a </w:t>
      </w:r>
      <w:r w:rsidR="00614C23">
        <w:t xml:space="preserve">final grid </w:t>
      </w:r>
      <w:r>
        <w:t xml:space="preserve">resolution. It should be noted that Table 11.1 does not contain mandatory resolutions. Final identification of the “appropriate” resolution is left to the data producer.  </w:t>
      </w:r>
    </w:p>
    <w:p w14:paraId="48DBD2AC" w14:textId="77777777" w:rsidR="009D512D" w:rsidRDefault="00AC251D">
      <w:pPr>
        <w:spacing w:after="120" w:line="259" w:lineRule="auto"/>
        <w:ind w:left="12" w:right="0" w:firstLine="0"/>
        <w:jc w:val="left"/>
      </w:pPr>
      <w:r>
        <w:t xml:space="preserve"> </w:t>
      </w:r>
    </w:p>
    <w:p w14:paraId="342DD9EA" w14:textId="77777777" w:rsidR="009D512D" w:rsidRDefault="00AC251D">
      <w:pPr>
        <w:pStyle w:val="berschrift3"/>
        <w:ind w:left="7"/>
      </w:pPr>
      <w:bookmarkStart w:id="59" w:name="_Toc3544653"/>
      <w:r>
        <w:t>9.2.2 Use of Sun-Illumination</w:t>
      </w:r>
      <w:bookmarkEnd w:id="59"/>
      <w:r>
        <w:t xml:space="preserve">  </w:t>
      </w:r>
    </w:p>
    <w:p w14:paraId="5E0DC025" w14:textId="4132E1E1" w:rsidR="009D512D" w:rsidRDefault="00AC251D">
      <w:pPr>
        <w:spacing w:after="74"/>
        <w:ind w:left="12" w:right="513"/>
      </w:pPr>
      <w:r>
        <w:t xml:space="preserve">S-102 data can be visualized as a sun-illuminated or static (flat) dataset. The depiction of sun-illumination requires the entry of a sun azimuth and corresponding elevation. Informative values for sun azimuth angle and elevation have been provided in Table 9.1. Figure 9.1 shows the difference between a sun-illuminated and static (flat) surface. </w:t>
      </w:r>
    </w:p>
    <w:p w14:paraId="509138FC" w14:textId="77777777" w:rsidR="009D512D" w:rsidRDefault="00AC251D">
      <w:pPr>
        <w:spacing w:after="99" w:line="259" w:lineRule="auto"/>
        <w:ind w:left="12" w:right="0" w:firstLine="0"/>
        <w:jc w:val="left"/>
      </w:pPr>
      <w:r>
        <w:t xml:space="preserve"> </w:t>
      </w:r>
    </w:p>
    <w:p w14:paraId="6E440AD0" w14:textId="581048F5" w:rsidR="009D512D" w:rsidRDefault="00AC251D" w:rsidP="001D591A">
      <w:pPr>
        <w:jc w:val="center"/>
      </w:pPr>
      <w:r>
        <w:t>Table 9.1 – Sun Azimuth and Elevation Values</w:t>
      </w:r>
    </w:p>
    <w:tbl>
      <w:tblPr>
        <w:tblStyle w:val="TableGrid"/>
        <w:tblW w:w="6230" w:type="dxa"/>
        <w:tblInd w:w="2132" w:type="dxa"/>
        <w:tblCellMar>
          <w:top w:w="65" w:type="dxa"/>
          <w:left w:w="108" w:type="dxa"/>
          <w:right w:w="115" w:type="dxa"/>
        </w:tblCellMar>
        <w:tblLook w:val="04A0" w:firstRow="1" w:lastRow="0" w:firstColumn="1" w:lastColumn="0" w:noHBand="0" w:noVBand="1"/>
      </w:tblPr>
      <w:tblGrid>
        <w:gridCol w:w="2089"/>
        <w:gridCol w:w="2072"/>
        <w:gridCol w:w="2069"/>
      </w:tblGrid>
      <w:tr w:rsidR="009D512D" w14:paraId="0B1B150F" w14:textId="77777777">
        <w:trPr>
          <w:trHeight w:val="336"/>
        </w:trPr>
        <w:tc>
          <w:tcPr>
            <w:tcW w:w="2089" w:type="dxa"/>
            <w:vMerge w:val="restart"/>
            <w:tcBorders>
              <w:top w:val="single" w:sz="4" w:space="0" w:color="000000"/>
              <w:left w:val="single" w:sz="4" w:space="0" w:color="000000"/>
              <w:bottom w:val="single" w:sz="4" w:space="0" w:color="000000"/>
              <w:right w:val="single" w:sz="4" w:space="0" w:color="000000"/>
            </w:tcBorders>
          </w:tcPr>
          <w:p w14:paraId="435FC3A6" w14:textId="77777777" w:rsidR="009D512D" w:rsidRDefault="00AC251D">
            <w:pPr>
              <w:spacing w:after="43" w:line="259" w:lineRule="auto"/>
              <w:ind w:left="0" w:right="0" w:firstLine="0"/>
              <w:jc w:val="left"/>
            </w:pPr>
            <w:r>
              <w:rPr>
                <w:b/>
                <w:sz w:val="18"/>
              </w:rPr>
              <w:t xml:space="preserve"> </w:t>
            </w:r>
          </w:p>
          <w:p w14:paraId="4BE19B55" w14:textId="77777777" w:rsidR="009D512D" w:rsidRDefault="00AC251D">
            <w:pPr>
              <w:spacing w:after="0" w:line="259" w:lineRule="auto"/>
              <w:ind w:left="0" w:right="0" w:firstLine="0"/>
              <w:jc w:val="left"/>
            </w:pPr>
            <w:r>
              <w:rPr>
                <w:b/>
                <w:sz w:val="18"/>
              </w:rPr>
              <w:t xml:space="preserve">Attribute </w:t>
            </w:r>
          </w:p>
        </w:tc>
        <w:tc>
          <w:tcPr>
            <w:tcW w:w="4141" w:type="dxa"/>
            <w:gridSpan w:val="2"/>
            <w:tcBorders>
              <w:top w:val="single" w:sz="4" w:space="0" w:color="000000"/>
              <w:left w:val="single" w:sz="4" w:space="0" w:color="000000"/>
              <w:bottom w:val="single" w:sz="4" w:space="0" w:color="000000"/>
              <w:right w:val="single" w:sz="4" w:space="0" w:color="000000"/>
            </w:tcBorders>
          </w:tcPr>
          <w:p w14:paraId="2910F887" w14:textId="77777777" w:rsidR="009D512D" w:rsidRDefault="00AC251D">
            <w:pPr>
              <w:spacing w:after="0" w:line="259" w:lineRule="auto"/>
              <w:ind w:left="1013" w:right="0" w:firstLine="0"/>
              <w:jc w:val="left"/>
            </w:pPr>
            <w:r>
              <w:rPr>
                <w:b/>
                <w:sz w:val="18"/>
              </w:rPr>
              <w:t xml:space="preserve">Value in Degrees </w:t>
            </w:r>
          </w:p>
        </w:tc>
      </w:tr>
      <w:tr w:rsidR="009D512D" w14:paraId="220759DE" w14:textId="77777777">
        <w:trPr>
          <w:trHeight w:val="336"/>
        </w:trPr>
        <w:tc>
          <w:tcPr>
            <w:tcW w:w="0" w:type="auto"/>
            <w:vMerge/>
            <w:tcBorders>
              <w:top w:val="nil"/>
              <w:left w:val="single" w:sz="4" w:space="0" w:color="000000"/>
              <w:bottom w:val="single" w:sz="4" w:space="0" w:color="000000"/>
              <w:right w:val="single" w:sz="4" w:space="0" w:color="000000"/>
            </w:tcBorders>
          </w:tcPr>
          <w:p w14:paraId="290394E7" w14:textId="77777777" w:rsidR="009D512D" w:rsidRDefault="009D512D">
            <w:pPr>
              <w:spacing w:after="160" w:line="259" w:lineRule="auto"/>
              <w:ind w:left="0" w:right="0" w:firstLine="0"/>
              <w:jc w:val="left"/>
            </w:pPr>
          </w:p>
        </w:tc>
        <w:tc>
          <w:tcPr>
            <w:tcW w:w="2072" w:type="dxa"/>
            <w:tcBorders>
              <w:top w:val="single" w:sz="4" w:space="0" w:color="000000"/>
              <w:left w:val="single" w:sz="4" w:space="0" w:color="000000"/>
              <w:bottom w:val="single" w:sz="4" w:space="0" w:color="000000"/>
              <w:right w:val="single" w:sz="4" w:space="0" w:color="000000"/>
            </w:tcBorders>
          </w:tcPr>
          <w:p w14:paraId="09741B18" w14:textId="77777777" w:rsidR="009D512D" w:rsidRDefault="00AC251D">
            <w:pPr>
              <w:spacing w:after="0" w:line="259" w:lineRule="auto"/>
              <w:ind w:left="26" w:right="0" w:firstLine="0"/>
              <w:jc w:val="left"/>
            </w:pPr>
            <w:r>
              <w:rPr>
                <w:b/>
                <w:sz w:val="18"/>
              </w:rPr>
              <w:t xml:space="preserve">Sun-Illuminated </w:t>
            </w:r>
          </w:p>
        </w:tc>
        <w:tc>
          <w:tcPr>
            <w:tcW w:w="2069" w:type="dxa"/>
            <w:tcBorders>
              <w:top w:val="single" w:sz="4" w:space="0" w:color="000000"/>
              <w:left w:val="single" w:sz="4" w:space="0" w:color="000000"/>
              <w:bottom w:val="single" w:sz="4" w:space="0" w:color="000000"/>
              <w:right w:val="single" w:sz="4" w:space="0" w:color="000000"/>
            </w:tcBorders>
          </w:tcPr>
          <w:p w14:paraId="46400B89" w14:textId="77777777" w:rsidR="009D512D" w:rsidRDefault="00AC251D">
            <w:pPr>
              <w:spacing w:after="0" w:line="259" w:lineRule="auto"/>
              <w:ind w:left="185" w:right="0" w:firstLine="0"/>
              <w:jc w:val="left"/>
            </w:pPr>
            <w:r>
              <w:rPr>
                <w:b/>
                <w:sz w:val="18"/>
              </w:rPr>
              <w:t xml:space="preserve">Flat Surface </w:t>
            </w:r>
          </w:p>
        </w:tc>
      </w:tr>
      <w:tr w:rsidR="009D512D" w14:paraId="0D2D3ADA" w14:textId="77777777">
        <w:trPr>
          <w:trHeight w:val="545"/>
        </w:trPr>
        <w:tc>
          <w:tcPr>
            <w:tcW w:w="2089" w:type="dxa"/>
            <w:tcBorders>
              <w:top w:val="single" w:sz="4" w:space="0" w:color="000000"/>
              <w:left w:val="single" w:sz="4" w:space="0" w:color="000000"/>
              <w:bottom w:val="single" w:sz="4" w:space="0" w:color="000000"/>
              <w:right w:val="single" w:sz="4" w:space="0" w:color="000000"/>
            </w:tcBorders>
          </w:tcPr>
          <w:p w14:paraId="0F0F5DFD" w14:textId="77777777" w:rsidR="009D512D" w:rsidRDefault="00AC251D">
            <w:pPr>
              <w:spacing w:after="0" w:line="259" w:lineRule="auto"/>
              <w:ind w:left="0" w:right="332" w:firstLine="0"/>
              <w:jc w:val="left"/>
            </w:pPr>
            <w:r>
              <w:rPr>
                <w:sz w:val="18"/>
              </w:rPr>
              <w:t xml:space="preserve">Sun Azimuth Angle </w:t>
            </w:r>
          </w:p>
        </w:tc>
        <w:tc>
          <w:tcPr>
            <w:tcW w:w="2072" w:type="dxa"/>
            <w:tcBorders>
              <w:top w:val="single" w:sz="4" w:space="0" w:color="000000"/>
              <w:left w:val="single" w:sz="4" w:space="0" w:color="000000"/>
              <w:bottom w:val="single" w:sz="4" w:space="0" w:color="000000"/>
              <w:right w:val="single" w:sz="4" w:space="0" w:color="000000"/>
            </w:tcBorders>
          </w:tcPr>
          <w:p w14:paraId="5B955932" w14:textId="77777777" w:rsidR="009D512D" w:rsidRDefault="00AC251D">
            <w:pPr>
              <w:spacing w:after="0" w:line="259" w:lineRule="auto"/>
              <w:ind w:left="187" w:right="0" w:firstLine="0"/>
              <w:jc w:val="left"/>
            </w:pPr>
            <w:r>
              <w:rPr>
                <w:sz w:val="18"/>
              </w:rPr>
              <w:t xml:space="preserve">315 Degrees </w:t>
            </w:r>
          </w:p>
        </w:tc>
        <w:tc>
          <w:tcPr>
            <w:tcW w:w="2069" w:type="dxa"/>
            <w:tcBorders>
              <w:top w:val="single" w:sz="4" w:space="0" w:color="000000"/>
              <w:left w:val="single" w:sz="4" w:space="0" w:color="000000"/>
              <w:bottom w:val="single" w:sz="4" w:space="0" w:color="000000"/>
              <w:right w:val="single" w:sz="4" w:space="0" w:color="000000"/>
            </w:tcBorders>
          </w:tcPr>
          <w:p w14:paraId="0B8BCC67" w14:textId="77777777" w:rsidR="009D512D" w:rsidRDefault="00AC251D">
            <w:pPr>
              <w:spacing w:after="0" w:line="259" w:lineRule="auto"/>
              <w:ind w:left="209" w:right="0" w:firstLine="0"/>
              <w:jc w:val="left"/>
            </w:pPr>
            <w:r>
              <w:rPr>
                <w:sz w:val="18"/>
              </w:rPr>
              <w:t xml:space="preserve">0.0 Degrees </w:t>
            </w:r>
          </w:p>
        </w:tc>
      </w:tr>
      <w:tr w:rsidR="009D512D" w14:paraId="77C55CBA" w14:textId="77777777">
        <w:trPr>
          <w:trHeight w:val="338"/>
        </w:trPr>
        <w:tc>
          <w:tcPr>
            <w:tcW w:w="2089" w:type="dxa"/>
            <w:tcBorders>
              <w:top w:val="single" w:sz="4" w:space="0" w:color="000000"/>
              <w:left w:val="single" w:sz="4" w:space="0" w:color="000000"/>
              <w:bottom w:val="single" w:sz="4" w:space="0" w:color="000000"/>
              <w:right w:val="single" w:sz="4" w:space="0" w:color="000000"/>
            </w:tcBorders>
          </w:tcPr>
          <w:p w14:paraId="1B376FD9" w14:textId="77777777" w:rsidR="009D512D" w:rsidRDefault="00AC251D">
            <w:pPr>
              <w:spacing w:after="0" w:line="259" w:lineRule="auto"/>
              <w:ind w:left="0" w:right="0" w:firstLine="0"/>
              <w:jc w:val="left"/>
            </w:pPr>
            <w:r>
              <w:rPr>
                <w:sz w:val="18"/>
              </w:rPr>
              <w:t xml:space="preserve">Sun Elevation </w:t>
            </w:r>
          </w:p>
        </w:tc>
        <w:tc>
          <w:tcPr>
            <w:tcW w:w="2072" w:type="dxa"/>
            <w:tcBorders>
              <w:top w:val="single" w:sz="4" w:space="0" w:color="000000"/>
              <w:left w:val="single" w:sz="4" w:space="0" w:color="000000"/>
              <w:bottom w:val="single" w:sz="4" w:space="0" w:color="000000"/>
              <w:right w:val="single" w:sz="4" w:space="0" w:color="000000"/>
            </w:tcBorders>
          </w:tcPr>
          <w:p w14:paraId="38CAA994" w14:textId="77777777" w:rsidR="009D512D" w:rsidRDefault="00AC251D">
            <w:pPr>
              <w:spacing w:after="0" w:line="259" w:lineRule="auto"/>
              <w:ind w:left="238" w:right="0" w:firstLine="0"/>
              <w:jc w:val="left"/>
            </w:pPr>
            <w:r>
              <w:rPr>
                <w:sz w:val="18"/>
              </w:rPr>
              <w:t xml:space="preserve">45 Degrees </w:t>
            </w:r>
          </w:p>
        </w:tc>
        <w:tc>
          <w:tcPr>
            <w:tcW w:w="2069" w:type="dxa"/>
            <w:tcBorders>
              <w:top w:val="single" w:sz="4" w:space="0" w:color="000000"/>
              <w:left w:val="single" w:sz="4" w:space="0" w:color="000000"/>
              <w:bottom w:val="single" w:sz="4" w:space="0" w:color="000000"/>
              <w:right w:val="single" w:sz="4" w:space="0" w:color="000000"/>
            </w:tcBorders>
          </w:tcPr>
          <w:p w14:paraId="51D8731F" w14:textId="77777777" w:rsidR="009D512D" w:rsidRDefault="00AC251D">
            <w:pPr>
              <w:spacing w:after="0" w:line="259" w:lineRule="auto"/>
              <w:ind w:left="209" w:right="0" w:firstLine="0"/>
              <w:jc w:val="left"/>
            </w:pPr>
            <w:r>
              <w:rPr>
                <w:sz w:val="18"/>
              </w:rPr>
              <w:t xml:space="preserve">0.0 Degrees </w:t>
            </w:r>
          </w:p>
        </w:tc>
      </w:tr>
    </w:tbl>
    <w:p w14:paraId="69833E0F" w14:textId="77777777" w:rsidR="009D512D" w:rsidRDefault="00AC251D">
      <w:pPr>
        <w:spacing w:after="0" w:line="259" w:lineRule="auto"/>
        <w:ind w:left="692" w:right="0" w:firstLine="0"/>
        <w:jc w:val="left"/>
      </w:pPr>
      <w:r>
        <w:rPr>
          <w:sz w:val="22"/>
        </w:rPr>
        <w:t xml:space="preserve">    </w:t>
      </w:r>
    </w:p>
    <w:p w14:paraId="6AF0B444" w14:textId="77777777" w:rsidR="009D512D" w:rsidRDefault="00AC251D">
      <w:pPr>
        <w:spacing w:after="32" w:line="259" w:lineRule="auto"/>
        <w:ind w:left="1811" w:right="0" w:firstLine="0"/>
        <w:jc w:val="left"/>
      </w:pPr>
      <w:r>
        <w:rPr>
          <w:rFonts w:ascii="Calibri" w:eastAsia="Calibri" w:hAnsi="Calibri" w:cs="Calibri"/>
          <w:noProof/>
          <w:sz w:val="22"/>
          <w:lang w:val="de-DE" w:eastAsia="de-DE"/>
        </w:rPr>
        <mc:AlternateContent>
          <mc:Choice Requires="wpg">
            <w:drawing>
              <wp:inline distT="0" distB="0" distL="0" distR="0" wp14:anchorId="2FE64BB2" wp14:editId="4CB13794">
                <wp:extent cx="4282440" cy="2107692"/>
                <wp:effectExtent l="0" t="0" r="0" b="0"/>
                <wp:docPr id="250271" name="Group 250271"/>
                <wp:cNvGraphicFramePr/>
                <a:graphic xmlns:a="http://schemas.openxmlformats.org/drawingml/2006/main">
                  <a:graphicData uri="http://schemas.microsoft.com/office/word/2010/wordprocessingGroup">
                    <wpg:wgp>
                      <wpg:cNvGrpSpPr/>
                      <wpg:grpSpPr>
                        <a:xfrm>
                          <a:off x="0" y="0"/>
                          <a:ext cx="4282440" cy="2107692"/>
                          <a:chOff x="0" y="0"/>
                          <a:chExt cx="4282440" cy="2107692"/>
                        </a:xfrm>
                      </wpg:grpSpPr>
                      <pic:pic xmlns:pic="http://schemas.openxmlformats.org/drawingml/2006/picture">
                        <pic:nvPicPr>
                          <pic:cNvPr id="23826" name="Picture 23826"/>
                          <pic:cNvPicPr/>
                        </pic:nvPicPr>
                        <pic:blipFill>
                          <a:blip r:embed="rId52" cstate="email">
                            <a:extLst>
                              <a:ext uri="{28A0092B-C50C-407E-A947-70E740481C1C}">
                                <a14:useLocalDpi xmlns:a14="http://schemas.microsoft.com/office/drawing/2010/main"/>
                              </a:ext>
                            </a:extLst>
                          </a:blip>
                          <a:stretch>
                            <a:fillRect/>
                          </a:stretch>
                        </pic:blipFill>
                        <pic:spPr>
                          <a:xfrm>
                            <a:off x="2141982" y="9907"/>
                            <a:ext cx="2130552" cy="2087880"/>
                          </a:xfrm>
                          <a:prstGeom prst="rect">
                            <a:avLst/>
                          </a:prstGeom>
                        </pic:spPr>
                      </pic:pic>
                      <wps:wsp>
                        <wps:cNvPr id="23827" name="Shape 23827"/>
                        <wps:cNvSpPr/>
                        <wps:spPr>
                          <a:xfrm>
                            <a:off x="2132076" y="0"/>
                            <a:ext cx="2150364" cy="2107692"/>
                          </a:xfrm>
                          <a:custGeom>
                            <a:avLst/>
                            <a:gdLst/>
                            <a:ahLst/>
                            <a:cxnLst/>
                            <a:rect l="0" t="0" r="0" b="0"/>
                            <a:pathLst>
                              <a:path w="2150364" h="2107692">
                                <a:moveTo>
                                  <a:pt x="0" y="2107692"/>
                                </a:moveTo>
                                <a:lnTo>
                                  <a:pt x="2150364" y="2107692"/>
                                </a:lnTo>
                                <a:lnTo>
                                  <a:pt x="2150364"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829" name="Picture 23829"/>
                          <pic:cNvPicPr/>
                        </pic:nvPicPr>
                        <pic:blipFill>
                          <a:blip r:embed="rId53" cstate="email">
                            <a:extLst>
                              <a:ext uri="{28A0092B-C50C-407E-A947-70E740481C1C}">
                                <a14:useLocalDpi xmlns:a14="http://schemas.microsoft.com/office/drawing/2010/main"/>
                              </a:ext>
                            </a:extLst>
                          </a:blip>
                          <a:stretch>
                            <a:fillRect/>
                          </a:stretch>
                        </pic:blipFill>
                        <pic:spPr>
                          <a:xfrm>
                            <a:off x="9906" y="9907"/>
                            <a:ext cx="2132076" cy="2087880"/>
                          </a:xfrm>
                          <a:prstGeom prst="rect">
                            <a:avLst/>
                          </a:prstGeom>
                        </pic:spPr>
                      </pic:pic>
                      <wps:wsp>
                        <wps:cNvPr id="23830" name="Shape 23830"/>
                        <wps:cNvSpPr/>
                        <wps:spPr>
                          <a:xfrm>
                            <a:off x="0" y="0"/>
                            <a:ext cx="2151888" cy="2107692"/>
                          </a:xfrm>
                          <a:custGeom>
                            <a:avLst/>
                            <a:gdLst/>
                            <a:ahLst/>
                            <a:cxnLst/>
                            <a:rect l="0" t="0" r="0" b="0"/>
                            <a:pathLst>
                              <a:path w="2151888" h="2107692">
                                <a:moveTo>
                                  <a:pt x="0" y="2107692"/>
                                </a:moveTo>
                                <a:lnTo>
                                  <a:pt x="2151888" y="2107692"/>
                                </a:lnTo>
                                <a:lnTo>
                                  <a:pt x="2151888"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wps:wsp>
                        <wps:cNvPr id="293425" name="Shape 293425"/>
                        <wps:cNvSpPr/>
                        <wps:spPr>
                          <a:xfrm>
                            <a:off x="523494" y="1788414"/>
                            <a:ext cx="1214628" cy="245364"/>
                          </a:xfrm>
                          <a:custGeom>
                            <a:avLst/>
                            <a:gdLst/>
                            <a:ahLst/>
                            <a:cxnLst/>
                            <a:rect l="0" t="0" r="0" b="0"/>
                            <a:pathLst>
                              <a:path w="1214628" h="245364">
                                <a:moveTo>
                                  <a:pt x="0" y="0"/>
                                </a:moveTo>
                                <a:lnTo>
                                  <a:pt x="1214628" y="0"/>
                                </a:lnTo>
                                <a:lnTo>
                                  <a:pt x="1214628" y="245364"/>
                                </a:lnTo>
                                <a:lnTo>
                                  <a:pt x="0" y="24536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32" name="Shape 23832"/>
                        <wps:cNvSpPr/>
                        <wps:spPr>
                          <a:xfrm>
                            <a:off x="523494" y="1788414"/>
                            <a:ext cx="1214628" cy="245364"/>
                          </a:xfrm>
                          <a:custGeom>
                            <a:avLst/>
                            <a:gdLst/>
                            <a:ahLst/>
                            <a:cxnLst/>
                            <a:rect l="0" t="0" r="0" b="0"/>
                            <a:pathLst>
                              <a:path w="1214628" h="245364">
                                <a:moveTo>
                                  <a:pt x="0" y="245364"/>
                                </a:moveTo>
                                <a:lnTo>
                                  <a:pt x="1214628" y="245364"/>
                                </a:lnTo>
                                <a:lnTo>
                                  <a:pt x="121462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834" name="Picture 23834"/>
                          <pic:cNvPicPr/>
                        </pic:nvPicPr>
                        <pic:blipFill>
                          <a:blip r:embed="rId54" cstate="email">
                            <a:extLst>
                              <a:ext uri="{28A0092B-C50C-407E-A947-70E740481C1C}">
                                <a14:useLocalDpi xmlns:a14="http://schemas.microsoft.com/office/drawing/2010/main"/>
                              </a:ext>
                            </a:extLst>
                          </a:blip>
                          <a:stretch>
                            <a:fillRect/>
                          </a:stretch>
                        </pic:blipFill>
                        <pic:spPr>
                          <a:xfrm>
                            <a:off x="523494" y="1834135"/>
                            <a:ext cx="1214628" cy="153924"/>
                          </a:xfrm>
                          <a:prstGeom prst="rect">
                            <a:avLst/>
                          </a:prstGeom>
                        </pic:spPr>
                      </pic:pic>
                      <wps:wsp>
                        <wps:cNvPr id="23835" name="Rectangle 23835"/>
                        <wps:cNvSpPr/>
                        <wps:spPr>
                          <a:xfrm>
                            <a:off x="627761" y="1864868"/>
                            <a:ext cx="313564" cy="206453"/>
                          </a:xfrm>
                          <a:prstGeom prst="rect">
                            <a:avLst/>
                          </a:prstGeom>
                          <a:ln>
                            <a:noFill/>
                          </a:ln>
                        </wps:spPr>
                        <wps:txbx>
                          <w:txbxContent>
                            <w:p w14:paraId="148F43CC" w14:textId="77777777" w:rsidR="00BF60AC" w:rsidRDefault="00BF60AC">
                              <w:pPr>
                                <w:spacing w:after="160" w:line="259" w:lineRule="auto"/>
                                <w:ind w:left="0" w:right="0" w:firstLine="0"/>
                                <w:jc w:val="left"/>
                              </w:pPr>
                              <w:r>
                                <w:rPr>
                                  <w:rFonts w:ascii="Calibri" w:eastAsia="Calibri" w:hAnsi="Calibri" w:cs="Calibri"/>
                                  <w:b/>
                                  <w:sz w:val="24"/>
                                </w:rPr>
                                <w:t>Sun</w:t>
                              </w:r>
                            </w:p>
                          </w:txbxContent>
                        </wps:txbx>
                        <wps:bodyPr horzOverflow="overflow" vert="horz" lIns="0" tIns="0" rIns="0" bIns="0" rtlCol="0">
                          <a:noAutofit/>
                        </wps:bodyPr>
                      </wps:wsp>
                      <wps:wsp>
                        <wps:cNvPr id="23836" name="Rectangle 23836"/>
                        <wps:cNvSpPr/>
                        <wps:spPr>
                          <a:xfrm>
                            <a:off x="863981" y="1864868"/>
                            <a:ext cx="62024" cy="206453"/>
                          </a:xfrm>
                          <a:prstGeom prst="rect">
                            <a:avLst/>
                          </a:prstGeom>
                          <a:ln>
                            <a:noFill/>
                          </a:ln>
                        </wps:spPr>
                        <wps:txbx>
                          <w:txbxContent>
                            <w:p w14:paraId="50338850" w14:textId="77777777" w:rsidR="00BF60AC" w:rsidRDefault="00BF60AC">
                              <w:pPr>
                                <w:spacing w:after="160" w:line="259" w:lineRule="auto"/>
                                <w:ind w:left="0" w:right="0" w:firstLine="0"/>
                                <w:jc w:val="left"/>
                              </w:pPr>
                              <w:r>
                                <w:rPr>
                                  <w:rFonts w:ascii="Calibri" w:eastAsia="Calibri" w:hAnsi="Calibri" w:cs="Calibri"/>
                                  <w:b/>
                                  <w:sz w:val="24"/>
                                </w:rPr>
                                <w:t>-</w:t>
                              </w:r>
                            </w:p>
                          </w:txbxContent>
                        </wps:txbx>
                        <wps:bodyPr horzOverflow="overflow" vert="horz" lIns="0" tIns="0" rIns="0" bIns="0" rtlCol="0">
                          <a:noAutofit/>
                        </wps:bodyPr>
                      </wps:wsp>
                      <wps:wsp>
                        <wps:cNvPr id="23837" name="Rectangle 23837"/>
                        <wps:cNvSpPr/>
                        <wps:spPr>
                          <a:xfrm>
                            <a:off x="911225" y="1864868"/>
                            <a:ext cx="961368" cy="206453"/>
                          </a:xfrm>
                          <a:prstGeom prst="rect">
                            <a:avLst/>
                          </a:prstGeom>
                          <a:ln>
                            <a:noFill/>
                          </a:ln>
                        </wps:spPr>
                        <wps:txbx>
                          <w:txbxContent>
                            <w:p w14:paraId="203B658E" w14:textId="77777777" w:rsidR="00BF60AC" w:rsidRDefault="00BF60AC">
                              <w:pPr>
                                <w:spacing w:after="160" w:line="259" w:lineRule="auto"/>
                                <w:ind w:left="0" w:right="0" w:firstLine="0"/>
                                <w:jc w:val="left"/>
                              </w:pPr>
                              <w:r>
                                <w:rPr>
                                  <w:rFonts w:ascii="Calibri" w:eastAsia="Calibri" w:hAnsi="Calibri" w:cs="Calibri"/>
                                  <w:b/>
                                  <w:sz w:val="24"/>
                                </w:rPr>
                                <w:t>Illuminated</w:t>
                              </w:r>
                            </w:p>
                          </w:txbxContent>
                        </wps:txbx>
                        <wps:bodyPr horzOverflow="overflow" vert="horz" lIns="0" tIns="0" rIns="0" bIns="0" rtlCol="0">
                          <a:noAutofit/>
                        </wps:bodyPr>
                      </wps:wsp>
                      <wps:wsp>
                        <wps:cNvPr id="23838" name="Rectangle 23838"/>
                        <wps:cNvSpPr/>
                        <wps:spPr>
                          <a:xfrm>
                            <a:off x="1633601" y="1843380"/>
                            <a:ext cx="50673" cy="224380"/>
                          </a:xfrm>
                          <a:prstGeom prst="rect">
                            <a:avLst/>
                          </a:prstGeom>
                          <a:ln>
                            <a:noFill/>
                          </a:ln>
                        </wps:spPr>
                        <wps:txbx>
                          <w:txbxContent>
                            <w:p w14:paraId="08B3C742" w14:textId="77777777" w:rsidR="00BF60AC" w:rsidRDefault="00BF60AC">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3426" name="Shape 293426"/>
                        <wps:cNvSpPr/>
                        <wps:spPr>
                          <a:xfrm>
                            <a:off x="2881122" y="1809751"/>
                            <a:ext cx="510540" cy="245364"/>
                          </a:xfrm>
                          <a:custGeom>
                            <a:avLst/>
                            <a:gdLst/>
                            <a:ahLst/>
                            <a:cxnLst/>
                            <a:rect l="0" t="0" r="0" b="0"/>
                            <a:pathLst>
                              <a:path w="510540" h="245364">
                                <a:moveTo>
                                  <a:pt x="0" y="0"/>
                                </a:moveTo>
                                <a:lnTo>
                                  <a:pt x="510540" y="0"/>
                                </a:lnTo>
                                <a:lnTo>
                                  <a:pt x="510540" y="245364"/>
                                </a:lnTo>
                                <a:lnTo>
                                  <a:pt x="0" y="24536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40" name="Shape 23840"/>
                        <wps:cNvSpPr/>
                        <wps:spPr>
                          <a:xfrm>
                            <a:off x="2881122" y="1809751"/>
                            <a:ext cx="510540" cy="245364"/>
                          </a:xfrm>
                          <a:custGeom>
                            <a:avLst/>
                            <a:gdLst/>
                            <a:ahLst/>
                            <a:cxnLst/>
                            <a:rect l="0" t="0" r="0" b="0"/>
                            <a:pathLst>
                              <a:path w="510540" h="245364">
                                <a:moveTo>
                                  <a:pt x="0" y="245364"/>
                                </a:moveTo>
                                <a:lnTo>
                                  <a:pt x="510540" y="245364"/>
                                </a:lnTo>
                                <a:lnTo>
                                  <a:pt x="510540"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842" name="Picture 23842"/>
                          <pic:cNvPicPr/>
                        </pic:nvPicPr>
                        <pic:blipFill>
                          <a:blip r:embed="rId55" cstate="email">
                            <a:extLst>
                              <a:ext uri="{28A0092B-C50C-407E-A947-70E740481C1C}">
                                <a14:useLocalDpi xmlns:a14="http://schemas.microsoft.com/office/drawing/2010/main"/>
                              </a:ext>
                            </a:extLst>
                          </a:blip>
                          <a:stretch>
                            <a:fillRect/>
                          </a:stretch>
                        </pic:blipFill>
                        <pic:spPr>
                          <a:xfrm>
                            <a:off x="2881122" y="1856994"/>
                            <a:ext cx="510540" cy="152400"/>
                          </a:xfrm>
                          <a:prstGeom prst="rect">
                            <a:avLst/>
                          </a:prstGeom>
                        </pic:spPr>
                      </pic:pic>
                      <wps:wsp>
                        <wps:cNvPr id="23843" name="Rectangle 23843"/>
                        <wps:cNvSpPr/>
                        <wps:spPr>
                          <a:xfrm>
                            <a:off x="3019171" y="1887728"/>
                            <a:ext cx="311335" cy="206453"/>
                          </a:xfrm>
                          <a:prstGeom prst="rect">
                            <a:avLst/>
                          </a:prstGeom>
                          <a:ln>
                            <a:noFill/>
                          </a:ln>
                        </wps:spPr>
                        <wps:txbx>
                          <w:txbxContent>
                            <w:p w14:paraId="563F3D42" w14:textId="77777777" w:rsidR="00BF60AC" w:rsidRDefault="00BF60AC">
                              <w:pPr>
                                <w:spacing w:after="160" w:line="259" w:lineRule="auto"/>
                                <w:ind w:left="0" w:right="0" w:firstLine="0"/>
                                <w:jc w:val="left"/>
                              </w:pPr>
                              <w:r>
                                <w:rPr>
                                  <w:rFonts w:ascii="Calibri" w:eastAsia="Calibri" w:hAnsi="Calibri" w:cs="Calibri"/>
                                  <w:b/>
                                  <w:sz w:val="24"/>
                                </w:rPr>
                                <w:t>Flat</w:t>
                              </w:r>
                            </w:p>
                          </w:txbxContent>
                        </wps:txbx>
                        <wps:bodyPr horzOverflow="overflow" vert="horz" lIns="0" tIns="0" rIns="0" bIns="0" rtlCol="0">
                          <a:noAutofit/>
                        </wps:bodyPr>
                      </wps:wsp>
                      <wps:wsp>
                        <wps:cNvPr id="23844" name="Rectangle 23844"/>
                        <wps:cNvSpPr/>
                        <wps:spPr>
                          <a:xfrm>
                            <a:off x="3253867" y="1866240"/>
                            <a:ext cx="50673" cy="224380"/>
                          </a:xfrm>
                          <a:prstGeom prst="rect">
                            <a:avLst/>
                          </a:prstGeom>
                          <a:ln>
                            <a:noFill/>
                          </a:ln>
                        </wps:spPr>
                        <wps:txbx>
                          <w:txbxContent>
                            <w:p w14:paraId="3E912190" w14:textId="77777777" w:rsidR="00BF60AC" w:rsidRDefault="00BF60AC">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2FE64BB2" id="Group 250271" o:spid="_x0000_s1026" style="width:337.2pt;height:165.95pt;mso-position-horizontal-relative:char;mso-position-vertical-relative:line" coordsize="42824,210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uSuISoHAAC6LgAADgAAAGRycy9lMm9Eb2MueG1s7Frp&#10;bttGEP5foO9A8L8jLm8KsYPUjoMAQWMk6QNQFCUR5YUlZckt+u79Zg+KlOVYziE7sQxYXC5nh7Nz&#10;zyxfvloXuXGd8iarylOTvbBMIy2TapqV81Pzr8+XJ6FpNG1cTuO8KtNT8yZtzFdnv//2clWPU7ta&#10;VPk05QaQlM14VZ+ai7atx6NRkyzSIm5eVHVa4uGs4kXc4pbPR1Mer4C9yEe2ZfmjVcWnNa+StGkw&#10;eyEfmmcC/2yWJu2H2axJWyM/NUFbK365+J3Q7+jsZTye87heZIkiI/4KKoo4K/HSDtVF3MbGkme3&#10;UBVZwqummrUvkqoYVbNZlqRiD9gNs7Z285ZXy1rsZT5ezeuOTWDtFp++Gm3y5/UVN7LpqWl7lh0w&#10;0yjjAnISrzbUHJi0qudjwL7l9af6iquJubyjfa9nvKArdmSsBXtvOvam69ZIMOnaoe26kEKCZzaz&#10;Aj+ypQCSBaR0a12yeHPPypF+8Yjo68ips2SMf8UvjG7x6369wqp2yVNTISn2wlHE/O9lfQLR1nGb&#10;TbI8a2+EmkKIRFR5fZUlV1ze9FjvhLavOQ8IerFhi0lwmhYSLK3E7YjuB4gmeVZfZnlO/KexIhla&#10;vqUlO3YtNfCiSpZFWrbSpHiag/qqbBZZ3ZgGH6fFJIWG8HdT6EcCc26hIbDPLBc6D/m+b1p6O0la&#10;aP2/dvjasiL7j5Nzzzo/ca3gzcnryA1OAutN4FpuyM7Z+X+0mrnjZZO+r5I4v6gzRTpmbxG/U8WV&#10;M5DGI4yQOCQI0VdBGqaIM0Rj0/K0TRY0nIFpH+Ei5JrugeDwhqnE7wZKTyu21NxmLotC2zSg0FFk&#10;BVKbtb7bzLE8D0+FvlthEIbC4XRaG49r3rRv06owaAAOgxjB0vgaZEuyNIiSvKREkAjCyDDhOBst&#10;c9ztxzhym7tczqdFXKcggdAOFTTQCipAhHqK/SrIzi00dzPLsWHzglnK8W445VmO797yDD1OJUvJ&#10;KZKC5g7c7VTyCXMLPUrWpR4SP7/o+WGmtI6Q0tBYkWNStCw2ToqeF9V1+rkSkO3GVfXcGIjdwORl&#10;H7bDOXR8WKHh9LUWuPvwWmU0hL5KSHhT7Wh72JK8alKlPtiWMIVuq4DrMzMvaddQY0aaGiMGz2D+&#10;QgsRfsqpRJOXQEKilvonRu1NnhI/8vJjOkMMgYtnYl3D55PznBvXMUVd8UeWIQgEKK2RpqdWWXeu&#10;ItA4rxexwqXQqBcIlAoTQaYi4HfEKLSJokZGfcRO8EzHfpDULRJkVWXbrS+RsYgX9nZLw0k1vZGu&#10;mO5gfNJHwxx/qogTaYO+6kWciDZMHu+pRBxSymPE6RIrRBnpQXeGG+lff4Vw48BIZSbahRtMQTfJ&#10;5KCb94ebnmeUiQmloHCsLAxRk2yloPADOrT3feOPDjSSlu8baCTO/QNNB38MND9BoFERRwUa3P2Q&#10;dC9yXNvbMkA59xAL9GzHjZDUQRcZcl+XuWTAG2NkSJ99Wxuj61EGCIDHsMWOFLJFSQlRusnndmVb&#10;m6fDnKxDtiMzuxtSvVYyQIPpa//1ewMODRpspRRQ8PfLuSA857fmgd+U0Yl8UmRjoj67O7W8FH9K&#10;Z55EHngY83RCB2nRdngUvRQiYK/w+Ksa58A69rHQwQJtb/oq7W5/g+4lHbA3jeXh5VjEXKqGj9XY&#10;c6nGHIhbGnSvGsMkwsFTqsacYzXWb3P3nWjouMzxvpDhMM+J7O0MR3f3nn4DEHtTGkot07ic56JH&#10;Lbe8d9jx7SDw0UWmnDD03dAPhxxzwMOuEWj5SMVUeNfl2YMYRi6YEomyukQqoVMrpEBE76aT1a4n&#10;azykSdnbMRYV/+cDjrVmeYXmGDp/YmTSSRfatPTUNPJ3JbJvePxWD7geTPSAt/l5JY6eJBmvl201&#10;y0Rnd/M2RY9oJNHsIdq5TnfeMJSmT+wmIvZKIkLfQd/wbmn6tgWNV/3vAwpTHGgxvZVnI9OuRT+U&#10;6cPa9BFjNhV/d1lo5DMHVvtIQu2S3GcjVLBaJgZDoQq/ubehMt9xfEtbqus48iRqU4t7lh9QcIfU&#10;bdtVj3uV+I9yu8JShY/f+MNf3ftSJ6Vzv6q9Kece4nvtMCRLVYZqRYEnHF5PpMzyutP2R+2ueIqS&#10;79Fc0bju7a30APco8WThtjfgsbUiz/sOeMR2qMyITGartYKpo2Xqvig4gbhwV2flYVbXgx5a1KZ3&#10;0u98bsMc+yo40jqgCVInAv8/0ym32zVKe30VTEKLn1JfhYqk4yl3d8o9zG08P8IxEiS2O7dhnu1a&#10;2jV8VZtAfE0l2wGH/7DKRdq9I8HH9ENijmOxiNHnm6JsC4MA52oDjjmMOdTCkR8HHLoWF+J7Phm+&#10;E1L7fpdUO0bs1V9xbM8JfZT1shj3oehDqT5q2SaanU9BqOLrX3wgLTIT9TE3fYHdvxdNts0n52f/&#10;AwAA//8DAFBLAwQUAAYACAAAACEAPwdfEtcAAACvAgAAGQAAAGRycy9fcmVscy9lMm9Eb2MueG1s&#10;LnJlbHO8ksFqwzAMhu+DvYPRfXGSljFGnV7GoNfRPYCwFcdbLBvbLevbzzAGLbTbLUdJ6Ps/kDbb&#10;Lz+LI6XsAivomhYEsQ7GsVXwvn99eAKRC7LBOTApOFGG7XB/t3mjGUtdypOLWVQKZwVTKfFZyqwn&#10;8pibEInrZAzJY6llsjKi/kRLsm/bR5nOGTBcMMXOKEg7swKxP8Wa/D87jKPT9BL0wROXKxHS+Zpd&#10;gZgsFQWejMOf5qqJbEFed+iXceibj0g3JbplJLo/JdbLSKx/ryEv3mz4BgAA//8DAFBLAwQUAAYA&#10;CAAAACEAi+aSDt4AAAAFAQAADwAAAGRycy9kb3ducmV2LnhtbEyPQUvDQBCF70L/wzIFb3YTU6tN&#10;symlqKci2AribZqdJqHZ2ZDdJum/d/Wil4HHe7z3TbYeTSN66lxtWUE8i0AQF1bXXCr4OLzcPYFw&#10;HlljY5kUXMnBOp/cZJhqO/A79XtfilDCLkUFlfdtKqUrKjLoZrYlDt7JdgZ9kF0pdYdDKDeNvI+i&#10;hTRYc1iosKVtRcV5fzEKXgccNkn83O/Op+316/Dw9rmLSanb6bhZgfA0+r8w/OAHdMgD09FeWDvR&#10;KAiP+N8bvMXjfA7iqCBJ4iXIPJP/6fNvAAAA//8DAFBLAwQKAAAAAAAAACEA8UNhCo8AAACPAAAA&#10;FAAAAGRycy9tZWRpYS9pbWFnZTQucG5niVBORw0KGgoAAAANSUhEUgAAAG8AAAAhCAYAAADXl/V8&#10;AAAAAXNSR0IArs4c6QAAAARnQU1BAACxjwv8YQUAAAAJcEhZcwAADsMAAA7DAcdvqGQAAAAkSURB&#10;VGhD7cEBAQAAAIIg/69uSEAAAAAAAAAAAAAAAAAAAD9qOV0AAX0hrUgAAAAASUVORK5CYIJQSwME&#10;CgAAAAAAAAAhAMCCF8VWIgAAViIAABUAAABkcnMvbWVkaWEvaW1hZ2UyLmpwZWf/2P/gABBKRklG&#10;AAEBAQBgAGAAAP/bAEMACAYGBwYFCAcHBwkJCAoMFA0MCwsMGRITDxQdGh8eHRocHCAkLicgIiwj&#10;HBwoNyksMDE0NDQfJzk9ODI8LjM0Mv/bAEMBCQkJDAsMGA0NGDIhHCEyMjIyMjIyMjIyMjIyMjIy&#10;MjIyMjIyMjIyMjIyMjIyMjIyMjIyMjIyMjIyMjIyMjIyMv/AABEIANsA4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WPMyuXGQc571zGuaDp&#10;d5LaSLEyAXKsY0YhSecEj/8AV1rpnTc3OenFV5UV1ZShH90gZII79vyoAyZ/D8OxTayyWTq27EX3&#10;WYYPK4x1/wD11VuJtYsbcw3UbtEiqqywHqB1+XHDH39TXVJ9zfjcTk8Z6U9kjb5j908ZZeKAMhr6&#10;wt7S2ZbmGKBGKBmcHzmA6An8avjUUiAV/l3jjawIBPr+nPvWbe+FbG5uVvLVRHdxlmRl5UMR1K9M&#10;+/tWZLaXKLcDUB9ltEiUyPE5bOCWcq3UDp75zQBdvdQvpLS4s7fTiZmO0T8YHbcevPes/wAJXgsN&#10;JmXV2NsiSusCykK8oHJIGfXNQp4tvb22kfS7RLOzQFVubpgCFHAPpn8xXE6r4n0awummmmm1i7JA&#10;JU7UIGOC2TnGPcEUAehT+NLaKQQaVavcTckZjPPv7YJ6EYrOurvXL0SyX99FY2xALbG6diM9geeN&#10;xHtXmF78R9UkJSwht7GHkBUjBOD6+49RiucvdY1LUn/0q7mmOMAM5NAaHo154l8MaIuIVk1OYEfe&#10;bK/X0z9B+prj9U8b6xqSmJZzBB0CRccZ6ZH4VStfDt7cBWYCJSTnf1/KtmDwxZxgGUNI3fkgf560&#10;Bc5EeZM3G+RsfU1q2Hh+4uxvl/cx+rDn8PbpXXW9lb2oIgiCZJJwKsqmD2zQBzEXhNQ2ZLosO21M&#10;Vu2FlbWkRit41BH3sEkk/jVzaARnk08fKvGBk88YoAbs9TSgAfdHNKT270Yb2H1oAD7mkBGcAZNG&#10;FHB5pdzYwoAFABtOMsfwFGVHQZPvzTeAeTmgk4+UUADSHIDHaD0oyoPAyaNvqTj0FPLE8IMCgBME&#10;8s2B+tGVB+Ufj1oxzk8mlH1oATk9zSgelLkf5FG4d80AezYAmUgDqcZHSqKys8/DsgzhTx83r+NU&#10;Ib4zzPO0qiJvmjU8hx2IPof6Ul5O0RiTcHnkYbIx+pOPr24JoA1pFfbwXUHGcjg04XJBCuSgHQDn&#10;NOAZZ4zIPlLbPQk+p9jjP5VbHlgdVX/dFAFVop5Q7mNVL8hivIFYWnldW0JGu3uJfPhMbsTnOcg+&#10;3rW1q935ejXrkZCQscDvwe9Zng6Fx4Y05GGCYgwXHQf5/wA9qAPB/ElvrTFUluGurWAFI/KyAB67&#10;e/TrWFb6RfXT4S3ccA7mGBzXoAkyMkEYGMe1OwXGcgDPegDlLfwnJuU3NwgXuEGTW7a6XZ2rhoLd&#10;Q443Yya0QqqQMZPvSc9yAMUANCN9PqadsHfJ9qTco/ioyT0GBn0xQAjuEGPu54GKiIbzfl6sPQ8j&#10;19qdIrPja+05+9jOKefMfJjOMNgknnHt+tACwqzqTjYinALdT71J8vc5qMOiSCBUdRjOQvH51KN2&#10;PlXA9TxQAhP91cCm/wC+cfSlYDu/4AUAqDkKWPvQAgOfuLwe9MG8z7OcEZ4GafzzkdaaYkd0JDHa&#10;exPNADunoP50cn1p/ToABTep60AG3uSKXufmA/CkyoPJzTdwoAf+P6UnGOCcUgIxwaXdnigA6dDm&#10;lwevNJz0zQT70AZ2j6zd6dMsX2ho4A4LxL0+q9s4r2LQoNOjtY9SWZJjJHu8xm+YD0/+tXjU9mq2&#10;y+QNrxrgjufXmtnwrr76XIEnUtp0j5ccAA+pPXg/5PFAHsU06SRjyTnK/I2eOe/v/wDqHekh3SJg&#10;MT8v3c+nX9aqR3NjIiXMLL5TgFQvO73Hr9P5c1ZtY5Nzzum1pPuoeyjt9aAFmWF1aNkWZWBDjGRj&#10;0qOwRrVtkLtHbqBtU4wv0zU7bpogeWJ5yMAL/j6VJCN64btjjHegDybX7A2Wu30AI8vzDLHhcDa3&#10;zDj2zj8KxCxjPIJHtXe/EG2jSe01BON6mCQA59Sp/n+YrjBGGPPXvQBErlx8uB7mlwM4UFm9alNo&#10;OGXdzTTG6AjIUUARIZNzZUDa2Ac9felO5urClwo9T60045wMetADSQULYwOoPpU6RqsCs7MCx3bR&#10;6VHnAwAWONyrj25NNtp/tIdyDuVtpJ9aAJwcHKJ+NIST94k0ZPemknoCM0AAUnJC8CnYbpkClVcK&#10;Ac5POKXbn1oAjOR/Fj6Ugx/eY0rev9aRQMZAFAC4T3P40cY6ZpQM9v0pO1AB74xS/jitSy8Oajfp&#10;5iQbI8cNIcA10+n+CrWB0lu5jOQc7AMKRj8+tAHCDHFAwe/6V6tFoukwEmOxgG4YOVz/ADpkmh6V&#10;M3z2kTdfujb2x2/CgDy3Iz3/ACo78Kfxr0aTwlpMu5hHKrNydrcDnPA6e1V28GWmxlV5BuI3O2CV&#10;Hov9c5oA88jg3rkk7uhOelULpntpZIIo0ZJRkZ6A/wCc1r2+d/BBzwaoazbhoN6kZRsnnqKAOn+F&#10;uryma602cqzghog5zj1x7V6cVL7pJCSFBxz2x2/z2r5/8Naqmla7DdRtgTHbz1z6f59a94+0xSWi&#10;TuTIHXPlxjkjHT+VACrcThcRqFU/dbORj9Mf/WpsKzF8NMTuPG0Z/I/nSW3mNGsUoVHXrtPQZ4Gf&#10;XFSByVk2NuA4IU7f5fSgCrrOipqGi3NuwVZHG5HkOTvHI9+vBx2Jry2NWjXbJGUdTsdGPKkcEfnX&#10;rNrDK0O2WMqxzt+YDA7civNvEdobHxBdRguyTHz4y5ySrf0zkfh3oAoNIcYDYA4+tVmYN2yfSjcc&#10;EZ4oz65oAMjH4VG5DLxyc5qTnOSO/XFMOcAAZyfWgBzEB3w2SflJ9RSqwAIHQ0wYHHenjJA96AE3&#10;c8DrS9e3btSAbjheRn/9dPz82AR78UAKSSeRSZOO1HHrn6U3j3oARucLSknaOab370nagBwUsQAS&#10;WJwMc816Tovh6002ANJGkt0fvuwyBz2z0rn/AARbeZqM9yQMRR7RkZ5P/wBYfrXdIQVJIGO3HWgA&#10;3LnHYnrS5X2o3E8gADFAJPSgBQw42r09BS7mzhVJ5pOex75pcHPByPWgAy392k+b0H50YOPXFGD0&#10;J460AePW64j4GAKbdJ5sL5HBHPuKeuFAHXPXinSEFcE9un86AOMlt/LEgztkU7lb2r2jwLq1xr+k&#10;p5R8kwkJI5wTu9s8AdeTXlGqw+W4kHTGePTvXQ/DDWY9M1q4spZcRzrlB1yw7D1OP5UAexJbLauQ&#10;0skhbksTnd7YovZVLiFdz5GTj6U2LzLgmSUbd3IUnpTS2XygI6gtkUAW0l3QKwzuxkjpmuJ8c2hk&#10;t7S8HWFzG+Bn5W6ZPXqMf8CrsF4kKZJVjwxqpqmlrfaXc2rbf3iEKXGcN2OPQHBx7UAeR45I9KT1&#10;5yaAWYdCGbrxzmk9ef06UABHH1PNMPBJ/KnEY6/jTCOee9AB0wMZ9qevzMFHLHsePz9qjOdpzncM&#10;H8Kk2ffl3Hc3CqDxxQA853kA5YjnA/z+VIMA9O9Bwh2hgT3IpfQY7daAAds4GegpD15/Kncd+Pek&#10;bpxn0oATNJRyOgq7penS6pfLbRgAkbjyOB3oA7nwlZtZ6KjycNOTJjHQYwP8+9biNlc49Dik2iON&#10;UVSAoAA68ChcsS2Nu49M+9AD16dKOfQYx/WkwMg/NSge2PU0ALjI5PHpRk8dKMHHAyaU57Y6daAE&#10;wcHmhunrzTh/tAEUmCcc/lQB44Wyc/lRklMGoySBkn68UpPyjPGfagCrfwtcWjRoBuxkE+neuctL&#10;r+zdTtbtfvwSKxGeSB/9aurJOcg9PauZ1O3ZL+Un7jncPQf5xQB9G2Ey3llDcI37mVAykHqDUc8u&#10;2RkiKnb1PZf1+tcb8NtZOo+Hxp7sXmtTt2luNucg12hbZMmeSw/hXH/66AA78IZXDhR908D/AB/z&#10;0qYZKnzSoz8xJOcY/p+FNjtmL72chQeMcAfTH8yTyacXRRmNhu5AY44/GgDy/wAS2X2LW52jVhDO&#10;fOjODgZPzDn3ycehFY543Z9a9A8Zae02hreBmkltpA7FiSdjcNgDjrsPToPz89J/TmgAOOOuKa2M&#10;Edz0Poad25HekY/oe4oAXogcf3wD9KEjQRsBneMBT6D6UvBUAL0HFO+UDp16nuaADCD37k4p2Rng&#10;H3ozyDjHp+NLk4GMelAAD8o4yaYzAHkCnkZ5PSmyHDAd2yOe3GaAJbO0uL+6W3to98jdBkDtnvXo&#10;Hhrw82kxPLOwa4lGCR/CvYD8s/8A6qp+ELOCKA3CxlpJ0VvM7DlgVH0wM/Ue1dcqgLy2T6ZoAibI&#10;GFXHHJ700ApkYxVjbzkHGD6+1Q7cKdp7UAA+7n0p2TgnHem87eT+tPAyAcjPYflQADIA6Ck+bGcc&#10;Ucnv1PWggng/QD86AEyf7uKT0pxPJJPvTMrjGc9O9AHjBc7O5AoYnI5Oc0fJlR2XrSY/iOevagB2&#10;QCTn6e1UNVi8yAMpO5e4POP/AK2K0MBixA9hQ8ashHG3ByPWgCr4A1A6T4ujikYrDcAxsM9zjH61&#10;7lGiq5lLMzEcuzZI5/l7CvnG6WS0uFkXiWJs9geOn6fzr3vQLuPVPDtpqVxOqq0YcrwACOpP5UAX&#10;Jg8wLS3axWy+4Uk9Ov6U+JkEQ8pXkx93Ax/Onx+VdspSNWRW+Rm6enGaniQJLw2843dc80AQJA11&#10;bNBJHmOQFSp7joR/OvItSsH0vUriyfJaFyqtjqvUH2yCDXspmdZMDp3wPauG8faYzPb6goIDDyHI&#10;POeSp6fUZ+lAHDtgnOMcdaXk8570Y+cjb0xRgZ7/AOFADl6jqWJ4AFOzngAZq/pOi3Oq3CLECsRP&#10;zSkcL/nHau2h8J6ULZI5YQ8gXBkBIJ7Zxn/J/GgDzvcSaXJx0z9TXqUWiaZBGEW0i2t8pyucg9eT&#10;+FVR4V0r7Q8hTcrsWKEDAzjgegHP50AecEnPzEZz2pqQ/aJ44jt2tJtGWA64A/Cux1vwlM9752mQ&#10;7o35ZSwBB/H161zL6deQXgtmhKz71QYYY3Hkc5oA9J0NYV0i1jicMsSbNw6Eg8n861l7fWqdosqW&#10;kKOTJKigMwGATirgJRCBywHPIoARjyFIPI4qPkg9fcVKSQclSfamBgHO44YHkZ9aAINozg5welSM&#10;VymM8g5prDv7U0HHftQA7JyOeBjOfWlzh/pzTTsyffsTTWYMW9xigBcgnJA6Gj+HPTijcASfQk/1&#10;oXsApOfb/PpQB438vOX+YHGwnvUmB5nBxg1PLD5L73hZVcnBB44ODx9RSKq5DDPAGB796AGbST2G&#10;T6Uhyc7iCDkflVldgOWOAe1V5Gw6gNjI9O1AGNqkAVjKRgsuAPU12Xww1RZLWbSZEzJGxkQMM4U9&#10;QPxrnruPzI5FPOeV4rM8K6lJoXim2mblJT5bdvlJwfyP8qAPoEdV3HHH5Clmk2gKi8g8H096iLOL&#10;fJIKEZJA9KRdrxEtgAjb8w/Lj0oAYzO8Y8t2ba3QY+cfU/5+tVtVsG1PSp7YhRuX5c9Nw5H64q7H&#10;IEYYUleVXPUfXinoWhLrkH5iRxzg0AePzaTd2jMskEhU/MXUbgR9R7YqbRtKe/1KO1lZMKA0mTjc&#10;OmB/nivRrnTYbt3EsjpsEiKfM7MOR/8AW9q5rSPD8tlrXmzXJlIUquxMDgjnOenFAHXRosUYjjUI&#10;gHCgAbQO3FOLbRnYSfYdvp/nrTIdyqEkOSvJb8am4wMUABxjOCQPal3c4+bPpRzyPSnc9wOBmgBC&#10;xHRS3PSmsgkGdivzlCQDg+tSD733gPXFAjCtnfjPQDtQAkZZl2sABnIAPWpGUkHPOKaqgfxH8KeB&#10;k4DHA69KACQlIiT1HGc8Z7dvX2qCAs0CtI4bKgfXj16VynjOW2S5ghaa5+0KjOpUgqAT0xx3H/6+&#10;2ZZ+KLy0sEjWQSyiQjbIoxtyp6/99DOc8+1AHfuCQSMEDqRVdsBxkDJBqvpeoHVNNhu3jVHO5SEb&#10;OcEDp26frViTaSx64JoARGUnoAv0p5b5myAME9KarAdvwxUjvucn1PpQAIemehp2WK/40Bs7VVcn&#10;uad94ABd/wBRxmgDzfxNPO2qzWzRhIoZWZFKgEBsHPrg9fxPrWTvG87c9PU1t+JrSa31SeZ5opTN&#10;ISAkm4gZ4yD+X4VgEyOMuuOfX/PPagBrEbNitkAdR/nimO7bgoILMcHjkAgn/CldgU5GM9yKaQrn&#10;KtjaM/j6cdaAJGORvOSM8enp/jXN6vbskjMMjGGUdgP8/wA63gUjDBAAFOSAOP8AP+fpTvLUXQw4&#10;24zjjp70AereCdYXWPDlvM255ox5chx3Hfn2wa6AFtrscKrDJ5z7V5N8MNVayvrrS2AUSHeNxyAw&#10;/wA/pXrG3eAZGJUEMBjg9KAG7QJCyhuepOc4/wA4qV8vtyw7AAD1/wA/SpD5Zb5yQNu4g4AqNJon&#10;mkWMKyryDt4/z7+9AFa5jWMK/IwwDc8YPT9TUcZPmGbnDLk4HQZzz68VedS0boW+Urgk/wA/rWcm&#10;6RArYBUYOB3Hp/n0oAnSRtucbQeSp7f40jKkoiO9lwwY4A5GckfjShcA7geaUkEk47dTQA/b7kU/&#10;YSDjPAPeo96gf7WOmaXzAcbiDgdjQBKwAI/ur15oC7mwM/nTVZexHT1p4kDHqPegByxqCC/Ppgkf&#10;1p48pQcjH401W6HYenXFFwbhraQWwEcxX5GdMhTjrigDgvFOsWt3dGCOxTKJtMkqMrg57ZPH4+tc&#10;tj/aOM81oa5HeQ6nKL5ZDIx4eQffHYjj0/yKzPlwxoA7jwdt+wTiOQuRJl0Ixs9PrnH6V0Z3HtjP&#10;IHFc94OtVj0trhR88rHLZI4Bx0/E10eDzlhxwaAGHdgjHBHY08sdxABI9cUhVuhPYfhSsTnrxjrQ&#10;AnmEYBU85GB/WpQSAODux0HYVASTge+etWI97HCjv1NAGZr2j/2xYorMQ0Bdk8oDOT25PGcDmvM2&#10;jmiba7YZR6YPY16yTCUG7zME+tc74h8ODVJo57R1SUZVzJn5l7Hjv/ntQBwbSuvBKse2GxTHMoGz&#10;awYgEnvV670i8tLtrRoWeQHqgyCPUH0rPRHknVIw5LHGFGTQAoEsj/PuXIGRx6f5/wDrUjDAbsTz&#10;75zxTngudwRo5cu2FBjI3EdhXQaX4WMhEmozfu2TcvlN0JzkH0I/xoA4+5L6Hr1lqMezy2ZZBtOR&#10;jg/Tv09Qa92s51vLaK4Ukq0YZe/Uf4V57410OO90j7RCjSSW4+RARgr+HYfXvV/4Z6tPqOgNZSFV&#10;a0O0FeuOo98e9AHXzgyzxwhGbJ3MenA/+vUyMAQEQog7nq30xSSLFBAZhkvkLk5yQT0qWNcRLtPH&#10;T5fSgCMqGJ3ZJP4n6+lVpWWGXJXKuNzbV43dx9cfyqyCG6ID685zTZ1PlFmAwnzBQCeO+B3OM8Cg&#10;BiKjIPYYznrS/IMkKM9qTb5igMCvH8J/LtT9wXjI+uMUAIWCrkgYz9aeDz93j6U0OBtPzYHQAZ/K&#10;pQJDgfOzBduT3NACqzqrMUPJ4GKkWRiowrcjuOaYA4PzK3LcU9TKXIK8gdCRQA8GQY+U+gps/mPG&#10;QuVZuA3HH4U7E2ecD6mopojKjRM67HUqxBIODwcHtQB5HqFtNZ6hNbvLHJJHIQzg8bh1/Gr2kWUz&#10;PFdRaZ9tWN2WSNmHIOAOD0+979Ce1dRP4Tha5tp4ZypjKY3HdkAg89OT0/KrtnpSadHstZZI4zKx&#10;JABbOCACe4GePw/EAuxW9vbRrHChiVRnYgAHbPH5UMg3AByc5BJ/z9KduHGew6evFNwpAwTlRjNA&#10;DWQlvvg9iMd6CpA+9nPT8qX5QOCf8nNDZznPSgBmGLj5ST9eKlTzWONpPtkYqIkj3z71IN/YAc+t&#10;AEUjbcFUXIA4PamhlcZVgP7wC+/+f1qUtuYk4P0/KmyvlhuiZ855I447frQAz90yHcFOc5HTPFU5&#10;dM04KTJaw8jB2oARyO+ParRZQSQiZA5GARTZJAxwI4xnpg8mgCImKUcIp24VQuflx/8ArqOMSFwr&#10;sMEkoApOfbr6etTfJ5RyAcZGSo6/lUqlPL+Vc544HbjNAEflJKGUhWLLg8dBjH61wOhA+FviG2nl&#10;2FtejarLwOeV/wAK9DYp5bbUwW6BcAsa43x3p7zWSaxbhknspRwBggHGD+B/rQB305HkdM4Yc9+t&#10;O3SCMZTDDoAfyqjo+pNrOh2l7bw4EqAkZxgjGc/rV/iEDzW3OxwQvagByZR8tj5uQM9Kk+ZvX65x&#10;/XNV9znACnruLOOSPT8c1JJJnlmdsHjjA/woArwxmNmi3D9220ADjbjj9KsZCE/KvzH05qu22G7j&#10;kdSFk/d577uSD/MfiKskoi9cMOuD+lAAWZvuhse1OXcOp5HrURlkfdsjYjpuPrTxC78ybQvB5NAE&#10;gZpG4Uj3anAMc7Suc4zUQ80yEDgY5Hv/AJxT8FSF3ZJB9se1ADnyCMN1znHYCqrOqu+1ywQg/UEU&#10;ssY5XLFySUGeo70BISjtg7x2yePagBgQ4OG3ZHpwee/504KEyQcsADn+tKRGUIG5B6k4z703b8ob&#10;IHH8XUetACZbjIIwAf5Z/l+tNOzJGBnNPbzASSO/rUbuFHP50AN2r7/nTcA4AY8UrMrdu+KMA9+p&#10;xmgBoU4GWFSBWzxg8+tN2buM9akAIHWgCtCVeZ5UlOHHCkYwBx0p5jY3DTcE4Cg8njqfw5/SnCNA&#10;QzIFkVSAzH1OSPbn+Zpu0mJcooyNuFBB6c4oAVcEl1Pbn+dVo/nVnVOrdR3qWQnexGd2SSM9OPc9&#10;OKWCMxQiJc7VJ528n6e1ADAkquRtBU5JOT2xgD0HX8qkRmZSoVSFXnk/ypx3xrk8bvXrihGkBfoB&#10;gYJoAMthFA2gcH3qG7tUu4JoZQPLmBBIzzTyzNHjpz/+unmV1Py9hwcUAct4CkubS71Dw9McNbP5&#10;qEnGVJ5x7ZIP/Aq7Nl2v8hJIwSx5xXFausml+KbLXASkWDFcsvcHgHHX3/AV2f2jCEoDyOHbnNAD&#10;/N2hvKhYt/D2ANJGGSXZJIm8HJx0A69ajhlKRMm48nhiOP8AP/16dvYyFo268bgP5UAFwnnqVBUt&#10;ghcDKqe360qyNhXABPBwRz+NTAPGPmI9uMVVR2+0yoNxBIdWA+8DnOPxz+dAE6F2TBHHTHOcU4s/&#10;GVX1Oc8UimXruwemMUb5Tn94fQk9KAHLvC8BeefrUMm98fIMjng/xf5yPxqdPMwMghR6jrQ7Ssxj&#10;BzkcnHPsf50AVwY8pK42qx2/KeQepP6Yp56qDCDIW4PZh6fWnH93E7uQQTg4HHXBNMhf9yvmdFJD&#10;fhx/SgB7EB/mQAvwo461H95uBjGQ3PH1pN/mJtf7wweO/cGl3sH2MAcoD+NACMDt65P9RUZySOR1&#10;wcU4P/rM9Q39KZkb9wB9M0AGQcZWjapHTB+tKepH5UZyAccUAAUDoTTgvqelHH50A5NADASMh+hI&#10;BwSQT78UlxhIAQo4IwF44H9P8frT2cLhSSSeRwDUdxJ+4ZckADJAoAZFzlzjc4HIP5U/ay4KgA5y&#10;2ep+lQ2rhgVB5A5GOh71ZYAJnIXJABz05oAYVkd8beMf3sU2RZFG/wAwKoOBipGyrHzGP3RnaD+P&#10;T8KayZX922//AHTmgBipsyNpB+90JOKkAJXO04GR1qPyfOhkRi2TwWz2HT/Prmp9p+4pQj1P50AU&#10;NQsRqNjPBuykqHOfUDI/XFHhmdrrRYWnJM0GYX57r/8AWxV7yz0UYJOOTWRApsfExhQ7YL5S4AOP&#10;3i9f05oA6CQFdgwRlsEVKIGMW3Jyc4GOlQbGaTBYgDnk0+XzWjZUYr+HSgBYoXkjSTODjDA84IqG&#10;7QQmKYyFpN+1s9dp4+nBA/KhInXjewDcj39aa8W7zVZ+qkZ3cDPv60ASBRj3FBWNF3Eg/jUFuDLC&#10;u8KHB2sCf4h/nNTBFC7S0eD2PFAEhEZBy2M8fepg+7gSAMBnr/ntTgsWc/ooo4JXCEY6UAC7WkbB&#10;BjOMqx4zUaFJXUx4R2+Uoeh/+vUnGw5JIPGCcGq8m7Crn/VEjOOSCOtAArhiGC7drFenYH/P50+V&#10;m3LL6dfoajAIdnJPqwx+v0pTyO5UNgjHbH+NADj8sgjbG4jcMds9qaCCTx1zTQCFVyctGdrcdvWp&#10;mQZHzDLZA9+KAGfeGP414+vpQOULAd8kH3oRS0avnDKMHNOROXORkgKPrzQAmAePyNOG0DlRz3pi&#10;gkD9aXmgCMbQdzD8fWoZwpU5Uk4yrEcA+3vVmSJDCPlHzDn37U2zRZktxKN4OAd3NAEFvbiJpjkH&#10;cAFP8/wqdJACwDjIboR9O46ULwSQAM8nAxzgU9WJuCpORszj86AGDc0hy6qpG75R2x0/l6UjrvVx&#10;nJbjrxTE/wCWn0B/MmpgAUwR2oABCjOUwxj28k4IPX/PFI0bAb1AxnBX2oeNN8Z29l/kKGHyd/vY&#10;60ABiZpVG/aQBn5uTVLUbEzRJPHu8+3bzF56DuPx/oKtxsWLFiScVM4wiKCcFc9e9AD4XhaPzI2G&#10;4jgZ/U05VPLkgZ55OcVnaQg+yzyc72mYscnJ5/8ArVel4CDJwSM8/WgBt9u2oxOWUjA6cH2p00Mc&#10;caLuXnsOTUcgDSgnk4H8xUaqG+YjJAoAcEjjumVGGJBgqTnDL6+/tVj5EGCwORxjv61XnijijjKK&#10;AVZcH05/+vVkgbwOxPNAC+dGOFRjnpzSNKSRhAPTJ60/Yu4cd6jk6qvY89KAGlyTu2pnPUim7Sfv&#10;ZC8E46+tNjJI5J6/1piyPtYb2wOnNACh5fkbjP3eg6HpTkEiXLEsQHXIXoB60ycfLKMnhRjn2pCA&#10;dufUfrQBMN5aRBJgMdyjPX1H6U1I2KNHuJ8s7kyeo/zxQ0aB1woFKqj7egwOUOfzoAQbiFZR97k5&#10;70AnzmGOoBPHT/OKji+4PZj/ADpxJF1Pz2WgBc7Z5kx0ORx2pckEEjg0xifOU568GnyEkDP1/lQB&#10;/9lQSwMECgAAAAAAAAAhAAE2heGQDQAAkA0AABUAAABkcnMvbWVkaWEvaW1hZ2UxLmpwZWf/2P/g&#10;ABBKRklGAAEBAQBgAGAAAP/bAEMACAYGBwYFCAcHBwkJCAoMFA0MCwsMGRITDxQdGh8eHRocHCAk&#10;LicgIiwjHBwoNyksMDE0NDQfJzk9ODI8LjM0Mv/bAEMBCQkJDAsMGA0NGDIhHCEyMjIyMjIyMjIy&#10;MjIyMjIyMjIyMjIyMjIyMjIyMjIyMjIyMjIyMjIyMjIyMjIyMjIyMv/AABEIANsA4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aKCM0UUAFH&#10;tRRigA4FFGKQnaCT2oAXPpVW71CzsArXdzHCG6bm5P0FcxceK768RvsKRWluODcy4Ldug6DuOc1y&#10;13e2SXDSSNJf3H8Ukr/KT/WgDsLnxnG7mLSrN7mQD/WP8qA+vrj64rLvLnVtRBa+vxb2/wDzyh+U&#10;AHqCf8Sa5mTWLyU/ucQoOioMY4qrI00xBnmd8epoGbEmoabY8WsImmHRmHA/z7Vm3Gp392MNIUT+&#10;6vAqAIo6CnUCIhED94k1IAB0GKWimAUUUtACYoxS0nNIAzS0YpPpQAtJ1pSaTtQAfWj6UUUAHNLR&#10;RQAUUUUAe2UUUdqACiil7UAHNJ7UUg6UAeQ63/yFrmCOffBDK6xqM7U+YkqAfQk1nCNRzjn1NaWt&#10;Bl13UNw/5eJCOMfxGqGKACilpKYBRg0UUgCiiimAUtFFIApOlBozQAuaSlooAKKKKAExS0Ud6ACi&#10;iigAooooA9N8N64mq2aozAXEYAZc9a3xivGrK9n0+5W4tpNki/iCPQivU9E1ePWNPW4QBXHyyID9&#10;1qANLNFH0ooAKKKKAPO/HNmsGtJcq+ftKAsCehUAfljH61yx616T42sluNE+0YBe2cEf7pIBH8vy&#10;rzegBM0e1LRQAn40UYopgFFFGKAFooopAJ3paKKACkxRgUooADRRR1IA5J9KACituw8Karfx+asQ&#10;hQ4wZsqTz2GPx/lmup0/wTY2zRvcO1w67WwwwuRnPHcHjr6e9AHndByOox7V7HFp9lAzNDaQxlvv&#10;bYwM/lTJ9KsLl989pFIxbJJXrxt/lQB4/mjNepN4U0Zgc2Y5772/xqBvBullWVVdN2AxUgk4+oOP&#10;woA8zxWv4c1Q6VrEUhciGQ7JQO4P+B5rJo9+9MD2lDz/ACp9YnhvVBqWkxSHHmRfu5MdyO/41t0g&#10;CiiigCOeFLiCSCUZjkQow9QRg15DqNk2najcWjZ/duQCccjsePUYNexV534408waut4M7LlefZlA&#10;H8sUAcvRRSd6AFpKWkoAPpS0nHeloAKTmjvS0AFFFFAAaTNHFFADlV5DtjQux6KBkmvTvDegw6XZ&#10;QzSRD7ey5kk7rn+EDtjoa5XwPambXGuOQsEZOccEnjH5Z/KvR6ACiiigAooooAKKKKAPExRRRQB0&#10;/grUltr57KQqFuPukn+L0/GvQ1PavGIZpLa4jmiJDxtuGK9fsblbu0huFxiVA3BzjNAFqiiigArD&#10;8XWRu/D0zKMvARMPoOD+hJ/CtymyRrLG0bruVxtZT0YelAHitFWdQtWsdRuLVgcxSFQSOo7H8RzV&#10;agApKMUUAFKaSloATvS0nSloAKKKKACk4pat6Xp8mqahHaRsql8ks3QADJoA7vwTpz2ekNcyZD3T&#10;bgMYwoyB/U/iK6aoraBLa2jgjGEjQIo9ABipaACiiigAooooAKKKKAPE6KKTNAC133grUjcac9m+&#10;4yW5yG5wVNcBW14Vv/sOuRZBKTfumwT36cDrzQB6mOlFMjJ24PWn0AFFFFAHB+OtN8u6h1BFOJRs&#10;kODjcOmT7j/0GuPr1bxJp51LRLiELukQeZF6hhzx9RkfjXlBoAO1FHaigAFKKTNLQAUUUUAFB4oo&#10;NAFiwsp9Sukt7ZQWY4JJ4X3NeheHPDQ0YyTTsslyxwrLnAX/ABP+FUvBltElvDcLEHkmWXzJSOUI&#10;ZQFHsQSa6+gAooooAKKKKACiiigAooooA8S5ooopgFKGKMrKcMCCDSYoxQB6/pl0t3p9vcociRAS&#10;Qe/er1cb4GvjJaz2UjZaM70BY52nr+AP867Ffu0gFooooAOhzXlninTv7O1yZUULDL+9jwMAA9R+&#10;BB/SvU65vxpp4vNGNwqnzLU7hgHlTww/kc+1AHm1FFFMApa09J8P3uryIYomWDcA0rDgDIzj1Izn&#10;Fd/Z+F9LtrZInt0ndCcSug3HnPWkB5aMs21QSfQUZ/H6V7HbadZ2cSx21tFGoH8Kjnp+fQdfSqra&#10;BppvGuvs+2VgA21iAeMdPp/IUAeTEYOD1p0YHmIzBWXeMqT1Heu+1/wet9LHNpwhhcDa6H5VPPGM&#10;D0J/QVyF9oWoafKyywllGMyIpKZPbOKAPRvD0SW+kx2yLJthZk3yIU3853AZ6HNatUtKs5LHTLe3&#10;llMrxoAzE5Gfb29PartABRRSA5YjB49qAFooooAKKKKACiiigDxMgg4ZSCOoPaitbXbK6j1C9upY&#10;tiNdOmM8qT8wz9Qc+9ZNABRRRQBqeH9U/snVo53JMTfI4GOh78+leqowIBHQ8ivFTyK9R8L3f2rQ&#10;rd9zMyDy2LEE5H0oA3KKKKACmyIssbRuoZHBVlPcHtTqKAPLdQ8MajZT7BEHRmKowbrwT3x2BNVN&#10;G02LVtVhtJZvLRwSWGcnAJwPQ49a9VmsLW4kSSWFWZG3A8jnGOfX8axNO8IW2naot7HcSnYWKIQA&#10;BkEfoDQB0EUKW8SQxqFRAFAHYCn0UUAFFFFABRiiigAooooAgubuG0iLyyonylgGPXAzx3P4VHYR&#10;NBCY3mMjKzAktuPLEjJ9cEVzXjW4tIY7eCW2Z2lJclJNhXGAexHOAOa5m0125stPe2tp543aUFOQ&#10;QqYIxnsenbtQB6tRWH4Y1OfU9Pke4lileOUoHQbSRjgkdq3KACiiigAooooA858byXK600LNiB0S&#10;QIGJDdRuI9eo47AVzNdd420ow3R1MzkidljEew/KQvr07GuRoAKKKO9MArq/A95HFeT2rsA0oBQn&#10;1Ga5SrOm3TWWp29ypxscE/Tv+lAHsSnIpaYhGfY9KfSAKKKKACiiigAooooAKKKKACiiigAoopsi&#10;s0bKj7GIIVsZ2n1oA4XxbrspuFtEtQihWz9ojVmIJxkdcDAPoa4+tfxBY3NtqsglnW4LEBXEgZzx&#10;gbhnIPH0rHzQB2/gLyA15sLiRtu5GGQBzgg//Wrtq5HwFaoLC5utnztJsDEc4A7e3P8AP0rrqACi&#10;iigAooooAp6ppsGq2TWtwDsJDBlIypHcZBryi+sbjTrp4LiJ42DHbv7gEjI9Rx1r2OsjX9Ci1y2S&#10;NnEUsbbkk25I9R9P8BQB5VSVvaj4T1GyvRFBFJcxOQFlROPxHOPqaxDE4m8vjdu2g54POOvp79KY&#10;DO1FXX0bUY40kazmKuwRWUbgxPTGOtdNo/gpvOjm1IK8WwloQxBDdhkdeKAN7wxdPd+HrWSTJZQU&#10;JIPIBwDz149P8a3B0qKCCK2tkgiQLHGoVVznAFPX0NIB1FFFABRRRQAUUUUAFFFFABRRRQAUUUhA&#10;IwehoA8l1qyWz1aSGK4E6Mdyy4xuz6nofQkcVb0LTb67mEltDai4tX8wpLnLegIPHUEdj6mu0vfC&#10;umXkMcflmARAqhiOMAtuPX3J+m4+1aEGmW1vI7w70DzGcqrdWIIP4c9PbtQBYg3i3jEqoJAo3BPu&#10;5749qko7UUAFFFFABRRRQAUUUUAFMaKJ0KPGjKV2kFRgj0+lPooAQKAMDgDoBS0UUAFNPDZp1Iel&#10;AC0Ug6UtABRRRQAUUUUAFFFFABRRRQAUUUUAFFFFABRRRQAUUUUAFFFFABRRRQAUUUUAFFFFABRR&#10;RQAg4NLQaKACiiigAooo7UAFFFFABRRRQAUUUUAFFFFABRRRQAUUUUAFFFFABRRRQAUUUUAFFFFA&#10;BRRRQAUCijvQAUUUUAFL0pKKACiiigAooooAKKKKACiiigAooooAKKKKACiiigAooooAKKKKACii&#10;igAooooAKKKKACiiigAooooAKKKKACiiigAooooAKKKKACiiigAooooAKKKKAP/ZUEsDBAoAAAAA&#10;AAAAIQB0UC4KoAAAAKAAAAAUAAAAZHJzL21lZGlhL2ltYWdlMy5wbmeJUE5HDQoaCgAAAA1JSERS&#10;AAAAgAAAABAIAwAAAZ6BtywAAAABc1JHQgCuzhzpAAAABGdBTUEAALGPC/xhBQAAAANQTFRFAAAA&#10;p3o92gAAAAF0Uk5TAEDm2GYAAAAJcEhZcwAADsMAAA7DAcdvqGQAAAAZSURBVDhPYxgFo2AUjIJR&#10;MApGwShAAgwMAAgeAAEXLyJBAAAAAElFTkSuQmCCUEsBAi0AFAAGAAgAAAAhAD38rmgUAQAARwIA&#10;ABMAAAAAAAAAAAAAAAAAAAAAAFtDb250ZW50X1R5cGVzXS54bWxQSwECLQAUAAYACAAAACEAOP0h&#10;/9YAAACUAQAACwAAAAAAAAAAAAAAAABFAQAAX3JlbHMvLnJlbHNQSwECLQAUAAYACAAAACEAzuSu&#10;ISoHAAC6LgAADgAAAAAAAAAAAAAAAABEAgAAZHJzL2Uyb0RvYy54bWxQSwECLQAUAAYACAAAACEA&#10;PwdfEtcAAACvAgAAGQAAAAAAAAAAAAAAAACaCQAAZHJzL19yZWxzL2Uyb0RvYy54bWwucmVsc1BL&#10;AQItABQABgAIAAAAIQCL5pIO3gAAAAUBAAAPAAAAAAAAAAAAAAAAAKgKAABkcnMvZG93bnJldi54&#10;bWxQSwECLQAKAAAAAAAAACEA8UNhCo8AAACPAAAAFAAAAAAAAAAAAAAAAACzCwAAZHJzL21lZGlh&#10;L2ltYWdlNC5wbmdQSwECLQAKAAAAAAAAACEAwIIXxVYiAABWIgAAFQAAAAAAAAAAAAAAAAB0DAAA&#10;ZHJzL21lZGlhL2ltYWdlMi5qcGVnUEsBAi0ACgAAAAAAAAAhAAE2heGQDQAAkA0AABUAAAAAAAAA&#10;AAAAAAAA/S4AAGRycy9tZWRpYS9pbWFnZTEuanBlZ1BLAQItAAoAAAAAAAAAIQB0UC4KoAAAAKAA&#10;AAAUAAAAAAAAAAAAAAAAAMA8AABkcnMvbWVkaWEvaW1hZ2UzLnBuZ1BLBQYAAAAACQAJAEQCAACS&#10;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26" o:spid="_x0000_s1027" type="#_x0000_t75" style="position:absolute;left:21419;top:99;width:21306;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kx9wwAAAN4AAAAPAAAAZHJzL2Rvd25yZXYueG1sRI9Bi8Iw&#10;FITvC/6H8ARva2pdilSjiCh41a3g8dE8m2LzUpqo1V9vhIU9DjPzDbNY9bYRd+p87VjBZJyAIC6d&#10;rrlSUPzuvmcgfEDW2DgmBU/ysFoOvhaYa/fgA92PoRIRwj5HBSaENpfSl4Ys+rFriaN3cZ3FEGVX&#10;Sd3hI8JtI9MkyaTFmuOCwZY2hsrr8WYVtKesvr0Oxbm/nPc/O4MFhm2h1GjYr+cgAvXhP/zX3msF&#10;6XSWZvC5E6+AXL4BAAD//wMAUEsBAi0AFAAGAAgAAAAhANvh9svuAAAAhQEAABMAAAAAAAAAAAAA&#10;AAAAAAAAAFtDb250ZW50X1R5cGVzXS54bWxQSwECLQAUAAYACAAAACEAWvQsW78AAAAVAQAACwAA&#10;AAAAAAAAAAAAAAAfAQAAX3JlbHMvLnJlbHNQSwECLQAUAAYACAAAACEAuUZMfcMAAADeAAAADwAA&#10;AAAAAAAAAAAAAAAHAgAAZHJzL2Rvd25yZXYueG1sUEsFBgAAAAADAAMAtwAAAPcCAAAAAA==&#10;">
                  <v:imagedata r:id="rId56" o:title=""/>
                </v:shape>
                <v:shape id="Shape 23827" o:spid="_x0000_s1028" style="position:absolute;left:21320;width:21504;height:21076;visibility:visible;mso-wrap-style:square;v-text-anchor:top" coordsize="2150364,210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eGxgAAAN4AAAAPAAAAZHJzL2Rvd25yZXYueG1sRI9BS8NA&#10;FITvQv/D8gre7KZrsSHtthRpxatp0R4f2dckmn0bd9cm/ntXEDwOM/MNs96OthNX8qF1rGE+y0AQ&#10;V860XGs4HQ93OYgQkQ12jknDNwXYbiY3ayyMG/iFrmWsRYJwKFBDE2NfSBmqhiyGmeuJk3dx3mJM&#10;0tfSeBwS3HZSZdmDtNhyWmiwp8eGqo/yy2rIvbLD4vz2uc/OuS8X76p/Cq9a307H3QpEpDH+h//a&#10;z0aDus/VEn7vpCsgNz8AAAD//wMAUEsBAi0AFAAGAAgAAAAhANvh9svuAAAAhQEAABMAAAAAAAAA&#10;AAAAAAAAAAAAAFtDb250ZW50X1R5cGVzXS54bWxQSwECLQAUAAYACAAAACEAWvQsW78AAAAVAQAA&#10;CwAAAAAAAAAAAAAAAAAfAQAAX3JlbHMvLnJlbHNQSwECLQAUAAYACAAAACEAMZHXhsYAAADeAAAA&#10;DwAAAAAAAAAAAAAAAAAHAgAAZHJzL2Rvd25yZXYueG1sUEsFBgAAAAADAAMAtwAAAPoCAAAAAA==&#10;" path="m,2107692r2150364,l2150364,,,,,2107692xe" filled="f" strokeweight="1.56pt">
                  <v:path arrowok="t" textboxrect="0,0,2150364,2107692"/>
                </v:shape>
                <v:shape id="Picture 23829" o:spid="_x0000_s1029" type="#_x0000_t75" style="position:absolute;left:99;top:99;width:21320;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FFcxQAAAN4AAAAPAAAAZHJzL2Rvd25yZXYueG1sRI9Ba8JA&#10;FITvBf/D8oTe6sYUShrdBBFaxEKhGnp+ZJ9JcPdtzK4m/vtuodDjMDPfMOtyskbcaPCdYwXLRQKC&#10;uHa640ZBdXx7ykD4gKzROCYFd/JQFrOHNebajfxFt0NoRISwz1FBG0KfS+nrliz6heuJo3dyg8UQ&#10;5dBIPeAY4dbINElepMWO40KLPW1bqs+Hq1XAl/A+IX9sPvfefJM/ViYbK6Ue59NmBSLQFP7Df+2d&#10;VpA+Z+kr/N6JV0AWPwAAAP//AwBQSwECLQAUAAYACAAAACEA2+H2y+4AAACFAQAAEwAAAAAAAAAA&#10;AAAAAAAAAAAAW0NvbnRlbnRfVHlwZXNdLnhtbFBLAQItABQABgAIAAAAIQBa9CxbvwAAABUBAAAL&#10;AAAAAAAAAAAAAAAAAB8BAABfcmVscy8ucmVsc1BLAQItABQABgAIAAAAIQA0VFFcxQAAAN4AAAAP&#10;AAAAAAAAAAAAAAAAAAcCAABkcnMvZG93bnJldi54bWxQSwUGAAAAAAMAAwC3AAAA+QIAAAAA&#10;">
                  <v:imagedata r:id="rId57" o:title=""/>
                </v:shape>
                <v:shape id="Shape 23830" o:spid="_x0000_s1030" style="position:absolute;width:21518;height:21076;visibility:visible;mso-wrap-style:square;v-text-anchor:top" coordsize="2151888,210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k2xAAAAN4AAAAPAAAAZHJzL2Rvd25yZXYueG1sRI9NS8NA&#10;EIbvgv9hGcGL2E1aKCF2W0QI6rFpC3obsmMSzc6G3Wka/333IHh8eb94NrvZDWqiEHvPBvJFBoq4&#10;8bbn1sDxUD0WoKIgWxw8k4FfirDb3t5ssLT+wnuaamlVGuFYooFOZCy1jk1HDuPCj8TJ+/LBoSQZ&#10;Wm0DXtK4G/Qyy9baYc/pocORXjpqfuqzMyB1/upODzK/tyE/f05UfX/4ypj7u/n5CZTQLP/hv/ab&#10;NbBcFasEkHASCujtFQAA//8DAFBLAQItABQABgAIAAAAIQDb4fbL7gAAAIUBAAATAAAAAAAAAAAA&#10;AAAAAAAAAABbQ29udGVudF9UeXBlc10ueG1sUEsBAi0AFAAGAAgAAAAhAFr0LFu/AAAAFQEAAAsA&#10;AAAAAAAAAAAAAAAAHwEAAF9yZWxzLy5yZWxzUEsBAi0AFAAGAAgAAAAhAIXAeTbEAAAA3gAAAA8A&#10;AAAAAAAAAAAAAAAABwIAAGRycy9kb3ducmV2LnhtbFBLBQYAAAAAAwADALcAAAD4AgAAAAA=&#10;" path="m,2107692r2151888,l2151888,,,,,2107692xe" filled="f" strokeweight="1.56pt">
                  <v:path arrowok="t" textboxrect="0,0,2151888,2107692"/>
                </v:shape>
                <v:shape id="Shape 293425" o:spid="_x0000_s1031" style="position:absolute;left:5234;top:17884;width:12147;height:2453;visibility:visible;mso-wrap-style:square;v-text-anchor:top" coordsize="121462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z0yQAAAN8AAAAPAAAAZHJzL2Rvd25yZXYueG1sRI/Na8JA&#10;FMTvBf+H5Qm91Y3RisZsRIR+HCr4dfH2yD6TaPZtyG5j+t93CwWPw8z8hklXvalFR62rLCsYjyIQ&#10;xLnVFRcKTse3lzkI55E11pZJwQ85WGWDpxQTbe+8p+7gCxEg7BJUUHrfJFK6vCSDbmQb4uBdbGvQ&#10;B9kWUrd4D3BTyziKZtJgxWGhxIY2JeW3w7dRUJ030+2+L67jzs0mu/O7+1jwl1LPw369BOGp94/w&#10;f/tTK4gXk2n8Cn9/wheQ2S8AAAD//wMAUEsBAi0AFAAGAAgAAAAhANvh9svuAAAAhQEAABMAAAAA&#10;AAAAAAAAAAAAAAAAAFtDb250ZW50X1R5cGVzXS54bWxQSwECLQAUAAYACAAAACEAWvQsW78AAAAV&#10;AQAACwAAAAAAAAAAAAAAAAAfAQAAX3JlbHMvLnJlbHNQSwECLQAUAAYACAAAACEAFhx89MkAAADf&#10;AAAADwAAAAAAAAAAAAAAAAAHAgAAZHJzL2Rvd25yZXYueG1sUEsFBgAAAAADAAMAtwAAAP0CAAAA&#10;AA==&#10;" path="m,l1214628,r,245364l,245364,,e" stroked="f" strokeweight="0">
                  <v:path arrowok="t" textboxrect="0,0,1214628,245364"/>
                </v:shape>
                <v:shape id="Shape 23832" o:spid="_x0000_s1032" style="position:absolute;left:5234;top:17884;width:12147;height:2453;visibility:visible;mso-wrap-style:square;v-text-anchor:top" coordsize="121462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1sxAAAAN4AAAAPAAAAZHJzL2Rvd25yZXYueG1sRI9Pi8Iw&#10;FMTvC36H8IS9raktiFSjqKygsBf/3R/Nsyk2L6XJ1q6f3iwIHoeZ+Q0zX/a2Fh21vnKsYDxKQBAX&#10;TldcKjiftl9TED4ga6wdk4I/8rBcDD7mmGt35wN1x1CKCGGfowITQpNL6QtDFv3INcTRu7rWYoiy&#10;LaVu8R7htpZpkkykxYrjgsGGNoaK2/HXKnhc1j9jc9C3ZNKdC8uXfaa/90p9DvvVDESgPrzDr/ZO&#10;K0izaZbC/514BeTiCQAA//8DAFBLAQItABQABgAIAAAAIQDb4fbL7gAAAIUBAAATAAAAAAAAAAAA&#10;AAAAAAAAAABbQ29udGVudF9UeXBlc10ueG1sUEsBAi0AFAAGAAgAAAAhAFr0LFu/AAAAFQEAAAsA&#10;AAAAAAAAAAAAAAAAHwEAAF9yZWxzLy5yZWxzUEsBAi0AFAAGAAgAAAAhAKvM3WzEAAAA3gAAAA8A&#10;AAAAAAAAAAAAAAAABwIAAGRycy9kb3ducmV2LnhtbFBLBQYAAAAAAwADALcAAAD4AgAAAAA=&#10;" path="m,245364r1214628,l1214628,,,,,245364xe" filled="f" strokeweight=".72pt">
                  <v:path arrowok="t" textboxrect="0,0,1214628,245364"/>
                </v:shape>
                <v:shape id="Picture 23834" o:spid="_x0000_s1033" type="#_x0000_t75" style="position:absolute;left:5234;top:18341;width:12147;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7jyAAAAN4AAAAPAAAAZHJzL2Rvd25yZXYueG1sRI9Ba8JA&#10;EIXvBf/DMkIvUjcakTS6ilgCUnpRe+hxyI5JNDsbshuT9td3C0KPjzfve/PW28HU4k6tqywrmE0j&#10;EMS51RUXCj7P2UsCwnlkjbVlUvBNDrab0dMaU217PtL95AsRIOxSVFB636RSurwkg25qG+LgXWxr&#10;0AfZFlK32Ae4qeU8ipbSYMWhocSG9iXlt1NnwhsTn+27xRu/JsPHTxa/H/pr96XU83jYrUB4Gvz/&#10;8SN90ArmcRIv4G9OYIDc/AIAAP//AwBQSwECLQAUAAYACAAAACEA2+H2y+4AAACFAQAAEwAAAAAA&#10;AAAAAAAAAAAAAAAAW0NvbnRlbnRfVHlwZXNdLnhtbFBLAQItABQABgAIAAAAIQBa9CxbvwAAABUB&#10;AAALAAAAAAAAAAAAAAAAAB8BAABfcmVscy8ucmVsc1BLAQItABQABgAIAAAAIQC+t67jyAAAAN4A&#10;AAAPAAAAAAAAAAAAAAAAAAcCAABkcnMvZG93bnJldi54bWxQSwUGAAAAAAMAAwC3AAAA/AIAAAAA&#10;">
                  <v:imagedata r:id="rId58" o:title=""/>
                </v:shape>
                <v:rect id="Rectangle 23835" o:spid="_x0000_s1034" style="position:absolute;left:6277;top:18648;width:313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j0DyAAAAN4AAAAPAAAAZHJzL2Rvd25yZXYueG1sRI9Pa8JA&#10;FMTvBb/D8oTe6kalJcZsRLRFj/UPqLdH9pkEs29DdmvSfvpuoeBxmJnfMOmiN7W4U+sqywrGowgE&#10;cW51xYWC4+HjJQbhPLLG2jIp+CYHi2zwlGKibcc7uu99IQKEXYIKSu+bREqXl2TQjWxDHLyrbQ36&#10;INtC6ha7ADe1nETRmzRYcVgosaFVSflt/2UUbOJmed7an66o3y+b0+dptj7MvFLPw345B+Gp94/w&#10;f3urFUym8fQV/u6EKyCzXwAAAP//AwBQSwECLQAUAAYACAAAACEA2+H2y+4AAACFAQAAEwAAAAAA&#10;AAAAAAAAAAAAAAAAW0NvbnRlbnRfVHlwZXNdLnhtbFBLAQItABQABgAIAAAAIQBa9CxbvwAAABUB&#10;AAALAAAAAAAAAAAAAAAAAB8BAABfcmVscy8ucmVsc1BLAQItABQABgAIAAAAIQA38j0DyAAAAN4A&#10;AAAPAAAAAAAAAAAAAAAAAAcCAABkcnMvZG93bnJldi54bWxQSwUGAAAAAAMAAwC3AAAA/AIAAAAA&#10;" filled="f" stroked="f">
                  <v:textbox inset="0,0,0,0">
                    <w:txbxContent>
                      <w:p w14:paraId="148F43CC" w14:textId="77777777" w:rsidR="00BF60AC" w:rsidRDefault="00BF60AC">
                        <w:pPr>
                          <w:spacing w:after="160" w:line="259" w:lineRule="auto"/>
                          <w:ind w:left="0" w:right="0" w:firstLine="0"/>
                          <w:jc w:val="left"/>
                        </w:pPr>
                        <w:r>
                          <w:rPr>
                            <w:rFonts w:ascii="Calibri" w:eastAsia="Calibri" w:hAnsi="Calibri" w:cs="Calibri"/>
                            <w:b/>
                            <w:sz w:val="24"/>
                          </w:rPr>
                          <w:t>Sun</w:t>
                        </w:r>
                      </w:p>
                    </w:txbxContent>
                  </v:textbox>
                </v:rect>
                <v:rect id="Rectangle 23836" o:spid="_x0000_s1035" style="position:absolute;left:8639;top:18648;width:6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0xgAAAN4AAAAPAAAAZHJzL2Rvd25yZXYueG1sRI9Pi8Iw&#10;FMTvwn6H8Ba8aboKUqtRZFfRo38W1NujebZlm5fSRFv99EYQ9jjMzG+Y6bw1pbhR7QrLCr76EQji&#10;1OqCMwW/h1UvBuE8ssbSMim4k4P57KMzxUTbhnd02/tMBAi7BBXk3leJlC7NyaDr24o4eBdbG/RB&#10;1pnUNTYBbko5iKKRNFhwWMixou+c0r/91ShYx9XitLGPJiuX5/Vxexz/HMZeqe5nu5iA8NT6//C7&#10;vdEKBsN4OILXnXAF5OwJAAD//wMAUEsBAi0AFAAGAAgAAAAhANvh9svuAAAAhQEAABMAAAAAAAAA&#10;AAAAAAAAAAAAAFtDb250ZW50X1R5cGVzXS54bWxQSwECLQAUAAYACAAAACEAWvQsW78AAAAVAQAA&#10;CwAAAAAAAAAAAAAAAAAfAQAAX3JlbHMvLnJlbHNQSwECLQAUAAYACAAAACEAxyCjdMYAAADeAAAA&#10;DwAAAAAAAAAAAAAAAAAHAgAAZHJzL2Rvd25yZXYueG1sUEsFBgAAAAADAAMAtwAAAPoCAAAAAA==&#10;" filled="f" stroked="f">
                  <v:textbox inset="0,0,0,0">
                    <w:txbxContent>
                      <w:p w14:paraId="50338850" w14:textId="77777777" w:rsidR="00BF60AC" w:rsidRDefault="00BF60AC">
                        <w:pPr>
                          <w:spacing w:after="160" w:line="259" w:lineRule="auto"/>
                          <w:ind w:left="0" w:right="0" w:firstLine="0"/>
                          <w:jc w:val="left"/>
                        </w:pPr>
                        <w:r>
                          <w:rPr>
                            <w:rFonts w:ascii="Calibri" w:eastAsia="Calibri" w:hAnsi="Calibri" w:cs="Calibri"/>
                            <w:b/>
                            <w:sz w:val="24"/>
                          </w:rPr>
                          <w:t>-</w:t>
                        </w:r>
                      </w:p>
                    </w:txbxContent>
                  </v:textbox>
                </v:rect>
                <v:rect id="Rectangle 23837" o:spid="_x0000_s1036" style="position:absolute;left:9112;top:18648;width:961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bvyAAAAN4AAAAPAAAAZHJzL2Rvd25yZXYueG1sRI9Pa8JA&#10;FMTvBb/D8oTe6kaFNsZsRLRFj/UPqLdH9pkEs29DdmvSfvpuoeBxmJnfMOmiN7W4U+sqywrGowgE&#10;cW51xYWC4+HjJQbhPLLG2jIp+CYHi2zwlGKibcc7uu99IQKEXYIKSu+bREqXl2TQjWxDHLyrbQ36&#10;INtC6ha7ADe1nETRqzRYcVgosaFVSflt/2UUbOJmed7an66o3y+b0+dptj7MvFLPw345B+Gp94/w&#10;f3urFUym8fQN/u6EKyCzXwAAAP//AwBQSwECLQAUAAYACAAAACEA2+H2y+4AAACFAQAAEwAAAAAA&#10;AAAAAAAAAAAAAAAAW0NvbnRlbnRfVHlwZXNdLnhtbFBLAQItABQABgAIAAAAIQBa9CxbvwAAABUB&#10;AAALAAAAAAAAAAAAAAAAAB8BAABfcmVscy8ucmVsc1BLAQItABQABgAIAAAAIQCobAbvyAAAAN4A&#10;AAAPAAAAAAAAAAAAAAAAAAcCAABkcnMvZG93bnJldi54bWxQSwUGAAAAAAMAAwC3AAAA/AIAAAAA&#10;" filled="f" stroked="f">
                  <v:textbox inset="0,0,0,0">
                    <w:txbxContent>
                      <w:p w14:paraId="203B658E" w14:textId="77777777" w:rsidR="00BF60AC" w:rsidRDefault="00BF60AC">
                        <w:pPr>
                          <w:spacing w:after="160" w:line="259" w:lineRule="auto"/>
                          <w:ind w:left="0" w:right="0" w:firstLine="0"/>
                          <w:jc w:val="left"/>
                        </w:pPr>
                        <w:r>
                          <w:rPr>
                            <w:rFonts w:ascii="Calibri" w:eastAsia="Calibri" w:hAnsi="Calibri" w:cs="Calibri"/>
                            <w:b/>
                            <w:sz w:val="24"/>
                          </w:rPr>
                          <w:t>Illuminated</w:t>
                        </w:r>
                      </w:p>
                    </w:txbxContent>
                  </v:textbox>
                </v:rect>
                <v:rect id="Rectangle 23838" o:spid="_x0000_s1037" style="position:absolute;left:16336;top:184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5KdwwAAAN4AAAAPAAAAZHJzL2Rvd25yZXYueG1sRE/LisIw&#10;FN0L/kO4wuw0VWGo1SjiA106Kqi7S3Nti81NaaLtzNebxYDLw3nPFq0pxYtqV1hWMBxEIIhTqwvO&#10;FJxP234MwnlkjaVlUvBLDhbzbmeGibYN/9Dr6DMRQtglqCD3vkqkdGlOBt3AVsSBu9vaoA+wzqSu&#10;sQnhppSjKPqWBgsODTlWtMopfRyfRsEurpbXvf1rsnJz210Ol8n6NPFKffXa5RSEp9Z/xP/uvVYw&#10;GsfjsDfcCVdAzt8AAAD//wMAUEsBAi0AFAAGAAgAAAAhANvh9svuAAAAhQEAABMAAAAAAAAAAAAA&#10;AAAAAAAAAFtDb250ZW50X1R5cGVzXS54bWxQSwECLQAUAAYACAAAACEAWvQsW78AAAAVAQAACwAA&#10;AAAAAAAAAAAAAAAfAQAAX3JlbHMvLnJlbHNQSwECLQAUAAYACAAAACEA2fOSncMAAADeAAAADwAA&#10;AAAAAAAAAAAAAAAHAgAAZHJzL2Rvd25yZXYueG1sUEsFBgAAAAADAAMAtwAAAPcCAAAAAA==&#10;" filled="f" stroked="f">
                  <v:textbox inset="0,0,0,0">
                    <w:txbxContent>
                      <w:p w14:paraId="08B3C742" w14:textId="77777777" w:rsidR="00BF60AC" w:rsidRDefault="00BF60AC">
                        <w:pPr>
                          <w:spacing w:after="160" w:line="259" w:lineRule="auto"/>
                          <w:ind w:left="0" w:right="0" w:firstLine="0"/>
                          <w:jc w:val="left"/>
                        </w:pPr>
                        <w:r>
                          <w:rPr>
                            <w:rFonts w:ascii="Times New Roman" w:eastAsia="Times New Roman" w:hAnsi="Times New Roman" w:cs="Times New Roman"/>
                            <w:sz w:val="24"/>
                          </w:rPr>
                          <w:t xml:space="preserve"> </w:t>
                        </w:r>
                      </w:p>
                    </w:txbxContent>
                  </v:textbox>
                </v:rect>
                <v:shape id="Shape 293426" o:spid="_x0000_s1038" style="position:absolute;left:28811;top:18097;width:5105;height:2454;visibility:visible;mso-wrap-style:square;v-text-anchor:top" coordsize="5105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NRygAAAN8AAAAPAAAAZHJzL2Rvd25yZXYueG1sRI9Ba8JA&#10;FITvQv/D8gpeRDemJa3RVYrUVhQKWg/t7ZF9JqHZtyG7avLv3YLgcZiZb5jZojWVOFPjSssKxqMI&#10;BHFmdcm5gsP3avgKwnlkjZVlUtCRg8X8oTfDVNsL7+i897kIEHYpKii8r1MpXVaQQTeyNXHwjrYx&#10;6INscqkbvAS4qWQcRYk0WHJYKLCmZUHZ3/5kFPx+ncYvebf66DaDz0Fcva+TbfujVP+xfZuC8NT6&#10;e/jWXmsF8eTpOU7g/0/4AnJ+BQAA//8DAFBLAQItABQABgAIAAAAIQDb4fbL7gAAAIUBAAATAAAA&#10;AAAAAAAAAAAAAAAAAABbQ29udGVudF9UeXBlc10ueG1sUEsBAi0AFAAGAAgAAAAhAFr0LFu/AAAA&#10;FQEAAAsAAAAAAAAAAAAAAAAAHwEAAF9yZWxzLy5yZWxzUEsBAi0AFAAGAAgAAAAhAKBpg1HKAAAA&#10;3wAAAA8AAAAAAAAAAAAAAAAABwIAAGRycy9kb3ducmV2LnhtbFBLBQYAAAAAAwADALcAAAD+AgAA&#10;AAA=&#10;" path="m,l510540,r,245364l,245364,,e" stroked="f" strokeweight="0">
                  <v:path arrowok="t" textboxrect="0,0,510540,245364"/>
                </v:shape>
                <v:shape id="Shape 23840" o:spid="_x0000_s1039" style="position:absolute;left:28811;top:18097;width:5105;height:2454;visibility:visible;mso-wrap-style:square;v-text-anchor:top" coordsize="5105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yExgAAAN4AAAAPAAAAZHJzL2Rvd25yZXYueG1sRI/LTsMw&#10;EEX3lfoP1iB11zoEBGkap6qKitjRBx8wiqdJIB5HsfMoX48XSF1e3ZdOtp1MIwbqXG1ZweMqAkFc&#10;WF1zqeDrclgmIJxH1thYJgU3crDN57MMU21HPtFw9qUII+xSVFB536ZSuqIig25lW+LgXW1n0AfZ&#10;lVJ3OIZx08g4il6kwZrDQ4Ut7Ssqfs69UWDssU1e+6l5293WSbQ+/r5fPr+VWjxMuw0IT5O/h//b&#10;H1pB/JQ8B4CAE1BA5n8AAAD//wMAUEsBAi0AFAAGAAgAAAAhANvh9svuAAAAhQEAABMAAAAAAAAA&#10;AAAAAAAAAAAAAFtDb250ZW50X1R5cGVzXS54bWxQSwECLQAUAAYACAAAACEAWvQsW78AAAAVAQAA&#10;CwAAAAAAAAAAAAAAAAAfAQAAX3JlbHMvLnJlbHNQSwECLQAUAAYACAAAACEArHV8hMYAAADeAAAA&#10;DwAAAAAAAAAAAAAAAAAHAgAAZHJzL2Rvd25yZXYueG1sUEsFBgAAAAADAAMAtwAAAPoCAAAAAA==&#10;" path="m,245364r510540,l510540,,,,,245364xe" filled="f" strokeweight=".72pt">
                  <v:path arrowok="t" textboxrect="0,0,510540,245364"/>
                </v:shape>
                <v:shape id="Picture 23842" o:spid="_x0000_s1040" type="#_x0000_t75" style="position:absolute;left:28811;top:18569;width:510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wFygAAAN4AAAAPAAAAZHJzL2Rvd25yZXYueG1sRI9Ba8JA&#10;FITvQv/D8gpepG5MtWh0lVqoLVQKVQ96e2Rfk7TZtyG7xuiv7xYEj8PMfMPMFq0pRUO1KywrGPQj&#10;EMSp1QVnCnbb14cxCOeRNZaWScGZHCzmd50ZJtqe+Iuajc9EgLBLUEHufZVI6dKcDLq+rYiD921r&#10;gz7IOpO6xlOAm1LGUfQkDRYcFnKs6CWn9HdzNAqWq0HzsZ/03j4Pcr3sZfryM6ouSnXv2+cpCE+t&#10;v4Wv7XetIH4cD2P4vxOugJz/AQAA//8DAFBLAQItABQABgAIAAAAIQDb4fbL7gAAAIUBAAATAAAA&#10;AAAAAAAAAAAAAAAAAABbQ29udGVudF9UeXBlc10ueG1sUEsBAi0AFAAGAAgAAAAhAFr0LFu/AAAA&#10;FQEAAAsAAAAAAAAAAAAAAAAAHwEAAF9yZWxzLy5yZWxzUEsBAi0AFAAGAAgAAAAhAKs8DAXKAAAA&#10;3gAAAA8AAAAAAAAAAAAAAAAABwIAAGRycy9kb3ducmV2LnhtbFBLBQYAAAAAAwADALcAAAD+AgAA&#10;AAA=&#10;">
                  <v:imagedata r:id="rId59" o:title=""/>
                </v:shape>
                <v:rect id="Rectangle 23843" o:spid="_x0000_s1041" style="position:absolute;left:30191;top:18877;width:31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XORyAAAAN4AAAAPAAAAZHJzL2Rvd25yZXYueG1sRI9Pa8JA&#10;FMTvBb/D8oTe6kYtJcZsRLRFj/UPqLdH9pkEs29DdmvSfvpuoeBxmJnfMOmiN7W4U+sqywrGowgE&#10;cW51xYWC4+HjJQbhPLLG2jIp+CYHi2zwlGKibcc7uu99IQKEXYIKSu+bREqXl2TQjWxDHLyrbQ36&#10;INtC6ha7ADe1nETRmzRYcVgosaFVSflt/2UUbOJmed7an66o3y+b0+dptj7MvFLPw345B+Gp94/w&#10;f3urFUym8esU/u6EKyCzXwAAAP//AwBQSwECLQAUAAYACAAAACEA2+H2y+4AAACFAQAAEwAAAAAA&#10;AAAAAAAAAAAAAAAAW0NvbnRlbnRfVHlwZXNdLnhtbFBLAQItABQABgAIAAAAIQBa9CxbvwAAABUB&#10;AAALAAAAAAAAAAAAAAAAAB8BAABfcmVscy8ucmVsc1BLAQItABQABgAIAAAAIQCPUXORyAAAAN4A&#10;AAAPAAAAAAAAAAAAAAAAAAcCAABkcnMvZG93bnJldi54bWxQSwUGAAAAAAMAAwC3AAAA/AIAAAAA&#10;" filled="f" stroked="f">
                  <v:textbox inset="0,0,0,0">
                    <w:txbxContent>
                      <w:p w14:paraId="563F3D42" w14:textId="77777777" w:rsidR="00BF60AC" w:rsidRDefault="00BF60AC">
                        <w:pPr>
                          <w:spacing w:after="160" w:line="259" w:lineRule="auto"/>
                          <w:ind w:left="0" w:right="0" w:firstLine="0"/>
                          <w:jc w:val="left"/>
                        </w:pPr>
                        <w:r>
                          <w:rPr>
                            <w:rFonts w:ascii="Calibri" w:eastAsia="Calibri" w:hAnsi="Calibri" w:cs="Calibri"/>
                            <w:b/>
                            <w:sz w:val="24"/>
                          </w:rPr>
                          <w:t>Flat</w:t>
                        </w:r>
                      </w:p>
                    </w:txbxContent>
                  </v:textbox>
                </v:rect>
                <v:rect id="Rectangle 23844" o:spid="_x0000_s1042" style="position:absolute;left:32538;top:186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vlyAAAAN4AAAAPAAAAZHJzL2Rvd25yZXYueG1sRI9Pa8JA&#10;FMTvBb/D8oTe6kYrJcZsRLRFj/UPqLdH9pkEs29DdmvSfvpuoeBxmJnfMOmiN7W4U+sqywrGowgE&#10;cW51xYWC4+HjJQbhPLLG2jIp+CYHi2zwlGKibcc7uu99IQKEXYIKSu+bREqXl2TQjWxDHLyrbQ36&#10;INtC6ha7ADe1nETRmzRYcVgosaFVSflt/2UUbOJmed7an66o3y+b0+dptj7MvFLPw345B+Gp94/w&#10;f3urFUxe4+kU/u6EKyCzXwAAAP//AwBQSwECLQAUAAYACAAAACEA2+H2y+4AAACFAQAAEwAAAAAA&#10;AAAAAAAAAAAAAAAAW0NvbnRlbnRfVHlwZXNdLnhtbFBLAQItABQABgAIAAAAIQBa9CxbvwAAABUB&#10;AAALAAAAAAAAAAAAAAAAAB8BAABfcmVscy8ucmVsc1BLAQItABQABgAIAAAAIQAAuOvlyAAAAN4A&#10;AAAPAAAAAAAAAAAAAAAAAAcCAABkcnMvZG93bnJldi54bWxQSwUGAAAAAAMAAwC3AAAA/AIAAAAA&#10;" filled="f" stroked="f">
                  <v:textbox inset="0,0,0,0">
                    <w:txbxContent>
                      <w:p w14:paraId="3E912190" w14:textId="77777777" w:rsidR="00BF60AC" w:rsidRDefault="00BF60AC">
                        <w:pPr>
                          <w:spacing w:after="160" w:line="259" w:lineRule="auto"/>
                          <w:ind w:left="0" w:right="0" w:firstLine="0"/>
                          <w:jc w:val="left"/>
                        </w:pPr>
                        <w:r>
                          <w:rPr>
                            <w:rFonts w:ascii="Times New Roman" w:eastAsia="Times New Roman" w:hAnsi="Times New Roman" w:cs="Times New Roman"/>
                            <w:sz w:val="24"/>
                          </w:rPr>
                          <w:t xml:space="preserve"> </w:t>
                        </w:r>
                      </w:p>
                    </w:txbxContent>
                  </v:textbox>
                </v:rect>
                <w10:anchorlock/>
              </v:group>
            </w:pict>
          </mc:Fallback>
        </mc:AlternateContent>
      </w:r>
    </w:p>
    <w:p w14:paraId="59951182" w14:textId="78EFC2F5" w:rsidR="009D512D" w:rsidRDefault="00AC251D" w:rsidP="001D591A">
      <w:pPr>
        <w:jc w:val="center"/>
      </w:pPr>
      <w:r>
        <w:t>Figure 9.1 – Sun Illuminated and Static (Flat) Shading</w:t>
      </w:r>
    </w:p>
    <w:p w14:paraId="46CDA090" w14:textId="77777777" w:rsidR="009D512D" w:rsidRDefault="00AC251D">
      <w:pPr>
        <w:spacing w:after="98" w:line="259" w:lineRule="auto"/>
        <w:ind w:left="12" w:right="0" w:firstLine="0"/>
        <w:jc w:val="left"/>
      </w:pPr>
      <w:r>
        <w:rPr>
          <w:sz w:val="22"/>
        </w:rPr>
        <w:t xml:space="preserve"> </w:t>
      </w:r>
    </w:p>
    <w:p w14:paraId="59958336" w14:textId="77777777" w:rsidR="009D512D" w:rsidRDefault="00AC251D">
      <w:pPr>
        <w:pStyle w:val="berschrift3"/>
        <w:ind w:left="7"/>
      </w:pPr>
      <w:bookmarkStart w:id="60" w:name="_Toc3544654"/>
      <w:r>
        <w:t>9.2.3 Transparency</w:t>
      </w:r>
      <w:bookmarkEnd w:id="60"/>
      <w:r>
        <w:t xml:space="preserve"> </w:t>
      </w:r>
    </w:p>
    <w:p w14:paraId="57D792B8" w14:textId="3AC3F15B" w:rsidR="009D512D" w:rsidRDefault="00AC251D">
      <w:pPr>
        <w:ind w:left="12" w:right="513"/>
      </w:pPr>
      <w:r>
        <w:t xml:space="preserve">S-102 dataset transparency display settings </w:t>
      </w:r>
      <w:r w:rsidR="00C22C6C">
        <w:t xml:space="preserve">are identified in </w:t>
      </w:r>
      <w:r>
        <w:t xml:space="preserve">Table 9.2. The level of opaqueness is represented by the value alpha. A value of 1 represents zero transparency. A value of 0 represents 100% transparency.  </w:t>
      </w:r>
    </w:p>
    <w:p w14:paraId="0A0EF55F" w14:textId="77777777" w:rsidR="00C22C6C" w:rsidRDefault="00C22C6C">
      <w:pPr>
        <w:ind w:left="12" w:right="513"/>
      </w:pPr>
    </w:p>
    <w:p w14:paraId="04249076" w14:textId="087A8865" w:rsidR="009D512D" w:rsidRDefault="00AC251D" w:rsidP="001D591A">
      <w:pPr>
        <w:jc w:val="center"/>
      </w:pPr>
      <w:r>
        <w:t>Table 9.2 – Transparency values for S-102 Dataset</w:t>
      </w:r>
    </w:p>
    <w:tbl>
      <w:tblPr>
        <w:tblStyle w:val="TableGrid"/>
        <w:tblW w:w="3545" w:type="dxa"/>
        <w:tblInd w:w="3474" w:type="dxa"/>
        <w:tblCellMar>
          <w:top w:w="65" w:type="dxa"/>
          <w:left w:w="108" w:type="dxa"/>
          <w:right w:w="115" w:type="dxa"/>
        </w:tblCellMar>
        <w:tblLook w:val="04A0" w:firstRow="1" w:lastRow="0" w:firstColumn="1" w:lastColumn="0" w:noHBand="0" w:noVBand="1"/>
      </w:tblPr>
      <w:tblGrid>
        <w:gridCol w:w="2268"/>
        <w:gridCol w:w="1277"/>
      </w:tblGrid>
      <w:tr w:rsidR="009D512D" w14:paraId="5C650AC5" w14:textId="77777777">
        <w:trPr>
          <w:trHeight w:val="545"/>
        </w:trPr>
        <w:tc>
          <w:tcPr>
            <w:tcW w:w="2268" w:type="dxa"/>
            <w:tcBorders>
              <w:top w:val="single" w:sz="4" w:space="0" w:color="000000"/>
              <w:left w:val="single" w:sz="4" w:space="0" w:color="000000"/>
              <w:bottom w:val="single" w:sz="4" w:space="0" w:color="000000"/>
              <w:right w:val="single" w:sz="4" w:space="0" w:color="000000"/>
            </w:tcBorders>
          </w:tcPr>
          <w:p w14:paraId="09C6BCC3" w14:textId="77777777" w:rsidR="009D512D" w:rsidRDefault="00AC251D">
            <w:pPr>
              <w:spacing w:after="0" w:line="259" w:lineRule="auto"/>
              <w:ind w:left="0" w:right="317" w:firstLine="0"/>
              <w:jc w:val="left"/>
            </w:pPr>
            <w:r>
              <w:rPr>
                <w:b/>
                <w:sz w:val="18"/>
              </w:rPr>
              <w:t xml:space="preserve">ENC Display Setting </w:t>
            </w:r>
          </w:p>
        </w:tc>
        <w:tc>
          <w:tcPr>
            <w:tcW w:w="1277" w:type="dxa"/>
            <w:tcBorders>
              <w:top w:val="single" w:sz="4" w:space="0" w:color="000000"/>
              <w:left w:val="single" w:sz="4" w:space="0" w:color="000000"/>
              <w:bottom w:val="single" w:sz="4" w:space="0" w:color="000000"/>
              <w:right w:val="single" w:sz="4" w:space="0" w:color="000000"/>
            </w:tcBorders>
          </w:tcPr>
          <w:p w14:paraId="284439AB" w14:textId="77777777" w:rsidR="009D512D" w:rsidRDefault="00AC251D">
            <w:pPr>
              <w:spacing w:after="0" w:line="259" w:lineRule="auto"/>
              <w:ind w:left="0" w:right="0" w:firstLine="0"/>
              <w:jc w:val="left"/>
            </w:pPr>
            <w:r>
              <w:rPr>
                <w:b/>
                <w:sz w:val="18"/>
              </w:rPr>
              <w:t xml:space="preserve">Alpha </w:t>
            </w:r>
          </w:p>
        </w:tc>
      </w:tr>
      <w:tr w:rsidR="009D512D" w14:paraId="349E0478" w14:textId="77777777">
        <w:trPr>
          <w:trHeight w:val="336"/>
        </w:trPr>
        <w:tc>
          <w:tcPr>
            <w:tcW w:w="2268" w:type="dxa"/>
            <w:tcBorders>
              <w:top w:val="single" w:sz="4" w:space="0" w:color="000000"/>
              <w:left w:val="single" w:sz="4" w:space="0" w:color="000000"/>
              <w:bottom w:val="single" w:sz="4" w:space="0" w:color="000000"/>
              <w:right w:val="single" w:sz="4" w:space="0" w:color="000000"/>
            </w:tcBorders>
          </w:tcPr>
          <w:p w14:paraId="2B5B0381" w14:textId="77777777" w:rsidR="009D512D" w:rsidRDefault="00AC251D">
            <w:pPr>
              <w:spacing w:after="0" w:line="259" w:lineRule="auto"/>
              <w:ind w:left="0" w:right="0" w:firstLine="0"/>
              <w:jc w:val="left"/>
            </w:pPr>
            <w:r>
              <w:rPr>
                <w:sz w:val="18"/>
              </w:rPr>
              <w:t xml:space="preserve">ENC Day </w:t>
            </w:r>
          </w:p>
        </w:tc>
        <w:tc>
          <w:tcPr>
            <w:tcW w:w="1277" w:type="dxa"/>
            <w:tcBorders>
              <w:top w:val="single" w:sz="4" w:space="0" w:color="000000"/>
              <w:left w:val="single" w:sz="4" w:space="0" w:color="000000"/>
              <w:bottom w:val="single" w:sz="4" w:space="0" w:color="000000"/>
              <w:right w:val="single" w:sz="4" w:space="0" w:color="000000"/>
            </w:tcBorders>
          </w:tcPr>
          <w:p w14:paraId="5DA240D5" w14:textId="77777777" w:rsidR="009D512D" w:rsidRDefault="00AC251D">
            <w:pPr>
              <w:spacing w:after="0" w:line="259" w:lineRule="auto"/>
              <w:ind w:left="0" w:right="0" w:firstLine="0"/>
              <w:jc w:val="left"/>
            </w:pPr>
            <w:r>
              <w:rPr>
                <w:sz w:val="18"/>
              </w:rPr>
              <w:t xml:space="preserve">1.0 </w:t>
            </w:r>
          </w:p>
        </w:tc>
      </w:tr>
      <w:tr w:rsidR="009D512D" w14:paraId="1D83F3AB" w14:textId="77777777">
        <w:trPr>
          <w:trHeight w:val="338"/>
        </w:trPr>
        <w:tc>
          <w:tcPr>
            <w:tcW w:w="2268" w:type="dxa"/>
            <w:tcBorders>
              <w:top w:val="single" w:sz="4" w:space="0" w:color="000000"/>
              <w:left w:val="single" w:sz="4" w:space="0" w:color="000000"/>
              <w:bottom w:val="single" w:sz="4" w:space="0" w:color="000000"/>
              <w:right w:val="single" w:sz="4" w:space="0" w:color="000000"/>
            </w:tcBorders>
          </w:tcPr>
          <w:p w14:paraId="2D1E484F" w14:textId="77777777" w:rsidR="009D512D" w:rsidRDefault="00AC251D">
            <w:pPr>
              <w:spacing w:after="0" w:line="259" w:lineRule="auto"/>
              <w:ind w:left="0" w:right="0" w:firstLine="0"/>
              <w:jc w:val="left"/>
            </w:pPr>
            <w:r>
              <w:rPr>
                <w:sz w:val="18"/>
              </w:rPr>
              <w:t xml:space="preserve">ENC Dusk </w:t>
            </w:r>
          </w:p>
        </w:tc>
        <w:tc>
          <w:tcPr>
            <w:tcW w:w="1277" w:type="dxa"/>
            <w:tcBorders>
              <w:top w:val="single" w:sz="4" w:space="0" w:color="000000"/>
              <w:left w:val="single" w:sz="4" w:space="0" w:color="000000"/>
              <w:bottom w:val="single" w:sz="4" w:space="0" w:color="000000"/>
              <w:right w:val="single" w:sz="4" w:space="0" w:color="000000"/>
            </w:tcBorders>
          </w:tcPr>
          <w:p w14:paraId="7DC8DAEF" w14:textId="77777777" w:rsidR="009D512D" w:rsidRDefault="00AC251D">
            <w:pPr>
              <w:spacing w:after="0" w:line="259" w:lineRule="auto"/>
              <w:ind w:left="0" w:right="0" w:firstLine="0"/>
              <w:jc w:val="left"/>
            </w:pPr>
            <w:r>
              <w:rPr>
                <w:sz w:val="18"/>
              </w:rPr>
              <w:t xml:space="preserve">0.4 </w:t>
            </w:r>
          </w:p>
        </w:tc>
      </w:tr>
      <w:tr w:rsidR="009D512D" w14:paraId="17545CF4" w14:textId="77777777">
        <w:trPr>
          <w:trHeight w:val="336"/>
        </w:trPr>
        <w:tc>
          <w:tcPr>
            <w:tcW w:w="2268" w:type="dxa"/>
            <w:tcBorders>
              <w:top w:val="single" w:sz="4" w:space="0" w:color="000000"/>
              <w:left w:val="single" w:sz="4" w:space="0" w:color="000000"/>
              <w:bottom w:val="single" w:sz="4" w:space="0" w:color="000000"/>
              <w:right w:val="single" w:sz="4" w:space="0" w:color="000000"/>
            </w:tcBorders>
          </w:tcPr>
          <w:p w14:paraId="6A27AFE0" w14:textId="77777777" w:rsidR="009D512D" w:rsidRDefault="00AC251D">
            <w:pPr>
              <w:spacing w:after="0" w:line="259" w:lineRule="auto"/>
              <w:ind w:left="0" w:right="0" w:firstLine="0"/>
              <w:jc w:val="left"/>
            </w:pPr>
            <w:r>
              <w:rPr>
                <w:sz w:val="18"/>
              </w:rPr>
              <w:t xml:space="preserve">ENC Night </w:t>
            </w:r>
          </w:p>
        </w:tc>
        <w:tc>
          <w:tcPr>
            <w:tcW w:w="1277" w:type="dxa"/>
            <w:tcBorders>
              <w:top w:val="single" w:sz="4" w:space="0" w:color="000000"/>
              <w:left w:val="single" w:sz="4" w:space="0" w:color="000000"/>
              <w:bottom w:val="single" w:sz="4" w:space="0" w:color="000000"/>
              <w:right w:val="single" w:sz="4" w:space="0" w:color="000000"/>
            </w:tcBorders>
          </w:tcPr>
          <w:p w14:paraId="0F930C87" w14:textId="77777777" w:rsidR="009D512D" w:rsidRDefault="00AC251D">
            <w:pPr>
              <w:spacing w:after="0" w:line="259" w:lineRule="auto"/>
              <w:ind w:left="0" w:right="0" w:firstLine="0"/>
              <w:jc w:val="left"/>
            </w:pPr>
            <w:r>
              <w:rPr>
                <w:sz w:val="18"/>
              </w:rPr>
              <w:t xml:space="preserve">0.2 </w:t>
            </w:r>
          </w:p>
        </w:tc>
      </w:tr>
    </w:tbl>
    <w:p w14:paraId="1A7EC22D" w14:textId="77777777" w:rsidR="009D512D" w:rsidRDefault="00AC251D">
      <w:pPr>
        <w:spacing w:after="120" w:line="259" w:lineRule="auto"/>
        <w:ind w:left="12" w:right="0" w:firstLine="0"/>
        <w:jc w:val="left"/>
      </w:pPr>
      <w:r>
        <w:t xml:space="preserve"> </w:t>
      </w:r>
    </w:p>
    <w:p w14:paraId="0BEC0168" w14:textId="77777777" w:rsidR="009D512D" w:rsidRDefault="00AC251D">
      <w:pPr>
        <w:pStyle w:val="berschrift2"/>
        <w:spacing w:after="160"/>
        <w:ind w:left="7"/>
      </w:pPr>
      <w:bookmarkStart w:id="61" w:name="_Toc3544655"/>
      <w:r>
        <w:t>9.3 Generation and Display of Navigation Zones</w:t>
      </w:r>
      <w:bookmarkEnd w:id="61"/>
      <w:r>
        <w:t xml:space="preserve">  </w:t>
      </w:r>
    </w:p>
    <w:p w14:paraId="77FEAA13" w14:textId="4391A4B6" w:rsidR="009D512D" w:rsidRPr="00D00B5B" w:rsidRDefault="00AC251D">
      <w:pPr>
        <w:spacing w:after="119" w:line="241" w:lineRule="auto"/>
        <w:ind w:left="7" w:right="500" w:hanging="10"/>
        <w:jc w:val="left"/>
      </w:pPr>
      <w:r w:rsidRPr="00D00B5B">
        <w:t>The addition of S-102 dataset enhances th</w:t>
      </w:r>
      <w:r w:rsidR="00D00B5B">
        <w:t>e</w:t>
      </w:r>
      <w:r w:rsidRPr="00D00B5B">
        <w:t xml:space="preserve"> </w:t>
      </w:r>
      <w:r w:rsidR="00BD50E4">
        <w:t>mariner’s</w:t>
      </w:r>
      <w:r w:rsidR="00D00B5B">
        <w:t xml:space="preserve"> ability </w:t>
      </w:r>
      <w:r w:rsidRPr="00D00B5B">
        <w:t xml:space="preserve">to render and display, using colours, higher resolution depth zoning directly from the grid.  </w:t>
      </w:r>
    </w:p>
    <w:p w14:paraId="7FCF9D0D" w14:textId="4BB99FFD" w:rsidR="009D512D" w:rsidRDefault="00AC251D">
      <w:pPr>
        <w:ind w:left="12" w:right="513"/>
        <w:rPr>
          <w:i/>
        </w:rPr>
      </w:pPr>
      <w:r w:rsidRPr="00D00B5B">
        <w:t>At time of ingest a</w:t>
      </w:r>
      <w:r w:rsidR="00243BD2">
        <w:t xml:space="preserve"> display</w:t>
      </w:r>
      <w:r w:rsidRPr="00D00B5B">
        <w:t xml:space="preserve"> system will delineate and display navigational depth zones by comparing the depth layer of the S-102 dataset to the mariner defined vessel draft or default safety contour. Depth zone naming and colouring (Tables 9.3 - 9.5, and Figure 9.2) </w:t>
      </w:r>
      <w:r w:rsidR="00243BD2">
        <w:t>may follow</w:t>
      </w:r>
      <w:r w:rsidRPr="00D00B5B">
        <w:t xml:space="preserve"> S-52, Edition 6.1(.1).  </w:t>
      </w:r>
      <w:r w:rsidRPr="00241016">
        <w:rPr>
          <w:i/>
        </w:rPr>
        <w:t>Note: colour parameters listed in Tables 9.3 – 9.5 are specified in CIE x, y, L co-ordinates.</w:t>
      </w:r>
      <w:r>
        <w:rPr>
          <w:i/>
        </w:rPr>
        <w:t xml:space="preserve"> </w:t>
      </w:r>
    </w:p>
    <w:p w14:paraId="72EE6AED" w14:textId="77893342" w:rsidR="001D591A" w:rsidRDefault="001D591A">
      <w:pPr>
        <w:ind w:left="12" w:right="513"/>
      </w:pPr>
    </w:p>
    <w:p w14:paraId="65807105" w14:textId="3BB0110A" w:rsidR="007C0B6C" w:rsidRDefault="007C0B6C">
      <w:pPr>
        <w:ind w:left="12" w:right="513"/>
      </w:pPr>
    </w:p>
    <w:p w14:paraId="6C8A8379" w14:textId="6FACC39B" w:rsidR="007C0B6C" w:rsidRDefault="007C0B6C">
      <w:pPr>
        <w:ind w:left="12" w:right="513"/>
      </w:pPr>
    </w:p>
    <w:p w14:paraId="51D8FBB5" w14:textId="77777777" w:rsidR="007C0B6C" w:rsidRDefault="007C0B6C">
      <w:pPr>
        <w:ind w:left="12" w:right="513"/>
      </w:pPr>
    </w:p>
    <w:p w14:paraId="5AC8E931" w14:textId="2D53ACA7" w:rsidR="009D512D" w:rsidRDefault="00AC251D" w:rsidP="001D591A">
      <w:pPr>
        <w:jc w:val="center"/>
      </w:pPr>
      <w:r>
        <w:t>Table 9.3 – Depth Zone and Colour Token Information for Day</w:t>
      </w:r>
    </w:p>
    <w:tbl>
      <w:tblPr>
        <w:tblStyle w:val="TableGrid"/>
        <w:tblW w:w="8882" w:type="dxa"/>
        <w:tblInd w:w="804" w:type="dxa"/>
        <w:tblCellMar>
          <w:top w:w="119" w:type="dxa"/>
          <w:left w:w="82" w:type="dxa"/>
          <w:right w:w="79" w:type="dxa"/>
        </w:tblCellMar>
        <w:tblLook w:val="04A0" w:firstRow="1" w:lastRow="0" w:firstColumn="1" w:lastColumn="0" w:noHBand="0" w:noVBand="1"/>
      </w:tblPr>
      <w:tblGrid>
        <w:gridCol w:w="3038"/>
        <w:gridCol w:w="2895"/>
        <w:gridCol w:w="1095"/>
        <w:gridCol w:w="713"/>
        <w:gridCol w:w="624"/>
        <w:gridCol w:w="517"/>
      </w:tblGrid>
      <w:tr w:rsidR="009D512D" w14:paraId="6B70DC39" w14:textId="77777777">
        <w:trPr>
          <w:trHeight w:val="389"/>
        </w:trPr>
        <w:tc>
          <w:tcPr>
            <w:tcW w:w="3085" w:type="dxa"/>
            <w:tcBorders>
              <w:top w:val="single" w:sz="4" w:space="0" w:color="000000"/>
              <w:left w:val="single" w:sz="4" w:space="0" w:color="000000"/>
              <w:bottom w:val="single" w:sz="4" w:space="0" w:color="000000"/>
              <w:right w:val="single" w:sz="4" w:space="0" w:color="000000"/>
            </w:tcBorders>
          </w:tcPr>
          <w:p w14:paraId="68A6E52C" w14:textId="77777777" w:rsidR="009D512D" w:rsidRDefault="00AC251D">
            <w:pPr>
              <w:spacing w:after="0" w:line="259" w:lineRule="auto"/>
              <w:ind w:left="0" w:right="0" w:firstLine="0"/>
              <w:jc w:val="left"/>
            </w:pPr>
            <w:r>
              <w:rPr>
                <w:rFonts w:ascii="Calibri" w:eastAsia="Calibri" w:hAnsi="Calibri" w:cs="Calibri"/>
                <w:b/>
                <w:sz w:val="18"/>
              </w:rPr>
              <w:t>Depth Zone Name</w:t>
            </w:r>
            <w:r>
              <w:rPr>
                <w:rFonts w:ascii="Calibri" w:eastAsia="Calibri" w:hAnsi="Calibri" w:cs="Calibri"/>
                <w:sz w:val="18"/>
              </w:rPr>
              <w:t xml:space="preserve"> </w:t>
            </w:r>
          </w:p>
        </w:tc>
        <w:tc>
          <w:tcPr>
            <w:tcW w:w="2936" w:type="dxa"/>
            <w:tcBorders>
              <w:top w:val="single" w:sz="4" w:space="0" w:color="000000"/>
              <w:left w:val="single" w:sz="4" w:space="0" w:color="000000"/>
              <w:bottom w:val="single" w:sz="4" w:space="0" w:color="000000"/>
              <w:right w:val="single" w:sz="4" w:space="0" w:color="000000"/>
            </w:tcBorders>
          </w:tcPr>
          <w:p w14:paraId="65B2CA29" w14:textId="77777777" w:rsidR="009D512D" w:rsidRDefault="00AC251D">
            <w:pPr>
              <w:spacing w:after="0" w:line="259" w:lineRule="auto"/>
              <w:ind w:left="26" w:right="0" w:firstLine="0"/>
              <w:jc w:val="left"/>
            </w:pPr>
            <w:r>
              <w:rPr>
                <w:rFonts w:ascii="Calibri" w:eastAsia="Calibri" w:hAnsi="Calibri" w:cs="Calibri"/>
                <w:b/>
                <w:sz w:val="18"/>
              </w:rPr>
              <w:t xml:space="preserve">Description </w:t>
            </w:r>
          </w:p>
        </w:tc>
        <w:tc>
          <w:tcPr>
            <w:tcW w:w="992" w:type="dxa"/>
            <w:tcBorders>
              <w:top w:val="single" w:sz="4" w:space="0" w:color="000000"/>
              <w:left w:val="single" w:sz="4" w:space="0" w:color="000000"/>
              <w:bottom w:val="single" w:sz="4" w:space="0" w:color="000000"/>
              <w:right w:val="single" w:sz="4" w:space="0" w:color="000000"/>
            </w:tcBorders>
          </w:tcPr>
          <w:p w14:paraId="1702666E" w14:textId="77777777" w:rsidR="009D512D" w:rsidRDefault="00AC251D">
            <w:pPr>
              <w:spacing w:after="0" w:line="259" w:lineRule="auto"/>
              <w:ind w:left="0" w:right="0" w:firstLine="0"/>
              <w:jc w:val="left"/>
            </w:pPr>
            <w:r>
              <w:rPr>
                <w:rFonts w:ascii="Calibri" w:eastAsia="Calibri" w:hAnsi="Calibri" w:cs="Calibri"/>
                <w:b/>
                <w:sz w:val="18"/>
              </w:rPr>
              <w:t>Colour</w:t>
            </w:r>
            <w:r>
              <w:rPr>
                <w:rFonts w:ascii="Calibri" w:eastAsia="Calibri" w:hAnsi="Calibri" w:cs="Calibri"/>
                <w:sz w:val="18"/>
              </w:rPr>
              <w:t xml:space="preserve"> </w:t>
            </w:r>
          </w:p>
        </w:tc>
        <w:tc>
          <w:tcPr>
            <w:tcW w:w="720" w:type="dxa"/>
            <w:tcBorders>
              <w:top w:val="single" w:sz="4" w:space="0" w:color="000000"/>
              <w:left w:val="single" w:sz="4" w:space="0" w:color="000000"/>
              <w:bottom w:val="single" w:sz="4" w:space="0" w:color="000000"/>
              <w:right w:val="single" w:sz="4" w:space="0" w:color="000000"/>
            </w:tcBorders>
          </w:tcPr>
          <w:p w14:paraId="52205424" w14:textId="77777777" w:rsidR="009D512D" w:rsidRDefault="00AC251D">
            <w:pPr>
              <w:spacing w:after="0" w:line="259" w:lineRule="auto"/>
              <w:ind w:left="0" w:right="0" w:firstLine="0"/>
              <w:jc w:val="left"/>
            </w:pPr>
            <w:r>
              <w:rPr>
                <w:rFonts w:ascii="Calibri" w:eastAsia="Calibri" w:hAnsi="Calibri" w:cs="Calibri"/>
                <w:b/>
                <w:sz w:val="18"/>
              </w:rPr>
              <w:t>X</w:t>
            </w:r>
            <w:r>
              <w:rPr>
                <w:rFonts w:ascii="Calibri" w:eastAsia="Calibri" w:hAnsi="Calibri" w:cs="Calibri"/>
                <w:sz w:val="18"/>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3D48BC2D" w14:textId="77777777" w:rsidR="009D512D" w:rsidRDefault="00AC251D">
            <w:pPr>
              <w:spacing w:after="0" w:line="259" w:lineRule="auto"/>
              <w:ind w:left="0" w:right="0" w:firstLine="0"/>
              <w:jc w:val="left"/>
            </w:pPr>
            <w:r>
              <w:rPr>
                <w:rFonts w:ascii="Calibri" w:eastAsia="Calibri" w:hAnsi="Calibri" w:cs="Calibri"/>
                <w:b/>
                <w:sz w:val="18"/>
              </w:rPr>
              <w:t>Y</w:t>
            </w:r>
            <w:r>
              <w:rPr>
                <w:rFonts w:ascii="Calibri" w:eastAsia="Calibri" w:hAnsi="Calibri" w:cs="Calibri"/>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2A67CEAF" w14:textId="77777777" w:rsidR="009D512D" w:rsidRDefault="00AC251D">
            <w:pPr>
              <w:spacing w:after="0" w:line="259" w:lineRule="auto"/>
              <w:ind w:left="0" w:right="0" w:firstLine="0"/>
              <w:jc w:val="left"/>
            </w:pPr>
            <w:r>
              <w:rPr>
                <w:rFonts w:ascii="Calibri" w:eastAsia="Calibri" w:hAnsi="Calibri" w:cs="Calibri"/>
                <w:b/>
                <w:sz w:val="18"/>
              </w:rPr>
              <w:t>L</w:t>
            </w:r>
            <w:r>
              <w:rPr>
                <w:rFonts w:ascii="Calibri" w:eastAsia="Calibri" w:hAnsi="Calibri" w:cs="Calibri"/>
                <w:sz w:val="18"/>
              </w:rPr>
              <w:t xml:space="preserve"> </w:t>
            </w:r>
          </w:p>
        </w:tc>
      </w:tr>
      <w:tr w:rsidR="009D512D" w14:paraId="2DD94CDB" w14:textId="77777777">
        <w:trPr>
          <w:trHeight w:val="391"/>
        </w:trPr>
        <w:tc>
          <w:tcPr>
            <w:tcW w:w="3085" w:type="dxa"/>
            <w:tcBorders>
              <w:top w:val="single" w:sz="4" w:space="0" w:color="000000"/>
              <w:left w:val="single" w:sz="4" w:space="0" w:color="000000"/>
              <w:bottom w:val="single" w:sz="4" w:space="0" w:color="000000"/>
              <w:right w:val="single" w:sz="4" w:space="0" w:color="000000"/>
            </w:tcBorders>
          </w:tcPr>
          <w:p w14:paraId="63BD6FF0" w14:textId="77777777" w:rsidR="009D512D" w:rsidRDefault="00AC251D">
            <w:pPr>
              <w:spacing w:after="0" w:line="259" w:lineRule="auto"/>
              <w:ind w:left="0" w:right="0" w:firstLine="0"/>
              <w:jc w:val="left"/>
            </w:pPr>
            <w:r>
              <w:rPr>
                <w:rFonts w:ascii="Calibri" w:eastAsia="Calibri" w:hAnsi="Calibri" w:cs="Calibri"/>
                <w:sz w:val="18"/>
              </w:rPr>
              <w:t xml:space="preserve">Deep Water (DEPDW):  </w:t>
            </w:r>
          </w:p>
        </w:tc>
        <w:tc>
          <w:tcPr>
            <w:tcW w:w="2936" w:type="dxa"/>
            <w:tcBorders>
              <w:top w:val="single" w:sz="4" w:space="0" w:color="000000"/>
              <w:left w:val="single" w:sz="4" w:space="0" w:color="000000"/>
              <w:bottom w:val="single" w:sz="4" w:space="0" w:color="000000"/>
              <w:right w:val="single" w:sz="4" w:space="0" w:color="000000"/>
            </w:tcBorders>
          </w:tcPr>
          <w:p w14:paraId="757C467E" w14:textId="77777777" w:rsidR="009D512D" w:rsidRDefault="00AC251D">
            <w:pPr>
              <w:spacing w:after="0" w:line="259" w:lineRule="auto"/>
              <w:ind w:left="26" w:right="0" w:firstLine="0"/>
              <w:jc w:val="left"/>
            </w:pPr>
            <w:r>
              <w:rPr>
                <w:rFonts w:ascii="Calibri" w:eastAsia="Calibri" w:hAnsi="Calibri" w:cs="Calibri"/>
                <w:sz w:val="18"/>
              </w:rPr>
              <w:t xml:space="preserve">Deeper than the deep contour </w:t>
            </w:r>
          </w:p>
        </w:tc>
        <w:tc>
          <w:tcPr>
            <w:tcW w:w="992" w:type="dxa"/>
            <w:tcBorders>
              <w:top w:val="single" w:sz="4" w:space="0" w:color="000000"/>
              <w:left w:val="single" w:sz="4" w:space="0" w:color="000000"/>
              <w:bottom w:val="single" w:sz="4" w:space="0" w:color="000000"/>
              <w:right w:val="single" w:sz="4" w:space="0" w:color="000000"/>
            </w:tcBorders>
          </w:tcPr>
          <w:p w14:paraId="3BA936BA" w14:textId="77777777" w:rsidR="009D512D" w:rsidRDefault="00AC251D">
            <w:pPr>
              <w:spacing w:after="0" w:line="259" w:lineRule="auto"/>
              <w:ind w:left="0" w:right="0" w:firstLine="0"/>
              <w:jc w:val="left"/>
            </w:pPr>
            <w:r>
              <w:rPr>
                <w:rFonts w:ascii="Calibri" w:eastAsia="Calibri" w:hAnsi="Calibri" w:cs="Calibri"/>
                <w:sz w:val="18"/>
              </w:rPr>
              <w:t xml:space="preserve">White </w:t>
            </w:r>
          </w:p>
        </w:tc>
        <w:tc>
          <w:tcPr>
            <w:tcW w:w="720" w:type="dxa"/>
            <w:tcBorders>
              <w:top w:val="single" w:sz="4" w:space="0" w:color="000000"/>
              <w:left w:val="single" w:sz="4" w:space="0" w:color="000000"/>
              <w:bottom w:val="single" w:sz="4" w:space="0" w:color="000000"/>
              <w:right w:val="single" w:sz="4" w:space="0" w:color="000000"/>
            </w:tcBorders>
          </w:tcPr>
          <w:p w14:paraId="65A54739" w14:textId="77777777" w:rsidR="009D512D" w:rsidRDefault="00AC251D">
            <w:pPr>
              <w:spacing w:after="0" w:line="259" w:lineRule="auto"/>
              <w:ind w:left="0" w:right="0" w:firstLine="0"/>
              <w:jc w:val="left"/>
            </w:pPr>
            <w:r>
              <w:rPr>
                <w:rFonts w:ascii="Calibri" w:eastAsia="Calibri" w:hAnsi="Calibri" w:cs="Calibri"/>
                <w:sz w:val="18"/>
              </w:rPr>
              <w:t xml:space="preserve">.28 </w:t>
            </w:r>
          </w:p>
        </w:tc>
        <w:tc>
          <w:tcPr>
            <w:tcW w:w="629" w:type="dxa"/>
            <w:tcBorders>
              <w:top w:val="single" w:sz="4" w:space="0" w:color="000000"/>
              <w:left w:val="single" w:sz="4" w:space="0" w:color="000000"/>
              <w:bottom w:val="single" w:sz="4" w:space="0" w:color="000000"/>
              <w:right w:val="single" w:sz="4" w:space="0" w:color="000000"/>
            </w:tcBorders>
          </w:tcPr>
          <w:p w14:paraId="10AA44C1" w14:textId="77777777" w:rsidR="009D512D" w:rsidRDefault="00AC251D">
            <w:pPr>
              <w:spacing w:after="0" w:line="259" w:lineRule="auto"/>
              <w:ind w:left="0" w:right="0" w:firstLine="0"/>
              <w:jc w:val="left"/>
            </w:pPr>
            <w:r>
              <w:rPr>
                <w:rFonts w:ascii="Calibri" w:eastAsia="Calibri" w:hAnsi="Calibri" w:cs="Calibri"/>
                <w:sz w:val="18"/>
              </w:rPr>
              <w:t xml:space="preserve">.31 </w:t>
            </w:r>
          </w:p>
        </w:tc>
        <w:tc>
          <w:tcPr>
            <w:tcW w:w="521" w:type="dxa"/>
            <w:tcBorders>
              <w:top w:val="single" w:sz="4" w:space="0" w:color="000000"/>
              <w:left w:val="single" w:sz="4" w:space="0" w:color="000000"/>
              <w:bottom w:val="single" w:sz="4" w:space="0" w:color="000000"/>
              <w:right w:val="single" w:sz="4" w:space="0" w:color="000000"/>
            </w:tcBorders>
          </w:tcPr>
          <w:p w14:paraId="6F1C5AEE" w14:textId="77777777" w:rsidR="009D512D" w:rsidRDefault="00AC251D">
            <w:pPr>
              <w:spacing w:after="0" w:line="259" w:lineRule="auto"/>
              <w:ind w:left="0" w:right="0" w:firstLine="0"/>
              <w:jc w:val="left"/>
            </w:pPr>
            <w:r>
              <w:rPr>
                <w:rFonts w:ascii="Calibri" w:eastAsia="Calibri" w:hAnsi="Calibri" w:cs="Calibri"/>
                <w:sz w:val="18"/>
              </w:rPr>
              <w:t xml:space="preserve">80 </w:t>
            </w:r>
          </w:p>
        </w:tc>
      </w:tr>
      <w:tr w:rsidR="009D512D" w14:paraId="6171B693" w14:textId="77777777">
        <w:trPr>
          <w:trHeight w:val="610"/>
        </w:trPr>
        <w:tc>
          <w:tcPr>
            <w:tcW w:w="3085" w:type="dxa"/>
            <w:tcBorders>
              <w:top w:val="single" w:sz="4" w:space="0" w:color="000000"/>
              <w:left w:val="single" w:sz="4" w:space="0" w:color="000000"/>
              <w:bottom w:val="single" w:sz="4" w:space="0" w:color="000000"/>
              <w:right w:val="single" w:sz="4" w:space="0" w:color="000000"/>
            </w:tcBorders>
          </w:tcPr>
          <w:p w14:paraId="046632B9" w14:textId="77777777" w:rsidR="009D512D" w:rsidRDefault="00AC251D">
            <w:pPr>
              <w:spacing w:after="0" w:line="259" w:lineRule="auto"/>
              <w:ind w:left="0" w:right="0" w:firstLine="0"/>
              <w:jc w:val="left"/>
            </w:pPr>
            <w:r>
              <w:rPr>
                <w:rFonts w:ascii="Calibri" w:eastAsia="Calibri" w:hAnsi="Calibri" w:cs="Calibri"/>
                <w:sz w:val="18"/>
              </w:rPr>
              <w:t xml:space="preserve">Medium-deep water (DEPMD): </w:t>
            </w:r>
          </w:p>
        </w:tc>
        <w:tc>
          <w:tcPr>
            <w:tcW w:w="2936" w:type="dxa"/>
            <w:tcBorders>
              <w:top w:val="single" w:sz="4" w:space="0" w:color="000000"/>
              <w:left w:val="single" w:sz="4" w:space="0" w:color="000000"/>
              <w:bottom w:val="single" w:sz="4" w:space="0" w:color="000000"/>
              <w:right w:val="single" w:sz="4" w:space="0" w:color="000000"/>
            </w:tcBorders>
          </w:tcPr>
          <w:p w14:paraId="5FB4896B" w14:textId="77777777" w:rsidR="009D512D" w:rsidRDefault="00AC251D">
            <w:pPr>
              <w:spacing w:after="0" w:line="259" w:lineRule="auto"/>
              <w:ind w:left="26" w:right="0" w:firstLine="0"/>
              <w:jc w:val="left"/>
            </w:pPr>
            <w:r>
              <w:rPr>
                <w:rFonts w:ascii="Calibri" w:eastAsia="Calibri" w:hAnsi="Calibri" w:cs="Calibri"/>
                <w:sz w:val="18"/>
              </w:rPr>
              <w:t xml:space="preserve">Depths between the deep contour and the safety contour </w:t>
            </w:r>
          </w:p>
        </w:tc>
        <w:tc>
          <w:tcPr>
            <w:tcW w:w="992" w:type="dxa"/>
            <w:tcBorders>
              <w:top w:val="single" w:sz="4" w:space="0" w:color="000000"/>
              <w:left w:val="single" w:sz="4" w:space="0" w:color="000000"/>
              <w:bottom w:val="single" w:sz="4" w:space="0" w:color="000000"/>
              <w:right w:val="single" w:sz="4" w:space="0" w:color="000000"/>
            </w:tcBorders>
          </w:tcPr>
          <w:p w14:paraId="2C08C023" w14:textId="77777777" w:rsidR="009D512D" w:rsidRDefault="00AC251D">
            <w:pPr>
              <w:spacing w:after="0" w:line="259" w:lineRule="auto"/>
              <w:ind w:left="0" w:right="0" w:firstLine="0"/>
              <w:jc w:val="left"/>
            </w:pPr>
            <w:r>
              <w:rPr>
                <w:rFonts w:ascii="Calibri" w:eastAsia="Calibri" w:hAnsi="Calibri" w:cs="Calibri"/>
                <w:sz w:val="18"/>
              </w:rPr>
              <w:t xml:space="preserve">Blue </w:t>
            </w:r>
          </w:p>
        </w:tc>
        <w:tc>
          <w:tcPr>
            <w:tcW w:w="720" w:type="dxa"/>
            <w:tcBorders>
              <w:top w:val="single" w:sz="4" w:space="0" w:color="000000"/>
              <w:left w:val="single" w:sz="4" w:space="0" w:color="000000"/>
              <w:bottom w:val="single" w:sz="4" w:space="0" w:color="000000"/>
              <w:right w:val="single" w:sz="4" w:space="0" w:color="000000"/>
            </w:tcBorders>
          </w:tcPr>
          <w:p w14:paraId="66BFD8A0" w14:textId="77777777" w:rsidR="009D512D" w:rsidRDefault="00AC251D">
            <w:pPr>
              <w:spacing w:after="0" w:line="259" w:lineRule="auto"/>
              <w:ind w:left="0" w:right="0" w:firstLine="0"/>
              <w:jc w:val="left"/>
            </w:pPr>
            <w:r>
              <w:rPr>
                <w:rFonts w:ascii="Calibri" w:eastAsia="Calibri" w:hAnsi="Calibri" w:cs="Calibri"/>
                <w:sz w:val="18"/>
              </w:rPr>
              <w:t xml:space="preserve">.26 </w:t>
            </w:r>
          </w:p>
        </w:tc>
        <w:tc>
          <w:tcPr>
            <w:tcW w:w="629" w:type="dxa"/>
            <w:tcBorders>
              <w:top w:val="single" w:sz="4" w:space="0" w:color="000000"/>
              <w:left w:val="single" w:sz="4" w:space="0" w:color="000000"/>
              <w:bottom w:val="single" w:sz="4" w:space="0" w:color="000000"/>
              <w:right w:val="single" w:sz="4" w:space="0" w:color="000000"/>
            </w:tcBorders>
          </w:tcPr>
          <w:p w14:paraId="68E67120" w14:textId="77777777" w:rsidR="009D512D" w:rsidRDefault="00AC251D">
            <w:pPr>
              <w:spacing w:after="0" w:line="259" w:lineRule="auto"/>
              <w:ind w:left="0" w:right="0" w:firstLine="0"/>
              <w:jc w:val="left"/>
            </w:pPr>
            <w:r>
              <w:rPr>
                <w:rFonts w:ascii="Calibri" w:eastAsia="Calibri" w:hAnsi="Calibri" w:cs="Calibri"/>
                <w:sz w:val="18"/>
              </w:rPr>
              <w:t xml:space="preserve">.29 </w:t>
            </w:r>
          </w:p>
        </w:tc>
        <w:tc>
          <w:tcPr>
            <w:tcW w:w="521" w:type="dxa"/>
            <w:tcBorders>
              <w:top w:val="single" w:sz="4" w:space="0" w:color="000000"/>
              <w:left w:val="single" w:sz="4" w:space="0" w:color="000000"/>
              <w:bottom w:val="single" w:sz="4" w:space="0" w:color="000000"/>
              <w:right w:val="single" w:sz="4" w:space="0" w:color="000000"/>
            </w:tcBorders>
          </w:tcPr>
          <w:p w14:paraId="6B8ED441" w14:textId="77777777" w:rsidR="009D512D" w:rsidRDefault="00AC251D">
            <w:pPr>
              <w:spacing w:after="0" w:line="259" w:lineRule="auto"/>
              <w:ind w:left="0" w:right="0" w:firstLine="0"/>
              <w:jc w:val="left"/>
            </w:pPr>
            <w:r>
              <w:rPr>
                <w:rFonts w:ascii="Calibri" w:eastAsia="Calibri" w:hAnsi="Calibri" w:cs="Calibri"/>
                <w:sz w:val="18"/>
              </w:rPr>
              <w:t xml:space="preserve">65 </w:t>
            </w:r>
          </w:p>
        </w:tc>
      </w:tr>
      <w:tr w:rsidR="009D512D" w14:paraId="547A003D" w14:textId="77777777">
        <w:trPr>
          <w:trHeight w:val="610"/>
        </w:trPr>
        <w:tc>
          <w:tcPr>
            <w:tcW w:w="3085" w:type="dxa"/>
            <w:tcBorders>
              <w:top w:val="single" w:sz="4" w:space="0" w:color="000000"/>
              <w:left w:val="single" w:sz="4" w:space="0" w:color="000000"/>
              <w:bottom w:val="single" w:sz="4" w:space="0" w:color="000000"/>
              <w:right w:val="single" w:sz="4" w:space="0" w:color="000000"/>
            </w:tcBorders>
          </w:tcPr>
          <w:p w14:paraId="62761412" w14:textId="77777777" w:rsidR="009D512D" w:rsidRDefault="00AC251D">
            <w:pPr>
              <w:spacing w:after="0" w:line="259" w:lineRule="auto"/>
              <w:ind w:left="0" w:right="0" w:firstLine="0"/>
              <w:jc w:val="left"/>
            </w:pPr>
            <w:r>
              <w:rPr>
                <w:rFonts w:ascii="Calibri" w:eastAsia="Calibri" w:hAnsi="Calibri" w:cs="Calibri"/>
                <w:sz w:val="18"/>
              </w:rPr>
              <w:t xml:space="preserve">Medium-shallow (DEPMS): </w:t>
            </w:r>
          </w:p>
        </w:tc>
        <w:tc>
          <w:tcPr>
            <w:tcW w:w="2936" w:type="dxa"/>
            <w:tcBorders>
              <w:top w:val="single" w:sz="4" w:space="0" w:color="000000"/>
              <w:left w:val="single" w:sz="4" w:space="0" w:color="000000"/>
              <w:bottom w:val="single" w:sz="4" w:space="0" w:color="000000"/>
              <w:right w:val="single" w:sz="4" w:space="0" w:color="000000"/>
            </w:tcBorders>
          </w:tcPr>
          <w:p w14:paraId="66ECDB3E" w14:textId="77777777" w:rsidR="009D512D" w:rsidRDefault="00AC251D">
            <w:pPr>
              <w:spacing w:after="0" w:line="259" w:lineRule="auto"/>
              <w:ind w:left="26" w:right="0" w:firstLine="0"/>
              <w:jc w:val="left"/>
            </w:pPr>
            <w:r>
              <w:rPr>
                <w:rFonts w:ascii="Calibri" w:eastAsia="Calibri" w:hAnsi="Calibri" w:cs="Calibri"/>
                <w:sz w:val="18"/>
              </w:rPr>
              <w:t xml:space="preserve">Depths between the safety contour and the shallow contour </w:t>
            </w:r>
          </w:p>
        </w:tc>
        <w:tc>
          <w:tcPr>
            <w:tcW w:w="992" w:type="dxa"/>
            <w:tcBorders>
              <w:top w:val="single" w:sz="4" w:space="0" w:color="000000"/>
              <w:left w:val="single" w:sz="4" w:space="0" w:color="000000"/>
              <w:bottom w:val="single" w:sz="4" w:space="0" w:color="000000"/>
              <w:right w:val="single" w:sz="4" w:space="0" w:color="000000"/>
            </w:tcBorders>
          </w:tcPr>
          <w:p w14:paraId="27A3B829" w14:textId="77777777" w:rsidR="009D512D" w:rsidRDefault="00AC251D">
            <w:pPr>
              <w:spacing w:after="0" w:line="259" w:lineRule="auto"/>
              <w:ind w:left="0" w:right="0" w:firstLine="0"/>
              <w:jc w:val="left"/>
            </w:pPr>
            <w:r>
              <w:rPr>
                <w:rFonts w:ascii="Calibri" w:eastAsia="Calibri" w:hAnsi="Calibri" w:cs="Calibri"/>
                <w:sz w:val="18"/>
              </w:rPr>
              <w:t xml:space="preserve">Blue </w:t>
            </w:r>
          </w:p>
        </w:tc>
        <w:tc>
          <w:tcPr>
            <w:tcW w:w="720" w:type="dxa"/>
            <w:tcBorders>
              <w:top w:val="single" w:sz="4" w:space="0" w:color="000000"/>
              <w:left w:val="single" w:sz="4" w:space="0" w:color="000000"/>
              <w:bottom w:val="single" w:sz="4" w:space="0" w:color="000000"/>
              <w:right w:val="single" w:sz="4" w:space="0" w:color="000000"/>
            </w:tcBorders>
          </w:tcPr>
          <w:p w14:paraId="4EDCC02E" w14:textId="77777777" w:rsidR="009D512D" w:rsidRDefault="00AC251D">
            <w:pPr>
              <w:spacing w:after="0" w:line="259" w:lineRule="auto"/>
              <w:ind w:left="0" w:right="0" w:firstLine="0"/>
              <w:jc w:val="left"/>
            </w:pPr>
            <w:r>
              <w:rPr>
                <w:rFonts w:ascii="Calibri" w:eastAsia="Calibri" w:hAnsi="Calibri" w:cs="Calibri"/>
                <w:sz w:val="18"/>
              </w:rPr>
              <w:t xml:space="preserve">.23 </w:t>
            </w:r>
          </w:p>
        </w:tc>
        <w:tc>
          <w:tcPr>
            <w:tcW w:w="629" w:type="dxa"/>
            <w:tcBorders>
              <w:top w:val="single" w:sz="4" w:space="0" w:color="000000"/>
              <w:left w:val="single" w:sz="4" w:space="0" w:color="000000"/>
              <w:bottom w:val="single" w:sz="4" w:space="0" w:color="000000"/>
              <w:right w:val="single" w:sz="4" w:space="0" w:color="000000"/>
            </w:tcBorders>
          </w:tcPr>
          <w:p w14:paraId="05C582E6" w14:textId="77777777" w:rsidR="009D512D" w:rsidRDefault="00AC251D">
            <w:pPr>
              <w:spacing w:after="0" w:line="259" w:lineRule="auto"/>
              <w:ind w:left="0" w:right="0" w:firstLine="0"/>
              <w:jc w:val="left"/>
            </w:pPr>
            <w:r>
              <w:rPr>
                <w:rFonts w:ascii="Calibri" w:eastAsia="Calibri" w:hAnsi="Calibri" w:cs="Calibri"/>
                <w:sz w:val="18"/>
              </w:rPr>
              <w:t xml:space="preserve">.25 </w:t>
            </w:r>
          </w:p>
        </w:tc>
        <w:tc>
          <w:tcPr>
            <w:tcW w:w="521" w:type="dxa"/>
            <w:tcBorders>
              <w:top w:val="single" w:sz="4" w:space="0" w:color="000000"/>
              <w:left w:val="single" w:sz="4" w:space="0" w:color="000000"/>
              <w:bottom w:val="single" w:sz="4" w:space="0" w:color="000000"/>
              <w:right w:val="single" w:sz="4" w:space="0" w:color="000000"/>
            </w:tcBorders>
          </w:tcPr>
          <w:p w14:paraId="053B7166" w14:textId="77777777" w:rsidR="009D512D" w:rsidRDefault="00AC251D">
            <w:pPr>
              <w:spacing w:after="0" w:line="259" w:lineRule="auto"/>
              <w:ind w:left="0" w:right="0" w:firstLine="0"/>
              <w:jc w:val="left"/>
            </w:pPr>
            <w:r>
              <w:rPr>
                <w:rFonts w:ascii="Calibri" w:eastAsia="Calibri" w:hAnsi="Calibri" w:cs="Calibri"/>
                <w:sz w:val="18"/>
              </w:rPr>
              <w:t xml:space="preserve">55 </w:t>
            </w:r>
          </w:p>
        </w:tc>
      </w:tr>
      <w:tr w:rsidR="009D512D" w14:paraId="0F9294FE" w14:textId="77777777">
        <w:trPr>
          <w:trHeight w:val="610"/>
        </w:trPr>
        <w:tc>
          <w:tcPr>
            <w:tcW w:w="3085" w:type="dxa"/>
            <w:tcBorders>
              <w:top w:val="single" w:sz="4" w:space="0" w:color="000000"/>
              <w:left w:val="single" w:sz="4" w:space="0" w:color="000000"/>
              <w:bottom w:val="single" w:sz="4" w:space="0" w:color="000000"/>
              <w:right w:val="single" w:sz="4" w:space="0" w:color="000000"/>
            </w:tcBorders>
          </w:tcPr>
          <w:p w14:paraId="6768081D" w14:textId="77777777" w:rsidR="009D512D" w:rsidRDefault="00AC251D">
            <w:pPr>
              <w:spacing w:after="0" w:line="259" w:lineRule="auto"/>
              <w:ind w:left="0" w:right="0" w:firstLine="0"/>
              <w:jc w:val="left"/>
            </w:pPr>
            <w:r>
              <w:rPr>
                <w:rFonts w:ascii="Calibri" w:eastAsia="Calibri" w:hAnsi="Calibri" w:cs="Calibri"/>
                <w:sz w:val="18"/>
              </w:rPr>
              <w:t xml:space="preserve">Very Shallow Water (DEPVS): </w:t>
            </w:r>
          </w:p>
        </w:tc>
        <w:tc>
          <w:tcPr>
            <w:tcW w:w="2936" w:type="dxa"/>
            <w:tcBorders>
              <w:top w:val="single" w:sz="4" w:space="0" w:color="000000"/>
              <w:left w:val="single" w:sz="4" w:space="0" w:color="000000"/>
              <w:bottom w:val="single" w:sz="4" w:space="0" w:color="000000"/>
              <w:right w:val="single" w:sz="4" w:space="0" w:color="000000"/>
            </w:tcBorders>
          </w:tcPr>
          <w:p w14:paraId="1D0C2637" w14:textId="77777777" w:rsidR="009D512D" w:rsidRDefault="00AC251D">
            <w:pPr>
              <w:spacing w:after="0" w:line="259" w:lineRule="auto"/>
              <w:ind w:left="26" w:right="0" w:firstLine="0"/>
              <w:jc w:val="left"/>
            </w:pPr>
            <w:r>
              <w:rPr>
                <w:rFonts w:ascii="Calibri" w:eastAsia="Calibri" w:hAnsi="Calibri" w:cs="Calibri"/>
                <w:sz w:val="18"/>
              </w:rPr>
              <w:t xml:space="preserve">Depths between the shallow contour and the zero metre contour </w:t>
            </w:r>
          </w:p>
        </w:tc>
        <w:tc>
          <w:tcPr>
            <w:tcW w:w="992" w:type="dxa"/>
            <w:tcBorders>
              <w:top w:val="single" w:sz="4" w:space="0" w:color="000000"/>
              <w:left w:val="single" w:sz="4" w:space="0" w:color="000000"/>
              <w:bottom w:val="single" w:sz="4" w:space="0" w:color="000000"/>
              <w:right w:val="single" w:sz="4" w:space="0" w:color="000000"/>
            </w:tcBorders>
          </w:tcPr>
          <w:p w14:paraId="7622D21C" w14:textId="77777777" w:rsidR="009D512D" w:rsidRDefault="00AC251D">
            <w:pPr>
              <w:spacing w:after="0" w:line="259" w:lineRule="auto"/>
              <w:ind w:left="0" w:right="0" w:firstLine="0"/>
              <w:jc w:val="left"/>
            </w:pPr>
            <w:r>
              <w:rPr>
                <w:rFonts w:ascii="Calibri" w:eastAsia="Calibri" w:hAnsi="Calibri" w:cs="Calibri"/>
                <w:sz w:val="18"/>
              </w:rPr>
              <w:t xml:space="preserve">Blue </w:t>
            </w:r>
          </w:p>
        </w:tc>
        <w:tc>
          <w:tcPr>
            <w:tcW w:w="720" w:type="dxa"/>
            <w:tcBorders>
              <w:top w:val="single" w:sz="4" w:space="0" w:color="000000"/>
              <w:left w:val="single" w:sz="4" w:space="0" w:color="000000"/>
              <w:bottom w:val="single" w:sz="4" w:space="0" w:color="000000"/>
              <w:right w:val="single" w:sz="4" w:space="0" w:color="000000"/>
            </w:tcBorders>
          </w:tcPr>
          <w:p w14:paraId="30E37CFA" w14:textId="77777777" w:rsidR="009D512D" w:rsidRDefault="00AC251D">
            <w:pPr>
              <w:spacing w:after="0" w:line="259" w:lineRule="auto"/>
              <w:ind w:left="0" w:right="0" w:firstLine="0"/>
              <w:jc w:val="left"/>
            </w:pPr>
            <w:r>
              <w:rPr>
                <w:rFonts w:ascii="Calibri" w:eastAsia="Calibri" w:hAnsi="Calibri" w:cs="Calibri"/>
                <w:sz w:val="18"/>
              </w:rPr>
              <w:t xml:space="preserve">.21 </w:t>
            </w:r>
          </w:p>
        </w:tc>
        <w:tc>
          <w:tcPr>
            <w:tcW w:w="629" w:type="dxa"/>
            <w:tcBorders>
              <w:top w:val="single" w:sz="4" w:space="0" w:color="000000"/>
              <w:left w:val="single" w:sz="4" w:space="0" w:color="000000"/>
              <w:bottom w:val="single" w:sz="4" w:space="0" w:color="000000"/>
              <w:right w:val="single" w:sz="4" w:space="0" w:color="000000"/>
            </w:tcBorders>
          </w:tcPr>
          <w:p w14:paraId="223E3F97" w14:textId="77777777" w:rsidR="009D512D" w:rsidRDefault="00AC251D">
            <w:pPr>
              <w:spacing w:after="0" w:line="259" w:lineRule="auto"/>
              <w:ind w:left="0" w:right="0" w:firstLine="0"/>
              <w:jc w:val="left"/>
            </w:pPr>
            <w:r>
              <w:rPr>
                <w:rFonts w:ascii="Calibri" w:eastAsia="Calibri" w:hAnsi="Calibri" w:cs="Calibri"/>
                <w:sz w:val="18"/>
              </w:rPr>
              <w:t xml:space="preserve">.22 </w:t>
            </w:r>
          </w:p>
        </w:tc>
        <w:tc>
          <w:tcPr>
            <w:tcW w:w="521" w:type="dxa"/>
            <w:tcBorders>
              <w:top w:val="single" w:sz="4" w:space="0" w:color="000000"/>
              <w:left w:val="single" w:sz="4" w:space="0" w:color="000000"/>
              <w:bottom w:val="single" w:sz="4" w:space="0" w:color="000000"/>
              <w:right w:val="single" w:sz="4" w:space="0" w:color="000000"/>
            </w:tcBorders>
          </w:tcPr>
          <w:p w14:paraId="491A433F" w14:textId="77777777" w:rsidR="009D512D" w:rsidRDefault="00AC251D">
            <w:pPr>
              <w:spacing w:after="0" w:line="259" w:lineRule="auto"/>
              <w:ind w:left="0" w:right="0" w:firstLine="0"/>
              <w:jc w:val="left"/>
            </w:pPr>
            <w:r>
              <w:rPr>
                <w:rFonts w:ascii="Calibri" w:eastAsia="Calibri" w:hAnsi="Calibri" w:cs="Calibri"/>
                <w:sz w:val="18"/>
              </w:rPr>
              <w:t xml:space="preserve">45 </w:t>
            </w:r>
          </w:p>
        </w:tc>
      </w:tr>
      <w:tr w:rsidR="009D512D" w14:paraId="2F7702BD" w14:textId="77777777">
        <w:trPr>
          <w:trHeight w:val="610"/>
        </w:trPr>
        <w:tc>
          <w:tcPr>
            <w:tcW w:w="3085" w:type="dxa"/>
            <w:tcBorders>
              <w:top w:val="single" w:sz="4" w:space="0" w:color="000000"/>
              <w:left w:val="single" w:sz="4" w:space="0" w:color="000000"/>
              <w:bottom w:val="single" w:sz="4" w:space="0" w:color="000000"/>
              <w:right w:val="single" w:sz="4" w:space="0" w:color="000000"/>
            </w:tcBorders>
          </w:tcPr>
          <w:p w14:paraId="056A843B" w14:textId="77777777" w:rsidR="009D512D" w:rsidRDefault="00AC251D">
            <w:pPr>
              <w:spacing w:after="0" w:line="259" w:lineRule="auto"/>
              <w:ind w:left="0" w:right="0" w:firstLine="0"/>
              <w:jc w:val="left"/>
            </w:pPr>
            <w:r>
              <w:rPr>
                <w:rFonts w:ascii="Calibri" w:eastAsia="Calibri" w:hAnsi="Calibri" w:cs="Calibri"/>
                <w:sz w:val="18"/>
              </w:rPr>
              <w:t xml:space="preserve">Drying Foreshore (DEPIT): </w:t>
            </w:r>
          </w:p>
        </w:tc>
        <w:tc>
          <w:tcPr>
            <w:tcW w:w="2936" w:type="dxa"/>
            <w:tcBorders>
              <w:top w:val="single" w:sz="4" w:space="0" w:color="000000"/>
              <w:left w:val="single" w:sz="4" w:space="0" w:color="000000"/>
              <w:bottom w:val="single" w:sz="4" w:space="0" w:color="000000"/>
              <w:right w:val="single" w:sz="4" w:space="0" w:color="000000"/>
            </w:tcBorders>
          </w:tcPr>
          <w:p w14:paraId="625F8880" w14:textId="77777777" w:rsidR="009D512D" w:rsidRDefault="00AC251D">
            <w:pPr>
              <w:spacing w:after="0" w:line="259" w:lineRule="auto"/>
              <w:ind w:left="26" w:right="0" w:firstLine="0"/>
              <w:jc w:val="left"/>
            </w:pPr>
            <w:r>
              <w:rPr>
                <w:rFonts w:ascii="Calibri" w:eastAsia="Calibri" w:hAnsi="Calibri" w:cs="Calibri"/>
                <w:sz w:val="18"/>
              </w:rPr>
              <w:t xml:space="preserve">Intertidal area </w:t>
            </w:r>
          </w:p>
        </w:tc>
        <w:tc>
          <w:tcPr>
            <w:tcW w:w="992" w:type="dxa"/>
            <w:tcBorders>
              <w:top w:val="single" w:sz="4" w:space="0" w:color="000000"/>
              <w:left w:val="single" w:sz="4" w:space="0" w:color="000000"/>
              <w:bottom w:val="single" w:sz="4" w:space="0" w:color="000000"/>
              <w:right w:val="single" w:sz="4" w:space="0" w:color="000000"/>
            </w:tcBorders>
          </w:tcPr>
          <w:p w14:paraId="060471C4" w14:textId="77777777" w:rsidR="009D512D" w:rsidRDefault="00AC251D">
            <w:pPr>
              <w:spacing w:after="0" w:line="259" w:lineRule="auto"/>
              <w:ind w:left="0" w:right="0" w:firstLine="0"/>
              <w:jc w:val="left"/>
            </w:pPr>
            <w:r>
              <w:rPr>
                <w:rFonts w:ascii="Calibri" w:eastAsia="Calibri" w:hAnsi="Calibri" w:cs="Calibri"/>
                <w:sz w:val="18"/>
              </w:rPr>
              <w:t xml:space="preserve">YellowGreen </w:t>
            </w:r>
          </w:p>
        </w:tc>
        <w:tc>
          <w:tcPr>
            <w:tcW w:w="720" w:type="dxa"/>
            <w:tcBorders>
              <w:top w:val="single" w:sz="4" w:space="0" w:color="000000"/>
              <w:left w:val="single" w:sz="4" w:space="0" w:color="000000"/>
              <w:bottom w:val="single" w:sz="4" w:space="0" w:color="000000"/>
              <w:right w:val="single" w:sz="4" w:space="0" w:color="000000"/>
            </w:tcBorders>
          </w:tcPr>
          <w:p w14:paraId="738D28D1" w14:textId="77777777" w:rsidR="009D512D" w:rsidRDefault="00AC251D">
            <w:pPr>
              <w:spacing w:after="0" w:line="259" w:lineRule="auto"/>
              <w:ind w:left="0" w:right="0" w:firstLine="0"/>
              <w:jc w:val="left"/>
            </w:pPr>
            <w:r>
              <w:rPr>
                <w:rFonts w:ascii="Calibri" w:eastAsia="Calibri" w:hAnsi="Calibri" w:cs="Calibri"/>
                <w:sz w:val="18"/>
              </w:rPr>
              <w:t xml:space="preserve">.26 </w:t>
            </w:r>
          </w:p>
        </w:tc>
        <w:tc>
          <w:tcPr>
            <w:tcW w:w="629" w:type="dxa"/>
            <w:tcBorders>
              <w:top w:val="single" w:sz="4" w:space="0" w:color="000000"/>
              <w:left w:val="single" w:sz="4" w:space="0" w:color="000000"/>
              <w:bottom w:val="single" w:sz="4" w:space="0" w:color="000000"/>
              <w:right w:val="single" w:sz="4" w:space="0" w:color="000000"/>
            </w:tcBorders>
          </w:tcPr>
          <w:p w14:paraId="0963D81C" w14:textId="77777777" w:rsidR="009D512D" w:rsidRDefault="00AC251D">
            <w:pPr>
              <w:spacing w:after="0" w:line="259" w:lineRule="auto"/>
              <w:ind w:left="0" w:right="0" w:firstLine="0"/>
              <w:jc w:val="left"/>
            </w:pPr>
            <w:r>
              <w:rPr>
                <w:rFonts w:ascii="Calibri" w:eastAsia="Calibri" w:hAnsi="Calibri" w:cs="Calibri"/>
                <w:sz w:val="18"/>
              </w:rPr>
              <w:t xml:space="preserve">.36 </w:t>
            </w:r>
          </w:p>
        </w:tc>
        <w:tc>
          <w:tcPr>
            <w:tcW w:w="521" w:type="dxa"/>
            <w:tcBorders>
              <w:top w:val="single" w:sz="4" w:space="0" w:color="000000"/>
              <w:left w:val="single" w:sz="4" w:space="0" w:color="000000"/>
              <w:bottom w:val="single" w:sz="4" w:space="0" w:color="000000"/>
              <w:right w:val="single" w:sz="4" w:space="0" w:color="000000"/>
            </w:tcBorders>
          </w:tcPr>
          <w:p w14:paraId="56665927" w14:textId="77777777" w:rsidR="009D512D" w:rsidRDefault="00AC251D">
            <w:pPr>
              <w:spacing w:after="0" w:line="259" w:lineRule="auto"/>
              <w:ind w:left="0" w:right="0" w:firstLine="0"/>
              <w:jc w:val="left"/>
            </w:pPr>
            <w:r>
              <w:rPr>
                <w:rFonts w:ascii="Calibri" w:eastAsia="Calibri" w:hAnsi="Calibri" w:cs="Calibri"/>
                <w:sz w:val="18"/>
              </w:rPr>
              <w:t xml:space="preserve">35 </w:t>
            </w:r>
          </w:p>
        </w:tc>
      </w:tr>
    </w:tbl>
    <w:p w14:paraId="03B0D0C6" w14:textId="77777777" w:rsidR="009D512D" w:rsidRDefault="00AC251D">
      <w:pPr>
        <w:spacing w:after="77" w:line="259" w:lineRule="auto"/>
        <w:ind w:left="0" w:right="445" w:firstLine="0"/>
        <w:jc w:val="center"/>
      </w:pPr>
      <w:r>
        <w:rPr>
          <w:sz w:val="22"/>
        </w:rPr>
        <w:t xml:space="preserve"> </w:t>
      </w:r>
    </w:p>
    <w:p w14:paraId="2DCCC476" w14:textId="77777777" w:rsidR="001D591A" w:rsidRDefault="001D591A" w:rsidP="001D591A">
      <w:pPr>
        <w:jc w:val="center"/>
      </w:pPr>
    </w:p>
    <w:p w14:paraId="78B83A43" w14:textId="77777777" w:rsidR="001D591A" w:rsidRDefault="001D591A" w:rsidP="001D591A">
      <w:pPr>
        <w:jc w:val="center"/>
      </w:pPr>
    </w:p>
    <w:p w14:paraId="3145F3AD" w14:textId="21669D96" w:rsidR="009D512D" w:rsidRDefault="00AC251D" w:rsidP="001D591A">
      <w:pPr>
        <w:jc w:val="center"/>
      </w:pPr>
      <w:r>
        <w:t>Table 9.4 – Depth Zone and Colour Token Information for Dusk</w:t>
      </w:r>
    </w:p>
    <w:tbl>
      <w:tblPr>
        <w:tblStyle w:val="TableGrid"/>
        <w:tblW w:w="8925" w:type="dxa"/>
        <w:tblInd w:w="785" w:type="dxa"/>
        <w:tblCellMar>
          <w:top w:w="119" w:type="dxa"/>
          <w:left w:w="79" w:type="dxa"/>
          <w:right w:w="115" w:type="dxa"/>
        </w:tblCellMar>
        <w:tblLook w:val="04A0" w:firstRow="1" w:lastRow="0" w:firstColumn="1" w:lastColumn="0" w:noHBand="0" w:noVBand="1"/>
      </w:tblPr>
      <w:tblGrid>
        <w:gridCol w:w="2989"/>
        <w:gridCol w:w="2914"/>
        <w:gridCol w:w="1128"/>
        <w:gridCol w:w="711"/>
        <w:gridCol w:w="623"/>
        <w:gridCol w:w="560"/>
      </w:tblGrid>
      <w:tr w:rsidR="009D512D" w14:paraId="0C0B698F" w14:textId="77777777">
        <w:trPr>
          <w:trHeight w:val="389"/>
        </w:trPr>
        <w:tc>
          <w:tcPr>
            <w:tcW w:w="3051" w:type="dxa"/>
            <w:tcBorders>
              <w:top w:val="single" w:sz="4" w:space="0" w:color="000000"/>
              <w:left w:val="single" w:sz="4" w:space="0" w:color="000000"/>
              <w:bottom w:val="single" w:sz="4" w:space="0" w:color="000000"/>
              <w:right w:val="single" w:sz="4" w:space="0" w:color="000000"/>
            </w:tcBorders>
          </w:tcPr>
          <w:p w14:paraId="63A21314" w14:textId="77777777" w:rsidR="009D512D" w:rsidRDefault="00AC251D">
            <w:pPr>
              <w:spacing w:after="0" w:line="259" w:lineRule="auto"/>
              <w:ind w:left="0" w:right="0" w:firstLine="0"/>
              <w:jc w:val="left"/>
            </w:pPr>
            <w:r>
              <w:rPr>
                <w:rFonts w:ascii="Calibri" w:eastAsia="Calibri" w:hAnsi="Calibri" w:cs="Calibri"/>
                <w:b/>
                <w:sz w:val="18"/>
              </w:rPr>
              <w:t>Depth Zone Name</w:t>
            </w:r>
            <w:r>
              <w:rPr>
                <w:rFonts w:ascii="Calibri" w:eastAsia="Calibri" w:hAnsi="Calibri" w:cs="Calibri"/>
                <w:sz w:val="18"/>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5BC2E14C" w14:textId="77777777" w:rsidR="009D512D" w:rsidRDefault="00AC251D">
            <w:pPr>
              <w:spacing w:after="0" w:line="259" w:lineRule="auto"/>
              <w:ind w:left="29" w:right="0" w:firstLine="0"/>
              <w:jc w:val="left"/>
            </w:pPr>
            <w:r>
              <w:rPr>
                <w:rFonts w:ascii="Calibri" w:eastAsia="Calibri" w:hAnsi="Calibri" w:cs="Calibri"/>
                <w:b/>
                <w:sz w:val="18"/>
              </w:rPr>
              <w:t xml:space="preserve">Description </w:t>
            </w:r>
          </w:p>
        </w:tc>
        <w:tc>
          <w:tcPr>
            <w:tcW w:w="992" w:type="dxa"/>
            <w:tcBorders>
              <w:top w:val="single" w:sz="4" w:space="0" w:color="000000"/>
              <w:left w:val="single" w:sz="4" w:space="0" w:color="000000"/>
              <w:bottom w:val="single" w:sz="4" w:space="0" w:color="000000"/>
              <w:right w:val="single" w:sz="4" w:space="0" w:color="000000"/>
            </w:tcBorders>
          </w:tcPr>
          <w:p w14:paraId="5E4A0430" w14:textId="77777777" w:rsidR="009D512D" w:rsidRDefault="00AC251D">
            <w:pPr>
              <w:spacing w:after="0" w:line="259" w:lineRule="auto"/>
              <w:ind w:left="0" w:right="0" w:firstLine="0"/>
              <w:jc w:val="left"/>
            </w:pPr>
            <w:r>
              <w:rPr>
                <w:rFonts w:ascii="Calibri" w:eastAsia="Calibri" w:hAnsi="Calibri" w:cs="Calibri"/>
                <w:b/>
                <w:sz w:val="18"/>
              </w:rPr>
              <w:t>Colour</w:t>
            </w:r>
            <w:r>
              <w:rPr>
                <w:rFonts w:ascii="Calibri" w:eastAsia="Calibri" w:hAnsi="Calibri" w:cs="Calibri"/>
                <w:sz w:val="18"/>
              </w:rPr>
              <w:t xml:space="preserve"> </w:t>
            </w:r>
          </w:p>
        </w:tc>
        <w:tc>
          <w:tcPr>
            <w:tcW w:w="720" w:type="dxa"/>
            <w:tcBorders>
              <w:top w:val="single" w:sz="4" w:space="0" w:color="000000"/>
              <w:left w:val="single" w:sz="4" w:space="0" w:color="000000"/>
              <w:bottom w:val="single" w:sz="4" w:space="0" w:color="000000"/>
              <w:right w:val="single" w:sz="4" w:space="0" w:color="000000"/>
            </w:tcBorders>
          </w:tcPr>
          <w:p w14:paraId="588F8EA3" w14:textId="77777777" w:rsidR="009D512D" w:rsidRDefault="00AC251D">
            <w:pPr>
              <w:spacing w:after="0" w:line="259" w:lineRule="auto"/>
              <w:ind w:left="0" w:right="0" w:firstLine="0"/>
              <w:jc w:val="left"/>
            </w:pPr>
            <w:r>
              <w:rPr>
                <w:rFonts w:ascii="Calibri" w:eastAsia="Calibri" w:hAnsi="Calibri" w:cs="Calibri"/>
                <w:b/>
                <w:sz w:val="18"/>
              </w:rPr>
              <w:t>X</w:t>
            </w:r>
            <w:r>
              <w:rPr>
                <w:rFonts w:ascii="Calibri" w:eastAsia="Calibri" w:hAnsi="Calibri" w:cs="Calibri"/>
                <w:sz w:val="18"/>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165FDDF5" w14:textId="77777777" w:rsidR="009D512D" w:rsidRDefault="00AC251D">
            <w:pPr>
              <w:spacing w:after="0" w:line="259" w:lineRule="auto"/>
              <w:ind w:left="0" w:right="0" w:firstLine="0"/>
              <w:jc w:val="left"/>
            </w:pPr>
            <w:r>
              <w:rPr>
                <w:rFonts w:ascii="Calibri" w:eastAsia="Calibri" w:hAnsi="Calibri" w:cs="Calibri"/>
                <w:b/>
                <w:sz w:val="18"/>
              </w:rPr>
              <w:t>Y</w:t>
            </w:r>
            <w:r>
              <w:rPr>
                <w:rFonts w:ascii="Calibri" w:eastAsia="Calibri" w:hAnsi="Calibri" w:cs="Calibri"/>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6D2B234" w14:textId="77777777" w:rsidR="009D512D" w:rsidRDefault="00AC251D">
            <w:pPr>
              <w:spacing w:after="0" w:line="259" w:lineRule="auto"/>
              <w:ind w:left="0" w:right="0" w:firstLine="0"/>
              <w:jc w:val="left"/>
            </w:pPr>
            <w:r>
              <w:rPr>
                <w:rFonts w:ascii="Calibri" w:eastAsia="Calibri" w:hAnsi="Calibri" w:cs="Calibri"/>
                <w:b/>
                <w:sz w:val="18"/>
              </w:rPr>
              <w:t>L</w:t>
            </w:r>
            <w:r>
              <w:rPr>
                <w:rFonts w:ascii="Calibri" w:eastAsia="Calibri" w:hAnsi="Calibri" w:cs="Calibri"/>
                <w:sz w:val="18"/>
              </w:rPr>
              <w:t xml:space="preserve"> </w:t>
            </w:r>
          </w:p>
        </w:tc>
      </w:tr>
      <w:tr w:rsidR="009D512D" w14:paraId="17A9EA60" w14:textId="77777777">
        <w:trPr>
          <w:trHeight w:val="391"/>
        </w:trPr>
        <w:tc>
          <w:tcPr>
            <w:tcW w:w="3051" w:type="dxa"/>
            <w:tcBorders>
              <w:top w:val="single" w:sz="4" w:space="0" w:color="000000"/>
              <w:left w:val="single" w:sz="4" w:space="0" w:color="000000"/>
              <w:bottom w:val="single" w:sz="4" w:space="0" w:color="000000"/>
              <w:right w:val="single" w:sz="4" w:space="0" w:color="000000"/>
            </w:tcBorders>
          </w:tcPr>
          <w:p w14:paraId="2CDD3F62" w14:textId="77777777" w:rsidR="009D512D" w:rsidRDefault="00AC251D">
            <w:pPr>
              <w:spacing w:after="0" w:line="259" w:lineRule="auto"/>
              <w:ind w:left="0" w:right="0" w:firstLine="0"/>
              <w:jc w:val="left"/>
            </w:pPr>
            <w:r>
              <w:rPr>
                <w:rFonts w:ascii="Calibri" w:eastAsia="Calibri" w:hAnsi="Calibri" w:cs="Calibri"/>
                <w:sz w:val="18"/>
              </w:rPr>
              <w:t xml:space="preserve">Deep Water (DEPDW):  </w:t>
            </w:r>
          </w:p>
        </w:tc>
        <w:tc>
          <w:tcPr>
            <w:tcW w:w="2969" w:type="dxa"/>
            <w:tcBorders>
              <w:top w:val="single" w:sz="4" w:space="0" w:color="000000"/>
              <w:left w:val="single" w:sz="4" w:space="0" w:color="000000"/>
              <w:bottom w:val="single" w:sz="4" w:space="0" w:color="000000"/>
              <w:right w:val="single" w:sz="4" w:space="0" w:color="000000"/>
            </w:tcBorders>
          </w:tcPr>
          <w:p w14:paraId="3ED5616D" w14:textId="77777777" w:rsidR="009D512D" w:rsidRDefault="00AC251D">
            <w:pPr>
              <w:spacing w:after="0" w:line="259" w:lineRule="auto"/>
              <w:ind w:left="29" w:right="0" w:firstLine="0"/>
              <w:jc w:val="left"/>
            </w:pPr>
            <w:r>
              <w:rPr>
                <w:rFonts w:ascii="Calibri" w:eastAsia="Calibri" w:hAnsi="Calibri" w:cs="Calibri"/>
                <w:sz w:val="18"/>
              </w:rPr>
              <w:t xml:space="preserve">Deeper than the safety contour </w:t>
            </w:r>
          </w:p>
        </w:tc>
        <w:tc>
          <w:tcPr>
            <w:tcW w:w="992" w:type="dxa"/>
            <w:tcBorders>
              <w:top w:val="single" w:sz="4" w:space="0" w:color="000000"/>
              <w:left w:val="single" w:sz="4" w:space="0" w:color="000000"/>
              <w:bottom w:val="single" w:sz="4" w:space="0" w:color="000000"/>
              <w:right w:val="single" w:sz="4" w:space="0" w:color="000000"/>
            </w:tcBorders>
          </w:tcPr>
          <w:p w14:paraId="1B076FBC" w14:textId="77777777" w:rsidR="009D512D" w:rsidRDefault="00AC251D">
            <w:pPr>
              <w:spacing w:after="0" w:line="259" w:lineRule="auto"/>
              <w:ind w:left="0" w:right="0" w:firstLine="0"/>
              <w:jc w:val="left"/>
            </w:pPr>
            <w:r>
              <w:rPr>
                <w:rFonts w:ascii="Calibri" w:eastAsia="Calibri" w:hAnsi="Calibri" w:cs="Calibri"/>
                <w:sz w:val="18"/>
              </w:rPr>
              <w:t xml:space="preserve">White </w:t>
            </w:r>
          </w:p>
        </w:tc>
        <w:tc>
          <w:tcPr>
            <w:tcW w:w="720" w:type="dxa"/>
            <w:tcBorders>
              <w:top w:val="single" w:sz="4" w:space="0" w:color="000000"/>
              <w:left w:val="single" w:sz="4" w:space="0" w:color="000000"/>
              <w:bottom w:val="single" w:sz="4" w:space="0" w:color="000000"/>
              <w:right w:val="single" w:sz="4" w:space="0" w:color="000000"/>
            </w:tcBorders>
          </w:tcPr>
          <w:p w14:paraId="075650AC" w14:textId="77777777" w:rsidR="009D512D" w:rsidRDefault="00AC251D">
            <w:pPr>
              <w:spacing w:after="0" w:line="259" w:lineRule="auto"/>
              <w:ind w:left="0" w:right="0" w:firstLine="0"/>
              <w:jc w:val="left"/>
            </w:pPr>
            <w:r>
              <w:rPr>
                <w:rFonts w:ascii="Calibri" w:eastAsia="Calibri" w:hAnsi="Calibri" w:cs="Calibri"/>
                <w:sz w:val="18"/>
              </w:rPr>
              <w:t xml:space="preserve">.28 </w:t>
            </w:r>
          </w:p>
        </w:tc>
        <w:tc>
          <w:tcPr>
            <w:tcW w:w="629" w:type="dxa"/>
            <w:tcBorders>
              <w:top w:val="single" w:sz="4" w:space="0" w:color="000000"/>
              <w:left w:val="single" w:sz="4" w:space="0" w:color="000000"/>
              <w:bottom w:val="single" w:sz="4" w:space="0" w:color="000000"/>
              <w:right w:val="single" w:sz="4" w:space="0" w:color="000000"/>
            </w:tcBorders>
          </w:tcPr>
          <w:p w14:paraId="15619401" w14:textId="77777777" w:rsidR="009D512D" w:rsidRDefault="00AC251D">
            <w:pPr>
              <w:spacing w:after="0" w:line="259" w:lineRule="auto"/>
              <w:ind w:left="0" w:right="0" w:firstLine="0"/>
              <w:jc w:val="left"/>
            </w:pPr>
            <w:r>
              <w:rPr>
                <w:rFonts w:ascii="Calibri" w:eastAsia="Calibri" w:hAnsi="Calibri" w:cs="Calibri"/>
                <w:sz w:val="18"/>
              </w:rPr>
              <w:t xml:space="preserve">.31 </w:t>
            </w:r>
          </w:p>
        </w:tc>
        <w:tc>
          <w:tcPr>
            <w:tcW w:w="564" w:type="dxa"/>
            <w:tcBorders>
              <w:top w:val="single" w:sz="4" w:space="0" w:color="000000"/>
              <w:left w:val="single" w:sz="4" w:space="0" w:color="000000"/>
              <w:bottom w:val="single" w:sz="4" w:space="0" w:color="000000"/>
              <w:right w:val="single" w:sz="4" w:space="0" w:color="000000"/>
            </w:tcBorders>
          </w:tcPr>
          <w:p w14:paraId="5B77A2B5" w14:textId="77777777" w:rsidR="009D512D" w:rsidRDefault="00AC251D">
            <w:pPr>
              <w:spacing w:after="0" w:line="259" w:lineRule="auto"/>
              <w:ind w:left="0" w:right="0" w:firstLine="0"/>
              <w:jc w:val="left"/>
            </w:pPr>
            <w:r>
              <w:rPr>
                <w:rFonts w:ascii="Calibri" w:eastAsia="Calibri" w:hAnsi="Calibri" w:cs="Calibri"/>
                <w:sz w:val="18"/>
              </w:rPr>
              <w:t xml:space="preserve">00 </w:t>
            </w:r>
          </w:p>
        </w:tc>
      </w:tr>
      <w:tr w:rsidR="009D512D" w14:paraId="0068A0DF" w14:textId="77777777">
        <w:trPr>
          <w:trHeight w:val="389"/>
        </w:trPr>
        <w:tc>
          <w:tcPr>
            <w:tcW w:w="3051" w:type="dxa"/>
            <w:tcBorders>
              <w:top w:val="single" w:sz="4" w:space="0" w:color="000000"/>
              <w:left w:val="single" w:sz="4" w:space="0" w:color="000000"/>
              <w:bottom w:val="single" w:sz="4" w:space="0" w:color="000000"/>
              <w:right w:val="single" w:sz="4" w:space="0" w:color="000000"/>
            </w:tcBorders>
          </w:tcPr>
          <w:p w14:paraId="6C911893" w14:textId="77777777" w:rsidR="009D512D" w:rsidRDefault="00AC251D">
            <w:pPr>
              <w:spacing w:after="0" w:line="259" w:lineRule="auto"/>
              <w:ind w:left="0" w:right="0" w:firstLine="0"/>
              <w:jc w:val="left"/>
            </w:pPr>
            <w:r>
              <w:rPr>
                <w:rFonts w:ascii="Calibri" w:eastAsia="Calibri" w:hAnsi="Calibri" w:cs="Calibri"/>
                <w:sz w:val="18"/>
              </w:rPr>
              <w:t xml:space="preserve">Shallow Water (DEPVS): </w:t>
            </w:r>
          </w:p>
        </w:tc>
        <w:tc>
          <w:tcPr>
            <w:tcW w:w="2969" w:type="dxa"/>
            <w:tcBorders>
              <w:top w:val="single" w:sz="4" w:space="0" w:color="000000"/>
              <w:left w:val="single" w:sz="4" w:space="0" w:color="000000"/>
              <w:bottom w:val="single" w:sz="4" w:space="0" w:color="000000"/>
              <w:right w:val="single" w:sz="4" w:space="0" w:color="000000"/>
            </w:tcBorders>
          </w:tcPr>
          <w:p w14:paraId="1568A5FB" w14:textId="77777777" w:rsidR="009D512D" w:rsidRDefault="00AC251D">
            <w:pPr>
              <w:spacing w:after="0" w:line="259" w:lineRule="auto"/>
              <w:ind w:left="29" w:right="0" w:firstLine="0"/>
              <w:jc w:val="left"/>
            </w:pPr>
            <w:r>
              <w:rPr>
                <w:rFonts w:ascii="Calibri" w:eastAsia="Calibri" w:hAnsi="Calibri" w:cs="Calibri"/>
                <w:sz w:val="18"/>
              </w:rPr>
              <w:t xml:space="preserve">Shallower than the safety contour </w:t>
            </w:r>
          </w:p>
        </w:tc>
        <w:tc>
          <w:tcPr>
            <w:tcW w:w="992" w:type="dxa"/>
            <w:tcBorders>
              <w:top w:val="single" w:sz="4" w:space="0" w:color="000000"/>
              <w:left w:val="single" w:sz="4" w:space="0" w:color="000000"/>
              <w:bottom w:val="single" w:sz="4" w:space="0" w:color="000000"/>
              <w:right w:val="single" w:sz="4" w:space="0" w:color="000000"/>
            </w:tcBorders>
          </w:tcPr>
          <w:p w14:paraId="6AB45B48" w14:textId="77777777" w:rsidR="009D512D" w:rsidRDefault="00AC251D">
            <w:pPr>
              <w:spacing w:after="0" w:line="259" w:lineRule="auto"/>
              <w:ind w:left="0" w:right="0" w:firstLine="0"/>
              <w:jc w:val="left"/>
            </w:pPr>
            <w:r>
              <w:rPr>
                <w:rFonts w:ascii="Calibri" w:eastAsia="Calibri" w:hAnsi="Calibri" w:cs="Calibri"/>
                <w:sz w:val="18"/>
              </w:rPr>
              <w:t xml:space="preserve">Blue </w:t>
            </w:r>
          </w:p>
        </w:tc>
        <w:tc>
          <w:tcPr>
            <w:tcW w:w="720" w:type="dxa"/>
            <w:tcBorders>
              <w:top w:val="single" w:sz="4" w:space="0" w:color="000000"/>
              <w:left w:val="single" w:sz="4" w:space="0" w:color="000000"/>
              <w:bottom w:val="single" w:sz="4" w:space="0" w:color="000000"/>
              <w:right w:val="single" w:sz="4" w:space="0" w:color="000000"/>
            </w:tcBorders>
          </w:tcPr>
          <w:p w14:paraId="241ED5D7" w14:textId="77777777" w:rsidR="009D512D" w:rsidRDefault="00AC251D">
            <w:pPr>
              <w:spacing w:after="0" w:line="259" w:lineRule="auto"/>
              <w:ind w:left="0" w:right="0" w:firstLine="0"/>
              <w:jc w:val="left"/>
            </w:pPr>
            <w:r>
              <w:rPr>
                <w:rFonts w:ascii="Calibri" w:eastAsia="Calibri" w:hAnsi="Calibri" w:cs="Calibri"/>
                <w:sz w:val="18"/>
              </w:rPr>
              <w:t xml:space="preserve">.21 </w:t>
            </w:r>
          </w:p>
        </w:tc>
        <w:tc>
          <w:tcPr>
            <w:tcW w:w="629" w:type="dxa"/>
            <w:tcBorders>
              <w:top w:val="single" w:sz="4" w:space="0" w:color="000000"/>
              <w:left w:val="single" w:sz="4" w:space="0" w:color="000000"/>
              <w:bottom w:val="single" w:sz="4" w:space="0" w:color="000000"/>
              <w:right w:val="single" w:sz="4" w:space="0" w:color="000000"/>
            </w:tcBorders>
          </w:tcPr>
          <w:p w14:paraId="4DFE562C" w14:textId="77777777" w:rsidR="009D512D" w:rsidRDefault="00AC251D">
            <w:pPr>
              <w:spacing w:after="0" w:line="259" w:lineRule="auto"/>
              <w:ind w:left="0" w:right="0" w:firstLine="0"/>
              <w:jc w:val="left"/>
            </w:pPr>
            <w:r>
              <w:rPr>
                <w:rFonts w:ascii="Calibri" w:eastAsia="Calibri" w:hAnsi="Calibri" w:cs="Calibri"/>
                <w:sz w:val="18"/>
              </w:rPr>
              <w:t xml:space="preserve">.22 </w:t>
            </w:r>
          </w:p>
        </w:tc>
        <w:tc>
          <w:tcPr>
            <w:tcW w:w="564" w:type="dxa"/>
            <w:tcBorders>
              <w:top w:val="single" w:sz="4" w:space="0" w:color="000000"/>
              <w:left w:val="single" w:sz="4" w:space="0" w:color="000000"/>
              <w:bottom w:val="single" w:sz="4" w:space="0" w:color="000000"/>
              <w:right w:val="single" w:sz="4" w:space="0" w:color="000000"/>
            </w:tcBorders>
          </w:tcPr>
          <w:p w14:paraId="313CB140" w14:textId="77777777" w:rsidR="009D512D" w:rsidRDefault="00AC251D">
            <w:pPr>
              <w:spacing w:after="0" w:line="259" w:lineRule="auto"/>
              <w:ind w:left="0" w:right="0" w:firstLine="0"/>
              <w:jc w:val="left"/>
            </w:pPr>
            <w:r>
              <w:rPr>
                <w:rFonts w:ascii="Calibri" w:eastAsia="Calibri" w:hAnsi="Calibri" w:cs="Calibri"/>
                <w:sz w:val="18"/>
              </w:rPr>
              <w:t xml:space="preserve">5.0 </w:t>
            </w:r>
          </w:p>
        </w:tc>
      </w:tr>
      <w:tr w:rsidR="009D512D" w14:paraId="0E70F522" w14:textId="77777777">
        <w:trPr>
          <w:trHeight w:val="610"/>
        </w:trPr>
        <w:tc>
          <w:tcPr>
            <w:tcW w:w="3051" w:type="dxa"/>
            <w:tcBorders>
              <w:top w:val="single" w:sz="4" w:space="0" w:color="000000"/>
              <w:left w:val="single" w:sz="4" w:space="0" w:color="000000"/>
              <w:bottom w:val="single" w:sz="4" w:space="0" w:color="000000"/>
              <w:right w:val="single" w:sz="4" w:space="0" w:color="000000"/>
            </w:tcBorders>
          </w:tcPr>
          <w:p w14:paraId="48F03C77" w14:textId="77777777" w:rsidR="009D512D" w:rsidRDefault="00AC251D">
            <w:pPr>
              <w:spacing w:after="0" w:line="259" w:lineRule="auto"/>
              <w:ind w:left="0" w:right="0" w:firstLine="0"/>
              <w:jc w:val="left"/>
            </w:pPr>
            <w:r>
              <w:rPr>
                <w:rFonts w:ascii="Calibri" w:eastAsia="Calibri" w:hAnsi="Calibri" w:cs="Calibri"/>
                <w:sz w:val="18"/>
              </w:rPr>
              <w:t xml:space="preserve">Intertidal (DEPIT): </w:t>
            </w:r>
          </w:p>
        </w:tc>
        <w:tc>
          <w:tcPr>
            <w:tcW w:w="2969" w:type="dxa"/>
            <w:tcBorders>
              <w:top w:val="single" w:sz="4" w:space="0" w:color="000000"/>
              <w:left w:val="single" w:sz="4" w:space="0" w:color="000000"/>
              <w:bottom w:val="single" w:sz="4" w:space="0" w:color="000000"/>
              <w:right w:val="single" w:sz="4" w:space="0" w:color="000000"/>
            </w:tcBorders>
          </w:tcPr>
          <w:p w14:paraId="434C7693" w14:textId="77777777" w:rsidR="009D512D" w:rsidRDefault="00AC251D">
            <w:pPr>
              <w:spacing w:after="0" w:line="259" w:lineRule="auto"/>
              <w:ind w:left="29" w:right="0" w:firstLine="0"/>
              <w:jc w:val="left"/>
            </w:pPr>
            <w:r>
              <w:rPr>
                <w:rFonts w:ascii="Calibri" w:eastAsia="Calibri" w:hAnsi="Calibri" w:cs="Calibri"/>
                <w:sz w:val="18"/>
              </w:rPr>
              <w:t xml:space="preserve">Area exposed at low water </w:t>
            </w:r>
          </w:p>
        </w:tc>
        <w:tc>
          <w:tcPr>
            <w:tcW w:w="992" w:type="dxa"/>
            <w:tcBorders>
              <w:top w:val="single" w:sz="4" w:space="0" w:color="000000"/>
              <w:left w:val="single" w:sz="4" w:space="0" w:color="000000"/>
              <w:bottom w:val="single" w:sz="4" w:space="0" w:color="000000"/>
              <w:right w:val="single" w:sz="4" w:space="0" w:color="000000"/>
            </w:tcBorders>
          </w:tcPr>
          <w:p w14:paraId="676DC95B" w14:textId="77777777" w:rsidR="009D512D" w:rsidRDefault="00AC251D">
            <w:pPr>
              <w:spacing w:after="0" w:line="259" w:lineRule="auto"/>
              <w:ind w:left="0" w:right="0" w:firstLine="0"/>
              <w:jc w:val="left"/>
            </w:pPr>
            <w:r>
              <w:rPr>
                <w:rFonts w:ascii="Calibri" w:eastAsia="Calibri" w:hAnsi="Calibri" w:cs="Calibri"/>
                <w:sz w:val="18"/>
              </w:rPr>
              <w:t xml:space="preserve">YellowGreen </w:t>
            </w:r>
          </w:p>
        </w:tc>
        <w:tc>
          <w:tcPr>
            <w:tcW w:w="720" w:type="dxa"/>
            <w:tcBorders>
              <w:top w:val="single" w:sz="4" w:space="0" w:color="000000"/>
              <w:left w:val="single" w:sz="4" w:space="0" w:color="000000"/>
              <w:bottom w:val="single" w:sz="4" w:space="0" w:color="000000"/>
              <w:right w:val="single" w:sz="4" w:space="0" w:color="000000"/>
            </w:tcBorders>
          </w:tcPr>
          <w:p w14:paraId="79D28DBC" w14:textId="77777777" w:rsidR="009D512D" w:rsidRDefault="00AC251D">
            <w:pPr>
              <w:spacing w:after="0" w:line="259" w:lineRule="auto"/>
              <w:ind w:left="0" w:right="0" w:firstLine="0"/>
              <w:jc w:val="left"/>
            </w:pPr>
            <w:r>
              <w:rPr>
                <w:rFonts w:ascii="Calibri" w:eastAsia="Calibri" w:hAnsi="Calibri" w:cs="Calibri"/>
                <w:sz w:val="18"/>
              </w:rPr>
              <w:t xml:space="preserve">.26 </w:t>
            </w:r>
          </w:p>
        </w:tc>
        <w:tc>
          <w:tcPr>
            <w:tcW w:w="629" w:type="dxa"/>
            <w:tcBorders>
              <w:top w:val="single" w:sz="4" w:space="0" w:color="000000"/>
              <w:left w:val="single" w:sz="4" w:space="0" w:color="000000"/>
              <w:bottom w:val="single" w:sz="4" w:space="0" w:color="000000"/>
              <w:right w:val="single" w:sz="4" w:space="0" w:color="000000"/>
            </w:tcBorders>
          </w:tcPr>
          <w:p w14:paraId="1D9451CC" w14:textId="77777777" w:rsidR="009D512D" w:rsidRDefault="00AC251D">
            <w:pPr>
              <w:spacing w:after="0" w:line="259" w:lineRule="auto"/>
              <w:ind w:left="0" w:right="0" w:firstLine="0"/>
              <w:jc w:val="left"/>
            </w:pPr>
            <w:r>
              <w:rPr>
                <w:rFonts w:ascii="Calibri" w:eastAsia="Calibri" w:hAnsi="Calibri" w:cs="Calibri"/>
                <w:sz w:val="18"/>
              </w:rPr>
              <w:t xml:space="preserve">.36 </w:t>
            </w:r>
          </w:p>
        </w:tc>
        <w:tc>
          <w:tcPr>
            <w:tcW w:w="564" w:type="dxa"/>
            <w:tcBorders>
              <w:top w:val="single" w:sz="4" w:space="0" w:color="000000"/>
              <w:left w:val="single" w:sz="4" w:space="0" w:color="000000"/>
              <w:bottom w:val="single" w:sz="4" w:space="0" w:color="000000"/>
              <w:right w:val="single" w:sz="4" w:space="0" w:color="000000"/>
            </w:tcBorders>
          </w:tcPr>
          <w:p w14:paraId="5E12B32F" w14:textId="77777777" w:rsidR="009D512D" w:rsidRDefault="00AC251D">
            <w:pPr>
              <w:spacing w:after="0" w:line="259" w:lineRule="auto"/>
              <w:ind w:left="0" w:right="0" w:firstLine="0"/>
              <w:jc w:val="left"/>
            </w:pPr>
            <w:r>
              <w:rPr>
                <w:rFonts w:ascii="Calibri" w:eastAsia="Calibri" w:hAnsi="Calibri" w:cs="Calibri"/>
                <w:sz w:val="18"/>
              </w:rPr>
              <w:t xml:space="preserve">6.0 </w:t>
            </w:r>
          </w:p>
        </w:tc>
      </w:tr>
    </w:tbl>
    <w:p w14:paraId="1E78D1C6" w14:textId="77777777" w:rsidR="009D512D" w:rsidRDefault="00AC251D">
      <w:pPr>
        <w:spacing w:after="96" w:line="259" w:lineRule="auto"/>
        <w:ind w:left="12" w:right="0" w:firstLine="0"/>
        <w:jc w:val="left"/>
      </w:pPr>
      <w:r>
        <w:rPr>
          <w:rFonts w:ascii="Calibri" w:eastAsia="Calibri" w:hAnsi="Calibri" w:cs="Calibri"/>
        </w:rPr>
        <w:t xml:space="preserve">  </w:t>
      </w:r>
    </w:p>
    <w:p w14:paraId="1C146A28" w14:textId="4C0C5CF2" w:rsidR="009D512D" w:rsidRDefault="00AC251D" w:rsidP="001D591A">
      <w:pPr>
        <w:jc w:val="center"/>
      </w:pPr>
      <w:r>
        <w:t>Table 9.5 – Depth Zone and Colour Token Information for Night</w:t>
      </w:r>
    </w:p>
    <w:tbl>
      <w:tblPr>
        <w:tblStyle w:val="TableGrid"/>
        <w:tblW w:w="8925" w:type="dxa"/>
        <w:tblInd w:w="785" w:type="dxa"/>
        <w:tblCellMar>
          <w:top w:w="119" w:type="dxa"/>
          <w:left w:w="79" w:type="dxa"/>
          <w:right w:w="115" w:type="dxa"/>
        </w:tblCellMar>
        <w:tblLook w:val="04A0" w:firstRow="1" w:lastRow="0" w:firstColumn="1" w:lastColumn="0" w:noHBand="0" w:noVBand="1"/>
      </w:tblPr>
      <w:tblGrid>
        <w:gridCol w:w="2989"/>
        <w:gridCol w:w="2914"/>
        <w:gridCol w:w="1128"/>
        <w:gridCol w:w="711"/>
        <w:gridCol w:w="623"/>
        <w:gridCol w:w="560"/>
      </w:tblGrid>
      <w:tr w:rsidR="009D512D" w14:paraId="31CA1240" w14:textId="77777777">
        <w:trPr>
          <w:trHeight w:val="389"/>
        </w:trPr>
        <w:tc>
          <w:tcPr>
            <w:tcW w:w="3051" w:type="dxa"/>
            <w:tcBorders>
              <w:top w:val="single" w:sz="4" w:space="0" w:color="000000"/>
              <w:left w:val="single" w:sz="4" w:space="0" w:color="000000"/>
              <w:bottom w:val="single" w:sz="4" w:space="0" w:color="000000"/>
              <w:right w:val="single" w:sz="4" w:space="0" w:color="000000"/>
            </w:tcBorders>
          </w:tcPr>
          <w:p w14:paraId="5639301C" w14:textId="77777777" w:rsidR="009D512D" w:rsidRDefault="00AC251D">
            <w:pPr>
              <w:spacing w:after="0" w:line="259" w:lineRule="auto"/>
              <w:ind w:left="0" w:right="0" w:firstLine="0"/>
              <w:jc w:val="left"/>
            </w:pPr>
            <w:r>
              <w:rPr>
                <w:rFonts w:ascii="Calibri" w:eastAsia="Calibri" w:hAnsi="Calibri" w:cs="Calibri"/>
                <w:b/>
                <w:sz w:val="18"/>
              </w:rPr>
              <w:t>Depth Zone Name</w:t>
            </w:r>
            <w:r>
              <w:rPr>
                <w:rFonts w:ascii="Calibri" w:eastAsia="Calibri" w:hAnsi="Calibri" w:cs="Calibri"/>
                <w:sz w:val="18"/>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6AF7891F" w14:textId="77777777" w:rsidR="009D512D" w:rsidRDefault="00AC251D">
            <w:pPr>
              <w:spacing w:after="0" w:line="259" w:lineRule="auto"/>
              <w:ind w:left="29" w:right="0" w:firstLine="0"/>
              <w:jc w:val="left"/>
            </w:pPr>
            <w:r>
              <w:rPr>
                <w:rFonts w:ascii="Calibri" w:eastAsia="Calibri" w:hAnsi="Calibri" w:cs="Calibri"/>
                <w:b/>
                <w:sz w:val="18"/>
              </w:rPr>
              <w:t xml:space="preserve">Description </w:t>
            </w:r>
          </w:p>
        </w:tc>
        <w:tc>
          <w:tcPr>
            <w:tcW w:w="992" w:type="dxa"/>
            <w:tcBorders>
              <w:top w:val="single" w:sz="4" w:space="0" w:color="000000"/>
              <w:left w:val="single" w:sz="4" w:space="0" w:color="000000"/>
              <w:bottom w:val="single" w:sz="4" w:space="0" w:color="000000"/>
              <w:right w:val="single" w:sz="4" w:space="0" w:color="000000"/>
            </w:tcBorders>
          </w:tcPr>
          <w:p w14:paraId="35545A21" w14:textId="77777777" w:rsidR="009D512D" w:rsidRDefault="00AC251D">
            <w:pPr>
              <w:spacing w:after="0" w:line="259" w:lineRule="auto"/>
              <w:ind w:left="0" w:right="0" w:firstLine="0"/>
              <w:jc w:val="left"/>
            </w:pPr>
            <w:r>
              <w:rPr>
                <w:rFonts w:ascii="Calibri" w:eastAsia="Calibri" w:hAnsi="Calibri" w:cs="Calibri"/>
                <w:b/>
                <w:sz w:val="18"/>
              </w:rPr>
              <w:t>Colour</w:t>
            </w:r>
            <w:r>
              <w:rPr>
                <w:rFonts w:ascii="Calibri" w:eastAsia="Calibri" w:hAnsi="Calibri" w:cs="Calibri"/>
                <w:sz w:val="18"/>
              </w:rPr>
              <w:t xml:space="preserve"> </w:t>
            </w:r>
          </w:p>
        </w:tc>
        <w:tc>
          <w:tcPr>
            <w:tcW w:w="720" w:type="dxa"/>
            <w:tcBorders>
              <w:top w:val="single" w:sz="4" w:space="0" w:color="000000"/>
              <w:left w:val="single" w:sz="4" w:space="0" w:color="000000"/>
              <w:bottom w:val="single" w:sz="4" w:space="0" w:color="000000"/>
              <w:right w:val="single" w:sz="4" w:space="0" w:color="000000"/>
            </w:tcBorders>
          </w:tcPr>
          <w:p w14:paraId="0012852D" w14:textId="77777777" w:rsidR="009D512D" w:rsidRDefault="00AC251D">
            <w:pPr>
              <w:spacing w:after="0" w:line="259" w:lineRule="auto"/>
              <w:ind w:left="0" w:right="0" w:firstLine="0"/>
              <w:jc w:val="left"/>
            </w:pPr>
            <w:r>
              <w:rPr>
                <w:rFonts w:ascii="Calibri" w:eastAsia="Calibri" w:hAnsi="Calibri" w:cs="Calibri"/>
                <w:b/>
                <w:sz w:val="18"/>
              </w:rPr>
              <w:t>X</w:t>
            </w:r>
            <w:r>
              <w:rPr>
                <w:rFonts w:ascii="Calibri" w:eastAsia="Calibri" w:hAnsi="Calibri" w:cs="Calibri"/>
                <w:sz w:val="18"/>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618BB303" w14:textId="77777777" w:rsidR="009D512D" w:rsidRDefault="00AC251D">
            <w:pPr>
              <w:spacing w:after="0" w:line="259" w:lineRule="auto"/>
              <w:ind w:left="0" w:right="0" w:firstLine="0"/>
              <w:jc w:val="left"/>
            </w:pPr>
            <w:r>
              <w:rPr>
                <w:rFonts w:ascii="Calibri" w:eastAsia="Calibri" w:hAnsi="Calibri" w:cs="Calibri"/>
                <w:b/>
                <w:sz w:val="18"/>
              </w:rPr>
              <w:t>Y</w:t>
            </w:r>
            <w:r>
              <w:rPr>
                <w:rFonts w:ascii="Calibri" w:eastAsia="Calibri" w:hAnsi="Calibri" w:cs="Calibri"/>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475F659D" w14:textId="77777777" w:rsidR="009D512D" w:rsidRDefault="00AC251D">
            <w:pPr>
              <w:spacing w:after="0" w:line="259" w:lineRule="auto"/>
              <w:ind w:left="0" w:right="0" w:firstLine="0"/>
              <w:jc w:val="left"/>
            </w:pPr>
            <w:r>
              <w:rPr>
                <w:rFonts w:ascii="Calibri" w:eastAsia="Calibri" w:hAnsi="Calibri" w:cs="Calibri"/>
                <w:b/>
                <w:sz w:val="18"/>
              </w:rPr>
              <w:t>L</w:t>
            </w:r>
            <w:r>
              <w:rPr>
                <w:rFonts w:ascii="Calibri" w:eastAsia="Calibri" w:hAnsi="Calibri" w:cs="Calibri"/>
                <w:sz w:val="18"/>
              </w:rPr>
              <w:t xml:space="preserve"> </w:t>
            </w:r>
          </w:p>
        </w:tc>
      </w:tr>
      <w:tr w:rsidR="009D512D" w14:paraId="03E8DF7E" w14:textId="77777777">
        <w:trPr>
          <w:trHeight w:val="392"/>
        </w:trPr>
        <w:tc>
          <w:tcPr>
            <w:tcW w:w="3051" w:type="dxa"/>
            <w:tcBorders>
              <w:top w:val="single" w:sz="4" w:space="0" w:color="000000"/>
              <w:left w:val="single" w:sz="4" w:space="0" w:color="000000"/>
              <w:bottom w:val="single" w:sz="4" w:space="0" w:color="000000"/>
              <w:right w:val="single" w:sz="4" w:space="0" w:color="000000"/>
            </w:tcBorders>
          </w:tcPr>
          <w:p w14:paraId="302AEF67" w14:textId="77777777" w:rsidR="009D512D" w:rsidRDefault="00AC251D">
            <w:pPr>
              <w:spacing w:after="0" w:line="259" w:lineRule="auto"/>
              <w:ind w:left="0" w:right="0" w:firstLine="0"/>
              <w:jc w:val="left"/>
            </w:pPr>
            <w:r>
              <w:rPr>
                <w:rFonts w:ascii="Calibri" w:eastAsia="Calibri" w:hAnsi="Calibri" w:cs="Calibri"/>
                <w:sz w:val="18"/>
              </w:rPr>
              <w:t xml:space="preserve">Deep Water (DEPDW):  </w:t>
            </w:r>
          </w:p>
        </w:tc>
        <w:tc>
          <w:tcPr>
            <w:tcW w:w="2969" w:type="dxa"/>
            <w:tcBorders>
              <w:top w:val="single" w:sz="4" w:space="0" w:color="000000"/>
              <w:left w:val="single" w:sz="4" w:space="0" w:color="000000"/>
              <w:bottom w:val="single" w:sz="4" w:space="0" w:color="000000"/>
              <w:right w:val="single" w:sz="4" w:space="0" w:color="000000"/>
            </w:tcBorders>
          </w:tcPr>
          <w:p w14:paraId="7A2F0733" w14:textId="77777777" w:rsidR="009D512D" w:rsidRDefault="00AC251D">
            <w:pPr>
              <w:spacing w:after="0" w:line="259" w:lineRule="auto"/>
              <w:ind w:left="29" w:right="0" w:firstLine="0"/>
              <w:jc w:val="left"/>
            </w:pPr>
            <w:r>
              <w:rPr>
                <w:rFonts w:ascii="Calibri" w:eastAsia="Calibri" w:hAnsi="Calibri" w:cs="Calibri"/>
                <w:sz w:val="18"/>
              </w:rPr>
              <w:t xml:space="preserve">Deeper than the safety contour </w:t>
            </w:r>
          </w:p>
        </w:tc>
        <w:tc>
          <w:tcPr>
            <w:tcW w:w="992" w:type="dxa"/>
            <w:tcBorders>
              <w:top w:val="single" w:sz="4" w:space="0" w:color="000000"/>
              <w:left w:val="single" w:sz="4" w:space="0" w:color="000000"/>
              <w:bottom w:val="single" w:sz="4" w:space="0" w:color="000000"/>
              <w:right w:val="single" w:sz="4" w:space="0" w:color="000000"/>
            </w:tcBorders>
          </w:tcPr>
          <w:p w14:paraId="793425FC" w14:textId="77777777" w:rsidR="009D512D" w:rsidRDefault="00AC251D">
            <w:pPr>
              <w:spacing w:after="0" w:line="259" w:lineRule="auto"/>
              <w:ind w:left="0" w:right="0" w:firstLine="0"/>
              <w:jc w:val="left"/>
            </w:pPr>
            <w:r>
              <w:rPr>
                <w:rFonts w:ascii="Calibri" w:eastAsia="Calibri" w:hAnsi="Calibri" w:cs="Calibri"/>
                <w:sz w:val="18"/>
              </w:rPr>
              <w:t xml:space="preserve">White </w:t>
            </w:r>
          </w:p>
        </w:tc>
        <w:tc>
          <w:tcPr>
            <w:tcW w:w="720" w:type="dxa"/>
            <w:tcBorders>
              <w:top w:val="single" w:sz="4" w:space="0" w:color="000000"/>
              <w:left w:val="single" w:sz="4" w:space="0" w:color="000000"/>
              <w:bottom w:val="single" w:sz="4" w:space="0" w:color="000000"/>
              <w:right w:val="single" w:sz="4" w:space="0" w:color="000000"/>
            </w:tcBorders>
          </w:tcPr>
          <w:p w14:paraId="60A23B7E" w14:textId="77777777" w:rsidR="009D512D" w:rsidRDefault="00AC251D">
            <w:pPr>
              <w:spacing w:after="0" w:line="259" w:lineRule="auto"/>
              <w:ind w:left="0" w:right="0" w:firstLine="0"/>
              <w:jc w:val="left"/>
            </w:pPr>
            <w:r>
              <w:rPr>
                <w:rFonts w:ascii="Calibri" w:eastAsia="Calibri" w:hAnsi="Calibri" w:cs="Calibri"/>
                <w:sz w:val="18"/>
              </w:rPr>
              <w:t xml:space="preserve">.28 </w:t>
            </w:r>
          </w:p>
        </w:tc>
        <w:tc>
          <w:tcPr>
            <w:tcW w:w="629" w:type="dxa"/>
            <w:tcBorders>
              <w:top w:val="single" w:sz="4" w:space="0" w:color="000000"/>
              <w:left w:val="single" w:sz="4" w:space="0" w:color="000000"/>
              <w:bottom w:val="single" w:sz="4" w:space="0" w:color="000000"/>
              <w:right w:val="single" w:sz="4" w:space="0" w:color="000000"/>
            </w:tcBorders>
          </w:tcPr>
          <w:p w14:paraId="4AD12FDB" w14:textId="77777777" w:rsidR="009D512D" w:rsidRDefault="00AC251D">
            <w:pPr>
              <w:spacing w:after="0" w:line="259" w:lineRule="auto"/>
              <w:ind w:left="0" w:right="0" w:firstLine="0"/>
              <w:jc w:val="left"/>
            </w:pPr>
            <w:r>
              <w:rPr>
                <w:rFonts w:ascii="Calibri" w:eastAsia="Calibri" w:hAnsi="Calibri" w:cs="Calibri"/>
                <w:sz w:val="18"/>
              </w:rPr>
              <w:t xml:space="preserve">.31 </w:t>
            </w:r>
          </w:p>
        </w:tc>
        <w:tc>
          <w:tcPr>
            <w:tcW w:w="564" w:type="dxa"/>
            <w:tcBorders>
              <w:top w:val="single" w:sz="4" w:space="0" w:color="000000"/>
              <w:left w:val="single" w:sz="4" w:space="0" w:color="000000"/>
              <w:bottom w:val="single" w:sz="4" w:space="0" w:color="000000"/>
              <w:right w:val="single" w:sz="4" w:space="0" w:color="000000"/>
            </w:tcBorders>
          </w:tcPr>
          <w:p w14:paraId="5625D1A7" w14:textId="77777777" w:rsidR="009D512D" w:rsidRDefault="00AC251D">
            <w:pPr>
              <w:spacing w:after="0" w:line="259" w:lineRule="auto"/>
              <w:ind w:left="0" w:right="0" w:firstLine="0"/>
              <w:jc w:val="left"/>
            </w:pPr>
            <w:r>
              <w:rPr>
                <w:rFonts w:ascii="Calibri" w:eastAsia="Calibri" w:hAnsi="Calibri" w:cs="Calibri"/>
                <w:sz w:val="18"/>
              </w:rPr>
              <w:t xml:space="preserve">00 </w:t>
            </w:r>
          </w:p>
        </w:tc>
      </w:tr>
      <w:tr w:rsidR="009D512D" w14:paraId="7526449D" w14:textId="77777777">
        <w:trPr>
          <w:trHeight w:val="389"/>
        </w:trPr>
        <w:tc>
          <w:tcPr>
            <w:tcW w:w="3051" w:type="dxa"/>
            <w:tcBorders>
              <w:top w:val="single" w:sz="4" w:space="0" w:color="000000"/>
              <w:left w:val="single" w:sz="4" w:space="0" w:color="000000"/>
              <w:bottom w:val="single" w:sz="4" w:space="0" w:color="000000"/>
              <w:right w:val="single" w:sz="4" w:space="0" w:color="000000"/>
            </w:tcBorders>
          </w:tcPr>
          <w:p w14:paraId="17D2A6DD" w14:textId="77777777" w:rsidR="009D512D" w:rsidRDefault="00AC251D">
            <w:pPr>
              <w:spacing w:after="0" w:line="259" w:lineRule="auto"/>
              <w:ind w:left="0" w:right="0" w:firstLine="0"/>
              <w:jc w:val="left"/>
            </w:pPr>
            <w:r>
              <w:rPr>
                <w:rFonts w:ascii="Calibri" w:eastAsia="Calibri" w:hAnsi="Calibri" w:cs="Calibri"/>
                <w:sz w:val="18"/>
              </w:rPr>
              <w:t xml:space="preserve">Shallow Water (DEPVS): </w:t>
            </w:r>
          </w:p>
        </w:tc>
        <w:tc>
          <w:tcPr>
            <w:tcW w:w="2969" w:type="dxa"/>
            <w:tcBorders>
              <w:top w:val="single" w:sz="4" w:space="0" w:color="000000"/>
              <w:left w:val="single" w:sz="4" w:space="0" w:color="000000"/>
              <w:bottom w:val="single" w:sz="4" w:space="0" w:color="000000"/>
              <w:right w:val="single" w:sz="4" w:space="0" w:color="000000"/>
            </w:tcBorders>
          </w:tcPr>
          <w:p w14:paraId="075827B5" w14:textId="77777777" w:rsidR="009D512D" w:rsidRDefault="00AC251D">
            <w:pPr>
              <w:spacing w:after="0" w:line="259" w:lineRule="auto"/>
              <w:ind w:left="29" w:right="0" w:firstLine="0"/>
              <w:jc w:val="left"/>
            </w:pPr>
            <w:r>
              <w:rPr>
                <w:rFonts w:ascii="Calibri" w:eastAsia="Calibri" w:hAnsi="Calibri" w:cs="Calibri"/>
                <w:sz w:val="18"/>
              </w:rPr>
              <w:t xml:space="preserve">Shallower than the safety contour </w:t>
            </w:r>
          </w:p>
        </w:tc>
        <w:tc>
          <w:tcPr>
            <w:tcW w:w="992" w:type="dxa"/>
            <w:tcBorders>
              <w:top w:val="single" w:sz="4" w:space="0" w:color="000000"/>
              <w:left w:val="single" w:sz="4" w:space="0" w:color="000000"/>
              <w:bottom w:val="single" w:sz="4" w:space="0" w:color="000000"/>
              <w:right w:val="single" w:sz="4" w:space="0" w:color="000000"/>
            </w:tcBorders>
          </w:tcPr>
          <w:p w14:paraId="5BF7FFCD" w14:textId="77777777" w:rsidR="009D512D" w:rsidRDefault="00AC251D">
            <w:pPr>
              <w:spacing w:after="0" w:line="259" w:lineRule="auto"/>
              <w:ind w:left="0" w:right="0" w:firstLine="0"/>
              <w:jc w:val="left"/>
            </w:pPr>
            <w:r>
              <w:rPr>
                <w:rFonts w:ascii="Calibri" w:eastAsia="Calibri" w:hAnsi="Calibri" w:cs="Calibri"/>
                <w:sz w:val="18"/>
              </w:rPr>
              <w:t xml:space="preserve">Blue </w:t>
            </w:r>
          </w:p>
        </w:tc>
        <w:tc>
          <w:tcPr>
            <w:tcW w:w="720" w:type="dxa"/>
            <w:tcBorders>
              <w:top w:val="single" w:sz="4" w:space="0" w:color="000000"/>
              <w:left w:val="single" w:sz="4" w:space="0" w:color="000000"/>
              <w:bottom w:val="single" w:sz="4" w:space="0" w:color="000000"/>
              <w:right w:val="single" w:sz="4" w:space="0" w:color="000000"/>
            </w:tcBorders>
          </w:tcPr>
          <w:p w14:paraId="541D4C64" w14:textId="77777777" w:rsidR="009D512D" w:rsidRDefault="00AC251D">
            <w:pPr>
              <w:spacing w:after="0" w:line="259" w:lineRule="auto"/>
              <w:ind w:left="0" w:right="0" w:firstLine="0"/>
              <w:jc w:val="left"/>
            </w:pPr>
            <w:r>
              <w:rPr>
                <w:rFonts w:ascii="Calibri" w:eastAsia="Calibri" w:hAnsi="Calibri" w:cs="Calibri"/>
                <w:sz w:val="18"/>
              </w:rPr>
              <w:t xml:space="preserve">.21 </w:t>
            </w:r>
          </w:p>
        </w:tc>
        <w:tc>
          <w:tcPr>
            <w:tcW w:w="629" w:type="dxa"/>
            <w:tcBorders>
              <w:top w:val="single" w:sz="4" w:space="0" w:color="000000"/>
              <w:left w:val="single" w:sz="4" w:space="0" w:color="000000"/>
              <w:bottom w:val="single" w:sz="4" w:space="0" w:color="000000"/>
              <w:right w:val="single" w:sz="4" w:space="0" w:color="000000"/>
            </w:tcBorders>
          </w:tcPr>
          <w:p w14:paraId="030867E8" w14:textId="77777777" w:rsidR="009D512D" w:rsidRDefault="00AC251D">
            <w:pPr>
              <w:spacing w:after="0" w:line="259" w:lineRule="auto"/>
              <w:ind w:left="0" w:right="0" w:firstLine="0"/>
              <w:jc w:val="left"/>
            </w:pPr>
            <w:r>
              <w:rPr>
                <w:rFonts w:ascii="Calibri" w:eastAsia="Calibri" w:hAnsi="Calibri" w:cs="Calibri"/>
                <w:sz w:val="18"/>
              </w:rPr>
              <w:t xml:space="preserve">.22 </w:t>
            </w:r>
          </w:p>
        </w:tc>
        <w:tc>
          <w:tcPr>
            <w:tcW w:w="564" w:type="dxa"/>
            <w:tcBorders>
              <w:top w:val="single" w:sz="4" w:space="0" w:color="000000"/>
              <w:left w:val="single" w:sz="4" w:space="0" w:color="000000"/>
              <w:bottom w:val="single" w:sz="4" w:space="0" w:color="000000"/>
              <w:right w:val="single" w:sz="4" w:space="0" w:color="000000"/>
            </w:tcBorders>
          </w:tcPr>
          <w:p w14:paraId="7486DF02" w14:textId="77777777" w:rsidR="009D512D" w:rsidRDefault="00AC251D">
            <w:pPr>
              <w:spacing w:after="0" w:line="259" w:lineRule="auto"/>
              <w:ind w:left="0" w:right="0" w:firstLine="0"/>
              <w:jc w:val="left"/>
            </w:pPr>
            <w:r>
              <w:rPr>
                <w:rFonts w:ascii="Calibri" w:eastAsia="Calibri" w:hAnsi="Calibri" w:cs="Calibri"/>
                <w:sz w:val="18"/>
              </w:rPr>
              <w:t xml:space="preserve">0.8 </w:t>
            </w:r>
          </w:p>
        </w:tc>
      </w:tr>
      <w:tr w:rsidR="009D512D" w14:paraId="74DDA118" w14:textId="77777777">
        <w:trPr>
          <w:trHeight w:val="610"/>
        </w:trPr>
        <w:tc>
          <w:tcPr>
            <w:tcW w:w="3051" w:type="dxa"/>
            <w:tcBorders>
              <w:top w:val="single" w:sz="4" w:space="0" w:color="000000"/>
              <w:left w:val="single" w:sz="4" w:space="0" w:color="000000"/>
              <w:bottom w:val="single" w:sz="4" w:space="0" w:color="000000"/>
              <w:right w:val="single" w:sz="4" w:space="0" w:color="000000"/>
            </w:tcBorders>
          </w:tcPr>
          <w:p w14:paraId="582339BD" w14:textId="77777777" w:rsidR="009D512D" w:rsidRDefault="00AC251D">
            <w:pPr>
              <w:spacing w:after="0" w:line="259" w:lineRule="auto"/>
              <w:ind w:left="0" w:right="0" w:firstLine="0"/>
              <w:jc w:val="left"/>
            </w:pPr>
            <w:r>
              <w:rPr>
                <w:rFonts w:ascii="Calibri" w:eastAsia="Calibri" w:hAnsi="Calibri" w:cs="Calibri"/>
                <w:sz w:val="18"/>
              </w:rPr>
              <w:t xml:space="preserve">Intertidal (DEPIT): </w:t>
            </w:r>
          </w:p>
        </w:tc>
        <w:tc>
          <w:tcPr>
            <w:tcW w:w="2969" w:type="dxa"/>
            <w:tcBorders>
              <w:top w:val="single" w:sz="4" w:space="0" w:color="000000"/>
              <w:left w:val="single" w:sz="4" w:space="0" w:color="000000"/>
              <w:bottom w:val="single" w:sz="4" w:space="0" w:color="000000"/>
              <w:right w:val="single" w:sz="4" w:space="0" w:color="000000"/>
            </w:tcBorders>
          </w:tcPr>
          <w:p w14:paraId="5A6AE77E" w14:textId="77777777" w:rsidR="009D512D" w:rsidRDefault="00AC251D">
            <w:pPr>
              <w:spacing w:after="0" w:line="259" w:lineRule="auto"/>
              <w:ind w:left="29" w:right="0" w:firstLine="0"/>
              <w:jc w:val="left"/>
            </w:pPr>
            <w:r>
              <w:rPr>
                <w:rFonts w:ascii="Calibri" w:eastAsia="Calibri" w:hAnsi="Calibri" w:cs="Calibri"/>
                <w:sz w:val="18"/>
              </w:rPr>
              <w:t xml:space="preserve">Area exposed at low water </w:t>
            </w:r>
          </w:p>
        </w:tc>
        <w:tc>
          <w:tcPr>
            <w:tcW w:w="992" w:type="dxa"/>
            <w:tcBorders>
              <w:top w:val="single" w:sz="4" w:space="0" w:color="000000"/>
              <w:left w:val="single" w:sz="4" w:space="0" w:color="000000"/>
              <w:bottom w:val="single" w:sz="4" w:space="0" w:color="000000"/>
              <w:right w:val="single" w:sz="4" w:space="0" w:color="000000"/>
            </w:tcBorders>
          </w:tcPr>
          <w:p w14:paraId="523FB2D3" w14:textId="77777777" w:rsidR="009D512D" w:rsidRDefault="00AC251D">
            <w:pPr>
              <w:spacing w:after="0" w:line="259" w:lineRule="auto"/>
              <w:ind w:left="0" w:right="0" w:firstLine="0"/>
              <w:jc w:val="left"/>
            </w:pPr>
            <w:r>
              <w:rPr>
                <w:rFonts w:ascii="Calibri" w:eastAsia="Calibri" w:hAnsi="Calibri" w:cs="Calibri"/>
                <w:sz w:val="18"/>
              </w:rPr>
              <w:t xml:space="preserve">YellowGreen </w:t>
            </w:r>
          </w:p>
        </w:tc>
        <w:tc>
          <w:tcPr>
            <w:tcW w:w="720" w:type="dxa"/>
            <w:tcBorders>
              <w:top w:val="single" w:sz="4" w:space="0" w:color="000000"/>
              <w:left w:val="single" w:sz="4" w:space="0" w:color="000000"/>
              <w:bottom w:val="single" w:sz="4" w:space="0" w:color="000000"/>
              <w:right w:val="single" w:sz="4" w:space="0" w:color="000000"/>
            </w:tcBorders>
          </w:tcPr>
          <w:p w14:paraId="70BC31A0" w14:textId="77777777" w:rsidR="009D512D" w:rsidRDefault="00AC251D">
            <w:pPr>
              <w:spacing w:after="0" w:line="259" w:lineRule="auto"/>
              <w:ind w:left="0" w:right="0" w:firstLine="0"/>
              <w:jc w:val="left"/>
            </w:pPr>
            <w:r>
              <w:rPr>
                <w:rFonts w:ascii="Calibri" w:eastAsia="Calibri" w:hAnsi="Calibri" w:cs="Calibri"/>
                <w:sz w:val="18"/>
              </w:rPr>
              <w:t xml:space="preserve">.26 </w:t>
            </w:r>
          </w:p>
        </w:tc>
        <w:tc>
          <w:tcPr>
            <w:tcW w:w="629" w:type="dxa"/>
            <w:tcBorders>
              <w:top w:val="single" w:sz="4" w:space="0" w:color="000000"/>
              <w:left w:val="single" w:sz="4" w:space="0" w:color="000000"/>
              <w:bottom w:val="single" w:sz="4" w:space="0" w:color="000000"/>
              <w:right w:val="single" w:sz="4" w:space="0" w:color="000000"/>
            </w:tcBorders>
          </w:tcPr>
          <w:p w14:paraId="7EC8B351" w14:textId="77777777" w:rsidR="009D512D" w:rsidRDefault="00AC251D">
            <w:pPr>
              <w:spacing w:after="0" w:line="259" w:lineRule="auto"/>
              <w:ind w:left="0" w:right="0" w:firstLine="0"/>
              <w:jc w:val="left"/>
            </w:pPr>
            <w:r>
              <w:rPr>
                <w:rFonts w:ascii="Calibri" w:eastAsia="Calibri" w:hAnsi="Calibri" w:cs="Calibri"/>
                <w:sz w:val="18"/>
              </w:rPr>
              <w:t xml:space="preserve">.36 </w:t>
            </w:r>
          </w:p>
        </w:tc>
        <w:tc>
          <w:tcPr>
            <w:tcW w:w="564" w:type="dxa"/>
            <w:tcBorders>
              <w:top w:val="single" w:sz="4" w:space="0" w:color="000000"/>
              <w:left w:val="single" w:sz="4" w:space="0" w:color="000000"/>
              <w:bottom w:val="single" w:sz="4" w:space="0" w:color="000000"/>
              <w:right w:val="single" w:sz="4" w:space="0" w:color="000000"/>
            </w:tcBorders>
          </w:tcPr>
          <w:p w14:paraId="749435B7" w14:textId="77777777" w:rsidR="009D512D" w:rsidRDefault="00AC251D">
            <w:pPr>
              <w:spacing w:after="0" w:line="259" w:lineRule="auto"/>
              <w:ind w:left="0" w:right="0" w:firstLine="0"/>
              <w:jc w:val="left"/>
            </w:pPr>
            <w:r>
              <w:rPr>
                <w:rFonts w:ascii="Calibri" w:eastAsia="Calibri" w:hAnsi="Calibri" w:cs="Calibri"/>
                <w:sz w:val="18"/>
              </w:rPr>
              <w:t xml:space="preserve">1.2 </w:t>
            </w:r>
          </w:p>
        </w:tc>
      </w:tr>
    </w:tbl>
    <w:p w14:paraId="7579FA0B" w14:textId="77777777" w:rsidR="009D512D" w:rsidRDefault="00AC251D">
      <w:pPr>
        <w:spacing w:after="22" w:line="259" w:lineRule="auto"/>
        <w:ind w:left="12" w:right="-10" w:firstLine="0"/>
        <w:jc w:val="left"/>
      </w:pPr>
      <w:r>
        <w:rPr>
          <w:rFonts w:ascii="Calibri" w:eastAsia="Calibri" w:hAnsi="Calibri" w:cs="Calibri"/>
          <w:noProof/>
          <w:sz w:val="22"/>
          <w:lang w:val="de-DE" w:eastAsia="de-DE"/>
        </w:rPr>
        <mc:AlternateContent>
          <mc:Choice Requires="wpg">
            <w:drawing>
              <wp:inline distT="0" distB="0" distL="0" distR="0" wp14:anchorId="6A6D901B" wp14:editId="45AE11F7">
                <wp:extent cx="6697981" cy="3808017"/>
                <wp:effectExtent l="0" t="0" r="0" b="0"/>
                <wp:docPr id="250790" name="Group 250790"/>
                <wp:cNvGraphicFramePr/>
                <a:graphic xmlns:a="http://schemas.openxmlformats.org/drawingml/2006/main">
                  <a:graphicData uri="http://schemas.microsoft.com/office/word/2010/wordprocessingGroup">
                    <wpg:wgp>
                      <wpg:cNvGrpSpPr/>
                      <wpg:grpSpPr>
                        <a:xfrm>
                          <a:off x="0" y="0"/>
                          <a:ext cx="6697981" cy="3808017"/>
                          <a:chOff x="0" y="0"/>
                          <a:chExt cx="6697981" cy="3808017"/>
                        </a:xfrm>
                      </wpg:grpSpPr>
                      <wps:wsp>
                        <wps:cNvPr id="24208" name="Rectangle 24208"/>
                        <wps:cNvSpPr/>
                        <wps:spPr>
                          <a:xfrm>
                            <a:off x="0" y="0"/>
                            <a:ext cx="46741" cy="187582"/>
                          </a:xfrm>
                          <a:prstGeom prst="rect">
                            <a:avLst/>
                          </a:prstGeom>
                          <a:ln>
                            <a:noFill/>
                          </a:ln>
                        </wps:spPr>
                        <wps:txbx>
                          <w:txbxContent>
                            <w:p w14:paraId="754FDED3" w14:textId="77777777" w:rsidR="00BF60AC" w:rsidRDefault="00BF60A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8" name="Picture 24248"/>
                          <pic:cNvPicPr/>
                        </pic:nvPicPr>
                        <pic:blipFill>
                          <a:blip r:embed="rId60" cstate="email">
                            <a:extLst>
                              <a:ext uri="{28A0092B-C50C-407E-A947-70E740481C1C}">
                                <a14:useLocalDpi xmlns:a14="http://schemas.microsoft.com/office/drawing/2010/main"/>
                              </a:ext>
                            </a:extLst>
                          </a:blip>
                          <a:stretch>
                            <a:fillRect/>
                          </a:stretch>
                        </pic:blipFill>
                        <pic:spPr>
                          <a:xfrm>
                            <a:off x="12192" y="231188"/>
                            <a:ext cx="6685788" cy="3576828"/>
                          </a:xfrm>
                          <a:prstGeom prst="rect">
                            <a:avLst/>
                          </a:prstGeom>
                        </pic:spPr>
                      </pic:pic>
                      <pic:pic xmlns:pic="http://schemas.openxmlformats.org/drawingml/2006/picture">
                        <pic:nvPicPr>
                          <pic:cNvPr id="24250" name="Picture 24250"/>
                          <pic:cNvPicPr/>
                        </pic:nvPicPr>
                        <pic:blipFill>
                          <a:blip r:embed="rId61" cstate="email">
                            <a:extLst>
                              <a:ext uri="{28A0092B-C50C-407E-A947-70E740481C1C}">
                                <a14:useLocalDpi xmlns:a14="http://schemas.microsoft.com/office/drawing/2010/main"/>
                              </a:ext>
                            </a:extLst>
                          </a:blip>
                          <a:stretch>
                            <a:fillRect/>
                          </a:stretch>
                        </pic:blipFill>
                        <pic:spPr>
                          <a:xfrm>
                            <a:off x="76200" y="295197"/>
                            <a:ext cx="6502908" cy="3393948"/>
                          </a:xfrm>
                          <a:prstGeom prst="rect">
                            <a:avLst/>
                          </a:prstGeom>
                        </pic:spPr>
                      </pic:pic>
                      <wps:wsp>
                        <wps:cNvPr id="24251" name="Shape 24251"/>
                        <wps:cNvSpPr/>
                        <wps:spPr>
                          <a:xfrm>
                            <a:off x="57150" y="276147"/>
                            <a:ext cx="6541008" cy="3432048"/>
                          </a:xfrm>
                          <a:custGeom>
                            <a:avLst/>
                            <a:gdLst/>
                            <a:ahLst/>
                            <a:cxnLst/>
                            <a:rect l="0" t="0" r="0" b="0"/>
                            <a:pathLst>
                              <a:path w="6541008" h="3432048">
                                <a:moveTo>
                                  <a:pt x="0" y="3432048"/>
                                </a:moveTo>
                                <a:lnTo>
                                  <a:pt x="6541008" y="3432048"/>
                                </a:lnTo>
                                <a:lnTo>
                                  <a:pt x="654100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6A6D901B" id="Group 250790" o:spid="_x0000_s1043" style="width:527.4pt;height:299.85pt;mso-position-horizontal-relative:char;mso-position-vertical-relative:line" coordsize="66979,3808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g4szpEEAAD/DQAADgAAAGRycy9lMm9Eb2MueG1s7Fdt&#10;b9s2EP4+YP9B0HfHkixZL4hTZE5aFCjWoO1+AE1TljCK5Eg6djbsv++OpOS8dSmyYdiABYh8oo7H&#10;5x7eC3n+5jjw6JZp00uxitOzJI6YoHLbi90q/unL21kVR8YSsSVcCraK75iJ31x8/935QTUsk53k&#10;W6YjMCJMc1CruLNWNfO5oR0biDmTign42Eo9EAuvejffanIA6wOfZ0mynB+k3iotKTMGRq/8x/jC&#10;2W9bRu3HtjXMRnwVAzbrnto9N/icX5yTZqeJ6noaYJBXoBhIL2DRydQVsSTa6/6JqaGnWhrZ2jMq&#10;h7ls254y5wN4kyaPvHmn5V45X3bNYacmmoDaRzy92iz98fZGR/12FWdFUtZAkSAD7JNbOgpjQNJB&#10;7RrQfafVZ3Wjw8DOv6Hfx1YP+AseRUdH791ELzvaiMLgclmXdZXGEYVviyqpkrT0G0A72KUn82h3&#10;/cLM+bjwHPFNcA4Kgsmc+DJ/ja/PHVHMbYNBDka+8iyB4PZ0fYJAI2LHWZS5YUeQ057oMo0B5r6V&#10;q3xZ5oGptCqLKkOiJndJo7Sx75gcIhRWsYb1XfyR2w/GetVRBZfkAp9Cvu05919xBFgbUaFkj5uj&#10;C4UlLoYjG7m9A3c7qX/9CEnecnlYxTJIMeY9rI1f44i/F0Azptgo6FHYjIK2fC1dIno0l3sr297B&#10;Pa0WYMH+XZyrnjbwHwIfpCcb+XKBgFl2r1kcjAzfZGMg+ue9mkGOKmL7Tc97e+fqDZCMoMTtTU9x&#10;N/HlQUzkU0yABi6MEQGDwOioizNxE/D9gaEN7xXuELKDcoAM5epRuj/jtS8lV5LuByasr42acUAv&#10;hel6ZeJIN2zYMEh1/X6LsQV12UKqQ6HtuQseSFSIHlwdU9aVr9+y6jJJ6uyH2bpI1rM8Ka9nl3Ve&#10;zsrkusyTvErX6fp3nJ3mzd6wD5ISfqX6AB1Gn4B/tlaFqu6roKumPkwBiIv7ERqkADKDGI3VzNIO&#10;xRZIwxT0c6YPjuETqcj3V3IwzdI6iyOoS9kiTSu3XZ4FX7iqooRBX7iKclllTuO1+ehweSROBGD/&#10;yVgvpnZxc4p1GPyXxTps7P+xDlkSenO5hIOTj/W6SOvQgjHjXawXSVZjY3NNelEval+8/tZYx2r/&#10;TzToAsqcb9Cuh2MphiEITwQAZfvl5lyUKUY5FoZymeZPyMrTZCIrX2RQENH8PbLo3jdqLFNjc4Zj&#10;4ta3aRjrRokexShiO//TEyt0JZyHRlGMoC0vi4Clg8NVgILfB+jXX6TTtKcj1qjhwZ50uLivO9nE&#10;A9sD90a98Vc52/f1XRkAIkaN8ddrek4f61AuDfOQ0C1H5OQq2LpPJhfo9aKCDYBgJXB3ML+4Ljb0&#10;Fq4UvB/gPpKVCXz2Fp858Rh7xxlSw8Un1sLZB06pqTNi9G6z5jq6JXhecX+TGVDFOb7phFnJV2eh&#10;KuGqI8FWMBMWcC4GS6jJ3J1lAhPM0oDGX1zg+A8uj9cXoGWa5GBJYaf5Ai5dbkEM+ODt6aiFvIRU&#10;dJK7ZThE4UaE15j7707rdG+7+AMAAP//AwBQSwMEFAAGAAgAAAAhAIyaf7v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8dIFuRzie49El0T+eYgH747XAEAAP//AwBQSwME&#10;FAAGAAgAAAAhAPObSc3eAAAABgEAAA8AAABkcnMvZG93bnJldi54bWxMj0FLw0AQhe9C/8Mygje7&#10;STWtjdmUUtRTEWwF8TbNTpPQ7GzIbpP037v1opcHwxve+162Gk0jeupcbVlBPI1AEBdW11wq+Ny/&#10;3j+BcB5ZY2OZFFzIwSqf3GSYajvwB/U7X4oQwi5FBZX3bSqlKyoy6Ka2JQ7e0XYGfTi7UuoOhxBu&#10;GjmLork0WHNoqLClTUXFaXc2Ct4GHNYP8Uu/PR03l+998v61jUmpu9tx/QzC0+j/nuGKH9AhD0wH&#10;e2btRKMgDPG/evWi5DHsOChIlssFyDyT//HzHwAAAP//AwBQSwMECgAAAAAAAAAhAG77+MU9CQAA&#10;PQkAABQAAABkcnMvbWVkaWEvaW1hZ2UxLnBuZ4lQTkcNChoKAAAADUlIRFIAAAK+AAABdwgDAAAB&#10;A1GIMAAAAAFzUkdCAK7OHOkAAAAEZ0FNQQAAsY8L/GEFAAAA6l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G4SxJAAAATnRS&#10;TlMAQRtcCEk2I2QrbBhZBUYzIGENKGkVVgIwHV4KS2YSLW4aWwdINQ89KmsXWARFMh9gDE1oVQEv&#10;HAlKJGURP20ZWgZHIQ5PPBZXA0QLZxNCFndUAAAACXBIWXMAAA7DAAAOwwHHb6hkAAAHgklEQVR4&#10;Xu3dW3OTZRiF4U8rbooSjGCKVbEUN9WIFg2lVqm4j43//++Y0Pg5HniWdbBmruuwB+88c8+aCBmr&#10;Q87Xq4Qnw7D6KGHi4X94eOThkYdHHh55eOThkYdHHh55eOThkYdHHh55eJR8+OHjhNe2XwEEHG2/&#10;B9it1xfD2TbKbu17+B8eHnl45OGRh0ceHnl45OGRh0ceHnl45OGRh0ceHiUf/mv7PcBuvb/+6//z&#10;m0c1Lq/WB59lvrqJ2J8sHBzl4DQHpzk4zcFpDk5zcJqD0xyc5uA0B6c5OM3BaQ5Oc3Cag9McnObg&#10;NAenOTjNwWkOTjvZHLyYF5m9+P2DKovvt/8qQoO7s2H55QfbX8go8O7VMD/frrnB3tS9Se7Ncm+W&#10;e7Pcm+XeLPdmuTfLvVnuzXJvlnuz3Jvl3iz3Zrk3y71Z7s1yb5Z7s9yb5d4s92a5N8u9We7Ncm+W&#10;e7Pcm+XeLPdmuTfLvVnuzXJvlnuz3Jvl3iz3Zrk3y71Z7s1yb1blvc+ub2+wvnc52f6n/Bu89Mow&#10;LLe/+1/hxW/8z5YkzBabvLMPD/786SE7d+u3n4/Xfedn56uij7QeJ3uT6XrBm77bn7BL+/pG6Zul&#10;b5a+Wfpm6Zulb5a+Wfpm6Zulb5a+Wfpm6Zulb5a+Wfpm6Zulb5a+Wfpm6Zulb5a+Wfpm6Zulb5a+&#10;Wfpm6Zulb5a+Wfpm6Zulb5a+Wfpm6Zulb5a+Wfpm6Zulb5a+Wfpm6Zulb5a+Wfpm6Zulb5a+Wfpm&#10;6Zulb5a+Wfpm6Zulb5a+Wfpm6Zulb5a+Wfpm6Zulb5a+Wfpm6Zulb5a+Wfpm6Zulb5a+Wfpm6Zul&#10;b5a+Wfpm6Zulb5a+Wfpm6Zulb9a27/Lo1turb9i5iz8OrtZ9F8d3791m9766/GW5+R/QQ7PFbEnC&#10;bP3pOwyzq7uXR+zeze+fbwIf//zbrYfs3E9/Hnw4W386XD159/UVO/fB118erf/8sJhO9k62fyJm&#10;h56tzu/Nr/vub3/ELumbpW+Wvln6ZumbpW+Wvln6ZumbpW+Wvln6ZumbpW+Wvln6ZumbpW+Wvln6&#10;ZumbpW+Wvln6ZumbpW+Wvln6ZumbpW+Wvln6ZumbpW+Wvln6ZumbpW+Wvln6ZumbpW+Wvln6Zumb&#10;pW+Wvln6ZumbpW+Wvln6ZumbpW+Wvln6ZumbpW+Wvln6ZumbpW+Wvln6ZumbpW+Wvln6ZumbpW+W&#10;vln6ZumbpW+Wvln6ZumbpW+Wvln6ZumbpW+Wvln6ZumbpW+Wvln6ZumbpW+Wvln6ZumbpW+Wvln6&#10;ZumbpW+Wvln6ZumbpW+Wvln6ZumbpW+Wvln6ZumbpW+Wvln6ZumbpW+Wvln6ZumbpW+Wvln6Zumb&#10;pW+Wvln6ZumbpW+Wvln6ZumbpW+Wvln6ZumbpW+Wvln6ZumbpW+Wvln6ZumbpW+Wvln6ZumbpW+W&#10;vln6ZumbpW+Wvln6ZumbpW+Wvln6ZumbpW+Wvln6ZumbpW+Wvln6ZumbpW+Wvln6ZumbpW+Wvln6&#10;ZumbpW+Wvln/9j3Z/oQderbte3Xwx8U37Nzq7VtHy2EYXnntpfcfs3sPJ39t+i5/ufzqNrt37+7x&#10;Yt13mM2JWL7IC/C/FrP58dNDqPH0eD7b/sNtNj/9/fY7958cQIUn99+5/fvpfLZZ72J5+Plnnz7+&#10;9s0He1DgwZvfPv70s88PX/zlYjE/ffnRjR8v7pzsQ4GTOxc/3nh0djq/nu/0bHK+t/L9OiX2V3vn&#10;k3tT86WR+VLMfClmvhQzX4qZL8XMl2LmSzHzpZj5Usx8KWa+FDNfipkvxcyXYuZLMfOlmPlSzHwp&#10;Zr4UM1+KmS/FzJdi5ksx86WY+VLMfClmvhQzX4qZL8XMl2LmSzHzpZj5Usx8KWa+FDNfipkvxcyX&#10;YuZLMfOlmPlSzHwpZr4UM1+KmS/FzJdi5ksx86WY+VLMfClmvhQzX4qZL8XMl2LmSzHzpZj5Usx8&#10;KWa+FDNfipkvxcyXYuZLMfOlmPlSzHwpZr4UM1+KmS/FzJdi5ksx86WY+VLMfClmvhQzX4qZL8XM&#10;l2LmSzHzpZj5Usx8KWa+FDNfipkvxcyXYuZLMfOlmPlSzHwpZr4UM1+KmS/FzJdi5ksx86WY+VLM&#10;fClmvhQzX4qZL8XMl2LmSzHzpZj5Usx8KWa+FDNfipkvxcyXYuZLMfOlmPlSzHwpZr4UM1+KmS/F&#10;zJdi5ksx86WY+VLMfClmvhQzX4qZL8XMl2LmSzHzpZj5Usx8KWa+FDNfipkvxcyXYuZLMfOlmPlS&#10;zHwpZr4UM1+KmS/FzJdi5ksx86WY+VLMfClmvhQzX4qZL8XMl2LmSzHzpZj5Usx8KWa+FDNfipkv&#10;xcyXYuZLMfOlmPlSzHwpZr4UM1+KmS/FzJdi5ksx86WY+VLMfClmvhQzX4qZL8XMl2LmS7H/zvf0&#10;7NGNBxd3TvahwMmdiwc3Hp2dXs93eXjzjR9+/WLvPaiw98WvP7xx83C5me8we2t6+d39ycevQoWP&#10;J/e/u5y+Ndusd/P5+/zp1fQTKDG9evr8+rP32gKqbFY7DH8DJiTX3dU8u04AAAAASUVORK5CYIJQ&#10;SwMECgAAAAAAAAAhAOF6RmM4kwAAOJMAABUAAABkcnMvbWVkaWEvaW1hZ2UyLmpwZWf/2P/gABBK&#10;RklGAAEBAQBgAGAAAP/bAEMACAYGBwYFCAcHBwkJCAoMFA0MCwsMGRITDxQdGh8eHRocHCAkLicg&#10;IiwjHBwoNyksMDE0NDQfJzk9ODI8LjM0Mv/bAEMBCQkJDAsMGA0NGDIhHCEyMjIyMjIyMjIyMjIy&#10;MjIyMjIyMjIyMjIyMjIyMjIyMjIyMjIyMjIyMjIyMjIyMjIyMv/AABEIAWQCq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QPGvxHtfB+rwWF&#10;xp09yZYBMHjcAAFiMc9+KytO+MOkX03lvY3EGeAWcEH8q5f44jd4psQen2Jfr9968viJhl2l8Kem&#10;O9d7wv7iNSPU5HWaqNM+mY/G2mujMQV29QWFNj8ZQ3FyIrWxlnz/ABKwwPrXkfha8jZmgu2Z1lwI&#10;2YkAe3WvYLHTIoIdyBVDgEYOR7iuHVHUrWNqO93xeYYyuTgDOeae9ysaliDnOAB1NRiRANoTEaDO&#10;QO9QzSbpAgA3nleccep9KLsLEkmoxxEKUYu2Nqj+KlbUrdDtYkNjOO9ZUzM9wtxgeWp2qO5Hc/nV&#10;qLPmyFF565PPFF2Fi2t8CP8AVuD6HFL9sJXIibk46iq4WTeVJJ45P96klIiQ7csykc9hRcLDLzWm&#10;srhY5LKRkI/1gYYH4Vbg1CG4UGMjnqMjiqLTlvkYCRs5IJ4/Oq1tArOWCAljzt4FFwsWfEviBPDu&#10;lNfm3e5VSAUjYAgevNcWvxksWXI0e5+glWus1zTo77w/eW+wDfGdueTkV87xRNHO8TcMDjFexlWG&#10;oYluNRanFias6ctNj1w/GWxH/MHuf+/q0n/C6LE/8we5/wC/q15LIm36VAwPTpXsSyjCrp+Jy/Wq&#10;nc9kX4x2LHnR7kD/AK6rSf8AC5LDH/IHuf8Av6teNhyDg5qQZI+tCynCPo/vH9Zq9z1//hcth/0B&#10;rn/v4tOHxjsyDnRroY9ZVryNQiKf4mPf0pjPnvT/ALHwvb8RfWqnc9ePxlsB/wAwi5/7+LQPjLYn&#10;/mD3P/f1a8geFzGWBwe3rREjGDc7YOeF74pf2Thb2s/vH9aqdz2AfGSx/wCgPc8f9NVpv/C5rDH/&#10;ACB7nP8A11WvI9ij5dxJPJoVUGTjJPAzVf2Rhe34i+tVO566PjJZEZGjXOP+uq0v/C47Hbn+yLn/&#10;AL+rXj7sSdvQAU5cq/zAEKOgpf2RhOz+8PrVTuetj4z2OONHuf8Av6tOPxksxgf2Ldkn/poteQ20&#10;fmz7SflHNXJ5xnAHTuaFk+FfT8R/Wqnc9XHxetD10i5X/tqtJ/wt+xH/ADCbn/v4teQGRjzRh25x&#10;wO5p/wBj4Ts/vF9bq9z1w/GOxH/MHuf+/q0n/C5LLP8AyB7r/v6teSlQDySaCxDELgfSj+x8J2f3&#10;h9bqnrf/AAuOxzg6Pcj/ALarR/wuSxJ40e5P/bVa8gOSepJPpTxCwUZyPqaP7Hwvb8Q+t1e565/w&#10;uOx/6A9z/wB/Vo/4XJY/9Ae5/wC/q15L5IPU4GPXvQETuScUf2Phe34h9bqHrP8AwuSw/wCgPc/9&#10;/VpP+FzWOP8AkD3X/f1a8mwgA4yfekLDsBge1L+x8L2/EPrVTuet/wDC5bL/AKA11/38Wj/hcln2&#10;0W6/7+rXke8ml3HuaP7Hwnb8Q+tVO565/wALitP+gLdf9/Vpf+Fw2nU6PcjHrMteQljnNBNP+x8J&#10;2/EPrdU9f/4XDZf9Ai4/7+rSf8Lisc4OkXOP+uq15Dkk9OnekAJ6Zo/sfCdvxD63VPXv+Fx2OP8A&#10;kEXOf+uq0f8AC47L/oD3P/f1a8hHfHNL2zxij+x8J2/EPrdXueu/8Lksv+gPdf8Af1aP+Fx2X/QH&#10;uv8Av6teRgDPJpMjHXn27Uf2PhO34h9bqdz13/hcdj/0B7n/AL+rR/wuOxxn+x7nn/pqteRjHGea&#10;UsvHbmj+x8J2f3h9bq9z1v8A4XHY/wDQHuf+/q0f8Ljsv+gPc/8Af1a8jDrknbx2p3mDH3aP7Hwn&#10;b8Q+t1e561/wuKy/6A9z/wB/VpR8YbLJH9j3PH/TVa8iD8525xQXYjAGM0f2PhO34h9bq9z17/hc&#10;Nl/0B7n/AL+rSf8AC4rLGf7Huf8Av6teRfN0PFAXHbNP+xsJ2f3h9bqHrv8AwuGyxzpFwO/+tWg/&#10;GKwH/MJuT/20WvIsce9Jg4zS/sfCdn94fW6nc9cPxkseP+JPc/8Af1aP+FyWH/QHuf8Av6teSBc5&#10;ycU7amO9L+x8L2/EPrdTuesH4yWI/wCYNdf9/Fo/4XLY/wDQGuv+/q15OVUdqDt6gCn/AGPhO34h&#10;9bq9z1j/AIXJYn/mDXX/AH9Wl/4XHZf9AW6/7+LXk27HQUu7LcYFH9j4Xs/vD63V7nrX/C4rPGf7&#10;Guv+/q0o+MNmR/yB7kD3lWvIyTjrTc8dqP7Hwnb8Q+t1T10/GKyx/wAge5/7+rS/8LgsR00i5znG&#10;PNWvISeBzRuG7qaP7Hwnb8Q+t1O567/wuKxGcaRc/wDf1aT/AIXFZf8AQHuf+/q15GAWIwrEdAKl&#10;+zTZ/wBUR2pf2Rg10/El42a3Z6v/AMLjsv8AoD3P/f1aP+Fx2WONHuf+/q15YlhMxAIwD3qwumpt&#10;+Zj74FQ8swS6fiZyzJrqel/8Ljsj/wAwe6/7+rSj4w2RH/IHuf8Av6tea/2fGT/GR6VMLOMYHk/d&#10;6nPWpeXYP+V/eZvNWj0T/hcFn1/sa6x6+atKPjBZscLo90T7SLXnqQqke3aME/dAzk+nuasf2XeD&#10;hNMvl46i0k/+JrGeCwUNGrfMFmWImrwjf5HoC/Fe3Z9o0a5H1lWn/wDC0rf/AKBE/wD39WvPfsF6&#10;DkaVqRKrjJs5OT/3zTjYagcf8SzUMen2ST/4ms/quC7r7yXjcb0j+B6EPijbZ50qcf8AbVaU/FCz&#10;ycabOceki156NPvxn/iW6h7f6JJ/8TTf7P1ABj/ZmoEk/wDPpJ/8TS+q4Lv+JH1zHdvwPRv+FnWp&#10;H/ILuP8Av4tH/CzbbH/ILuOP+mi1561nqBYf8S7UOP8Ap0k/+JprWWo5P/Et1Dn/AKdJP/iaPqmC&#10;7r7x/XMd2/A9D/4Wfa/9Au5/7+LR/wALPtf+gXc/9/Frzz7FqHH/ABLdQ/8AASX/AOJpr2l7FG8j&#10;6ffIijLM1rIAB3JO3pR9VwXf8RfXMd2/A9E/4Wha4z/Zdz/38Wu/0+6F7ptrdqpVZ4lkCnqMgHH6&#10;1877uDz0r6B8Pf8AItaX/wBekX/oArhzLC0qMYuC3O/LMXVrykpvY8M+Otytv42sQykg6auOO/mS&#10;V52kEktv5zqq/wB0AdK9O+NsSN4009nAIFgo/wDH3rgYyPK8vpk5x616uW0OfDrn26GmJmlN2ILC&#10;YQn94cqf9rGK9g8FeJri6hSwuJI1iiAKyZ7f/qrxq5jZCZU4GcNirem6g0MyMN23PIFeVj8E6U7o&#10;0w+ItpLY+gZnurvU2NtcfuY+Bt5DHv8Aj2qyJppFLNG0Y6SO4wW+ntWB4Q8Sw3VpDCV2vGMlmGCc&#10;nrXU3JW7PLlI8YH+0O/4V5Z6A1V81TtX5cYH+FQpOUuo7QAs6n52QZ49Kmnuoba2Dtjd0SIdW9M+&#10;1R6bbsfMml5eTLMB3NAGlIHZWCfuwF7DJqo8ccQDl2kYnLKTkk/hT5C6nYZMbm54Ix7ChmEMfyjP&#10;GFwMY57nrQBEqb2KkBQD82KmSJAm9SOvAJwCKgEaoyqxcqQSWYdTntVyJd24sRgHAz2oAiSNmVt7&#10;Fi3GSOR7V4R40sTpPjC5TbtjkxJH9P8A9dfQDgRnPG09q80+LWkCWxt9TiU7oDtY/wCya9DLK/sc&#10;Qn3OXFU+aHoeZykH5wOCOtQbN3BIxTw3mquOMD86eqh/lA+b0r7fRnkkBj9BkVHhge9XwvbAGeaV&#10;0UrtHJHPSlygUQCR6VIhVD059TUxib0x+tN8nnLkDnvTsBC8m4/yo2vjpjmn/KpOBk+tIWzye1AC&#10;eWx7im4IIyfpTt3p2NN4bPP0pOwCFcnJz1qY4m2IvGASx7UyM4Yjrxz7UgchPKQfOxqdAJFnWOJk&#10;iHLdWpoUnlyRn9apSTNC5DfwnH1+lXo28yFZMkZHANKNRSdhtWF4HQUFiQB6Cgj5cZb6UmAAPWtC&#10;Q4z8x/AUhIHOB7Uoxkk9+wpvHegABOeDn6dqkznuTn1pIuAzAcDinhjuH5UAMOc8jp2xSfMeQp61&#10;ICTnP60c4oAiIYAnaeabgn2p+OOuT600nOB+dKwCBTn71OwCOuaF5JA6dzRx07YoGGPU0mBnvS8A&#10;c0uDwcHp6UxDc9vzpSxPt9KB15Hel5xkLRcBpyQB6UbTgGrENrLNyMKPU1bhsRuBkIIB6YqJVIrc&#10;xnXhHqZyxO+doJA6kVdi0wyRqxkClucYrRWKNPu4AYc08FQRySPTFYSrPocs8VJ/CUI9KXIMjk+w&#10;FS/2ZBg8HPpnpVtmGRx0HrSbhUe0kYuvNvcoHTBtXaQWJ5BNRyWBj6YJPC1peYACR69zRuOOlNVp&#10;FLEzRliym3fdwB3zUYt5+vl+9bO9i2efypBkktiqVeRSxkzIFu3lM7nYc8KRyaiWJ24CnP0rb2lx&#10;kr1PGaFVs4xR7dlfXJLoZAtJiOEPHNO+xTkYCj3Oa2AhLCjYMMd3ft6Ue3kS8XNmbNp5wvlEFsci&#10;oTazKOVHPvWxsUPxz9aTYMYNJVpISxNRGL9lnwDszk/lSiynb5TgYGTzWyUXtilONxwB0o9vIbxc&#10;zIFhKQDuHJpTpr8/Pls4GK1Ow6cHnFHG884waXtpE/WanczRppKZ3nd6VImmRr8zMWx29avA4HHY&#10;0FuCMUvaSJeIqPqVf7Ph3huTntUi20MZOIhwDU27AA70mRnPbFS5NmbqTfUbHEgAKoMdcU/qOn5U&#10;1DkcEZ7elLvGOhNSxXfUee3bjpSdqb87442gUbSc+nrQhMXg0v8AE2KQKSDz+FKEfbngdqBElv8A&#10;8f8AaA/8/Ef/AKGK5ktliSTyc9etdNbKft9oS3/LxH/6GK5gKOKeHSdeV+yPWwjtQ+YdOnHejPr0&#10;61dsLSO5Ehk3HY0aooIUFnkVBk4OAM56dqlbToZLgQWsgYtkowfekgGNwBwrBgDnBUcAntWlTFUa&#10;c+SW/podqp1JR5kZe7+Fe5zSjGeTn1rck0qxhtpJnuvKUGURq7OWbY7JkhYtoyyHjfwKhl061gtJ&#10;p2dyIJGjfD5fCqpdwm3G0bxxuzweKy+v4e3N09CvYVL2MrrQo9PzrVv9LNncTWgSRrqFkRxnKuW3&#10;DK47B0ZfwqeTTrSOW1iErvJNO8H3gA23d8wIBIU7HwACTxjrVPHYdRUriVGo3YxcY7Gtfw3/AMha&#10;Tj/lyu//AEnkqlf28FvKq286SqVyxQkhTkjGSqk8AHoOtXfDX/IWlPJ/0K7/APSeSni3GWElJLoF&#10;O6qpMtY4Az9a+gPD3/ItaX/16Rf+gCvn4N8vH619BeHv+Ra0v/r0i/8AQBXhZt8EDDJv4kzxv41D&#10;/irLE/8ATko/8fevOd4+UKMkj16V6N8al3eK7PrzYqOegG9/1rz2IAEA9DXr5Zd4aJ04j+IyM/6o&#10;hudx5WqgQ28xQ4IzxjpWoYsyqASOeKqX8W1Mqc9eR610YmgpwdzFdi9p2pXFhcrJFKUGc4J4P1r2&#10;Pwz4gGuWqiGQrOg+b+9j2z0r59Z53UYboc4zXcfDzVJLfXFQthnBJPrjtXxuKgoT0PSwkny8rPa7&#10;PSR5z3E7tLKeWdznb9Ku3E6xRKiHgkYx1NRLcSzDcMBT29TRFH+8kx88mdpcjnNcx2CyksoT7jIc&#10;gtz9asR7Cy52n1FQXQEC/KN0gHC55b61VS6uTlikaZOF2jP+RQBeuSu0MX+bOF9Rj0pkc8QJMQ3L&#10;t+92rP8A9JlYsoaRsEbm4GKWGzICLLIQM/MBx+ft7UAXZ7+3iUOZQp9B1NY+o6c/iDTLmGVHWN42&#10;CA9SexNasdqiHcMFuhc8/lU+1mQqhZs9cDrTTcXdCaurHzOkU1tPJA+RJGxRlPXjirSRb2yRj2rc&#10;+IWkDR/E5ng/1VyobPow6/yrHTM0PmIArjkn1r7vA11WoqSPEqx5ZtC8IVGD7N3+lSO6rtZjgD0q&#10;PzAwOQd3celRk7uGYgg8Ht+VdhA55ssdh+UjtVZtx7HrzTpDtGB8rHrimbgcep7UCE2jGSTn0py4&#10;HQde9NDAtjGDngU5eD83GPWkIRgeRTXz5eQMAelODAnlupySKaSv3cn3pMYscgijc4zvGOetLAFi&#10;kd3GGx8ooiAW38xgD83yg0jEYJbl2PJPapAZJGs7fOoY571YBBjUAE444HSogxHQADPpS7zjGcfS&#10;qSV7hdinO4cHmkxn8KRnORgk/jSFz05JPamIcFPOcD60BSdoG3n3pMbRz949vSgc5x6dTQBKfuqo&#10;ZcCgcHAYZAzxTNpo2n86AHKV3HkkdsCjcPxyabjAJ9qUjC9etADOB0PSmH7mB+NPbHIpFGeKQD49&#10;oTaFGM5Ymk3A5GB0pBjaVHTFHGQMAcc0wDfwcdM56UeYzDqfSgfcNSQIJHjQnHNK/UTaSux1vayT&#10;YOCF7mtFLGKM5wWI55qaJBCgTOcVJnqK5J1G9jy6uIlN2Wwir+GB0pAvAzSg85xS7h25xWRhcVlL&#10;OSTwOKTYcqM9qUnJpM89cfjQAGMdeuKcUGOBUZYdzRvyD1oAkwo28DgUvH41ExOPlUmnbZAMFTmg&#10;CTJwOnTFNz8uAaaFfpgcUbD6qKAuO3DmgEZFNEZ28sBQI/lyJOcdKAuBcg++aTceecZpSg4PXjij&#10;aNo+tAhNxzyfypGYZ65p+BjhRSFgMcDigdhqscdD+VHznsfzp5kPXPFIG4P6CgBoVyOAOfel2v6j&#10;3pd2RTd2fwFAC7CerClCDDZbPsKaG4/Gl3cnnvQIUKBgnJ+tJhf7vOfWm7uwoOcdKAHhgF6DpS7+&#10;AKYFbOMCjYflPrQAu8mjdzijYfXt2pQBuBOelACZ4J9aCwC4o2go3rSjGMDuKAJLVyb60B/5+Iv/&#10;AEMVzPIxmuptiovbQDr9oi5/4GK5g5LA+op4f+PL0R62E/gfM0dJcKswJUkPBIFLAFgsyM2MkAnA&#10;JxUsXk6bcwuZdyQs7BmK/O7oY+iscKFZjk4JOBjqax+3BpuOP5062CVWo5OWjtp6HdCvyxtY6iQl&#10;bK7givIYFd7gybmDCTMrsCCGOAV2jpVW8uEtYbkDZdPc3TyIpmzGi7Y9pKqR1KnhuPlGRWCo+baM&#10;4J4pWHz46MpIPasaeWwVlJ3SLeIbvbS5s2d9dr88SJc3Kl0JaUKQHw6vk9kkQE/77etOhhsZDJAk&#10;wltYWSKOOSNWEiIuA5O5SCcZyvIz261j7VVtoclcck0q7Bk9zVyy+LlKSdr/AICWIdkn0Ld8UYRj&#10;dJJKGk3NLIHfZvOxXYcMwXGSM9h2q54bH/E2lP8A05Xf/pPJWSWBzg/nWx4b2/2pKB/z43f/AKTy&#10;VWIpeywUoXvZExlzVkycHjp2r6B8Pf8AItaX/wBekX/oArw77JH1xXuWggL4e01R2tYx/wCOivCz&#10;SV4QOfJZJ1JnkHxkA/4SuyJ/581/9DevOPutx0r0b4yhj4qsyBx9jXr/AL7154ictuOQOle7ln+6&#10;Q9DoxH8VlpY1e3DZwx4FVZ1ZoWQj7nOfWrVvuIPOFFI6YZgPmJGPxrvaujJHOswSQgDgmr+gXkia&#10;rH5YAO4Zx6ZqpeQmOYsBjqKbbOI51kQ4zwCBXyWZ0bSbOyhK0kz6b0G6+1aZEVYbtoznr61phhEA&#10;FHfIJ715z4I1fz40hDDDZxz26V6GkTlcvyOoweleMemU7qQ/aoXQ55IkbsParboAq/KW9FHA/wDr&#10;1R1a9ihjS3gHm3OeAvRfrU1tK7wKJhl8fNz1oAlJdztXC4H3R1pVjQfKzEDuB1pvlFI2cttGcn6U&#10;kYKjdyAeTQApvYI2XYGdScFgen/1qmlvn8sqiiMnqeprH1S6Ko0G0LvIAIHOe1X7e4j8tHfc8ijA&#10;RUyfoKAOQ8f2FrqHhqeQvm4tx5q4HOR1ryW3l2qAORX0PdW0V1pt4lxAvmTIRsI6ZGOtfO7wSWN9&#10;cWkg/eQuVOa+kyKsveps87Gw1Uh7sVIYHCn0pNwzjPXv601j27f1qPJGVPH1r6M4B52jgk89KQbM&#10;8Lnt14pv3T3+lGcUhC5GclQMenakAOOuaXINN9R70wFbK+po4QY7k8mgnIH86a57mkxgT2pVGSD2&#10;FGwjazqQrcgetKXJPTp0FIAxyTS44IpFBJ4GaUg7c5HPpVCDqRg9sUdDkHn1pThFBYj14pChAQnl&#10;m6KOtJjF25HPencZ5PanMoHG4ZpmRnGcr7UxC/5NIWzSqF78/jRkdAM0ANzwfU0E8e5pS30/Kkzx&#10;70ANzznBpOR2pSxIxR29aAEGT2owxPSgGlB5NIAwcdRzWvbWkcUYfgsVzk1lRrvkVfU4rdACIFUc&#10;AYrCvJpWRxYubVkhQnHNLt5J3e/FNBOfxp307VzHnhgdeaNg9/fmk9velwP8aAFCrxQFQDJHNNGc&#10;LyKXgjOPpQMeCMH5Rmk3/KfrSHjkjqeKXBVemeKAFD8g55/SjeT3J9TSEYwBjHek243DPIoAUk4P&#10;pSE8UFefSlVQTz0oEICcEnjFAYnqetL2x+tHy4XA68UAN4x15NKDx04FDcAcDPanEMpww570ARkn&#10;jhuT1ApSDnp9KcT17UmckH1oGIVJb0xQOnsT1pw+U+lCoz8qCRRdCuN2YJG7pyKXaOMc55NTC3kO&#10;W24we/eg2z4GWA/pU8yFdEOE3Ebf1o29MYHzc1OLZifvClFoxH3jz6CjniLnRCSAwwMCm5GMY6Vc&#10;WzH8QJ5p6WaLtJwTjNS6iF7RFEt81Jk8dzmtH7PGGJ7/AEp/kx5PWj2gvaGbtbrt6CgRuQMKf8a0&#10;gibeR6YFKAi4wv41PtGL2jM0QyYPv2qQWcgVcgj6ir+7+6MDFKW4Ayc5pc7FzsqW9o63dqScYnjJ&#10;/wC+xTfsPhltx+y6sCTji7j/APjdXkYm4tx/02j/APQxWQqkEHHFZwvKs9WtOjt3PRoV5woLl7v9&#10;C2NM8NEgi21bn/p7i/8AjVH9meGs/wDHtq3H/T3F/wDGqhYYxnrnFDgqldHL/ef3sv63V8vuJhpn&#10;hlTza6tyOv2uI/8AtKlXS/DZGRa6vtJ73kf/AMbqPHyg44NHRB6Ypcr/AJn94/rdXy+4l/s7w0OT&#10;a6tnsBdx/wDxuk+w+Gt3Nrqp5z/x9x//ABuog3ybgMDHeo3I2YxT5f7z+8l4ur5fcTm18NYGLTVu&#10;T/z9x/8AxqrunW2hx3F0bSDUFuBZXOxprhHUfuHzkBAeme9ZSgZyeMetXNJH+l3B6f6Hd/8Aoh65&#10;8VF+xl7z27s2w+KqutGL/InDdz9TXtuh/wDIA07/AK9o/wD0EV4lxivbdD/5AGnf9e0f/oIry8y+&#10;CBrkn8SoePfGdseKbP8A68l/9DevOoQ8jYUGvRPjT/yNNlx0s1/9DevO4852jOD6V7+WX+qw9Dtx&#10;H8Rl1W2sV5XHFJKDjcpJyc0fcAwc5/SmMTnjPPQmvSMDP1FAbcED5iCfwrHDMuVTrW/cofmcjgjA&#10;FYhQpMc9z2rxczouWqN6UtLHbeANRaLVY45WKkkbQe2K9viuJrq1UCXahGOB1r5p0u5aw1BJhk7W&#10;yPSvdtH1z7ZZxw2AEk5HJxwg45NfJzjyyaPVpyUo3N+3s4bcs7YU/wDPRuM+/wDn2p9oyy3kmwqU&#10;xhQD29agTRPPIe8mkuHP95sKPwq4lha27eSIVDMMHA7VJoTiN5sojdOvv7fSmoixoWkYtg4znr7C&#10;rMMcf+rU8qPXtVe6dEYQ8E5zx2FAEMSJM8m5R8pq7GiIwIISNBjA45qhE6xXIAwVb+fatGUblBY4&#10;UdhQBDNIPPG7livQV4v8TNLSy8RRXsS7Vu0+cDpvX/62Pyr2GWUSfdRjt7ha5H4jaYt/4SNwFP2i&#10;0PmduB3/AErty6t7LERZhiIc1NnkLcrnjmoxnOB17URndHnr6UZJIHTB6191vqeKNxyQT0p2Ae2P&#10;U0uBuHc56+tAwc4NACDjhQPxoyNmCe9N688ginMAvQg5oAaT2/X1ppPHNO7bRyPemDgHPWpGOLHK&#10;0nfigZwG96TOM0APB9e1JuOecn0pVZT97r0ApdyqOm5+ijsKdwHOoRVllIJ6hB0FORtilyA0z9P9&#10;kUeU6Asxy2MnPQCoxk/KvBPf0+tIBc7jxyCadkABVGOegoPyptThAMZx1pE2jBJ7VQDVBPWnAHpj&#10;60iv1ApyjqCfc0CG9FJ/DNJjnApeSpwOM0E46fjQAm3H40gXjI5/pSk8fjSHPb1oAMcc0vFJ3OaD&#10;0oAt2EYe4PPCjNarY2L9eTVLT4ykRkP8fT6VcLZjwM8c1x1XeR5WJlzVBRjePQCjH7tyfypq+tLk&#10;5Ix1FZHOPUDzOnbimjGxjnnNAJGD+FTRwO4OOnek3YV7DP8AlqPpQMldoycnirsVssWMrk8DmphE&#10;AuNgwD+VQ6iJdRGcUbcihTlRzSYJJBzz2rVAX+6B2J7mmlQTnA/EUvak+0Mx8qenNB3EtweRya0T&#10;GrfMRzj0pVRQcnj6Ue0H7QoCN9v3DjtxTMMCTggZxWpjgcZPYUYUKRt70e0F7QyiGOMDHpShHPRS&#10;foK09oyRtUAdABSZIXj8sUe0D2hni3kY4KkcZqT7JIe4B96unqCe9ABx+NS6jFzsqLZEjLtUgtIg&#10;RycfWpmBLUHIWlzMnmY3ZGBjaOKVVRRxx6AUoT5sluMdMUH09KVxXYYGTx9KPl9BmjnPWkJHbsea&#10;QDyT+lJk9SelMOSSMdBRnOBnqcUAOJ/GlLcj60g+Zep+tBUHg5K0AJu70Hv7U7A3DAwBSgcZI6mg&#10;CLL5UBSR7dBRvO8KMknpUpLHoKVG4bjABxmgBmCM5PTqaXbkDkDB5p5Oc0zI6HvQAqD/AEmDnpPF&#10;+PzCsxc7k4yByPrWohH2m246zR/+hisvcFQkZOD19KVL+M/Q7of7uvVl8XBjmjLeY6CyjYRieSNd&#10;zTTAsQjLk4UdfSo4ppU0vViz3Er20kESyxtiWRHlt225GPnAdlyMZBHfkxI5kaOUTXELJCIG8tYm&#10;DqHZwcOjYILnkVLuiispbSNpkSUh2lDhpd4kSQSEkEFiY17YxxjGMcM8NWblyre/U9iliqMVHmfb&#10;pt3LWszGDRruW3kMTJBcMuZXZ1ZYjggs7Y69iORVhERtftiqXZsHXgXHmlXbzI/LKmXktjzN2OMA&#10;d6zZZUntpbe5eaYTxujMUijZVZWU7diKP4s856VK948msfbduNsvmhc+hzj9KpYSpJpvSy/HUl4y&#10;nGLS1u/w0KmnB59OtJLu9mlSa1FzI88hYoUP70Lk/wB1kbHs2O9Tz+eswEjPDJPaRXAgkYslvK7X&#10;ACgHoFCop4/g5qq9pZSWdpavFOYLR0eLEgDHAKlWOMFWBwQMVdnvFknFy6v55QRO4IIwGkYMAVPz&#10;ZlPXI4HFZxwuISSlsvPuaTxeHfM47vy7EEN69xpospopUvIoUlnE8ru20EKXRtxRlLHGVwQTiptL&#10;H+l3LdjZXWP+/D1CXfa0hmmkdo/KzIqKAhYMQFRQMkqpJ/2QOBxVjTR/pUwz0sbr/wBEPXTGnOGF&#10;mpK25yznCeLjKDHDmvb9D/5AGnf9e0f/AKCK8S6V7ZoX/Iv6d/17R/8AoIrizL4Il5H/ABKh5B8Z&#10;lz4nsz3NmP8A0Nq87iwDn0r0T4zZ/wCEps/+vNf/AEN68/ijOFPr3r6HLP8AdYeh2Yj+Kybf8gwA&#10;P50oUBdzHHHGaiXnkk4B5xUmAVPPLfjivQMSvKpaEqB71k3ScdORWzKdpHvWfcR5YN2zx71z4inz&#10;RLg7MzQ+3BZsBeK9Y+EupRrcTWrEYYZHua8mIAcgjIPNdH4M1BtP12B2baobBA754r43G0uSoz0s&#10;NLofTSS5G1R19O1VZ5U85iSoAHLe9Qfb1itSwcDIGB3NQW5Zxu29T1NcJ1lqKfy+WyGPUH9KptHL&#10;cSHcxRWf5jjk47fSrZYq+wphTzk96ink/eZTJz8xPb8KAHMixsGAzjnaOTVlWLPkjJx90HgCoI1Y&#10;+7H8vxojkWMYPCngA8bj6Ad6AHyuobd6dWJwBVaWBL6CWFxvinUqR2IIwaseSrHfIffHbNOSNshj&#10;kcYHb/Jpp2d0B86XVk+lapd6dLktbSNGc9SB0P5VAoJwT07Guy+J2mPZ+JI9QC4ju02kju68fyxX&#10;Gd8HoK+8wVb21CMjw60OSbQ4nMh7evtUYznj9KXBOT39aB8pznn+VdRkHbFJnPQUpB+p70h4Xg9T&#10;QAmehFJ1HPNKevFNxUsYDjik4HJ/M0vfjrilO1ovlHIHWkA5gDGXPBA60yB13K4+Ydc0vzNFtA4a&#10;p3hWGDbkGXAyPQU9b3DoMkkZyWb5j7dBQoCruY5zzj1pYrYtH5vO3r9aa33ifXtTAXJbJJwO9GB1&#10;9OlCk9ucevahW3gnPHvTEKDgcYye9CofmLNnnpSnjGRilVThsjgdaAE69sZppOQfanE5G0D9etNJ&#10;HIAwM4oAT096T1pR2NITjtQAemaVQWIHPNJliF+XgirllCxlWQodoPFTKVkRUkoxuaaIscKIox2p&#10;WxvYdhTuPl+uM0hK5ye9cG54zd3cYP4fendCRkUwbmI9qsQIplJbscYobsSye3tl2q7c56CrWcLw&#10;OKX5Q3AwFHFDdgPck+1c7bZg3dgD82fbNKDkdDmkycqAO3elOSoB7mpEHPNKEJJ680YJ2jdgYycU&#10;1dxHAx15oAXGSB2HWlIAPHWg5J7dM0mD65NMBfp0JpMcA596CCV/AfnS7RjHH0oAT5Q3c/WkJHI7&#10;UpUAmjH06UAITwFA5z1xSZyRkY9qUnjI7EGj+EZ4+tAAQTj3pGyATnH0p3ccUnb8KAEwc5O7HoaC&#10;MLjHelJJ5J7UpYUAIR/KkIGCMYB9KUkZI70DIGMH8KAEIGfrzSJEFZ2LE55C07ae5A7Uny8Ek0AL&#10;x0B69KM9OnSlBUn7vFG4Z4QCgBobkdaN3APPWnbuPwpueMZ4HtQAuTnG0+wpB5j/AHdq5PftS559&#10;qTJ5FADtuMndx25pFVe+T3pBzHnHTvThz07igBU2+fbAL/y3j5/4GKhXQNR43WF6Rk5Ahb/CpkwJ&#10;oAevnx/+hinFiTk9zWKlKNV8vY7YTjHDq/d/khp0bUMYGl3uMf8APBv8KQaLqQb/AJBd4f8Atg3+&#10;FO//AFUhIrb2lTyM/a0+zGf2HqPmD/iV3mD1/cN/hSnQ9Szxpt79fJf/AApcjPFICe9HtKnkHtaf&#10;ZjW0LVNgA0+8yTg/6O3+FO/sTVABnTLxjyQPIYf0pvdc5pSSV6/TJo9pU8g9rDsxP7I1nq+m3Rzw&#10;ALdv8Ks2Om6hBPdzTWNzFEtjcgu8TAD9w/fFQH0wKsWRO66wMD7Fdf8Aoh6wxNSo6Ur22OnC1YOv&#10;FW6lc8qcEV7boX/Iv6d/17R/+givER9zgV7doQ/4p/Tv+vaP/wBBFcGZfBE78j/iVDyL4yDPiqz/&#10;AOvNf/Q3rz/bttxgnJ7V6D8Y13eKrP0+xL/6G9edsT0GelfRZX/ukPQ7MR/FYq/exnjvUmdw2hsZ&#10;54HSoxkKT3NAbkkDHAAruMQl6KM7sLjce9QspkiCjkj2qVskEepxTATGQRyRSaVgvqY12nlnPpTL&#10;KQw3KSZO8EMB2q1fqzsWP3fSqSjB4Tce1fMZnSak2dlGVrM988FXLavpENzcMXkA2hc4GRXcxqqq&#10;pwct+leQfCjUwtxLYMcGT5xnsK9bjJY47An5j3rwD1BbpwYtihFyeCTn9O9VmVEClxtIwoj7mr6x&#10;EnIjRiR95jzVN5DCxfCMc4Ht70AToG8wIcIAeB/eNMmjSCVWc5x1PtVJJbqeQPwPf0+lTNE8jAPM&#10;xUHJx0oAvo0cwLDoOR2pGkxHkdD1qq1wZZo4oIsKxwZB0wKlRsxCMDJLEc0AcZ8TLRtU8MmdEw1l&#10;J5w46rjDfoc/hXkA5QHtX0hdwxG2livCDDIux8jO4HjFfPOp6e+k61eac4GYJCq89V6j9DX0uRV7&#10;p0medjqeqmVyQYh6joPWmjacEj8KBkgjPtSKMkDFfRHnirgHnPtTSQvPXNKSM+1NbgdeKAAdSTTD&#10;krxUhAwADx60qHaegIPakxjVbjJUHjFCqAMNnpxikXj5T3PFOkysIJ6FsCl0AT5o3KZzt5HvSGTe&#10;xzketOf5mDdGHBqwxjW1zj52GA1CuBGWbZt6Adqj2uMk/T3qSNAFZvvtjv0oUHduJyR3qgHINpAA&#10;3vjhR0FIAEVQT8+706U8uo4UcnrTN2WUBRuznGaAEwSzH0FLtOCOuRSrgHOM56+1O3benpyaYhjD&#10;ncehwaZgg4PrmnM3yqo+pzTS24ZPXNIA7c/hQtN705VZ22qpJ7Ci4XS3FyTtAPaty3i8u3RScgcm&#10;qNpalZPMk6qeARWmEOzLk9eBXLWnd2R5+KqqT5UNCs+3ZwB60bVUeretOZzgYGBioz6CsDj2EGT+&#10;BNTxfLKB781AMgmpoT/pCZ7mlLYl7GmejfQGnEfN07GmdWJ9RxTvzyK5jnF7D1zQBjHHr+NGcAgd&#10;zmm7j2/OgB6gkg+/SlJGAPQ035sD2pOpGR26UAOHajgDqc0zPDetKWK9/agQp9KTpxk84zSAnGfT&#10;gUh9KBis2DSNk4Geooxj60uPn96AGAMFznHPr2odhnLE8mlA+QnPejkbSO/NAAeT3H1pCRjGKc33&#10;ue9NwAcH1wBQIN3B6YFKeSM/lSBVCH+8xpxHzL6DvQAZAY9M0gYkD060ADcx7dKUDjkUANzkH36e&#10;1Jt3KQ2Rn0p3HBo7UAOODjAxTQOoxzRgkc07Bw2O45oAaRwoIOT0FDKTwMAE9c07t6njk0h6tj1z&#10;QAHHJB6Ck4Az19qXbk89DSgcCgA+XcBg468mkYna2OCRn6U488+tJkYOPSgBE/4+oR6Tx/8AoQqT&#10;A43HHPNNT/j4tj6zR/8AoYpTg5z3wayX8V+h0tf7PH1f5IiWRpbu9t4oof8ARhFzLOy+YzoWwMIc&#10;YxjmleU+RZvHbN5t1erZmKV8GJ/3gYHaDnBjPTrnNCpLFqGpXAtzNHcLbtH5c8a8pGVYNubK8nqA&#10;aju7WS4tLWKWKG4lTVBfXCIQEbcZC2zzMAgblABxkCvPlOtZ8t+v5ntQpYZuPOl0/LW/zNC6t/sl&#10;tIzwt9qQxjy2LIv7yaOIclc8byenYVULmOe4jlhA8m3F0rJJlZUO8d1BU7o2HIPrVu4t4rzTpLQE&#10;xB/JURM0ce1EuYpGwY2IHAcjkHIPtVVkSXz1hgjieeJlJMjMWOwquXdicDPc4FNe3b91vRGbWEjF&#10;KcVdv/LzGWMoureOSZVtmVUkmXfvCI8ayK4OBxtY/ipqH7aU06+up7JontovO8oy5ZlMPmqG+X5W&#10;xgEYP6VJNb3JisIUFuUFpDZ6huf/AJZoFPy88n/Wp34f2p+o2897b60Q8by6hGRGS4GW+z7OfT5u&#10;Oaj2mIsvI19jguZtW1f3a2ZLeo1jqCWk6I2ZjbebBIWCS84VgyjAOCAQTz1xUlj965Jz/wAeV1n/&#10;AL8PTNSd7/VBcCM28H2sXjpLIjOzAsVRQhIxkgkkjpwKfYj5ro7if9Duv/RD1vGU3RnzXtbr+JzS&#10;hTjiKfIknfp66EBC7e4Fe26F/wAi/p3/AF7R/wDoIrw8kkV7hoX/ACL+nf8AXtH/AOgissy+CJvk&#10;f8WoeR/GIkeKbP8A681/9DevOct3HNeifGQH/hKbTDY/0Jc/99vXnC5dsE/ia+hyz/dIeh2Yn+Kx&#10;+O9Ck7cD15phJ4yRx6dKVT3x0rvMBdx5ppGE/lSHLHA4zSsOvPT1NIBrR+dA6gfNjIrDnDxS+Wv3&#10;ulbgLHJ6dqydSXNy8g78cV5uY0+endG1F62NjwfqT2OvW0m7q4VvpmvpWCSJreOVSGJGQc9K+ULV&#10;zGw2RkY/jAr6G8GammpaBAWfJjG0+vFfHVI8srHr0neJ1S3m6JmT5hkqoHcj0rPRHeR/NjUegJ5/&#10;Gpw4D4jVi3f2/GiRZDMGY43cmoNAWMpktgAAfKOpNPldkQ4jG092PFD78q6Rbip+8x+VPf61Xjsv&#10;3u+RnnlPzbmPA9gO1AFi3wCC/HoM9BTxL++URw4AGB8vUVIIBjHGRzx0pXbyQSGIZu5/SgCtc21z&#10;KxlnkVY+uzPYV5V8UdNjg1ax1JD81zH5chxwWXkH8j+lenzQfaZgrySOO67jisXxxoial4Qu/kLT&#10;WyedHjk5HX9M12YGt7KvGRjXhzU2jxPkDdxkj8qTogIPJPFMVsoOc80ueR1OK+6TvqeIIMg5pQMj&#10;H40bgPfnpR1U5H5UwEzxx19aCvQngk8c07gBQQAcdBTfmILHtSGABYhec9h6VJM37oRFfnHORSKT&#10;jcDg+tG9RuC4PuaVgGniPcO/FP2nGWOPb1pU27GZ26dF96U/OwBPBPWqAYuWAxkDOKcAWLqO3enb&#10;xtHHyqc7fWmjcRk4GeSPWgAVCR8pwo6tTlXHGOOaTcT0GAOgpSW6E456D3FMACnbj1owBuOOBRz+&#10;lOUE7sY5xQIYw+XOPeoiDtzng1YMW6RctuJHaoA/mK6N/DwMUmMTGXUYI9q2bSJYoQf4jzVO0XzF&#10;aVwNqDt2rVXkJ6Vy1ZN6Hn4qo37qHrtyPUDNKSMMSDkniljj5x0H86djCkY5zWByIYVG7BOPT2o2&#10;qcnIwP8AGpTzLnHaoyuIW46tQJohYYBPvUkeFmQ4PHWmsOQM9qRiQ5OTQ9iWavTbSjn1qOF/MhU5&#10;+YDmpuQUx2Fc2xzscBw3twKEAAUn+VNXcQvJ60uWx1wACAKBC8tk84BpABn8Oc0gGEPOPfNDBQmO&#10;vzUADBRH7saAOp9KQLl2yOByKMAdPT1oAXggkH6UhI3YH1pAPl5+gpRjIGM0AJnIDY65pAx3Dpx0&#10;o6L9DQOPz5oEJg7BntzilYl2bGAMcCgDpz2oJwRn6UAI3BBPagYJU470hfmjfznGSaAHD9QTRgnJ&#10;J60gJJJx70gOQMA+tAC96X0z1puSR0/WlIcLnHJ6UDHfWgdeT1pjK2cbhTggLgFj15xQAnTANPJx&#10;27U35QflGTQBwT+fNABuJzx0HJoOc5xgd6FUqd2DubsT2obr/WgBckfWjnH15NNcnf1zigcjnGKA&#10;HZzxjAAzQSuM9u/vSDleBQM8j86AFUg3FucY/fx4H/AhSE5VcdaWNf8ASbX/AK7R/wDoYrvP+EN0&#10;sEbpLheeB5oyP/Ha4a2IhRq+/wBUephsFVxVC1Po/wBEcETx+HApAfmU5PIrum8I6MDgS3Z7D94P&#10;/iaQeEtK+XMl1k8DEin/ANlqf7Ro+Zp/YmJ8jhhzuBHWjjC9ua7xfBumMfvXWe+HH/xNOfwdpMe0&#10;B7tjnGA46/8AfNH9o0fP7g/sTE+RwAwWLc4pcEjgdTiu+Twbphj3M931xw4x/wCg0f8ACG6WT9+7&#10;yfSQf/E0f2jR8w/sTFeX3nAAHI9qs2AIe69DZXJ/8gPXap4M01k3E3Q/7aD/AOJqO88M2NhpeoXc&#10;LTl0srjbucEf6ph6D1rOrjqUoOKvqbYfKMRTqxnK1kziMYXpXtuhf8i/p3/XtH/6CK8PyfQnFe4a&#10;D/yL2m/9esf/AKCKnMvgiXkf8SoeQ/GUZ8UWef8AnzX/ANDevOlB2nHftXonxl/5GqzyP+XJf/Q3&#10;rzhThT6V9Bln+6w9DsxH8VgwI6U8DanOCTUfbOcCnAZxmu9MxAAlxt7mgghuRz70zo645NOyS1AD&#10;hglSuRgcmql7buVXIx/Fn2q0TwR6nmjbuWQE5YjGazqR5o2Y4uzMHG0kMT8vPFel/DTV2S5+ws21&#10;GHHPOSa83uYhvweB3rQ0C/NlqNtcJlfLkBNfGY6lyTaPTw09T6fhTcipCowOSx7e9U7olrlYFl3S&#10;cfu1PI9ye1Ns9l5psbpM6o6gnBqxb20Ntu2LjJwXY8sa4DsJIoSoUMAT9fl/+vVoxrFEXZ2YHqTx&#10;+FQPvQYRtuOOeSayppb68lEK/cjG1nPHP0oA0Z74HEUfJB5A7UMhZ0JJYZ+aqsGnrbfeJZ85Y5q6&#10;qKMh38sEdCf60AMXAlwQPWpzyhEgGwjBVgMEelUt8W9FSRSqcNg/lVjd5kRwOo9KAPn3xDpP9h+I&#10;7ywAPlI+6L/cPI/wrOPYdd3pXp3xT0RpLG01mNAXiPlT7T0U9D+B4/GvMVwBz17Yr7fLcR7fDpvd&#10;HiV6fJNoAMZzSEjoRgkcUo4NI5BwehFd72MhVA2DP3iKTAVVGSWz90UHaGJTueSaORyOP60gDBH3&#10;uR0pxAHA9KbyvC9OlO6dTt4xzTQC4A/EcCnbWLE4+b0pAxGQAOmM0uecnkn+VMQBdqZY8npQQWC4&#10;9OlGeBkCjdnn0oAU/LI3p/WlAHJ78U0YAz6c0pk4xgDJpgP6jdg4zkcUjYbIGcGm5Y9ScdKMgnjO&#10;R0oGOBDFUjJBDdTVbdtkkGM5PFSSMY3j7Y/nTY1BmJYE5HGPWs5MTaSNLS4me2mJxsxjr3rQjAAA&#10;PJFQWcTQWOx12szZx3qzGhyPXpiuObuzya0rzZMM9mGRQQdxIYdeQKAuWPHQZpFz84OODUmY5c7S&#10;+RjnrTWBxjHTp707OAM9+3rSEkY9x+VAMgYYJx14pHAyecmnr1JPamtjcTQTYmtJSj7f4TxV0HO0&#10;dxmsuNvLZX7A1rQupUsOdw4rGotbmE1rck6AH+6eaQkBu3BziiRvlH4U0kBuBlieaggMjaAaXcCh&#10;PPzcim8kYGOuadn35FADZGVg2SVHHI6k07dn7qnnpTOA/wBDSk429yTQAnz5xtNJ+8JxkD6UD/WH&#10;NC/fNAgA+Xk59adhQi8fjSLjBHA9abgmMetAx2VAAwelHy9dv596TGEGSDnvSFsYXJ6UALkbiMcn&#10;vRuyW7U3dhs4Jz6Um7aTnjI4BpASA5zSK58vGelMU4U56Y/OncLGoI6jNMBc/u8+9DZxk0mflCkU&#10;H7vB56igBTu4JUg9R9Kc2F6jFIEGOMknuTS7VxgtmgBn8ff/AAqQD14ApoxnIxSnkccDpk0AHGOP&#10;zppKk96TduPA6UoGScAUCAnHOD9KcvHLD8KTbjlzTl56Dp6UDIx/q14OcZNPGQWHTjjjpRwAeB/j&#10;RuUBRkAnikA6Mn7VajsJov8A0MV6nhVXJb+Lu3NeVwkfarcZ6Tx/j84r1joMyIBnpkda8XMv4i9D&#10;6vIf4EvURDEcnJxjOetNaYEr5Uezb1JPJFcnpWnQ6zq3idLuS7LpqAigeK5eMwjyUI24OBySelYR&#10;1a9vNO8HtcvcagzX08EwtmCtdCNZVDHLKDnaG5IFeae4eneftzhsHp06UQ7fM3SOSPU1x3i147bw&#10;/ojrFeWscuqwJJbBiZdhLZUiNmJz6Ams+5XUbHRfGc8Bv7XTTabrNLh3DLIEO9kDHcq5xjPpxQB6&#10;FPdITkOFXGFFMFwO24/QVx2sWi6Fb6NqunXE8Mhu7e3mhad3W5STCkFWJG4Z3ZGOhps95d2x8WaQ&#10;biZZZ7qE2km75lS62p8nsrBzx70AdkGlkcnYQvQDFVdWEn9g6qXDYFjPjIx/yzauVspb3+z9B0P7&#10;VLLcQ6pJBdzFjueK2LNlj1G7EP8A33XWauzHQNWyc5spyf8Av21AnseXA/KevpXt+h/8gDTv+vaP&#10;/wBBFeH7SQMV7foX/Iv6d/17R/8AoIr18y+CJ81kf8SoeP8AxnGfFVnzx9iX/wBDevN0UvnHQDmv&#10;R/jNn/hKrMDvZL/6G9eeBMLtyM/xGvfyz/dYeh2Yj+KyNgCABmnP1x6ChUJfI/h9KbyWxnLGu4xB&#10;fvD60pfAPHWlVSSePpSv2A5pgN3Yxxx70pY9R1BpWXgD3p/3N2O/XcKbAzLyIkeZjj0HrVWIhLgE&#10;sdpPHFbM0e+FkUZz049qxTwuV+8DgGvn82ofaR0UZtO5738PNXW+0NY3bLxHkD0zxXanAy7cjqoY&#10;4Arwv4e649jq6QuQFn+X6Yr2pIri9C7nzGOQvrXzJ66d1cV7nzWKoeN+M4xu+lStdxWUDSTZ2Bc8&#10;dSfSpUtlQYAXA554FNlEEhUMu45zyPyoGZ8d1qN829IUtoyM8nLYq0sJZcSOZB3z3qRwZGCDGzPK&#10;oOtSRIPM2Mwz1I9KAIhZKhBjjXC8nA5q3HCAfmbJPqeKV7gqv+rGOmM8/jURnfcq7doyPx/GgCHX&#10;rCLUdFvLBgGE0JQZHAPUH88V83NE0EksD8PExVgevBr6YLndk4PseTXh3xA0saf4plnQbYbr94gx&#10;jHYj869vJK/JVdN9Tgx0PdUjlmwCMd+lJxzgZ/rTvLCsW3EluPYU0EV9Vc84XPGKUlflz+NBGaAO&#10;Pcd/SmAdOacMljnnAxmmY7HpTgMkADgmgVxeM4U/UmlBVSScnHWr1pZkMGkjG0joe1XPs0H3ii9c&#10;jFZSrJOxzTxUIuxi9egyT2705IZGUkIcCtmO2jjJwg9QT1qXaoK44yKh1+xlLGdkYRGEO5SB6mkw&#10;SBhDz7VtXFnHMqksV2noKaloiOckkZ456VXt1Yv63G2u5jsSAABjHOfWl+YkAAYA61s3NskkBCjn&#10;qKx87WXjnoa0hNSRtSqqorkbAk72wQDk06IgSxSMQVByeKQt+6ZQB70rkDZgY2rxmm1c1a0Ne3Rz&#10;IznaAy54q0m4YIOcetV7JJPs0e85GOvtU7HYGUdQeTXDLc8efxMkH3jjPI4qQR8Env3NRxbUGXI5&#10;96Uy+rc5xSJEZQTjOR0z7Y601QQD0HHHtTz8xPPRemaXI+6ecigNyJV7E9TyaQgbdwzyOBinKCVP&#10;YDNI3T1wtAmRv90KORU9pJtZgecjiq7Y3Lx70A4lDc8cmlJXREldGu+QPxFLwAPbrUaurlWXp1p+&#10;3JYZ7VzHOLwHIxxnGfSkBPJ4GBzSNgEjscH8qD1f60CE5Bz3JxmmnkYzjBwKAckHsKGx6fxZoAcQ&#10;d/B4FHRs4yccGjuecClGSffpQAn97af/ANdG04xuPIpeO/pR2HPtQMGUMWA/ClODuJP3hSBgOBzm&#10;kyCQcZwcUAHfOByKcoAKkjqO9Nw2QNvANLhsgkDpwKAF3YbPqeeOlN5JFBBCnnJpwVmX1x6UCDPU&#10;+1NJYKuRnIyKUsAuAvB4yaQSAvufqOMD+goAczbQFzTfcmnMhbqxB+nemhP3WRy3bNAxQpC8AZPr&#10;TRvOS3CL096WRPmxkn39KXaxX5mPA7DrQAi8ggD3p2D2PHtTtqhCA3GaDlcbRnPNACYHcAmmF8g7&#10;TjnGT1pzN8mTnntimZwBlcA9zQAgUtnLHnqcdvpTioDLtHbA4qQEhvmj3EDAUf1qNpfnG4H6YoAf&#10;Hj7TajH/AC3i/wDQxXrHyEsxA3AYGa8ojyLu2BGD58Zx/wADFewfY58/6omvFzL+IvQ+ryH+BL1O&#10;Ym8K2r3V9KmqanBHqEgluIIJ0RXO0L12bhwB0apbrwxps0Glw2rz2CaW260NoyjYdpUjDqwIwT15&#10;5zXQi0uB/wAsunSnC0uM/wCprzT3DEutGgvrS0hvLu6uDZ3SXSSuUDu6k4DbVAI59B9am1OwtNR0&#10;q5sJ1k8u6RonMZAKqQRwTn+tav2W55/dfpS/ZbjAHldPYUAc3ZeGbWTULa4ubu/1KSyINt9rkGyI&#10;4wGCqqgtjjLA0+98N6fe+JbPWLiSZbuxGwRJIPLfG7buGOdu5iOe9dCLW6UZCMD7cVE9jdLGVjgB&#10;YnO5jzQBjWnh6xs/EN7rsUs/2i6Ta0bSAxqTsDMq46ny1yc9qua04bw7qnvY3H/otq0RaXOzlORV&#10;PXIJY/DOqs44FjP1/wCubUCZ5TlsAAAV7bof/IA07/r2j/8AQRXiJ4B5HHFe26F/yL+nf9e0f/oI&#10;r18y+CJ81kf8SoeP/GX/AJGyz6j/AEJf/Q3rzn5s4C5JPAFej/GbnxRZjOP9CU/+PvXnOORknpxg&#10;19Blv+6QOzEfxWN+7ng59DTgcD5R8x6tjpQUZeHA57A5qVsnHAHHAHau9IxIvLZ32x5wo5OaMNvO&#10;c5HAzT49wfg4OfWnhvmHyAsfWiwDAGPAOCOlOKuFLEdR3oEhz93ocClL9QDlgef8KYDJdpABADE8&#10;kVkXcYimwo4xWwRmMEY5OevaqOoRhkyvUVx42lz0mioOzGaVMba+idSRtcc+lfTenavazadbyI/7&#10;tkGSozmvlxXMcigHGOa9v+HWpLLobQyN/qCFHvXxNWHLKx6+HnzQOrn1O5ublo7K2YoCF3yjaAPa&#10;rkFuYQDK5LE9T1P09qI3BAKoBznPrT1BLDJBcnhF7e5rI3LO9EChFYkjkd6gjDLKw4QueWNWIlTd&#10;nI568ZzUc0yKgUANJkt+VADyhQHy/l3D77dTVXy2BC8HA6k8k/TtUbSGRw7vlfY/pSTvPuUAEr6B&#10;QSfagC1tG05bPPYVw3xN037R4eS7UbpLd8t6hTwf1xXXq2CFO07R83zYwfpUeoWg1Swnss4EyFSQ&#10;uev1Na0ajpVFNdDOtDng0fPO1DDnOO5qKIB97ryM8A+lTahbSWl1PauQHjdkIHqDimKCkJTGCOvv&#10;X3tOftEpI8PoN69DRjnnt+tBVhIijBBXJPvUhiPmKmRvPX2q79WJuyuEUTzvhBnjr6Vo29iAQz8s&#10;OcipLeLybfGB8x596sEnKr3HpXNOq3ojza2JlJ2jsAJyAvenKdyk8ADgc96aCQpUdMUuVzu5APQV&#10;ico/PJ56dPeo3JDAk554AFOwR8xGD2pR6n60AKxZh1HsKPmJ6jIpBktntmgdyevagB205+/1qM28&#10;G7JQNjin+h60gwCMkYp3ZSbWxSubJGKiNAPU5qBbR1uVzF8o7npWoSoI2ngg805iNgXIznoKtVJJ&#10;WNo4idrDFjJwOmF7GpBFFGctljnpmmA4YjPQcn3pyAZyRjPNZmBKxUn7o9qRipC/KAe1A+7uxgds&#10;9qjbgemOh6k0DJWjTPAHNJ5Y39W6ULnIBBBx071HLJgPyQx4Wna40rscVlByGAVf4fU0x8hsYHzc&#10;UkZOxCRuz3Jp55cZ5waBSGNweRyPSo2+917VJ1NMYHPTmkQWbSQBCCec8AVc3jdwDjFZls2yRSec&#10;nFaO7DD6VhNWZhNWYZO0MR26ZppLHt25oDEsQOaXdhTnqeuKggAGwB680vOP50B9zDjr2oPT3FMB&#10;QGOMtjtS+WSxG84zSj7mfSg8MtAxRGmcGQnjmmjDOcgFc8cU7PU+tJngZH096AHJty3A6UgfHGB1&#10;z0pN2CcAde1RXDiCMHcDIThUHek9ASu7IkV22sc80u4gcE5NJ91MlSQDSKrMw4OepoEIM+XzwPSn&#10;Myg44pQhIxwOeppGQE8gnaeCKYAc9W4FKAiYZ+D29aOOrDLdcdqT5mcvgbQMDtzSGO37hnHHpTgy&#10;heAScZGKbjnGcgHmkY7nUrwEGeR1pgKnzNk5IHXApV5XvuJ5yeMU1XJf7+3dxn0FN3oM7MkBsAnq&#10;aVwHHJUD+EcgepNGT2Kgnue9O8uXazbAAW25J6HHSkhjLyIiqXZjhAq5JP0outx8r2IzIcDOGbvx&#10;1pcPgH5kUnlT2+lao0HU47RbhoJMufuBfmH4U+08P3d9OElBiRfvlucf4/WsXiKaTfMdKwVdy5eV&#10;mQXAHDk5Hf0oVh5qnnH+12rU1bR2069CAFo2UFGPf8KqyWdzbx+ZLbOqMcBmXv7VcKkZJNPcyqUK&#10;kJOLWxUdCxxgurHkelSHzAEBlmGc/wDLVv8AGlDkNwrbe2BUW4ngg/jQ4wk9VcIVKsF7raRJ8+Di&#10;ab8ZW/xpTvAP76Xd2/et/jTGJYjjH0pwO35u3qepo9jD+VD+s1v5394HzcnMsw9P3jf40js2V2yz&#10;+/71v8aOgGep59qDhBnknuSKXsqf8qD6zW/nf3iM8v8Az1lHr+9b/GkZptw/eyge0rf405n+XHf6&#10;UIkk0m2NCzdTj0o9lTX2UNYiu9pP72IgnLf6+UD/AK6N/jQ0byKY3lkdWBDKXYgj0PNSZyxRFJPd&#10;QelOjhmlB8qJ2A67FJo9nSXRDVbEN6Sf4kflcHJ+gFe2aF/yANO5/wCXaP8A9BFeMmzughY28mM4&#10;+6eK9n0VSmhaejDDLbxgj/gIrzczknGNj2sjhKMpuSPJvjHavL4gtZU5xaKpH/A2rzQg27YxuxwD&#10;ivX/AImJu163x/z7D/0Jq8puIgZG2N8u4/N7V72VtvDRRrUm3XnF9GVi4cLuXCY5bHGaewIZQgOD&#10;057VKkO1VAbcM545psiGNSxPzNnAr00mA1GU7iO/oOaeihSCc5PanxRMu3dxnk46Gnsh3Kx5PYUw&#10;I0yqjOOWPJqOMZDEjHzZzVlYjyHAJHvTHI8s9OaAIACYCQDknGcdajmiXa2B26dzUqtvk2gAbTwD&#10;2+tRlzvKsOCcmpauBhzg7j22nJNdl4E1drXV7aIk+VIQrAnqSetczqMXG/Z74pmiXv2fUY5nOPKb&#10;cPwr4/NaHs6h6GFlZn1FFGCFy3B64/zxUjHzHRQowrdv61k6LqsN7p8MqHedozjtxWqZTtXHGDnA&#10;GTXknoDztKmPJyO9QzZK+XGwJccg/L/KkKlSCxIJ7E808xKyk+ZtLcFh2oAryTAt5EABYNjK9B68&#10;1Kyl1KlmAPBx3/woRNzHaNqoc5I5Iz0xT4pFeWSQD5FO0emaAIxbpAu0KqhTliWzVkINnAJY96jm&#10;AkZWAHynJ96eZgAFKNI3f0oA8h8e6Ilt4kM5UrDdL5hIOfmHX+hrk5LKRGUKVUMcDPX8a9g8f6b9&#10;t8PvcYHn2xEi7ew7j8q8pkiafy2QlSP5etfU5ViXKlyt7HzuPTo1tNmVYoMFo3HzjvUNpJ5d4ykZ&#10;LZGakvhPbTsQrEN3qraxSvcBiCAByTXrVKkXCyMpSjKle5uqPlTn5acB8xYnA65quocOP+eaj5qn&#10;IDDIPXvXKmeU1YOxJ9eBjoKdtZvlz245oIJbgjnk0oyDuJ+lMQgD42MR68UYxu/IU7IyT7U0b8Ek&#10;Hk8UCHBGXbjA4ycmmhSwA59d1OVgDye3WnF+MdwaBiEY5H4Ck8neFGcev0pxOeQMn2pDuP3VPBoG&#10;JEQWbIx2GakXbuU+h9KhZWOSFyRxzUmx1UZXHpz1oEEZ+UrxwSRUm7Pzt6dKhjRi3AAPpnrUuxz1&#10;wMdqBodncG7jNOb5ZY2yOOcelMw20/OAcdMUBSS3zjGMDigokd0HnsTj1Iqk11A2wKRg55IxUssJ&#10;eNwCArDqB0rHkt2jJKkMueCO9bUoKW50UKcZ7mtGRtwmfl4GaeQVAPU5rMs5ZdrjPyqu4cZp51Jl&#10;dTwwI5z2odF30E8PK7sXSCueBkDJOegpMAN+GaSKdJ4pGUYyMH2p+/c57k5/pWTVnY55LldmRggR&#10;pjtgmr+S4UgdRms3+AD8KvWjnbz9P0rKotLmNTYlXI3YHB6Uqh9pwvIGPpTgcJz2FKX+8o74rFGA&#10;m0qpUdRgE/4UJGWk+boKXOxWJ5Y4IpU5lGe/agY45IJAwufzo28ZPUjilkkChN+SeyjtQmT8xGBj&#10;vQAjYQbuvA4p4GCpYEe1N37Tk9/XtSu5IyT370AAO3gKO4x6VDFbolys7MWOcDPapC439eppu4nC&#10;qDjPWhq402th5/i+tOJOcA9cUz5tp+U5zmlLfLH8h385560CDcBwOcc0mTnjuO1NyzE8ClCELknJ&#10;A/CmAoQEBj6flRGFILM2ewA71Z0+za8voYPNVdzc102k6Ekb3glUXCAbFBXqfauatiIUtzsw2Bq4&#10;i3LscluG3PAJ5GaQQ3E0jRxBiwHJC5xmuwufDkHm/ubeVuAxUN8kZz0Nbv2S2RfLWFFUj5wB+Vcs&#10;8xgl7qPRo5JUb/eOxzui+H4TDcR30eJXG1ZGHqOo/Gi68L20FzaojyNE7bGHfOCf6V0VzCZI2i3D&#10;ecbQeduMdMURPJkI0gDAfM5XgY9BXC8XPm5kz145bR5VCUdupi3nh7bpkVuD8qSlyB9459fpU0Wk&#10;BVjns0VJhHsIXgH8a2ozLjeoPJO0nuP6fhTUjm8tncgtjlB0T/E1n9ZqWtc2WAop3SIbd5ZrdN7h&#10;yuCRHwM1aELxRISyb5GGSO341FFsiUeUFIHLkDGCf5GpwDK25Bt2ryc1g22daikiGewsppIprhvM&#10;kDfLnt9Kg1LTLW/lieYvtjHyJnqfWruQ8b/KQccu3emBxOxaNS2Bjj+H15qo1JR1TInRpzVpK9zO&#10;tNAtbGYzRBjwRlzkc+lWZtLsrnCy20Z29Bt6flVtyRhmBwvPApA/mglvO59FxxTdWbd2xRw9KMeV&#10;RRjSeFdNdjhXXK4GD90+tVZPB1mzJ5U8iLzu4yTXR7FVPlQ+1OMTBcFQWIxnpitFiqy2kYSy/DS3&#10;gji5vB8/2vbBNGbc9Xb7w/CpbXwcfOJupdyDoqcbv8K67lU2hvlAwKNvycNzWjx1Zq1zFZRhVK/K&#10;YJ8I2KzBvmCjjYWzmtOz0e3swPLTG0EKCOeTk81cAHXPApc8YA/GsJV6klZs64YShB3jFIh+yQjJ&#10;8mMdugoit44jhFVFHYcVNxu/lxS9PxrPmZsoRWyIxEuPmHX9a6C2yLWHjHyL/KsMkHoK37cf6NF/&#10;uD+VIaSTPKPihcmLxHbRqOWtBg+nzNXmEsbTymPO3aOfevUfilbLLrdu5xuW2XH/AH01eeSlbeYF&#10;UDBlyxIxmvsMsb+rxSPmcROSxM1EystFJkcAds1LlpApZcc5zUZZS7FgRzxipXjGxSHJ+or2FsbK&#10;9tR5/eZz91QMCljVfkbduxydvamb2EboSBkEk46moogdgIOGxwKBk5uN24qRuPJHeo5WZY17Ecfr&#10;ULuxYMgwqnBx3HrR5ofIOAM4FTcBUdldm2bssDj0GKSXB+cZ7daaGDvjOcHp7Cnv80jY4CL0zQtg&#10;K17GZFYtk4HJ9KxioidXJzk8AV0Gz90wbpgbievPasS7RvPZUHTpXj5tRUoc5tSlZns3wv1ENpr2&#10;kjZYHeAetelOqiMMZMZ6Y6188eAdX/s/WogzcSHa59sV7/bxrJGpGGzySa+Sasz2Yu6uQymSVtkY&#10;+XI+f/PFXF4h2kZyOAOcmgqu1mdsIvKmo4HVRwCozkknmkMbNIxVY9uzdw3qO+BSbgWCqMKpwFFP&#10;aM7WUFxk8n+7TQiqzAYA6KO5oAnCgp0BJ7Dj9aaz7QI1RVPYL3ojbYDtBbPXvimPubPbJ5I64oAZ&#10;cRwyxNFKokDqQVx1rxm4gGl389tKpLQuYxn06g/lXs/ksW2phV6kmvPfiJpf2S+s76EZScGORj3Y&#10;cj9K9LLKqhV5X1PLzWj7SjzrocfcP5sW1vmIOelVo4HM2R90ccVYyQvHBY498UJuDPgYAPUGvoWl&#10;c+Zu7DvuhcflShS25sHb2pWGUICHJ4FPxIxWNQxAPAqrogj3Z4wc0pK7sZzV2O3LZ+YL7GmS2kiq&#10;qxbAxYZJqJVEtieZXsViRgcfSlyNgz61pvbINyjaW7gVH9kUhSTkjt2oVRE86KPy4ztBx60KQFbg&#10;Zq2bFtwG/r29KZJbGJHKsc5x0qlNMakiEN+7wAffFGSR6mlUBTjdjA6nuaRPmJByQB1qjRMeHAHT&#10;86buI5PI9KQoOTknjrSbBuAJOM+tAxwcduM0qscHmmgDLRlDuzwamSCIHG3p1BOeaAVyIyencYqU&#10;HCKoOecZpfLjCHCDPNP8mPALdPTNAamdqLkWxwcDOMDsKylYba3LjyEhJZC2eOvU+lZMwicAohUg&#10;fnXVRbtax6GGbtaxCrsrFlJHbjvQTh+xJH5UwqxbGc7aQBiTxj3rc6mkaVg0ZjK4+YHp6irHK59f&#10;Ss+xVln3EELjGccGr5b5jk8muOqlzHlYmKVTQQA8jjirdluKsQBheSTVQ4BO7I9qsWuAxMgPThRX&#10;PU+E5Z7FsAkYXj1NLjDlVOWoyzBQPlX0oXqxXsOtc6OcXBJJznsaehK8k5JGM00EBST/AJNBYAKW&#10;4z2pgOWMF+emepqTLTSrHGSADyQKi3FpBuG1fSnB+GCcDoTQA8ohlKq24DrzRtUEkcgc8+tG3aoR&#10;B7s3pTGdVIG7OP1oGPyAw6U1nCDLZ6dPWmvIE/i+b0xT1iHEs24s33UA/nQAqKShkdgiDse9M8wy&#10;NtRS5PpSuXlbcygRrwB2FGZWBYfuox36E0wFOVj2cLjrzQF3OAMkZ6DvV2wsbe4c/bbr7NbAfKcZ&#10;Z/8ACux07w5Z2QjuoiZWwSpfnr0rkr4uNLdHfhMvqYhpppIpeF9OEczXcluY1KgR7uSfUium8xBk&#10;qfm7ALTWgfJAIBQdv8+9AikVDhx2yBXhVqrqy5mfYYbDxoU1CI4EuzMRjbwCTQgVZcvKSc8kgGo2&#10;STYQMAHp3x9KRVkQovlbVj5Yt1b8KyOgXzo5JpVyVEfOG649aGWWaJTG6rGDkjHJFRuA2NytliMD&#10;HX0BqSS4Z4SipheOik0ATRrvfJ4C9STUYd3lIjUbB1YjoOw/GkKF1T5WK5yu7/PpRsuHcjcqIOTg&#10;8UAK7K0W1RtTJyCOtNKieNWm3ljj5VYhfbFSGODycvI7Ntz8velJ2qpWIJgZyT0FACbGldkEYSKL&#10;jPc+9BRUkY+XhguAx9+uBSMS+VIXqATu5NSbnZ+CNucEn/GgBjBTEFb7zN0H86kdpFkwefTP+FMA&#10;MpYhhsHG7oRTUx9oIk3Er0OeD/j9KAJAz/MSuM8ZPWk5OCzdenNO2gsMs3SkJAYhOg9qAAA9lOO2&#10;aTG7I24I6e9O+Y9sn0zTe6gdfrQAgA29Bn3NIx3Ddu6GlVM7skZyelG0eYeOAaAADH8QPril+uc0&#10;vcdAPcUYwc4zjnmgBpCghck84rorf/j2ixn7g6/SudVcDJ7dM10Nt/x6w/7g/lQB5d8TSf7et1HX&#10;7MDj1+Zq801DzjIkjoEVhgHqK9L+Jkqxa/bEvhvsw4x1+Zq841KcM6ruBCjIA7Zr7HK7+xgfL1f9&#10;8kZZQFWkXnnrQXO0ADPfHpU7P8gD8d/rTPMXdjHfgeteubjAQQMruP8AFzQ84LkqnG3aoprA7uOS&#10;ecGnYwdwwPTFJjIvm8r5sgDrSswjVV2/M4yKSTbwArFmPrSOCnJOD2PXn0qWAAgu5+ZvfFSRkMHC&#10;YCscMc9PaoBGygoxJZuGFPhSNGKgdB0HrQr3GDZJ8sAZHNU9SiwyEDt83NXiF3Fv4SeOaq3ADxsv&#10;Uk5NY4imqlNxY47lPT5xbXe2IZYnhvSvobwnqE2qaFDLvXOME184OjRyBlAAHU5r2H4XavGtrNYy&#10;SjggoPwr4fEQ5JtHrYad42PTGQ+bHuDSY5Gen5VLHCwkYkZA5Of88VCLqEnahL4HJFRu7zQBF3BG&#10;4bnmsDoJ1kEwboUUnJz1IpBvI3EAcdcU+KDZbbOeBnaD0oKOZMbTjuB2oAEwNzr82QMDsKSUMsbO&#10;Yy7KOB2qUwpbwnAJfPGTSh4vKLNksRjGOtAEZXCFnfIABwR/kVjeK9PbVPDd3lSJlUSQg/7Jz+tb&#10;ZMYmYqDt24A7ZpoLPBiXBxkEGqhJwkmiakFOLizwqCEzhWxgkZC/41ZjtcEh5OnRR0z71e1G2XTt&#10;aurQqyokhZB/snkf1quWVTtCscnOetfUU6rnBSPg6/NCo4dmN+zqZS2S2DwAeKekSCXJzx0ANNGc&#10;AEY9KlAyOThQKu7OdyY2M4ckKcDvmnLJ85I5I7ntT8kRgZUcdBTdqsh528ZBqSRyKBg9zySe9OBw&#10;c+noaagDdzjvThgnvj1qhi4J68U5QoGD+VNWRdp29M45pqgFc45HJPrQBBcwAZZcfQVUK4HA6cY9&#10;a1ABnOMjFV7iEsAY1FaQn0ZrCfRlPkAlvyp8ZXd60rblwGH4U0MS2OgrU2TH7053HOT1pATk4Y/h&#10;SjGMf0p6keX2AoKGjnue/am7zsOASR0zU7OAgAxz1qveXZt4W2LljwuBTSuxxV3oY93JKhxI2WJz&#10;gcAVAWwOuM1PcTGQgSEFsYOKgJUsF2jj0rvjoj14K0bMbv5P9KC/OAabgF8DpngUrgI2Bjjv6VRR&#10;ZsZ2Wbyuqtn8KvsARhQOD1rOsYVZ97bsr0A71pOWB5/KuKtbmPKxVufQGCjhQee5qa12K+1hyw61&#10;XJ6Y4BGM1JFneoXPJ/WsJK6OWSujRKLvG7kGkUAA4B60pJ8zDcZ/nTc4zjr/ACrnOYcEGAxJ570b&#10;VLc55pASeDRk4pgO2ZJYk9qkCIozknj1qLJ2Z6d8U/OBnt/9egY/YWYlznmpMRQRkiMFugJHemb/&#10;AJtzDgfwik2uzCSQZz0WgB6fIvnS4HPHHNHL/vJyVjHAUdWprOEZmdg8nYDkLTQcZlIMkhOdx6LQ&#10;BIWAw03yr/BEO9Ej8h5V3MfuRDt9ajBZ5GaNCWI++38NAIUEJ80jDLMaQFy2WWa4MZQTTSDCxKM4&#10;9/aux0bTb+ApNcXTs2zBiH3VHbNY3g+e3t76VZs+bKAqELn612jM5UAMEXPYc14+PryUuSx9Pk2F&#10;g6arN6jg+HYjnikLAZPJx09KPLZVY4Jx3J5NIwMagHksfWvLPoBRIeqnt8pNI8mEd24ULljQFY5H&#10;YLnGKjbG8xlsnAL47fT9KAJ1O+NZNgKgZAPTJpAD5m5QCWGOBwKayyOMlSxAzgHj8fSlJd2ZlUjA&#10;AHOAPegCVuQoz25zTJlUAE42dNufypGG1RkEk9CDxQ+eo5f/AHeBQAvyysqkKMHHHP4VWmYyRExO&#10;g3knk4z6fhUjqzRgDnLYJ6Z/+tSyBYhGBsBY4BK53H2/CgBluuFA3ZKDlwc5Pr/OpmC7gFV3Ykck&#10;/KKaCX5cFVBxgACmpJ5qnaRgEjg9/SgCVyVTy1xw2T2IqFpg8f7piGOQCynI9fwpXAdGjXO5l44y&#10;P/1UiRSMgy2OwCjAUUAKrsGLHbnGNpP9KUMfNJIH8qQWojkJOT/eIB59Kf5QLfOuMcdc80ARfaVM&#10;3lryw64qRHG/lx8vGSe9TRxxrvAAznJB70rqiMVAzgCgCujqQWByDyD7U5XALEkCpBtB6ckenamn&#10;ZjuTQA0OCckjr1pd45OR3pQqKgyxZifTgUpxuOFGetADDluQfx7V0Ntn7LDk5Owc/hXP7I2Yk549&#10;K6G3/wCPaLH9wfyoA8r+Jm3/AISS13gYNsMZH+01eeX0VqZCxmPIyCBnA/CvQvihKi67AhbaxtQc&#10;47bmriU8hHU/L8y4YkdK+swDaw8LHyOMk44qT8zD8gs3yyZTOeV5xVc25DBQ5Lc5GKsXG+C4kC5P&#10;JwahiuQud3J7GvaTTR2Qacbg8DqSWPzEYHNRoshDHBKjuvWpVuGB5AGe+O1HnIBwMZ9KNCiEtgAN&#10;lcDv2od2cCMDPI5AxUrSHaW+XHrjPNIr+ZtLNjLZOKHuBGJMABU+Y9z1phlJcqqnpyRT5nxIoXjn&#10;H0FEj/MuwE56k1LAY2SyKAc0mwqOeN3QetSBy7hsYXPemLzyxzjpzSauMo3cX7sKeCTkmtjwdqBs&#10;9ThkI2ohw341RuEVn+U5DD8qqW7i3uwS2Od3PtXy+bUOWbklodeEnadmfTVm8M0asGXDjIHrVxB5&#10;SFduF6g9AK5bwLqK3WgW+cGSNQpJFdOyuzqGkyze3T8K8Q9QlieQtxx7GkEu6WQs21QMnJ7+gpjs&#10;oJUE8dWqtdfcBwAq/wAR68+1AE0+px8rbp5rgcufug/1pliSVYnc2TkMePypLazLANycjIBHFWJG&#10;SOYRK2WIyQvO0UAPGMAg425wWHFMwE+aU428AetJI7sxU8IBycdKjCBzxltozjHX6e1AHH+O7Eul&#10;tqsafdPlye6nv+B/nXIqgUnBwW6n0Fer6hYQ3+nS20wDNJGVGBwmeleUqrxs0Uq5lhJRgT6V7OW1&#10;eaLgz5bPMPyTVWK33ALk/wAyTzTmOBjjHYUioXZvmCqRk5HenLFk5LAYFemeAM5PQ9+9AGB6/Sn/&#10;AGddoO4k+9HlooyM5FACKQiZL5yegHSk8wNkA8VJkA56j6UEAFcKCetAEa7QgB49eKcrjb6dqlHA&#10;APr0pQwcgDt0oAhVmK8A8CpFbAzsYn6U52GQBUwfagHamMz54WlAYI276VXMcin5ozgjitkOdpyQ&#10;OO1UryQ+ZjsRWkJPY2ptvQpLHM2QE6dTmlEMxQbUGD05qZJMAjP0pVk2oox0rU2sRG3nAA+Xr1zU&#10;bxSt/AMtwADVtn3gAVXnm8tXI+8q/Lj1prcajdpGReWJSQurLx/DnvVH5/MLbDwOalaUktk4z15p&#10;olAlyBuO3GK74ppbnrwjyxtcjBO760hbOSMc96ljR5Y3O4Ljop71atYIDEVcqWU5we5qZTsiZ1FF&#10;XsLp+4xMSBtHer2QGyc4Ixn0NBttiqAR8y9B2oCSEOcAkDkVxSd3c8qpLmlzDQ3IB65FKrFZtwOC&#10;DuzTNpKqe7cU+NHmkQfxEd+mKl7akdDSR/MXcB19aXIxgc1Go2rjDHaOmKXIVj19uK5jlY4Y3Fic&#10;4OfrR1wQKapAjz+VALbT+lAhwVQpJ+ppwGVAHfrTAMDk0pkAHHNAFhIQSGZsL3pWcF9qA7R3qAEu&#10;QJJNqgU5WBPB47+9AyWFETcWXkfmTQGMu4EgIvp/KoHmXftB49BRvIHPXsBQBOzs6sv3I8dBSAxx&#10;qcZJPpU9hpN7qJLRhFTOBvbGTXUW/gyHam53ZgvzEHAJ71z1cVTpO0jtw2ArYhXitCj4badXQx2i&#10;FQMPKw5wT2PrXbgkRhtgXFR29kLWAKoVVUcLjtSlJpyP3gCA9hmvCxFb2s+ax9fgsL9XpKDdx0jE&#10;rknk+tNC/MCfujpTJk8tgvmZwM9OSaTyZm2EkLzxjmsDrJHkVBjPfpmo4keSVsFlBGW7/lUiWcr7&#10;JHlDM3Cjbj3qZiY0by2HAzyOSaAI2OVIWVlUAj0zSRsGGAQVUcgUwRSToEeT5iOcDGO+KmECBDsf&#10;5iByOPzoAV2z1O0Ac0wsDHhsrkZOOT7CleI/Oqv0HX+dH2YAKPMPB6daAGbMxgbzkLhl3d+5NVIJ&#10;PtMbMwby0bCnON3PX1q8bdSr8ksT9P0oSCOP5c5PYUARnmLykJIJwq+tPit3H8QTnkKKsf6qNRGN&#10;rZyPamEuikK2Qx4JHP1zQAwRqhYsAN3QZP5UrY27VzwefpSHAAZnxnoAO3rQuXICfd75oAVsuhAc&#10;oGGCQeaZG+yNVJO5Tgk1MI+hZtuOeKYRHvA3ZHbHOaAE3jDAv7k+lIXywOOpxUwACnHHrTcguB2B&#10;zx3oAiGd/sOBTevWnjb5hwOhoVAFPHJ5oAQnI7daAQZCc54p+0AAY7c0gX529KAGDiJj6k966G2/&#10;49Yf9wfyrn9gIGc9TzXQ2/8Ax7Rf7g/lQB5V8TxENet3dSW+yrjnj7zVw6qjsCy8Yxx2Fdr8UYZZ&#10;fEdsUXcq2qk+3zNXChJ8/wCrbB9RX1WAf+zxR8dj3/tMx0sZET4hQA8Z/wAKxzHGeNgGT69K1WSe&#10;RuQcLyap3NtI8RYId4PavRpVLaMWHrcmjKRjQrt2n/eJ7UxoowrMHwd2FB9KYwkQcnFNADZGc116&#10;WPSEZAX4kytSTI/lKSAABgU1wNwCjBUYODyaSV22qS+7npU6AHlyBGIAJPAA6igwOqrubBI6D1pV&#10;nPQkYPJxQZgXAUHpg5NFkMcqBVOW59x/KmFF2hSDnP503zAZCWYhQM9etAmIDOB34J9aTaQWHN87&#10;lVwuwfMcdKpX0Kxtvj3MQeCRV+G3dthMZ2A5JJ61Jf27XFvlFb5eB7V5eYJVadkZe3UaiszsPhXq&#10;pW7ksXcjzBvHPevYEGRuK8t0wOv1r5q0G8/snUYbgsd0cgyOmVHWvovT9ThutOhuV6MgYbR6ivkp&#10;Jp2Z9FCSlFNFxy7bhjbjr7VlNE93qIhchUj+cjPL/WrYM8oCrEeRjJ7U5LIW5a5d/mxg45JNSULO&#10;LgYhSbaGGcJwfpTY4VhjZFTDcck805Axn8wsBkYyTVjIQhkUuxH8XTNAEUnzj95hUBxgrmlLPIOg&#10;X3BoKM5YNLtzzj1NBRNzK83vheM0AR7xG2PvSt0GOn4V5z4r06Sw8QPKwGy6G/OeA3evSgFiUiJd&#10;gxncR8xNcv42tBdaKt2FyttKGJ9QeDXThKnJVTOHMaPtcPJdtThQx+XccEdqm98+2KauFUDGSxzn&#10;1pr7mXAQ7AcZr6NbHw1h7E9OmKazEocelJEflw6tuz3qcFccKo/CgCIKPlUE896R2ZR8uTipF3iT&#10;co56GhGO9jjPNMLCAOyZCtzz9KAkgf5VIzSxXErBsqcE4Bp6kgdec80ANWGTcCR9Oae4kDbVA/Ok&#10;3lCOQaeCN/IPNADUjlA+YYz602WAyRHgAgZzmpzKANvWgMPLbtxQtxx0Zl+S2CSw9vehYMnBduB2&#10;WhpSD06HmgTDHPHrXSjr0HeTwx8w5+nFR+T8xAcnjnjihptykk4UdR3qKdzNFIiNsBAxjrTW5Stc&#10;y76GHz2SPI28sccVUCgyYyM4yKsyQSCE5B3ZzgHrUcUbfaFTqxBzXXGokj0I1YKOj2GwIHkw5xnO&#10;361cSwZGVixAHJpLa3a1mYyp8wPGaspM7Rsrrjd0PpWNSbexz1qzu+V6D2YkcfwjPFL5hEokHO4c&#10;0smWCKwC4HOKZtHlnkggZArE4xXOF28fKcihTsKnPIORQwBVWDZOMjimbSQyngD5hzSEzWSTeiMe&#10;N2QaMgeWT0HBqOFf3aY+6RTuilQCc8g1zvc5mBAChcAYOc+1J8pA46mkP3jn06Um7henWgQvlgk5&#10;Jxn1pdiDAGSfrTVztI96fwME+tAD1hQ5Jzj61MVjUCNVGW6nrgVBvJPoKepAOSaAJkVUcLFGC2eW&#10;Pal+SJFdmDNklmqKS4LDaDtjHp1ao+HG5zgA8KKQy3azk3IblYRgsAcEjvXUWt/qusKYbY+Tag/6&#10;wDHTsKo+HtEjv0a5uirwqcLEp+8eOp9K7FY/KtlURiLaMbAeB7V5OMxEE7RV2fRZXgqjjzSlaL6A&#10;ifu18x2fAwATUuSEAX5fpSBHKqMANUoibG4YK8AH1ryW7s+kSsrIiEY6KMt3arGxQqFuO9QtOqBk&#10;jx6Ek9aZLKxbO9PQAGgZLLMfkIG3A+VRUXPlPnuO9RjcMYAbnOc9BT4klZyx4HTBoAVEOWUBdjY+&#10;tWPLVELlfl6L70QwksNx570ycsQVVgWxgD0NADS7vKY48E9yT92pTlTtJBINENqyry52AZZvU0Mu&#10;D8rZ6447UANZgkbN1J9Ov4Um36nAwaUx5QjcfQen407CogGWZh+GKAGMSByencmmDcx3AZ7jI4FT&#10;ADy+VHJwPahpVUctxQA1YTvyzdRk+9S7tuFAwO2BUJnjwxO7jpmgSl4wVBLMcewoAkZtp5HWoRjn&#10;ccc5xSmOSTALdOfl/wAakEMYOQQwznPWgCNphzz+Apqv8xGDn0AqcBVHC45puAZRx2xkUARR53Fi&#10;MAnvTg3yliRjoKeEUkr1x1Oe9KwjGO4U54NAELzBOB80h6KKcS8UG+TG5z34AqSJUTzJZSATwoX0&#10;oeQSMCY+nIB6CgCOMZG8szc8E8D8K6C3/wCPaL/cH8qwyxkIDdAuMAVuQf8AHvH/ALg/lQB5l8Rp&#10;BHr0Bxz9mHf/AGmrg3jLgsCQSfu+ld18SkD61b7iABbjt/tNXGrEUTIycjJPpX0mCbVGJ8PmLtip&#10;27lBvMiYbgT3prukrltzADrnvWigAbJz9KhmtI2+ZG59D3rsjU7nNGoY7WUUkhYFwD0HYVWuIGgf&#10;+8AO9aZ3I2wlQScUhj80nd2HXtXTCs1qdlPETi7vVGEFaTLhDuAyTmmkj+IZb69K3CmFdAoBYYyB&#10;0qq2nozbYyxPUmtFWT3OuOKi9zNjVirHysjOaTdvf5UIQdcCtRLNo9ixk8g7jnirJRY49gALHjFJ&#10;1bPQJYtJ6K5hbAzYQfN3I7VoLZxx+WyvvPUqexqZYRF8ioPenh1I2ogJ9jgCsZ1XcyqYiUvhHCVd&#10;uOAc/hSorMxHY9Bmnw2zsVLRg+gzVwW6+YQg2rnr61zudjilNLY429tngvfm4DH5RXsvw1uDeaP5&#10;b3LNJCSpj7Y7V5zr9pvtlkQfNHyeea1Phvq/9na0IcnZcKEB/wBrrXz2MpclS/c+oyrEe1pW7Htr&#10;PscAITk9z0p1y6JZzFztAXk+n0qBZZJGDMqgZzx3pZ48wM0i7mJ6Z4FcR6hBZSI8Sl1K5Pyg9avu&#10;p3fIp445PeqUGAOeTjg56VZZzn+9n5hkdP8A61AEcpy6AklwOcUiqckhvmeh3UxllJZm7CpYgWiB&#10;IAC8Y70ANEaljuYuQcbB29zUd5bx3lnLbTJnzVK+WOg9zVouMbC6qB/Cq/zqMSDBKcKO5HWmnZia&#10;TWp460EsM7RSDDwsYmJPp/8AWpwwMkcE9DnpW14wtktdcM68LdIH6dWHFYinBw4APavpcNU56Skf&#10;B46j7GvKA9pMLgc+lN3DPJHHapPLXaAW4HJ9alKwpGSijBHetjlKyv8AM2Mn6Uu9wNoT73TNWcBQ&#10;MKBnvTS/A24J7e1ADNsqxKjAcenajyZiRgrz+lOEuWwTzTgxDZ6+uaYCCGQlTleKBHKX+8o4608H&#10;I55oChQSW56gelADJIDGgZpRk9cCnrAjqMSsfUUpO9Njjrzn0pzSKrADGMYBoYyld2kO8AMw9Tmo&#10;Eghzk5bHqamvGPmqc8MKqedkYwcjjGOtbQ2OmNrEz+U67VQAA84Hao1MQVsIvPfHNV9zh2UZww4p&#10;EY5aIg7qsq5JEkTDLBd/Qj0qKGONWwRtbHymmbsoW5WUHNPZ9wOflcAbaBAgEjOjN83+1UcYcqyl&#10;S2O/pT/LZpBn5W7n1p5YRhipyx70CIvnIBYHGM0bxleRgd6mdgpYAkgqOKbkZk24K8EEigCMOPmw&#10;Mnd09qTkhQTx2PpTxGAxXoeoahY1M20khM0mBctmPlZbs3FS5yDSLFtTAYYz6UFW27QOc461zN6n&#10;NLcFxsYn8DRxjnrTDnbjHCnk0HheTyaLkj8YXA4oKjbmmlx60bjsoAk2gKPpUqqgbpmoCc7R0qXc&#10;N4OaAJVC78bRxxzUiMuJGLKoXJyahhWSefy4kZ2PQKM1vWXhZp44JrlmRHJMiEYZMdKyq1oU17zO&#10;rD4WrXdoIk8PWV3qcask/lWsZw3JDN9MfWu4itkjt8Z4C43Hk8Vl2OmWumsz2sThmUKRycirkzTS&#10;RqdjBTwBivAxNb2s7rY+wwGGeHpcstyzJdxRxrxlsVXa4mmA25RfeiONYYzJKhOBj6mk3Oy4SFt3&#10;ck8VzncCouxjjJPepFSPG7j8qRWeFCBEWJGBjtTFWdskxlVx3PJoAuKI4VEs2BGPuj1NVvP8y5cp&#10;kKeeaJbeRmJK7tgyeeBSxxMSFIAYjIoAl3Minace9RRw5kDMxY9Tk0iiSRmXjKnBqaOKX72V456U&#10;AWLjalusa9Sck1W3Hc3bApkhnL7hhsj0qNY7mVvmKKOnTmgCzuCqCz8Dk81XSUyGRgpwfukmnLYt&#10;IV+cknqSafHEueHOAcA460ARgb2+dunQChMbzgFm9u1TrbxpIy4O5cElqkUABuMknnigCGG1aZlD&#10;5HsO1WJfLVtijAXgAVJu2W7OSdxGFNU92ST1+poAfv3PhRx3xSscAqDjHFIgOGIyQPXpSFMklifX&#10;AFADOS2ATnGfoKiLu8whiyZGOCfQVYZVVSEUs54xnpTrWOK1UsTul6t3NACSxLFGtujHn7zDqfpU&#10;T43CJATux9aVvkDTSsdxGdo7e1SRf6LbNcSgmWUcD+VADXKhggBGBTdwEe7OF6ZNSBPLjLS/fbkg&#10;9hUcamfE0oxHnCLQAiuoOSevQV0Nv/x7Rf7g/lWHsJ5RSOuTW5BkW8WeuwfyoA8s+J7FNbtyMc24&#10;H/jzVyKt+5Jzk+hFdd8TVi/t21Milv3C8D03NXKSKnlgr93qK+iwf8GPofD5nb6zP1IG3M2Aqlfr&#10;0pUcDKl8ntxyKeF3HjGT69Ke6JsZI4lBJ5Pc102OG+hCyRSICMNnhiRyKqG3C5IOfXjpV0xuxK7i&#10;q+1MeIIAVJbJ6elNSaGpWM8krG/J+brg0mAEOT17Yq+bWJlBLj6Y5pf7OQoz7sKD3rT2i6mvtEZj&#10;SH7uTimr8xyDn1I7VpJDFGS2AQOm7mkWCLBY5DNzmpdRj9pFFIQM3UFVqyLWKJFZlX345qRk4wHJ&#10;yaeYt2efz9Khty3IdQMoVyifKPbFGeD64p+wcICQF6nFKIdpLMx/CkZ3I5YUeIxvjYwwT3rlPNls&#10;NTGwFfKfK4rr9rO5DAqoGTmuf1u2xKlxgAE4PPXFceOpc9O/Y9XKK/s6/K9me8abeC906KYFSGQH&#10;r1NWbh1a2YsygAcY6VxPwz1H7Zp32KVhuh4U+ucmu8kRAp+Uu2MhcV4J9iUYITcZc/KhXHuanJ8p&#10;MEu20YAPPFIZhDHjI3kdB0+lTRBhGCVLbhg4oAjjt22xh+oHJ6DrT8qszIvKe5xk96My5VFTCg8s&#10;TzmkuQtsqEndI3RRQA8AjJEa+5Y5/SpDEc/vHyFOQB0pPMVFGAGbHBY9aiaSSRjkAjPAXtQBi+NL&#10;BbvSRPEgaa2IYH0XuK4HKSvG4AxivV5o0liYTYEbDaF+oryy4tPs17NbyKU8pzgHuK9XLau9M+cz&#10;2htWXzGEDGAQfeo3IXAHc9/Sn/MxHzAD3pWHl7W2lieDkdBXrnzY3cSRnk0CNyeF47c1MX+XCj6m&#10;mswUZPQUAG11XquT6Uu05A3Dmo3m/d5RcY4BPrTHG9lG4kdCccUwHfvAxxkLnAOKnjgUD945J7Yp&#10;jMY13KuUU8nNIJty8fl7UASlIi+0FiQeSaURI/KgnniohICAvHHU0qu3lsBkN6+lAEd44JVQqjby&#10;1Zyl18ydWUKD0PWrV4H805UlgPmPrWYyyRoy8BWOcE81tF6HRBrlJLq4DtFInBB5FMnbEyyr3HP1&#10;prQ/NtX5lYZB9Kka2dCAWU57GrKFO1suO6kn60vMkiyvgHbjGKRbd8BhwTzgmkkEvUjBI4oGOdgo&#10;yeOefYUyRQj7MnbIMgmkc84dSMjHNICFZTkkD9KAEZHURsR/+qlIIY46GnF9xLMc44wKTdlWHr0o&#10;EN3ds5NCnJXA+Y0uB+GOBUtqA1wAQMEH8KUtES3oXAxEfPXHNGelOIBYnPHNMAbnpxXNc52GflYe&#10;+KUffGOSBTQpyQaFznOOKBD/AJeTjO5qMKSQR0Oab2x78UpIyMUAPCqdpx1p4jTPI6UwHp7U7dxx&#10;3oAvWl7LYMzWzeWWxkqO1dDpPia5nure2uBHsdtpYDBJ9Sa5Itjr6VZ063e8v4oUGTvyR7CuevRp&#10;yi3JHbhMTVpzjGD0vseqhxkkDkryajlmleJVjCjaO/QVGMhFUDoMHFJjgDb2r5s+6WwqLvwzuW9B&#10;2FThlJJJ4xUCg5AC8UhUlOVODxQMVJVbcoORgZwamZ+ceuf5VA7wwxquCX/uqOlKpPGVO4joBQBN&#10;Ne5URxIxGPmbpk1CjTMyHOMClAOeFPTFPAICgDkngelAE9vGlvA0jndk9+5qvDN/BnPFLKxlUeaf&#10;KhTknPLVBG8asBEuecnuR9aAJ/m4JPUdBTlzj8aTDY3AZxRtfbyOvI5oAViSpUEge1EREbCSQk4H&#10;AApAj+mMigqxBwB+NADQ7Elipy3JLHrUuSQOevWk8tickjHtU0MIDDPJByRQBFdMSFjQEkUJGqDB&#10;5bvntSyElyygZzxTWdYl3A7mIwT2oAVnL7UA6Dimhtz57Dg1GzNFGCOHk4x3pRG2xlAKovLHvmgA&#10;5M+Fz5h+6PT3pwcJKYozk55YCnJEtvukk5kkXnJ+6Pp60eWIUG7h5COPQUARRDzrrAUlUOST0FTZ&#10;NxcK+CUQ8EnqfpRhUAhj7nLEmmuFbCLgKvGaAEuWVzhn+XodvepfMJiVUUHHQZ4FRbITIAB+7Uce&#10;9K/zKTt5bhVFADJXaWRYhJnPXZXQQDbBGMYwoH6ViRwxW0QBAMjHmtuA5t4znPyDn8KAPLPiWo/4&#10;SG3dXCuLUY/76auSOXwXcbjySO9dh8Slh/t22MhwxgUD/vpq4q5dYV3jG/dg56Yr6LCaUYs+HzFN&#10;4qa8x+fXr2FLuJzjnA6DrTkYMqlkA3cjvxSXEhjiZolAYD5eenvXT0ucCWtiBZGZW3KVYnAFOO7b&#10;jIyPSpY93lqjkZHVsfeqN0UDdt/WhDdrjGyMfLj3pzeYwJLgKo5yOtSFVKADsOCfWoDHvk2qcADn&#10;NJghMswwWwDySBShwR1yRwKcBk7FHGevrQnyylBHuB9DQPcYzY2jIqVWHJyMDqRTXjXkbenBqYQn&#10;y1/d/L6Zpi0IhI24tjgnC04MxG5unvT5kbocbvT0pXjCxo7rxigW5XeV9zFcshHaoZbdLvT5VK5k&#10;PQntVyLaykIAMDk/1pqR4yRk5PPP3qmSurGkJ8rT7FLwZqk+na/FHkBJmIb0B6CvbFindFxJncPw&#10;rwKeP7DfrcJ8r7wwXrxnNe6aFqg1DRYbhSMNHvwOv0r5utD2c3E+7wlb21GMy3b2AQgvy2eMmpLm&#10;by2RYzsCnn3ppZ3+bgg9RUTxbRukydzcA9SBWR0Dmnmmc5B+UdQMYNMWNnkYsQAMZPrVlx5gLgfK&#10;SMKKkSIuSAmI8nANAEIdfKUNFuGcjHU0NPI0gwiIPUnoabNNHHcR88MdoAPX3pQBwMZcngZ4FADd&#10;rO+4fO3d8cVx3jGzNpqUd1nIkXDKfX3ru96QhvmBZR+ArA1y1F/pdwGQuwBZW6/jW1Cp7OopHNjK&#10;Cr0ZQZwinb879W5A9qZJN945/CmBgw+d+R2PY0gETOAWzzz9K+nTTV0fBSTTsxjzNjaq5PtR5E65&#10;JX7wwQTU52rIQpUEn5cDoKc7sTtVwSe/egRGlpIXALDAPA7Cplt4YgAWYkDJ5oUiNgF2jC/Md3U0&#10;hwdzllwRnbmgCF0ABTna3QDtTo4dyYkXOD8hzSrmQxneAB6mpN/QErgDjBoAeBDGgyuMHnJ71Gnz&#10;M56PnimMDLIEyNv94etQuHWYPnduOPyoETXQLqXzzjBx+dZZZppIztwVGCPUVpsjKN4OPl6Z65ql&#10;LCQkZAy4XJA9KuD1sawdtCskoV2QcDPy06dsxf7Q6UnkCbcVPzDJJpY4h56xyOQQM9a2N1ew2S4Z&#10;3iOD8o+YYpJG3RkZ5PQ06VVjBfccE4xQ8AXad3B5GaAsxMllBf7yjaKaFUyAA7SckmiTIQsDyp5p&#10;pbkSEYBFAAITnIfktjGPam7GUdjj0NP3E7cZz1zTcjn/AGutAmNIIz6CrFqgU+YTziq7fQ5rSiVB&#10;Eu0ZBXqR3rOo9DOb0BTlWz+FIGGD9KlcDYuB05PNRlB6896wRiAb92TTukSj1o8tiMAjpRtYngDF&#10;UIU9aXA3KMfWmjJOccUpPz5oAdgYY4p2BtBxUeTjpTsnGAM80APOOOAetSRytDOWjYqwHUVDzhet&#10;ABaTOMCk1fcpNp3R6R4e1L+0dNDP9+M7WJ7n1rU3cn3Ncz4NaI2EsQf975m4r+VdLtPzepr5rFQU&#10;askj7rAVHUw8ZN62FB689qC3AHvSFT2OcikKnOPesDsHDl16UoY5Yj86jwy4PHQ45oXOHAIJ/rQB&#10;KD7nGcUKenNRr5ny8D16/WkG/jKj86AH5DDoDjpmnIE8uWSTauQAAKjAfYeOe3NNeLzFIZFIz0zQ&#10;BIZcKpP3TkU5zwvHWqxt5XZcv8ijITsKu3jJDYtg5kbAGOtABnLZPpTc/JxUCGRiAcA9CM1IfM2E&#10;AAkkUASBhhT71P5qxQM+ck8VVEUmwAeuKdNBIUXJUfQ0AQI252ycJ7dSaRSZGbaMqp6471KIUU4G&#10;GIGST0p64hhDMBxwF7k0ACReWdzfNPJ0B7CnkqoJJyiHgf3jTfmTJbPmP1P90VHhnIAHX7o7CgB2&#10;dzea/wDCcjNNLZJmboWwg7mneWZAASAi8saNgI3HPT92KAEcMvH8b9T6U1hj92oz6mlYAn5jkKBu&#10;bPFL/CD0JBIAHP8AnigAYZdFxxjkCkB3SugIDAfMR/CKc+eicMepboBSldsbIn32YEnvQAzAfk5S&#10;IDBPc+1b0BBt4yowuwYA+lYZUNsTBCKcgD+I+9bsP+pj/wB0UAeU/E3cPENqyg82wDH23NXHsY55&#10;FCbcqvI9vevRvG+nC6123mkOIVgAZl6r8zc81yt/aZ0OKVVV13lY3VcHHIyTjmvbwtZKnGJ8lj8L&#10;KVec30Mry9qKW7jj2pkkJb5eMEZJ9BV29sH0xbeJ5N4liEgPUg+lVYgVBOQx75rujJSimjyalN05&#10;crGMuJAqnaAD94+lJ95eVPrTnMgh+YB2Jp4gk2tIkZWNOHYnuegqm7E2vsRlSqbivB6VBFvZmAHJ&#10;7+1SFyYmyeQOc1LBZzw20Ukm3503fN2GalyV0mOMG4uS6Ffa2cdAf1pHRvKYRqeRgVY3BTyfrSA7&#10;uhwOwqtyE7akW07AAOMcn1pdzFlwT06VPI0eBgFto71GqL5gxk8/rQDEZCpzySBk0HcR8zcsOlTS&#10;MASvOSaapQAluWp2Aaqbk5wqrTdo6ktjsB3pQ4Z8OflFTEhiA/yr2A6mlYDPvoPtELH+LHf1rq/h&#10;jf8AmpcaZIxzGS0eOmOM1hsYRFtUfMRzkVW8OX39jeK7WXhIJGEZ9Oa8nMaVmpo+myPENp0X0Pby&#10;oj5+XcBxnpVQ5nOcE47n0p4ulfafLycc45qeOJthaTCL6V5R9CVPtP2dC+0hRxgUNNcSp8h2KeQW&#10;5pJ7hUlVosFVIHSrbOoUsV98CgCmlkIrd7iViWA6nqfoKnTZNNGIxnIy57CiUlkDHBJPQnp7UyF4&#10;0h5UNxk8+9AEsyRiUbgGAPQnI/KmPmYSDorjBJ64oV4h8wjAGeBUu9QScD6k0AeW6taC11SWFx0P&#10;HYe36YrPKHAA7dcV3XjGwW6eGeMfPjb8o6kdP61xQkRGOVO5eME96+hwVb2lK3VHxWa4Z0cQ30ZH&#10;je4HIUck1LhlPC49TTllVSGKqDjge9Ksy99rDPXPeuw80jEeAWI4z3FN8oglhznnAqY3K4xtXjqc&#10;0C4i2t8q8jqDQBGse4gjqfenbcr79KWJ1RAMKxx604PEwIXgZ4JoAgCsqFAfundmo9jNuTrlsqc1&#10;e8yBgCB8wPUVDPJCNroMFmz06UCIIY1mwrEqVPOTUUkpguZPl+UfL+FWjtSXzlIIblhTLkReQrdS&#10;3LfSnHRlwbTM0CZHZ4wCH5Ipvz3MzSJww6irK4SRQWJTGUb+lRBed0WdwJLY7CuhO6udC1Qioznc&#10;cA/XpTRI1wDGeoPJqbfG8JKE5J5GKqsPLmLKSBjNAxS5SWROu4YpyIfLAZvoKdvVPnA4PTI70sip&#10;5oyenNADF5jOONvXFMI5FOQEzSheQRTTgIoHrQJiIA7pnnnpWphgm3HXpVK2KrMMDNXzjBAzisaj&#10;uzCo+gznrnnFGCRS8FeBjFBIPQVmZi+nPXrQPrgUHjmgDigBQBjFHUdenagevtmigBe3Wlz1NJ36&#10;UUDHClzx9KaOwxSngdOlAFi0u5rGdbi3k2SIeK9J067F7YRTqc7lGfr3ry4EZHfNb2g62+n3C28r&#10;AWzud2Rnb9K4cdh/aQ5o7nr5TjfYVOSb0Z3vbFJ3oGCM+tLkYNeC9D7ATqQT2pNxDZGB+FKPu4xy&#10;KAvGTQAZbPXqOeKXzGwf5ml25Pt3o2+vf9KAEDvyRShn2j5jShRj9RS7envQAzLseTxTfLXcGxls&#10;VLsx9aaB97J5zigCvcTNJMiRxuCDhm28VYbcV5J/CpBGD6cU7aNhFADYlPyjJ6+tMupMylFP3RVy&#10;MCO280jnHFUlTPTqTlmIoAblQoOSVFOHLCVu3QGjYGbc33FOAD3qTGQCwBb+FB0HvQBGVOQWJ3H7&#10;q5/U0hUs20MeepzUm04wvLN1JoKhBgc46n1oAThVx/AOg/vU1Sw6Mc45NPwc5wNx/SjYCcAHYOuO&#10;9AEOC/zMWEfQLn71OQNtZtxLdsn/ADxTmG9sngADABp+MgqOvfFAEeOBjnsPc05fkQ8knuc9fanh&#10;PmIAAwME/wB0Ug7EDp90f1oAa27G3oxPPtW3B/x7xf7g/lWL1Oe2e561tQf8e8fOflHP4UAc/wCI&#10;VZX3bEKhBuyM5GTxWVJZQXdhFC1ptUfMItxH8q3dXI+1oON2wE/TJqn5rliwIHOOaqMmtiZU4y0a&#10;OH8RWtrZw28UW9nILEN27Ac9utJB4X+2QxtBPlNvbnBx611GqaXbatCq7ZFkHAkHb3qxp2nnTrWO&#10;3SUsqjjec8V2/XGqaUXqeR/ZkZV5Ocfdexz48H2caupuZPNABDA9/TFTxeG7RLaeBmdjJxvY5Ix0&#10;xW27NHdhREG8w5JA+6AKiulYyoEB4+9t5rneJqvqdkcvw0dVEwj4UtpJY4ooNsarhpN/LGtO7060&#10;u4UtXiDImBvHDZArRZUDKCrAjnBPU0ieYSyqq4OMVLr1G7tmscJRimlHc5G78IbJgtpJ8rcsZOSP&#10;YVQ1Tw3Pp0a3DPvjJ2nC42n/AAr0Pcu3OBnPSmXBDxeUUUhjyCAc10Qx1VNX1Rw1snw84vlVmzyI&#10;7g20jvjirNhp9xf3TJb7SyKW2k4//Wa9EbTbNnQ/Y41OSB8vXPWnw6bp9jcGSC2RXPdRyPX6V1Sz&#10;KLWiPPhkU1LWWh5ubO4e6jt8ETSNtCtxg1al0HUYHINqzYGcryK9BlW2uNtwkG6UZAYjnPTinwCR&#10;1YNgAHkDsazlmUtGkbxyGnZqUjjtL8KPLAJryRo9/wAwQDn2zRB4RlZpTczbAowgU5z9a7THI5PU&#10;/QU4qDuB/i7gVg8bV1sdccowySutjjLXweSjNdXAGPu+XzkVn+J/Dv2e1tri2QCO0yzufvNXofGM&#10;+nykse1VJreG7hm80b0YFACcD61jUxFSppJnTh8FQw7vTWo3w9rK3ukRTwbd/wB19wztI7fWtFpj&#10;IhaUs5/IVw/g+U6ZrVxps/G9iyKR05ruyu8khcemRWJ1lRim0HaAw7AdKsJKfJCOnbg1KYBn7oHf&#10;60rbUbYVGQPTrQBG5iSNcgFugC9DTVDM6llByMAYqWOFN6sUAwe5qacAMGyCSmAB0FADI4C43hFH&#10;H8Qp2xeed7ds9BUa3L+SQpHPbH86VSXPzkBSc4HOBQBU1UF7FhCoeZCHAxxxXHaxpNxcTtqNrAHi&#10;kUEheoOOeK7x5UA8uFevBOOTWbZp5Ml3YyD5QTgDqFPPFb4eu6MuZHJjMJHFU+VnmwUcseSTTtoI&#10;AAxjtjpXRat4algDz2h3RIAdh5b61zZMhPzdBX0NKtCqrxPi8RhamHlyzQp/djAGfwpdgxjgfhTc&#10;ybxjGeuaB5jH5iME5471oc4uxgSqAFMYye1P8tY/lU59eaXzZFXaoGD7UjSP5bDaNw6UxBIgjG8D&#10;5R1pkcZH3hmOQ8H0FAnLKN2MHjGe/vTxK0LNEclWHb+lABHCPMMaEFQec+lQ36jeOMA9AOlSSM0O&#10;xiMhh8zUrwm5dOmAcgj0o2GtGZw+a1ORjy24+lM8zys478H6VYmiEO6PdkN1NVHCmF1bPm+lbQ2O&#10;iDsRLuhIB+43IqQnqMZz3pJIyYFUkFkAYD2oiKjHdT69qsobcKFgTaTjNO3M69uOtPuNptivIOci&#10;mRsGXpjjBo6gyONtlx1AFDf6z2PP0pVQOG9c8UqgE4brigRNZr+9Legq8ucsO1V7UAQk46HmrD/K&#10;yntnmueW5hPcTBztFNY7SCOfepZF53juKag3ApgbscVJAHoRQD8tA5VXb6UEBeecEUAKTyeaQk5p&#10;xXnPY9KQKCGH5UDE5z1oz81O2dOtO2jefQUAMBPrTj0xS4AIpcDBJ60AICAKU8SZHbmkA7YpxHz/&#10;AEoaurAnY9PsZBNYwyht2YwcnvxVmsHwvfQTaYlohPmxDnP17VvYHAr5ivBwqNM++wlWNWjGS7CB&#10;zkED60CRj1ApewHtQq/KM8VkdIglY4yOKb5z7FGByaftycUbeF+vSgAMjDoB1o81tq4xkcUFfm6U&#10;uzhRQAea3mDpTVd8k/Ly2c4p+0bwT3oCjnAoAPNfHHr6U5GkY44/KgL8oPbNTIVjR5DngcUARXU0&#10;jkQpjan3iPWq7O7L5aNwOpFHzzLgDC9SSanCKkXyqM9gKAGDeGUbsnGQPSkZnIVE+8TyfWnHO7au&#10;CT1NG3aAvGT1IoARndeAxOOCRTd0mOpyRjHpUmz0HPYUm3AwDyepoAaGfGA31NBZ9pGeM8+9O29g&#10;OB1NG3g4HGeKAGlnHXhumMdBTgzYZVOT3OKQjavQ5qQLtR+Dk8tQAwFwmFbjOcnvSeY/c/L/ADpx&#10;GSoxgAdKXaM5bt0AoAjEj7AxHBPygd634M/Z4s4zsGcfSsML+73Z5P3j6D0rbtyDbREdCgx+VAGP&#10;rHF2pOf9WMY+prOVZF+ctGUx0zzmtTVwDcKcgfJ/U1QIjeRcnkcnnFACCVGPl+YAdv4/lUg3B2UE&#10;7cct600or3ILMGeNfvVIoUkiQjb9aAKF65jusLlvlA+XpTYVdwGAHNSXoTBAJU4I5PJ+lR2/+qVC&#10;cKOgB60AT8/ewWPTHf8ACnbQsTIqlSevc0uAMY6/WnDdk5xnFAEMcBt0VAG6ZJbmkZHwoUEj2qVf&#10;9YVJxuHDGiSQB8ZIzxkUAAWTby2R2AGKjS1Z5N2fvHj0xUjSnAUbuOhxzSLM6x8FuO+MYoAgQCIj&#10;LF5AduOwp2RFtLtsMh4GOTTd6Qyu7FtzAYJU4A98e9StJuufN2s2zhXx3PtQA0OEJxk7OTkU/wCZ&#10;k3hcAHJyai+0vLdSQeXhAvynpn/GrQfanzNuY9mXmgBjSICqygDeQgOOtRvF5nyocANjiiZ/ObIY&#10;85XaDwPenxkRFFGPkGFGeCe9AHGeJoW0rxNaapGNy7hvI74GK722/eRLIPuuMg9qw/EFgNSsJgcA&#10;qMqQc+lR+F9Y+2aUIJMmaEbSDxj0oA6QMzPhex2k4qvdFgUIHIOWJqRbobcFTtzkcd/WoppPMXGA&#10;OeAD0oAtIpZwWOeOwxUzqmWULnPXFMSQAKfMGBwxz1pslyIYyUw7H+LpigCC1RlnlUqBliQtWVs1&#10;haQZJDtnk5x7CqBvC9wsoxuC9B2+tWTqBOCwwaALAiVSrk4I798Vlao4j1aCZANhHlMQO/XmrEl0&#10;5HPp0FVbhGl06UbRkAMMnqRzQBcUBixODn8q4vxPpMMEi3UR8tJeo28Z74rq7aY3ECSjpt4A9aLq&#10;EXMQimAZD1B7V0Yeu6M79DjxuFjiaXJ16HmiooBCn5R19TTZGCkKPpwK6zVPC6PDvsgFlBzsLfer&#10;jZoXVmV8q47GvdoYiFVXifH4rBVcPK00WlIY53ADHU0HaDndx14FVWRxtO/nuKMd9zsfSui5yWZJ&#10;9zflhtbkZFDRq8QkDFVXkfWgQjALksOwzx+NMGPNZD0Jxx0FF0FmPdt0RQnJapIYJEwgcHA3cGoU&#10;EZJwGDIcAetOlyFMiBuOuKLoLMpyyE5cgHOc+1V1RpsMuSVGea0be3iuY3ZjtbqFqmP3a+ZGeQeR&#10;7VcZrZm0H3KcblJ2k52g4pQuHYL0NSQ7DI8RPyvyDTXQplGGGA4PrWimti9bhz8oOCfrUa7hKUH3&#10;mqQSDb7io8gusmcc4ptodmSXEX2eOIBySTnNIST83tRPkryfmU1bMSzQrIoG7HOKnnSYmxbVdsO7&#10;PLHNWWG9T+lQQArbgMOalYhShzg5rGT1MJJ3HI2Rt49DTHyjhu2cUSgCQSKOD1FPLqybT900rk2Y&#10;RjzFdCCcHg0ifdKMKS33faJEB4254oP3vfPFFwsxyk7Qp7Uo4P1pucNSnkdaLhZju9GepzTc5oBG&#10;TxRcLMd078UpIpmeDQWGM0XHZjuOOaeSN/tURPygZ+vFOY/MBnt6UXCzL2l3n9n6hHcFSVU8gHGQ&#10;a9EtLuK+tUuYc7H6ZGMV5XkmvRvD8TR6FbLkEsN/HvzXl5lTjbm6n0GR1Z8zp9DUbggZpcnil25a&#10;l25Ga8c+mEDEc8Dk0ik/L9aftG/pyKMeh+lADd5znHA5/GlDHI9hShecYpdnNACF27D86FLZanAD&#10;mmqB5xWgB6sxfbxgHAOaa7Oy4Y4UEgAVIycoQOe3NNxhiEUlm5LHtQBGNyKoHUj5VpCzDAL8+1SF&#10;Ag65ZhyaBFj5mABP6UARgsq/eJY+gpQCGA75qVUxz3PagqeSOv8AKgCIs3Kq3J6k0Hcp2q3zHvUg&#10;j2DOCWPc0oj+bd0x1NADAMKSThR1z3NJufaTu+8OKcELDcT8o6e5pwGwb2ABH3QKAGDeH3NksTwP&#10;T3NKxfaVyevJ9aNpUHOCfrTijKigkBjzigBnzbuSeByc0mGzj+I/kBUu3AzwSegpixmQkAkAfebN&#10;ACKoZQOfLX/x6t2E5gjOMZUcfhWM4DcICEHAzWxBxBGP9kfyoAiuEUuCVB47iodif3F/IUUVSEw2&#10;J/cX8qNif3F/KiiqEIYoiRmNDjplRR5MQ6Rp/wB8iiikAvlp/cX/AL5FHlp/cX8qKKYB5cfdEP1U&#10;UhijPWNDj1UUUUAL5af3F/IUeXH/AHF/75FFFACeVH/zzT/vkUvlp/cXn/ZFFFAB5cec+Wmf90Ue&#10;VHnJjQ/8BFFFAB5cf/PNP++RR5af3F/IUUUAHlx/3F/75FMS2t42LRwRIT1KoBmiigCTauMbRj6U&#10;mxP7i/lRRQAbF/ur+VBRD1VT+FFFACeTGOkaD6KKXy0/uL/3yKKKADy0/uL/AN8ijYn91fyoooAB&#10;HGowsaAegUUbE/ur+VFFABsTOdi/kKieztZG3PbQsx7mME0UUrtbEtKW4n2G0/59IP8Av0v+FH2G&#10;0HS0g/79L/hRRS55dzHkj2D7FaH/AJdYP+/Yo+w2f/PpB/36X/Ciijnl3Dkj2D7BZ5z9kt/+/S/4&#10;Uv2K0xj7LBj/AK5j/Ciijnl3Dkj2EFhZg5Fpbj/tkv8AhSfYLLp9jt/+/S/4UUUKUr7i5I9hP7Os&#10;f+fK2/78r/hSnT7I9bK2P/bFf8KKKOeV9ylCPYT+zrH/AJ8rb/vyv+FH9m2H/Pjbf9+V/wAKKKpz&#10;l3NPZw7AdOsT1srY/wDbJf8AClFhZAYFnbge0S/4UUUuaXcmcI9hfsNn/wA+lv8A9+l/wpPsFmf+&#10;XS3/AO/S/wCFFFLnl3I5I9hfsFn/AM+lv/36X/Cj7BZjpZ2//fpf8KKKOeXcOSPYBY2YORaW4Pr5&#10;S/4UfYLPOfslv/36X/Ciijml3Dkj2D7BZ/8APpb/APfpf8KPsFn/AM+lv/36X/Ciijnl3Dkj2D7B&#10;Z/8APpb/APfpf8KPsFn/AM+lv/36X/Ciijnl3Dkj2D7BZ/8APpb/APfpf8KPsNn/AM+lv/36X/Ci&#10;ijml3Dkj2D7DZ/8APpb/APfpf8KPsNn/AM+lv/36X/Ciijnl3Dkj2D7DZ/8APpb/APfpf8KlWONF&#10;CrGiqOgCgCiii7e5pTik9EO2rnO0flRtX+6v5UUVRa2E2LnO0flS7V/uj8qKKBhtX+6Pyo2r/dH5&#10;UUUAG1f7o/Kjauc7Rn6UUUAG0egowPQflRRQAbV/uj8qNo9BRRQAYHoPyo2j0FFFABtHoPyo2r/d&#10;H5UUUAG1fQflRtU9VH5UUUAJsX+6Pypdq/3R+VFFABtX+6Pyo2r0AAHpiiigA2j0H5VcT7i/Siio&#10;Y0f/2VBLAQItABQABgAIAAAAIQA9/K5oFAEAAEcCAAATAAAAAAAAAAAAAAAAAAAAAABbQ29udGVu&#10;dF9UeXBlc10ueG1sUEsBAi0AFAAGAAgAAAAhADj9If/WAAAAlAEAAAsAAAAAAAAAAAAAAAAARQEA&#10;AF9yZWxzLy5yZWxzUEsBAi0AFAAGAAgAAAAhAIIOLM6RBAAA/w0AAA4AAAAAAAAAAAAAAAAARAIA&#10;AGRycy9lMm9Eb2MueG1sUEsBAi0AFAAGAAgAAAAhAIyaf7vIAAAApgEAABkAAAAAAAAAAAAAAAAA&#10;AQcAAGRycy9fcmVscy9lMm9Eb2MueG1sLnJlbHNQSwECLQAUAAYACAAAACEA85tJzd4AAAAGAQAA&#10;DwAAAAAAAAAAAAAAAAAACAAAZHJzL2Rvd25yZXYueG1sUEsBAi0ACgAAAAAAAAAhAG77+MU9CQAA&#10;PQkAABQAAAAAAAAAAAAAAAAACwkAAGRycy9tZWRpYS9pbWFnZTEucG5nUEsBAi0ACgAAAAAAAAAh&#10;AOF6RmM4kwAAOJMAABUAAAAAAAAAAAAAAAAAehIAAGRycy9tZWRpYS9pbWFnZTIuanBlZ1BLBQYA&#10;AAAABwAHAL8BAADlpQAAAAA=&#10;">
                <v:rect id="Rectangle 24208" o:spid="_x0000_s1044" style="position:absolute;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5pxAAAAN4AAAAPAAAAZHJzL2Rvd25yZXYueG1sRE9Na8JA&#10;EL0X/A/LCL01G4MUjVlFtKLH1hSityE7JsHsbMhuTdpf3z0Ueny872wzmlY8qHeNZQWzKAZBXFrd&#10;cKXgMz+8LEA4j6yxtUwKvsnBZj15yjDVduAPepx9JUIIuxQV1N53qZSurMmgi2xHHLib7Q36APtK&#10;6h6HEG5amcTxqzTYcGiosaNdTeX9/GUUHBfd9nKyP0PVvl2PxXux3OdLr9TzdNyuQHga/b/4z33S&#10;CpJ5Eoe94U64AnL9CwAA//8DAFBLAQItABQABgAIAAAAIQDb4fbL7gAAAIUBAAATAAAAAAAAAAAA&#10;AAAAAAAAAABbQ29udGVudF9UeXBlc10ueG1sUEsBAi0AFAAGAAgAAAAhAFr0LFu/AAAAFQEAAAsA&#10;AAAAAAAAAAAAAAAAHwEAAF9yZWxzLy5yZWxzUEsBAi0AFAAGAAgAAAAhAJZKbmnEAAAA3gAAAA8A&#10;AAAAAAAAAAAAAAAABwIAAGRycy9kb3ducmV2LnhtbFBLBQYAAAAAAwADALcAAAD4AgAAAAA=&#10;" filled="f" stroked="f">
                  <v:textbox inset="0,0,0,0">
                    <w:txbxContent>
                      <w:p w14:paraId="754FDED3" w14:textId="77777777" w:rsidR="00BF60AC" w:rsidRDefault="00BF60AC">
                        <w:pPr>
                          <w:spacing w:after="160" w:line="259" w:lineRule="auto"/>
                          <w:ind w:left="0" w:right="0" w:firstLine="0"/>
                          <w:jc w:val="left"/>
                        </w:pPr>
                        <w:r>
                          <w:t xml:space="preserve"> </w:t>
                        </w:r>
                      </w:p>
                    </w:txbxContent>
                  </v:textbox>
                </v:rect>
                <v:shape id="Picture 24248" o:spid="_x0000_s1045" type="#_x0000_t75" style="position:absolute;left:121;top:2311;width:66858;height:3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RmIxgAAAN4AAAAPAAAAZHJzL2Rvd25yZXYueG1sRE/LasJA&#10;FN0X+g/DLbirE0MoTepEpNAiXSjV0tLdJXPz0Jk7ITNq/HtnIbg8nPd8MVojTjT4zrGC2TQBQVw5&#10;3XGj4Gf38fwKwgdkjcYxKbiQh0X5+DDHQrszf9NpGxoRQ9gXqKANoS+k9FVLFv3U9cSRq91gMUQ4&#10;NFIPeI7h1sg0SV6kxY5jQ4s9vbdUHbZHq2CX/R9+l7PPY27qfGO/1nuz/tsrNXkal28gAo3hLr65&#10;V1pBmqVZ3BvvxCsgyysAAAD//wMAUEsBAi0AFAAGAAgAAAAhANvh9svuAAAAhQEAABMAAAAAAAAA&#10;AAAAAAAAAAAAAFtDb250ZW50X1R5cGVzXS54bWxQSwECLQAUAAYACAAAACEAWvQsW78AAAAVAQAA&#10;CwAAAAAAAAAAAAAAAAAfAQAAX3JlbHMvLnJlbHNQSwECLQAUAAYACAAAACEAdPUZiMYAAADeAAAA&#10;DwAAAAAAAAAAAAAAAAAHAgAAZHJzL2Rvd25yZXYueG1sUEsFBgAAAAADAAMAtwAAAPoCAAAAAA==&#10;">
                  <v:imagedata r:id="rId62" o:title=""/>
                </v:shape>
                <v:shape id="Picture 24250" o:spid="_x0000_s1046" type="#_x0000_t75" style="position:absolute;left:762;top:2951;width:65029;height:33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QexwAAAN4AAAAPAAAAZHJzL2Rvd25yZXYueG1sRI/LasJA&#10;FIb3Bd9hOEJ3dWLQUqKjiEUoZFGMxcvumDlNUjNnwsxU07d3FgWXP/+Nb77sTSuu5HxjWcF4lIAg&#10;Lq1uuFLwtdu8vIHwAVlja5kU/JGH5WLwNMdM2xtv6VqESsQR9hkqqEPoMil9WZNBP7IdcfS+rTMY&#10;onSV1A5vcdy0Mk2SV2mw4fhQY0frmspL8WsU8Kc/def97pgXP5PN+yHJp7nLlXoe9qsZiEB9eIT/&#10;2x9aQTpJpxEg4kQUkIs7AAAA//8DAFBLAQItABQABgAIAAAAIQDb4fbL7gAAAIUBAAATAAAAAAAA&#10;AAAAAAAAAAAAAABbQ29udGVudF9UeXBlc10ueG1sUEsBAi0AFAAGAAgAAAAhAFr0LFu/AAAAFQEA&#10;AAsAAAAAAAAAAAAAAAAAHwEAAF9yZWxzLy5yZWxzUEsBAi0AFAAGAAgAAAAhAFcSFB7HAAAA3gAA&#10;AA8AAAAAAAAAAAAAAAAABwIAAGRycy9kb3ducmV2LnhtbFBLBQYAAAAAAwADALcAAAD7AgAAAAA=&#10;">
                  <v:imagedata r:id="rId63" o:title=""/>
                </v:shape>
                <v:shape id="Shape 24251" o:spid="_x0000_s1047" style="position:absolute;left:571;top:2761;width:65410;height:34320;visibility:visible;mso-wrap-style:square;v-text-anchor:top" coordsize="6541008,343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gsrxQAAAN4AAAAPAAAAZHJzL2Rvd25yZXYueG1sRI9Ra8Iw&#10;FIXfhf2HcAXfNLWoSGdaRDY39iLT/YBLc9eENjelybT++2Uw8PFwzvkOZ1eNrhNXGoL1rGC5yEAQ&#10;115bbhR8XV7nWxAhImvsPJOCOwWoyqfJDgvtb/xJ13NsRIJwKFCBibEvpAy1IYdh4Xvi5H37wWFM&#10;cmikHvCW4K6TeZZtpEPLacFgTwdDdXv+cQoubv0ij+YtP+G2advwYTeHYJWaTcf9M4hIY3yE/9vv&#10;WkG+ytdL+LuTroAsfwEAAP//AwBQSwECLQAUAAYACAAAACEA2+H2y+4AAACFAQAAEwAAAAAAAAAA&#10;AAAAAAAAAAAAW0NvbnRlbnRfVHlwZXNdLnhtbFBLAQItABQABgAIAAAAIQBa9CxbvwAAABUBAAAL&#10;AAAAAAAAAAAAAAAAAB8BAABfcmVscy8ucmVsc1BLAQItABQABgAIAAAAIQDZogsrxQAAAN4AAAAP&#10;AAAAAAAAAAAAAAAAAAcCAABkcnMvZG93bnJldi54bWxQSwUGAAAAAAMAAwC3AAAA+QIAAAAA&#10;" path="m,3432048r6541008,l6541008,,,,,3432048xe" filled="f" strokeweight="3pt">
                  <v:stroke miterlimit="83231f" joinstyle="miter" endcap="square"/>
                  <v:path arrowok="t" textboxrect="0,0,6541008,3432048"/>
                </v:shape>
                <w10:anchorlock/>
              </v:group>
            </w:pict>
          </mc:Fallback>
        </mc:AlternateContent>
      </w:r>
    </w:p>
    <w:p w14:paraId="637A8097" w14:textId="61842890" w:rsidR="009D512D" w:rsidRPr="001B7E15" w:rsidRDefault="00AC251D" w:rsidP="001D591A">
      <w:pPr>
        <w:jc w:val="center"/>
      </w:pPr>
      <w:r w:rsidRPr="001B7E15">
        <w:t>Figure 9.2 – S-52, Edition 6.1(.1) Depth Zone Colouring for Day</w:t>
      </w:r>
    </w:p>
    <w:p w14:paraId="6DA3FFCA" w14:textId="56CF9D06" w:rsidR="009D512D" w:rsidRDefault="00AC251D">
      <w:pPr>
        <w:spacing w:after="141" w:line="259" w:lineRule="auto"/>
        <w:ind w:left="12" w:right="0" w:firstLine="0"/>
        <w:jc w:val="left"/>
      </w:pPr>
      <w:r>
        <w:t xml:space="preserve"> </w:t>
      </w:r>
    </w:p>
    <w:p w14:paraId="0B78EEF9" w14:textId="77777777" w:rsidR="000366AC" w:rsidRDefault="000366AC">
      <w:pPr>
        <w:pStyle w:val="berschrift1"/>
        <w:ind w:left="7"/>
      </w:pPr>
    </w:p>
    <w:p w14:paraId="4798C78B" w14:textId="77777777" w:rsidR="009D512D" w:rsidRDefault="00AC251D">
      <w:pPr>
        <w:pStyle w:val="berschrift1"/>
        <w:ind w:left="7"/>
      </w:pPr>
      <w:bookmarkStart w:id="62" w:name="_Toc3544656"/>
      <w:r>
        <w:t>10 Data Product format (encoding)</w:t>
      </w:r>
      <w:bookmarkEnd w:id="62"/>
      <w:r>
        <w:t xml:space="preserve"> </w:t>
      </w:r>
    </w:p>
    <w:p w14:paraId="4B2BED59" w14:textId="77777777" w:rsidR="009D512D" w:rsidRDefault="00AC251D">
      <w:pPr>
        <w:pStyle w:val="berschrift2"/>
        <w:spacing w:after="163"/>
        <w:ind w:left="7"/>
      </w:pPr>
      <w:bookmarkStart w:id="63" w:name="_Toc3544657"/>
      <w:r>
        <w:t>10.1 Introduction</w:t>
      </w:r>
      <w:bookmarkEnd w:id="63"/>
      <w:r>
        <w:t xml:space="preserve"> </w:t>
      </w:r>
    </w:p>
    <w:p w14:paraId="6F3D3E9B" w14:textId="77777777" w:rsidR="009D512D" w:rsidRDefault="00AC251D">
      <w:pPr>
        <w:ind w:left="12" w:right="513"/>
      </w:pPr>
      <w:r>
        <w:t xml:space="preserve">The S-102 data set must be encoded using the Hierarchical Data Format standard, Version 5 (HDF5).   </w:t>
      </w:r>
    </w:p>
    <w:p w14:paraId="4EADF48E" w14:textId="77777777" w:rsidR="00011193" w:rsidRDefault="00011193" w:rsidP="00011193">
      <w:pPr>
        <w:jc w:val="left"/>
        <w:rPr>
          <w:b/>
        </w:rPr>
      </w:pPr>
    </w:p>
    <w:p w14:paraId="381C63CA" w14:textId="37A84D65" w:rsidR="00011193" w:rsidRDefault="00AC251D" w:rsidP="00011193">
      <w:pPr>
        <w:jc w:val="left"/>
      </w:pPr>
      <w:r w:rsidRPr="00011193">
        <w:rPr>
          <w:b/>
        </w:rPr>
        <w:t xml:space="preserve">Format Name: </w:t>
      </w:r>
      <w:r>
        <w:tab/>
        <w:t xml:space="preserve"> </w:t>
      </w:r>
      <w:r w:rsidRPr="00011193">
        <w:t>HDF5</w:t>
      </w:r>
      <w:r>
        <w:t xml:space="preserve"> </w:t>
      </w:r>
    </w:p>
    <w:p w14:paraId="09A4B356" w14:textId="77777777" w:rsidR="00011193" w:rsidRDefault="00AC251D" w:rsidP="00011193">
      <w:pPr>
        <w:jc w:val="left"/>
      </w:pPr>
      <w:r w:rsidRPr="00011193">
        <w:rPr>
          <w:b/>
        </w:rPr>
        <w:t>Version:</w:t>
      </w:r>
      <w:r>
        <w:t xml:space="preserve"> </w:t>
      </w:r>
      <w:r>
        <w:tab/>
      </w:r>
      <w:r w:rsidRPr="00011193">
        <w:t xml:space="preserve"> 1.8 </w:t>
      </w:r>
    </w:p>
    <w:p w14:paraId="1B97A0E5" w14:textId="7D096CDF" w:rsidR="009D512D" w:rsidRDefault="00AC251D" w:rsidP="00011193">
      <w:pPr>
        <w:jc w:val="left"/>
        <w:rPr>
          <w:b/>
        </w:rPr>
      </w:pPr>
      <w:r w:rsidRPr="00011193">
        <w:rPr>
          <w:b/>
        </w:rPr>
        <w:t>Character Set</w:t>
      </w:r>
      <w:r>
        <w:t xml:space="preserve">: </w:t>
      </w:r>
      <w:r>
        <w:tab/>
        <w:t xml:space="preserve"> </w:t>
      </w:r>
      <w:r w:rsidRPr="00011193">
        <w:t>UTF-8</w:t>
      </w:r>
      <w:r>
        <w:rPr>
          <w:b/>
        </w:rPr>
        <w:t xml:space="preserve"> </w:t>
      </w:r>
    </w:p>
    <w:p w14:paraId="230429EA" w14:textId="77777777" w:rsidR="009D512D" w:rsidRDefault="00AC251D">
      <w:pPr>
        <w:tabs>
          <w:tab w:val="center" w:pos="2894"/>
        </w:tabs>
        <w:spacing w:after="112" w:line="259" w:lineRule="auto"/>
        <w:ind w:left="0" w:right="0" w:firstLine="0"/>
        <w:jc w:val="left"/>
      </w:pPr>
      <w:r>
        <w:rPr>
          <w:b/>
        </w:rPr>
        <w:t xml:space="preserve">Specification: </w:t>
      </w:r>
      <w:r>
        <w:rPr>
          <w:b/>
        </w:rPr>
        <w:tab/>
      </w:r>
      <w:hyperlink r:id="rId64">
        <w:r>
          <w:rPr>
            <w:b/>
          </w:rPr>
          <w:t xml:space="preserve"> </w:t>
        </w:r>
      </w:hyperlink>
      <w:hyperlink r:id="rId65">
        <w:r>
          <w:rPr>
            <w:color w:val="0000FF"/>
            <w:u w:val="single" w:color="0000FF"/>
          </w:rPr>
          <w:t>https://www.hdf5group.org</w:t>
        </w:r>
      </w:hyperlink>
      <w:hyperlink r:id="rId66">
        <w:r>
          <w:rPr>
            <w:color w:val="0000FF"/>
          </w:rPr>
          <w:t xml:space="preserve"> </w:t>
        </w:r>
      </w:hyperlink>
    </w:p>
    <w:p w14:paraId="71C8BCBD" w14:textId="77777777" w:rsidR="009D512D" w:rsidRDefault="00AC251D">
      <w:pPr>
        <w:ind w:left="12" w:right="0"/>
      </w:pPr>
      <w:r>
        <w:t xml:space="preserve">The key idea behind the S-102 product structure is that each coverage is a feature.  Each of these features is co-located with the others.  Therefore, they share the same spatial metadata and each is required to correctly interpret the others. </w:t>
      </w:r>
    </w:p>
    <w:p w14:paraId="3CFD8A7C" w14:textId="77777777" w:rsidR="009D512D" w:rsidRDefault="00AC251D">
      <w:pPr>
        <w:spacing w:after="65"/>
        <w:ind w:left="12" w:right="513"/>
      </w:pPr>
      <w:r>
        <w:t xml:space="preserve">For the use of HDF5, the following key concepts (Part 10c, clause 10c-5.1) are important: </w:t>
      </w:r>
    </w:p>
    <w:p w14:paraId="65B67935" w14:textId="77777777" w:rsidR="009D512D" w:rsidRDefault="00AC251D">
      <w:pPr>
        <w:numPr>
          <w:ilvl w:val="0"/>
          <w:numId w:val="19"/>
        </w:numPr>
        <w:spacing w:after="65"/>
        <w:ind w:right="513" w:hanging="360"/>
      </w:pPr>
      <w:r>
        <w:rPr>
          <w:i/>
        </w:rPr>
        <w:t>File</w:t>
      </w:r>
      <w:r>
        <w:t xml:space="preserve"> - a contiguous string of bytes in a computer store (memory, disk, etc.), and the bytes represent zero or more objects of the model; </w:t>
      </w:r>
    </w:p>
    <w:p w14:paraId="2454CF01" w14:textId="77777777" w:rsidR="009D512D" w:rsidRDefault="00AC251D">
      <w:pPr>
        <w:numPr>
          <w:ilvl w:val="0"/>
          <w:numId w:val="19"/>
        </w:numPr>
        <w:spacing w:after="35"/>
        <w:ind w:right="513" w:hanging="360"/>
      </w:pPr>
      <w:r>
        <w:rPr>
          <w:i/>
        </w:rPr>
        <w:t>Group</w:t>
      </w:r>
      <w:r>
        <w:t xml:space="preserve"> - a collection of objects (including groups); </w:t>
      </w:r>
    </w:p>
    <w:p w14:paraId="649630A7" w14:textId="77777777" w:rsidR="009D512D" w:rsidRDefault="00AC251D">
      <w:pPr>
        <w:numPr>
          <w:ilvl w:val="0"/>
          <w:numId w:val="19"/>
        </w:numPr>
        <w:spacing w:after="33"/>
        <w:ind w:right="513" w:hanging="360"/>
      </w:pPr>
      <w:r>
        <w:rPr>
          <w:i/>
        </w:rPr>
        <w:t>Dataset</w:t>
      </w:r>
      <w:r>
        <w:t xml:space="preserve"> - a multidimensional array of data elements with attributes and other metadata;  </w:t>
      </w:r>
    </w:p>
    <w:p w14:paraId="70D567F5" w14:textId="77777777" w:rsidR="009D512D" w:rsidRDefault="00AC251D">
      <w:pPr>
        <w:numPr>
          <w:ilvl w:val="0"/>
          <w:numId w:val="19"/>
        </w:numPr>
        <w:spacing w:after="35"/>
        <w:ind w:right="513" w:hanging="360"/>
      </w:pPr>
      <w:r>
        <w:rPr>
          <w:i/>
        </w:rPr>
        <w:t>Dataspace</w:t>
      </w:r>
      <w:r>
        <w:t xml:space="preserve"> - a description of the dimensions of a multidimensional array; </w:t>
      </w:r>
    </w:p>
    <w:p w14:paraId="4602146B" w14:textId="77777777" w:rsidR="009D512D" w:rsidRDefault="00AC251D">
      <w:pPr>
        <w:numPr>
          <w:ilvl w:val="0"/>
          <w:numId w:val="19"/>
        </w:numPr>
        <w:spacing w:after="33"/>
        <w:ind w:right="513" w:hanging="360"/>
      </w:pPr>
      <w:r>
        <w:rPr>
          <w:i/>
        </w:rPr>
        <w:t>Datatype</w:t>
      </w:r>
      <w:r>
        <w:t xml:space="preserve"> - a description of a specific class of data element including its storage layout as a pattern of bits; </w:t>
      </w:r>
    </w:p>
    <w:p w14:paraId="58D634CC" w14:textId="77777777" w:rsidR="009D512D" w:rsidRDefault="00AC251D">
      <w:pPr>
        <w:numPr>
          <w:ilvl w:val="0"/>
          <w:numId w:val="19"/>
        </w:numPr>
        <w:spacing w:after="35"/>
        <w:ind w:right="513" w:hanging="360"/>
      </w:pPr>
      <w:r>
        <w:rPr>
          <w:i/>
        </w:rPr>
        <w:t>Attribute</w:t>
      </w:r>
      <w:r>
        <w:t xml:space="preserve"> - a named data value associated with a group, dataset, or named datatype; </w:t>
      </w:r>
    </w:p>
    <w:p w14:paraId="2CB44D7A" w14:textId="77777777" w:rsidR="009D512D" w:rsidRDefault="00AC251D">
      <w:pPr>
        <w:numPr>
          <w:ilvl w:val="0"/>
          <w:numId w:val="19"/>
        </w:numPr>
        <w:spacing w:after="80"/>
        <w:ind w:right="513" w:hanging="360"/>
      </w:pPr>
      <w:r>
        <w:rPr>
          <w:i/>
        </w:rPr>
        <w:t>Property List</w:t>
      </w:r>
      <w:r>
        <w:t xml:space="preserve"> - a collection of parameters (some permanent and some transient)  </w:t>
      </w:r>
    </w:p>
    <w:p w14:paraId="1C0D1338" w14:textId="77777777" w:rsidR="009D512D" w:rsidRDefault="00AC251D">
      <w:pPr>
        <w:ind w:left="12" w:right="0"/>
      </w:pPr>
      <w:r>
        <w:t xml:space="preserve">In addition, datasets may be a compound (a single record consisting of an array of simple value types) and have multiple dimensions.  </w:t>
      </w:r>
    </w:p>
    <w:p w14:paraId="3CA71347" w14:textId="00B2482D" w:rsidR="009D512D" w:rsidRDefault="00AC251D">
      <w:pPr>
        <w:spacing w:after="120" w:line="259" w:lineRule="auto"/>
        <w:ind w:left="12" w:right="0" w:firstLine="0"/>
        <w:jc w:val="left"/>
      </w:pPr>
      <w:r>
        <w:t xml:space="preserve"> </w:t>
      </w:r>
    </w:p>
    <w:p w14:paraId="709B4CA7" w14:textId="77777777" w:rsidR="009D512D" w:rsidRDefault="00AC251D">
      <w:pPr>
        <w:pStyle w:val="berschrift2"/>
        <w:spacing w:after="161"/>
        <w:ind w:left="7"/>
      </w:pPr>
      <w:bookmarkStart w:id="64" w:name="_Toc3544658"/>
      <w:r>
        <w:t>10.2 Product Structure</w:t>
      </w:r>
      <w:bookmarkEnd w:id="64"/>
      <w:r>
        <w:t xml:space="preserve"> </w:t>
      </w:r>
    </w:p>
    <w:p w14:paraId="10D895E9" w14:textId="77777777" w:rsidR="009D512D" w:rsidRDefault="00AC251D">
      <w:pPr>
        <w:ind w:left="12" w:right="0"/>
      </w:pPr>
      <w:r>
        <w:t xml:space="preserve">The structure of the data product follows the form given in S-100 v. 4.0.0 – PART10C – HDF5 DATA MODEL AND FILE FORMAT. The general structure, which was designed for several S-100 products is given in Figure 10.1. </w:t>
      </w:r>
    </w:p>
    <w:p w14:paraId="5FFBCD35" w14:textId="77777777" w:rsidR="009D512D" w:rsidRDefault="00AC251D">
      <w:pPr>
        <w:spacing w:after="0" w:line="259" w:lineRule="auto"/>
        <w:ind w:left="12" w:right="0" w:firstLine="0"/>
        <w:jc w:val="left"/>
      </w:pPr>
      <w:r>
        <w:rPr>
          <w:sz w:val="22"/>
        </w:rPr>
        <w:t xml:space="preserve"> </w:t>
      </w:r>
    </w:p>
    <w:p w14:paraId="59FC419E" w14:textId="6949C112" w:rsidR="009D512D" w:rsidRDefault="00410C72">
      <w:pPr>
        <w:spacing w:after="130" w:line="259" w:lineRule="auto"/>
        <w:ind w:left="224" w:right="0" w:firstLine="0"/>
        <w:jc w:val="left"/>
      </w:pPr>
      <w:r>
        <w:rPr>
          <w:rFonts w:ascii="Calibri" w:eastAsia="Calibri" w:hAnsi="Calibri" w:cs="Calibri"/>
          <w:noProof/>
          <w:sz w:val="22"/>
          <w:lang w:val="de-DE" w:eastAsia="de-DE"/>
        </w:rPr>
        <mc:AlternateContent>
          <mc:Choice Requires="wpg">
            <w:drawing>
              <wp:inline distT="0" distB="0" distL="0" distR="0" wp14:anchorId="4D80C759" wp14:editId="41F40B78">
                <wp:extent cx="6359652" cy="4451350"/>
                <wp:effectExtent l="0" t="0" r="22225" b="0"/>
                <wp:docPr id="250754" name="Group 250754"/>
                <wp:cNvGraphicFramePr/>
                <a:graphic xmlns:a="http://schemas.openxmlformats.org/drawingml/2006/main">
                  <a:graphicData uri="http://schemas.microsoft.com/office/word/2010/wordprocessingGroup">
                    <wpg:wgp>
                      <wpg:cNvGrpSpPr/>
                      <wpg:grpSpPr>
                        <a:xfrm>
                          <a:off x="0" y="0"/>
                          <a:ext cx="6359652" cy="4451350"/>
                          <a:chOff x="0" y="0"/>
                          <a:chExt cx="6359652" cy="4853771"/>
                        </a:xfrm>
                      </wpg:grpSpPr>
                      <wps:wsp>
                        <wps:cNvPr id="24394" name="Rectangle 24394"/>
                        <wps:cNvSpPr/>
                        <wps:spPr>
                          <a:xfrm>
                            <a:off x="3188335" y="4490037"/>
                            <a:ext cx="46741" cy="187581"/>
                          </a:xfrm>
                          <a:prstGeom prst="rect">
                            <a:avLst/>
                          </a:prstGeom>
                          <a:ln>
                            <a:noFill/>
                          </a:ln>
                        </wps:spPr>
                        <wps:txbx>
                          <w:txbxContent>
                            <w:p w14:paraId="2C206F45" w14:textId="73B52465" w:rsidR="00BF60AC" w:rsidRDefault="00BF60AC" w:rsidP="00410C72">
                              <w:pPr>
                                <w:spacing w:after="160" w:line="259" w:lineRule="auto"/>
                                <w:ind w:left="0" w:right="0" w:firstLine="0"/>
                                <w:jc w:val="left"/>
                              </w:pPr>
                            </w:p>
                          </w:txbxContent>
                        </wps:txbx>
                        <wps:bodyPr horzOverflow="overflow" vert="horz" lIns="0" tIns="0" rIns="0" bIns="0" rtlCol="0">
                          <a:noAutofit/>
                        </wps:bodyPr>
                      </wps:wsp>
                      <wps:wsp>
                        <wps:cNvPr id="24395" name="Rectangle 24395"/>
                        <wps:cNvSpPr/>
                        <wps:spPr>
                          <a:xfrm>
                            <a:off x="1578356" y="4712490"/>
                            <a:ext cx="936224" cy="187581"/>
                          </a:xfrm>
                          <a:prstGeom prst="rect">
                            <a:avLst/>
                          </a:prstGeom>
                          <a:ln>
                            <a:noFill/>
                          </a:ln>
                        </wps:spPr>
                        <wps:txbx>
                          <w:txbxContent>
                            <w:p w14:paraId="735967CE" w14:textId="77777777" w:rsidR="00BF60AC" w:rsidRDefault="00BF60AC" w:rsidP="00410C72">
                              <w:pPr>
                                <w:spacing w:after="160" w:line="259" w:lineRule="auto"/>
                                <w:ind w:left="0" w:right="0" w:firstLine="0"/>
                                <w:jc w:val="left"/>
                              </w:pPr>
                              <w:r>
                                <w:rPr>
                                  <w:b/>
                                </w:rPr>
                                <w:t xml:space="preserve">Figure 10.1 </w:t>
                              </w:r>
                            </w:p>
                          </w:txbxContent>
                        </wps:txbx>
                        <wps:bodyPr horzOverflow="overflow" vert="horz" lIns="0" tIns="0" rIns="0" bIns="0" rtlCol="0">
                          <a:noAutofit/>
                        </wps:bodyPr>
                      </wps:wsp>
                      <wps:wsp>
                        <wps:cNvPr id="24396" name="Rectangle 24396"/>
                        <wps:cNvSpPr/>
                        <wps:spPr>
                          <a:xfrm>
                            <a:off x="2284349" y="4734876"/>
                            <a:ext cx="93538" cy="158130"/>
                          </a:xfrm>
                          <a:prstGeom prst="rect">
                            <a:avLst/>
                          </a:prstGeom>
                          <a:ln>
                            <a:noFill/>
                          </a:ln>
                        </wps:spPr>
                        <wps:txbx>
                          <w:txbxContent>
                            <w:p w14:paraId="47F03D73" w14:textId="77777777" w:rsidR="00BF60AC" w:rsidRDefault="00BF60AC" w:rsidP="00410C72">
                              <w:pPr>
                                <w:spacing w:after="160" w:line="259" w:lineRule="auto"/>
                                <w:ind w:left="0" w:right="0" w:firstLine="0"/>
                                <w:jc w:val="left"/>
                              </w:pPr>
                              <w:r>
                                <w:rPr>
                                  <w:b/>
                                </w:rPr>
                                <w:t>–</w:t>
                              </w:r>
                            </w:p>
                          </w:txbxContent>
                        </wps:txbx>
                        <wps:bodyPr horzOverflow="overflow" vert="horz" lIns="0" tIns="0" rIns="0" bIns="0" rtlCol="0">
                          <a:noAutofit/>
                        </wps:bodyPr>
                      </wps:wsp>
                      <wps:wsp>
                        <wps:cNvPr id="24397" name="Rectangle 24397"/>
                        <wps:cNvSpPr/>
                        <wps:spPr>
                          <a:xfrm>
                            <a:off x="2354453" y="4712490"/>
                            <a:ext cx="46741" cy="187581"/>
                          </a:xfrm>
                          <a:prstGeom prst="rect">
                            <a:avLst/>
                          </a:prstGeom>
                          <a:ln>
                            <a:noFill/>
                          </a:ln>
                        </wps:spPr>
                        <wps:txbx>
                          <w:txbxContent>
                            <w:p w14:paraId="6672491B" w14:textId="77777777" w:rsidR="00BF60AC" w:rsidRDefault="00BF60AC" w:rsidP="00410C72">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398" name="Rectangle 24398"/>
                        <wps:cNvSpPr/>
                        <wps:spPr>
                          <a:xfrm>
                            <a:off x="2389505" y="4712490"/>
                            <a:ext cx="3198136" cy="187581"/>
                          </a:xfrm>
                          <a:prstGeom prst="rect">
                            <a:avLst/>
                          </a:prstGeom>
                          <a:ln>
                            <a:noFill/>
                          </a:ln>
                        </wps:spPr>
                        <wps:txbx>
                          <w:txbxContent>
                            <w:p w14:paraId="496B72F7" w14:textId="77777777" w:rsidR="00BF60AC" w:rsidRDefault="00BF60AC" w:rsidP="00410C72">
                              <w:pPr>
                                <w:spacing w:after="160" w:line="259" w:lineRule="auto"/>
                                <w:ind w:left="0" w:right="0" w:firstLine="0"/>
                                <w:jc w:val="left"/>
                              </w:pPr>
                              <w:r>
                                <w:rPr>
                                  <w:b/>
                                </w:rPr>
                                <w:t>Outline of the generic data file structure</w:t>
                              </w:r>
                            </w:p>
                          </w:txbxContent>
                        </wps:txbx>
                        <wps:bodyPr horzOverflow="overflow" vert="horz" lIns="0" tIns="0" rIns="0" bIns="0" rtlCol="0">
                          <a:noAutofit/>
                        </wps:bodyPr>
                      </wps:wsp>
                      <wps:wsp>
                        <wps:cNvPr id="24399" name="Rectangle 24399"/>
                        <wps:cNvSpPr/>
                        <wps:spPr>
                          <a:xfrm>
                            <a:off x="4798060" y="4712490"/>
                            <a:ext cx="46741" cy="187581"/>
                          </a:xfrm>
                          <a:prstGeom prst="rect">
                            <a:avLst/>
                          </a:prstGeom>
                          <a:ln>
                            <a:noFill/>
                          </a:ln>
                        </wps:spPr>
                        <wps:txbx>
                          <w:txbxContent>
                            <w:p w14:paraId="3A26459F" w14:textId="77777777" w:rsidR="00BF60AC" w:rsidRDefault="00BF60AC" w:rsidP="00410C72">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4402" name="Picture 24402"/>
                          <pic:cNvPicPr/>
                        </pic:nvPicPr>
                        <pic:blipFill>
                          <a:blip r:embed="rId67">
                            <a:extLst>
                              <a:ext uri="{28A0092B-C50C-407E-A947-70E740481C1C}">
                                <a14:useLocalDpi xmlns:a14="http://schemas.microsoft.com/office/drawing/2010/main" val="0"/>
                              </a:ext>
                            </a:extLst>
                          </a:blip>
                          <a:stretch>
                            <a:fillRect/>
                          </a:stretch>
                        </pic:blipFill>
                        <pic:spPr>
                          <a:xfrm>
                            <a:off x="9906" y="9906"/>
                            <a:ext cx="6339841" cy="4453128"/>
                          </a:xfrm>
                          <a:prstGeom prst="rect">
                            <a:avLst/>
                          </a:prstGeom>
                        </pic:spPr>
                      </pic:pic>
                      <wps:wsp>
                        <wps:cNvPr id="24403" name="Shape 24403"/>
                        <wps:cNvSpPr/>
                        <wps:spPr>
                          <a:xfrm>
                            <a:off x="0" y="0"/>
                            <a:ext cx="6359652" cy="4472940"/>
                          </a:xfrm>
                          <a:custGeom>
                            <a:avLst/>
                            <a:gdLst/>
                            <a:ahLst/>
                            <a:cxnLst/>
                            <a:rect l="0" t="0" r="0" b="0"/>
                            <a:pathLst>
                              <a:path w="6359652" h="4472940">
                                <a:moveTo>
                                  <a:pt x="0" y="4472940"/>
                                </a:moveTo>
                                <a:lnTo>
                                  <a:pt x="6359652" y="4472940"/>
                                </a:lnTo>
                                <a:lnTo>
                                  <a:pt x="6359652"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4D80C759" id="Group 250754" o:spid="_x0000_s1048" style="width:500.75pt;height:350.5pt;mso-position-horizontal-relative:char;mso-position-vertical-relative:line" coordsize="63596,485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gakTHwUAADsUAAAOAAAAZHJzL2Uyb0RvYy54bWzkWG1v2zYQ/j5g/0HQ&#10;d8d6tV4Qp8icNChQrEHb/QBZpixhlKiRdOys2H/f3VGUHcddgwxLBuSDZYo8Hu9d9/D83a7lzh2T&#10;qhHd3PXPPNdhXSlWTbeeu799fT9JXUfpolsVXHRs7t4z5b67+Pmn822fs0DUgq+YdIBJp/JtP3dr&#10;rft8OlVlzdpCnYmedbBYCdkWGl7lerqSxRa4t3waeN5suhVy1UtRMqVg9sosuhfEv6pYqT9VlWLa&#10;4XMXZNP0lPRc4nN6cV7ka1n0dVMOYhTPkKItmg4OHVldFbpwNrJ5xKptSimUqPRZKdqpqKqmZKQD&#10;aON7R9rcSLHpSZd1vl33o5nAtEd2ejbb8te7W+k0q7kbxF4SR67TFS34iY52hjkw0rZf50B7I/sv&#10;/a0cJtbmDfXeVbLFf9DI2ZF570fzsp12SpichXE2iwPXKWEtimI/jAcHlDV46dG+sr4+uTONwyTx&#10;0XVTe/AU5RvF2fYQTGpvL/Xv7PWlLnpGblBoA2uvKMxGc32GQCu6NWdOQNNkIKIezaVyBZY7YavQ&#10;T9MwjF2HrJJ5XpiYsLR2i2ZJ5Bur+WkSpw9VL/JeKn3DROvgYO5KkIVisbj7qLSxkiXB43mHz068&#10;bzg3qzgDFrQS4kjvljsKC5IFZ5ZidQ+q10L++QkSvuJiO3fFMHKxBsDZuOo6/EMHJsd0swNpB0s7&#10;kJovBCWlkeZyo0XVkLj70waxwJcYgS/kVPCEyYGHTo3RKSgEhMCPnerHSRrGM+PUxA+ibAh169Qs&#10;nAUBxA/mwst7NbXKvBmvgitOeXVmDfEkrwZBGoVRNng1jNKE9hf53qtxCF88ciokakhOH6vUf5yq&#10;mdXlzTg1Oe3UsWY9zalhDB+j8Pup+qr116cQ2pfEN1CAIYFOpepYs57o1TSLveGreqoAh34GCQpl&#10;4XUqsE9f8TflV6ibp/w6lq0n+TVKstSbQW+B3dIpv75utgb/lxrcN2UOvwEzwOhRD/xjbAW79EYy&#10;d2DSPolHW8jfN/0E4E1f6GbZ8EbfE1SDnhSF6u5umxIbYXwBl4/tdOQBNDABAhR4MDTTOAl9l6XF&#10;ndiz4vsDRkve9NjQYjOJ40FkQHpHSOmE1gaFXYly07JOG1gpGQfpRafqpleuI3PWLhmgJPlh5VNz&#10;DV986K7xOPz2E9T7FqSXnpcFv0wWsbeYRF5yPbnMomSSeNdJ5EWpv/AXf+FuP8o3in0UZcGv+maQ&#10;FWYfSXsS1w0I2CBGQp7OXUGttGnnQSCCRlZE6D/QJCir0pLpssZhBdbCDtfsGRfItHtroqG/g1uy&#10;zDP9LQ2Azb4NmoVhllrMgh9XP6Dq/dxOiIQyYtAQpHoxQBB50BqYsCQgSEEZ2jR/Us0y1eoIAByh&#10;4STIouNusdwYYIemtWAOrhhWBtbBXG1H5a6zQ4R//3jbAWmJ+5ApDh2AcaMsNQJzIwqut4Dvvgqi&#10;1Ht4bilM5OxpeHdIO/IkWHuonqWz/z3xPqS3hrAU9t9QHpgTAsqulVwoZkRCtSgDRlWB7tCYvEOt&#10;sQHA24gC7p3UH5TVbaPhOoo3LawGieftBRmgqAlC/Gwrfc8ZmoZ3n1kFWBluOExpUHK9XHA5JCUw&#10;OWADpLjHJN+wy6OjT+1C0oL3dfEwwQdSUnHghJSM7rtGYQa25SCNufSCqyMwn736ArOMm0gs0elx&#10;fwcXdhjm5mbAaLvvV+wCYXO6foEbKpJouE3DK7DDd2K0v/O7+Bs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A+sJN93AAAAAYBAAAPAAAAZHJzL2Rvd25yZXYueG1sTI9BS8NAEIXvgv9h&#10;GcGb3V2lKjGbUop6KoKtIN6m2WkSmp0N2W2S/nu3Xuxl4PEe732TLybXioH60Hg2oGcKBHHpbcOV&#10;ga/t290ziBCRLbaeycCJAiyK66scM+tH/qRhEyuRSjhkaKCOscukDGVNDsPMd8TJ2/veYUyyr6Tt&#10;cUzlrpX3Sj1Khw2nhRo7WtVUHjZHZ+B9xHH5oF+H9WG/Ov1s5x/fa03G3N5MyxcQkab4H4YzfkKH&#10;IjHt/JFtEK2B9Ej8u2dPKT0HsTPwpLQCWeTyEr/4BQAA//8DAFBLAwQKAAAAAAAAACEAfcedGkBy&#10;AABAcgAAFAAAAGRycy9tZWRpYS9pbWFnZTEuanBn/9j/4AAQSkZJRgABAQEAYABgAAD/2wBDAAMC&#10;AgMCAgMDAwMEAwMEBQgFBQQEBQoHBwYIDAoMDAsKCwsNDhIQDQ4RDgsLEBYQERMUFRUVDA8XGBYU&#10;GBIUFRT/2wBDAQMEBAUEBQkFBQkUDQsNFBQUFBQUFBQUFBQUFBQUFBQUFBQUFBQUFBQUFBQUFBQU&#10;FBQUFBQUFBQUFBQUFBQUFBT/wAARCAHXAp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avgn4R8c/Ej4N+AvFmpfGrxna6nr3h+w1S5is9P0JYklnt0&#10;lZE36W7Bdz/xM1AH0rRXkn/CofF3/RdfH/8A4A+Hv/lVR/wqHxd/0XXx/wD+APh7/wCVVRzFcrPW&#10;6K8k/wCFQ+Lv+i6+P/8AwB8Pf/Kqj/hUPi7/AKLr4/8A/AHw9/8AKqjmHys9boryT/hUPi7/AKLr&#10;4/8A/AHw9/8AKqj/AIVD4u/6Lr4//wDAHw9/8qqOYXKz1uivJP8AhUPi7/ouvj//AMAfD3/yqo/4&#10;VD4u/wCi6+P/APwB8Pf/ACqo5h8rPW6K8k/4VD4u/wCi6+P/APwB8Pf/ACqo/wCFQ+Lv+i6+P/8A&#10;wB8Pf/KqjmDlZ63RXkn/AAqHxd/0XXx//wCAPh7/AOVVH/CofF3/AEXXx/8A+APh7/5VUcwuVnrd&#10;FeSf8Kh8Xf8ARdfH/wD4A+Hv/lVR/wAKh8Xf9F18f/8AgD4e/wDlVRzD5Wet0V5J/wAKh8Xf9F18&#10;f/8AgD4e/wDlVR/wqHxd/wBF18f/APgD4e/+VVHMHKz1rAowK8l/4VD4u/6Lr4//APAHw9/8qq5v&#10;VdN8XfDj4hfDGCT4n+J/FOneINfn0q90/WLPSVieJdJv7pXV7axilRvNtY+jf3qrmJ5T3+iiimIK&#10;KKKACiiigAooooAKKKKACiiigAooooAKKKKACiiigAooooAKKKKACiiigAooooAKKKKACiiigAoo&#10;ooAKKKKACiiigAooooAKKKKACiiigAooooAKKKKACiiigAooooAKKKKACiiigAooooAKKKKACiii&#10;gAooooAKKKKACvIf2Uf+TWfg7/2Jujf+kUVevV5D+yj/AMms/B3/ALE3Rv8A0iiqJFx3PU6KKKko&#10;KKKKAEHSsTxh4kg8G+EtY16aOS5t9NtJbpoovvuqJurbHSormFZomjlVXiZNrI/3GpSF9o8V134w&#10;+I9W0HRYPD9jYaXrWsareWEVxqCy6lb2y2aStcS+RF5UsrboHRIlZW+dH/gaKk8HftDG+s/D9jqV&#10;nd67q18t/LdahpekS6Tb2tvZ3CRTT3FrfypPBs82LdF+9b72zdXca58I/CPiTRf7KudGgtLVLpb2&#10;J9NZ7C4gnVPKSWKeBklil8pfK3o6ts+T7vy03wz8IfDngyS1fT7G6kltYbqBbjUNRubyVkupVluP&#10;NlnlZpd7onzPub5aP6/ARy2iftI6RqUVm9/4Y8R+H/7QawfTo9Sitd95BeXCW8VwvlXD7V3ypuSX&#10;ZKu/7lO8VftEaf4fvGs7Pwr4k8STr/aUs8Wkragww2MqRXErefcRLt3yptVNzt/dq5p/7OPgWw0n&#10;UdMXT9SeC8W3i3y65fyS2yQP5sKWsrXG+1VG+ZVgZNtZGpfsteFL7VtJHnaxDomnWd/byaeuu6is&#10;17JeTQyyvPdLdebOv7p90Uu9W3/7NH/B/wCAI3dP+Mkd78RdM8PjTkms9RgiuLXU7e53bllt3ni3&#10;RbPl3fZ7rd83y7Lf73m/J6hmsGx8J6JpmpC+sdGsrK6Y7Xnt7VElI2RJ95f9iCFf92JP7q1vYq5c&#10;v2Rx/vBRRRUlBRRRQAV5f8Yf+SifAv8A7HK6/wDUe1mvUK8v+MP/ACUT4F/9jldf+o9rNUSet0UU&#10;VZAUUUUAFFFFABRRRQAUUUUAFFFFABRRRQAUUUUAFFFFABRRRQAUUUUAFFFFABRRRQAUUUUAFFFF&#10;ABRRRQAUUUUAFFFFABRRRQAUUUUAFFFFABRRRQAUUUUAFFFFABRRRQAUUUUAFFFFABRRRQAUUUUA&#10;FFFFABRRRQAUUUUAFeQ/so/8ms/B3/sTdG/9Ioq9eryH9lH/AJNZ+Dv/AGJujf8ApFFUSLjuep0U&#10;UVJQUUUUAMP3q+CdQ+FHjHT/ANqLX/Htt4Oa4jTxo32O+ttHli1Ft2hJFE73v8emNLuilVVXY3zb&#10;/vLX3zTI6X2uYn7PKfEmh/E347XXhuS7SfxdeW72mhvr11qHhBbfUNEupbp01NNLg+yp9sSKL7v7&#10;q5/35fu1e024+Mmr+K/AGpXniTxpb2EsviLT7aZ9ASJLpPOi/sqXVLVLX9x5qb9zOkG1UX/VM77v&#10;tCinL3hH52eF4fHXw30maXwf8Oryz8e2vgjUZdX16bwbf/2xLry+Vv8AN1J2aDVluLhpZUVFf7i7&#10;a9X8ZeI/jT4d8X2+kWWreKL+WKDRpdHaLw3b3FlrMs9239pLqVxFa7LVYovlT54Pl+bdK9fXlFPm&#10;97mHy+6fD/j747fGPwr4V8S3Attf0y98O6X4vur/AFC+8NrFZb4rrdpG24aLypf9H3f6pmVv4/mr&#10;279m3xH4w8SXXi+XxDd+INU0KK+gGi6j4m0NdIvZUa1he4Tylii3RJLuVH2fN/el27q9c1jRNP8A&#10;EmkXelaxY2+q6ZeRNFc2N7EssU6t95WRvlZa1kRUXavyJTj7pUgoooqQCiiigAry/wCMP/JRPgX/&#10;ANjldf8AqPazXqFeX/GH/konwL/7HK6/9R7Waok9boooqyAooooAKKKKACiiigAooooAKKKKACii&#10;igAooooAKKKKACiiigAooooAKKKKACiiigAooooAKKKKACiiigAooooAKKKKACiiigAooooAKKKK&#10;ACiiigAooooAKKKKACiiigAooooAKKKKACiiigAooooAKKKKACiiigAooooAK8h/ZR/5NZ+Dv/Ym&#10;6N/6RRV69XkP7KP/ACaz8Hf+xN0b/wBIoqiRcdz1OiiipKCiiigAooooAKKKKACiiigAooooAKKK&#10;KACiiigAry/4w/8AJRPgX/2OV1/6j2s16hXl/wAYf+SifAv/ALHK6/8AUe1mqJPW6KKKsgKKKKAC&#10;iiigAooooAKKKKACiiigAooooAKKKKACiiigAooooAKKKKACiiigAooooAKKKKACiiigAooooAKK&#10;KKACiiigAooooAKKKKACiiigAooooAKKKKACiiigAooooAKKKKACiiigAooooAKKKKACiiigAooo&#10;oAKKKKACvmr4KeLvHPw3+DfgLwnqXwV8Z3Wp6D4fsNLuZbPUNCaJ5YLdImdN+qIxXcn8SrX0rRQB&#10;5J/wt7xd/wBEK8f/APgd4e/+WtH/AAt7xd/0Qrx//wCB3h7/AOWtet0VHKVzM8k/4W94u/6IV4//&#10;APA7w9/8taP+FveLv+iFeP8A/wADvD3/AMta9boo5R8zPJP+FveLv+iFeP8A/wADvD3/AMtaP+Fv&#10;eLv+iFeP/wDwO8Pf/LWvW6KOUOZnkn/C3vF3/RCvH/8A4HeHv/lrR/wt7xd/0Qrx/wD+B3h7/wCW&#10;tet1xHxc+I+j/CD4beIvGevS+Vpeh2cl7L8y75Nn3Yk3fxO+xV/2mWjlDmZ5Xpv7VkmrfEHWPAdn&#10;8LvGFx4w0m2iv77SV1Dw/wCdBBJ9x8f2p/u/7u9N3313dh/wt7xd/wBEK8f/APgd4e/+WtfiH8I/&#10;2u/FHgn9riH4z6tcy3NxqmptLrlvbO7rLYTttlt0Xf8AdRNvlI/3Wii/u1/QBpWrWWv6XZanp9zF&#10;fafeQJcWtzE25JY3UOjq391lo5Q5jzv/AIW94u/6IV4//wDA7w9/8taP+FveLv8AohXj/wD8DvD3&#10;/wAta9boo5Q5meSf8Le8Xf8ARCvH/wD4HeHv/lrR/wALe8Xf9EK8f/8Agd4e/wDlrXrdFHKHMzyT&#10;/hb3i7/ohXj/AP8AA7w9/wDLWj/hb3i7/ohXj/8A8DvD3/y1r1uijlDmZ5J/wt7xd/0Qrx//AOB3&#10;h7/5a1zeq6l4u+I/xC+GM8vww8T+FtO8P6/Pqt7qGsXmktEkTaTf2qoqW19LK7ebdR9F/vV79RVW&#10;JuLRRRTEFFFFABRRRQAUUUUAFFFFABRRRQAUUUUAFFFFABRRRQAUUUUAFFFFABRRRQAUUUUAFFFF&#10;ABRRRQAUUUUAFFFFABRRRQAUUUUAFFFFABRRRQAUUUUAFFFFABRRRQAUUUUAFFFFABRRRQAUUUUA&#10;FFFFABRRRQAUUUUAFFFFABRRRQAUUUUAFFFFABRRRQAV5p8fvhJp/wAevhH4q8A6k3k2+t2bQrcc&#10;/uJ1bfBL/tbJURtv+zXpdFAH83Xwz/Z18UfET9ozTvhDcQvY6+2sPpuoN8rG1WJm+1Sf7WxEkb/a&#10;21/RP4S8L6b4O8L6P4f0iH7NpekWcFhZwbt3lQRIqIn/AHwq14f4J+FPhrS/22viZ4wtdMWPxBde&#10;ENDeW73N96e4v4pW2f7S6ba/98f7bV9HUAFFFFABRRRQAUUUUAFFFFABRRRQAUUUUAFFFFABRRRQ&#10;AUUUUAFFFFABRRRQAUUUUAFFFFABRRRQAUUUUAFFFFABRRRQAUUUUAFFFFABRRRQAUUUUAFFFFAB&#10;RRRQAUUUUAFFFFABRRRQAUUUUAFFFFABRRRQAUUUUAFFFFABRRRQAUUUUAFFFFABRRRQAUUUUAFF&#10;FFABRRRQAUUUUAFFFFABRRRQB5R4b/5Om+If/Ym+Gv8A0t12vV68o8N/8nTfEP8A7E3w1/6W67Xq&#10;9ABRRRQAUUUUAFFFFABRRRQAUUUUAFFFFABRRRQAUUUUAFFFFABRRRQAUUUUAFFFFABRRRQAUUUU&#10;AFFFFABRRRQAUUUUAFFFFABRRRQAUUUUAFFFFABRRRQAUUUUAFFFFABRRRQAUUUUAFFFFABRRRQA&#10;UUUUAFFFeG/tG+EtG8c+IvgxoniDSNP17SLrxlL52n6papc28u3Q9XdN8T/K210Vv+A0Ae5UV87a&#10;H8GP2c/FXiDXdC0f4YfDzUdW0TyhqEMXhez2wO7uqpv8rY7b4pVZVb5WTa22uy/4ZO+CP/RG/AP/&#10;AIS9h/8AGqAPV6K8o/4ZO+CP/RG/AP8A4S9h/wDGqP8Ahk74I/8ARG/AP/hL2H/xqgD1eivKP+GT&#10;vgj/ANEb8A/+EvYf/GqP+GTvgj/0RvwD/wCEvYf/ABqgD1eivKP+GTvgj/0RvwD/AOEvYf8Axqj/&#10;AIZO+CP/AERvwD/4S9h/8aoA9Xoryj/hk74I/wDRG/AP/hL2H/xqj/hk74I/9Eb8A/8AhL2H/wAa&#10;oA9Xoryj/hk74I/9Eb8A/wDhL2H/AMao/wCGTvgj/wBEb8A/+EvYf/GqAPV6K8o/4ZO+CP8A0Rvw&#10;D/4S9h/8ao/4ZO+CP/RG/AP/AIS9h/8AGqAPV6K8o/4ZO+CP/RG/AP8A4S9h/wDGqP8Ahk74I/8A&#10;RG/AP/hL2H/xqgD1eivKP+GTvgj/ANEb8A/+EvYf/GqP+GTvgj/0RvwD/wCEvYf/ABqgD1eivKP+&#10;GTvgj/0RvwD/AOEvYf8Axqj/AIZO+CP/AERvwD/4S9h/8aoA9Xoryj/hk74I/wDRG/AP/hL2H/xq&#10;j/hk74I/9Eb8A/8AhL2H/wAaoAPDf/J03xD/AOxN8Nf+luu16vXlH/DJ3wR/6I34B/8ACXsP/jVH&#10;/DJ3wR/6I34B/wDCXsP/AI1QB6vRXlH/AAyd8Ef+iN+Af/CXsP8A41R/wyd8Ef8AojfgH/wl7D/4&#10;1QB6vRXlH/DJ3wR/6I34B/8ACXsP/jVH/DJ3wR/6I34B/wDCXsP/AI1QB6vRXlH/AAyd8Ef+iN+A&#10;f/CXsP8A41R/wyd8Ef8AojfgH/wl7D/41QB6vRXlH/DJ3wR/6I34B/8ACXsP/jVH/DJ3wR/6I34B&#10;/wDCXsP/AI1QB6vRXlH/AAyd8Ef+iN+Af/CXsP8A41R/wyd8Ef8AojfgH/wl7D/41QB6vRXlH/DJ&#10;3wR/6I34B/8ACXsP/jVH/DJ3wR/6I34B/wDCXsP/AI1QB6vRXlH/AAyd8Ef+iN+Af/CXsP8A41R/&#10;wyd8Ef8AojfgH/wl7D/41QB6vRXlH/DJ3wR/6I34B/8ACXsP/jVH/DJ3wR/6I34B/wDCXsP/AI1Q&#10;B6vRXlH/AAyd8Ef+iN+Af/CXsP8A41R/wyd8Ef8AojfgH/wl7D/41QB6vRXlH/DJ3wR/6I34B/8A&#10;CXsP/jVH/DJ3wR/6I34B/wDCXsP/AI1QB6vRXlH/AAyd8Ef+iN+Af/CXsP8A41R/wyd8Ef8Aojfg&#10;H/wl7D/41QB6vRXlH/DJ3wR/6I34B/8ACXsP/jVcP8FfF3gv4K/AvUbrUp7bwz4a0/xb4ntba3t4&#10;NqxomuagFiggiTd8iL9xV+VUP8K0AfRvajtTd+5dy1xPhL4n6J4y1rVNK0catNPplxLbz3Fxod7b&#10;WjNFKYpViupYUgl2ujL+6dvu0B0udzS0UUAFFFFABRRRQAUUUUAFFFFABRRRQAUUUUAFFFFABRRR&#10;QAUUUUAFFFFABRRRQAUV5T4/+I3ijQ/HHhvwh4U8N6T4h1PV9M1HVHm1fW5dNigitJbKJ13R2twz&#10;sz3q/wAK/cao/wDhJfjd/wBE88Af+F5e/wDymoA9aoryX/hJfjd/0TzwB/4Xl7/8pqP+El+N3/RP&#10;PAH/AIXl7/8AKagD1qivJf8AhJfjd/0TzwB/4Xl7/wDKaj/hJfjd/wBE88Af+F5e/wDymoA9aory&#10;X/hJfjd/0TzwB/4Xl7/8pqP+El+N3/RPPAH/AIXl7/8AKagD1qvKPjN/yUL4Ff8AY53P/qPazTP+&#10;El+N3/RPPAH/AIXl7/8AKauR8XaZ8a/FmueBtV/4Q7wHaf8ACL61Jq/knxpeubotp95Z+Vu/sj5P&#10;+Pzdu+b/AFW3+LcoB1/hnw/41tfjh4q8Qalpeh23hjUdOtbC2mtdYnnvT9mluGRnt2tURd/2hvuy&#10;tt2fx7vl9YxXk3/CS/G7/onngD/wvL3/AOU1H/CS/G7/AKJ54A/8Ly9/+U1LmA9aoryX/hJfjd/0&#10;TzwB/wCF5e//ACmo/wCEl+N3/RPPAH/heXv/AMpqYHrVFeS/8JL8bv8AonngD/wvL3/5TUf8JL8b&#10;v+ieeAP/AAvL3/5TUAetUV5L/wAJL8bv+ieeAP8AwvL3/wCU1H/CS/G7/onngD/wvL3/AOU1AHrV&#10;FeS/8JL8bv8AonngD/wvL3/5TVs/CXx1qHxF8GnV9T0210TUI9T1HS7mxtL1ruFZbO/uLNmSVoom&#10;ZWaDcvyL96gD0GiiigAooooAKKKKACiiigAooooAKKKKACiiigAooooAKKKKACiiigAooooAKKKK&#10;ACiiigAooooAKK+f/APxZ+LvxI8B+G/Ful/DvwZDYa9plrqltDeeN7xJVinhWVVdU0hl3bX/ALzV&#10;03/CS/G7/onngD/wvL3/AOU1AHrVFeS/8JL8bv8AonngD/wvL3/5TUf8JL8bv+ieeAP/AAvL3/5T&#10;UAetUV5L/wAJL8bv+ieeAP8AwvL3/wCU1H/CS/G7/onngD/wvL3/AOU1AHrVFeS/8JL8bv8Aonng&#10;D/wvL3/5TUf8JJ8bv+ieeAP/AAvL3/5TUAerx18xaL4Z8ReMv2a/Hfh3wtbaZc6trXibxfYBtWvp&#10;bKGNJdc1JGl3xW8rMy/3dv8AwJa9G/4Sb42/9E98A/8Ahd3v/wApq5H4caZ8avh/od1po8G+A7/z&#10;9Y1bV/NHjS8i2/btQuLzytv9kN9zz9m7+LZu+XO2oK+E9Us7rxUYbZrnRNFhuPKtvOWLV5X2TM/+&#10;lIjfZV3Ii7WRvl81vlZYvvVhfC34Ux+AZta1CS7v7nUtV1PULyWKTWLye0SKe9lni8q1lfyoH2Ou&#10;7ykX5t33qrf8JL8bv+ieeAP/AAvL3/5TUf8ACS/G7/onngD/AMLy9/8AlNV8xPL7vKetUV5L/wAJ&#10;L8bv+ieeAP8AwvL3/wCU1H/CS/G7/onngD/wvL3/AOU1AHrVFeS/8JL8bv8AonngD/wvL3/5TUf8&#10;JL8bv+ieeAP/AAvL3/5TUAetUV5L/wAJL8bv+ieeAP8AwvL3/wCU1H/CS/G7/onngD/wvL3/AOU1&#10;AHrVFeKN8TviHofjDwdovirwX4Z02w8TanLpcd9ovim4vpYJVsLq83NFLp0CsuyzZfv/AMa17XQA&#10;UUUUAFFFFABRRRQAUUUUAFFFFABRRRQAUUUUAFFFFAHk3in/AJOk+Hn/AGJvib/0t0KvTq8x8U/8&#10;nSfDz/sTfE3/AKW6FXp1RIuIUUUVJQUUUUAFcrqHjjR9F8QWOiXd7s1W6dfs9osbs77t+z7i/L/q&#10;pf8AgMUrfdR66quD1f4Z6ZrHjGz8VLe31jqtsYvntXQJJ5XmjDKyN/DLLE3+y/8AeVGQ+0HSRlaD&#10;8ZoNf8VPZad4T8RzeH1vp9PPivyLf+zGuIN6S/L5/n7UeN4vN8jytyfe27WrRk+Onw3s7G31Cb4g&#10;eGItPurprGC6l1u2WKW4X78SPv8Aml+Zfk+981efw/s03UfjrSNTOr6LceH9EvrzUNMS68Ob9Ys1&#10;ukm328Wo+eqrB5s7Nt8jdtRUZm+/Ut3+zvqlr4Y8K6ZoHiiw0250nwu3hK5uNQ0NrxJ7NkiVniiW&#10;eLyJf3X96Rf7yttoj8JD+I9jbxPpCzSxtqliJorr7FIhul3rP5Xm+U3+3s+bb/d+auYsvjJ4J17T&#10;dau9K8Y6Jq9vpdxDHeyaZfxXn2JpH2p5vlFvK/3n+7tdvurXFQ/s+a3o/iPztP8AE9r/AMI0t/Fq&#10;/wDZNxpjy30t1Fp62SJ9s+0KvlbURv8AUbt38dZHwf8A2edfsfh3pVj451qFbs+GbDw82n6Jp/2P&#10;7PaxbXlt52aedZ2f/VNKnl/Lv2bGbdVAe1+GPEVl4m0W11PTbh7m2uU8yNnjaNwn911baysvKsj/&#10;ADK33q6Cue8G+Frfwj4dt9KtfMlETPK9xLt82eWV2eWVtvy7nZ2b/gVdDQWFFFFSAUUUUAFeY/s0&#10;/wDJPdV/7HLxZ/6kWoV6dXmP7NP/ACT3Vf8AscvFn/qRahVRJkes0UUVZAUUUUAFFFFABRRRQAUU&#10;UUAFFFFABRRRQAUUUUAFFFFABRRRQAUUUUAFFFFABRRRQAUUUUAeQ/so/wDJrXwd/wCxN0b/ANIo&#10;q9Tryz9lH/k1r4O/9ibo3/pFFXqdZGoUUUUAFFFFAGfrOrW2h2N1qF9PHbWNrE089xK3yRRKu5na&#10;uG1z4z6Jpul2V/pdjqniO9v79tKsNJ0y22Xd1dKrtKi+e0USeUqS7mldVXynTdv+Wux8UaDaeK9E&#10;v9Ivo3ayvoHglRG2PtZMfK38LV5rrXwNuJtBsbfw/wCIJbLUtL1GfULO51uwivrU/aEdbq3lt08r&#10;zIJfNlbarpsdl2tsTyqA/lOl034paNLa6P8A2258Eaxq07WtroPiO4t7e9llV9uxUWV0l/2fKZ1b&#10;etWtB+LXgrxQ182i+M9A1lLO6isrlrHVbe4+z3ErbIon2v8AK7P8qr95mrgPhx+zbF4DTTd13o6L&#10;a6drOnta6DpH9l2irf3cVw/2eLzZfIVPK27N7f3v9msyz/Zr1saHFb3fjLTX1DSbbS7DQLi38PNB&#10;BbRWN0lxF9qi+1N57M0SK2xoF+9tVd1USen6/wDF7wN4OWI+IPGGgaCklw8Eb6pqsFvvlVtrom9v&#10;vK3y7atJ4+0JvGJ8MfamXWjuxbNBKm7aqP8AK+3b91/l+b5tku3/AFUu3xHUPgH4+uPEWmJa+JtF&#10;b7VpmvW+ta5caCzRf6dd2svkwWv21Wi+VH2szyr8nzK2+vU9D+D2k6P4o0/W2u9Su7qxgit7WK6k&#10;R0iWK38iL7qbvlV7hvmb711L/sbCPw+8VL4vdPR6KKKkAooooAKKKKAPLvi9/wAlE+Bn/Y5XP/qP&#10;azXrleR/F7/konwM/wCxyuf/AFHtZr1yqiRIKKKKskKKKKACiiigAooooAKKKKACiiigAooooAKK&#10;KKAPJvFP/J0nw8/7E3xN/wCluhV6dXmPin/k6T4ef9ib4m/9LdCr06okXE+bPjZ408cWn7QPw98J&#10;6DqHia20vUdI1G9v7fwzHpLXDtFcWqo8raiu3ykWV93lfP8AP8tZdn+2lc6lceKrr/hA7uw8M6Ym&#10;qeR4hvU1JbVpbO4+z7LiVdNaJPNZX2fZ3um+Xayq/wAtfRcnh/TbrxHBrUum2japawPbwag9urXE&#10;UblGdVfG5VbYu5f9la52X4K+ArrU9b1WTwL4ZbVdZglt9TvpNHt2mv4n++k77N0qttTcrVH2eX1F&#10;L4r+h4X4N/a58W+OvF3hK20/wfothpt6+vRa1b32o3sV3by6ZLEjeV5tlE33ZUbZLErfNtbytvzW&#10;Lr9tz/in9CvrDwlHeX2raB4c1hbf+19nly6tdtarbu32f/lk3zbtvzf3Vr3Kw+DfgPS7fSLez8D+&#10;HLO30e5+26ZFFpUCJZT/APPWH5P3T/KvzpUOnfBXwBpMUy2HgTwzpgmninkS00e3j3SpN5qO21Pv&#10;LJ86t/e+arjy+7zBL4ZHlFr+1PrmpfFa98Dr8Pr+eHTr9NI1PXNMW/uobO8+xJdO2/7EsHkKzom5&#10;p1l+dW8jbXGeCP2wPFMXgbwpLqfhqHxI8eh+G9Q1/XG1JLObdqtw9qjRWq2+1mR03su9F219MXfw&#10;s8Fan4xj8XXPhHQ7nxVEu2LXptNga+Vdu3Ytxt3/AHWZfvUsHwz8I22ni0j8J6Ktq0VtbmGPTIVT&#10;yrZ99um3Z92JvnRf4G+7RH+95Fnyb8O/2uPiNYaT4nl17R9P8T6vby+I9de3l1pbO0sNJ0y68hre&#10;3ZbDdLLu+75v3lXe0sW7Yvolx+1prVx/wkV5pXgmC50zS9a0jw9btfaz9nuLi6vvsTRb4lt3WJFW&#10;9+Zt7fc+7Xr+q/BnwD4gtrO21XwL4b1Ozs7qW9tobzR7eVLeeV98sqIyfK7P8zN95mrZk8D+HZmu&#10;Gl8PaW73l/FqVyz2MX7+6i2eVcP8vzSp5UW1/vLsT+7Qvs8xMvtcp862/wC2XqlvHcz+IfBGk6Bb&#10;fZNbeK7k8Q3FxD9q0u7SCeJxFYeb5TPINjojO33fKpngX9rLxj8SvGHg2w0zwhpOl6fqT69b6wt9&#10;qN0l3ayadLFE7QLLZI33ZVfbLEjMz7G8rZ8/0Fe/C7wTfQNbXXhTRLm3lW6RoZtMgZHW6fdd/Lt/&#10;5av80v8Af/iqCz+DPgHTbXSrW28C+G7a10mf7Xp8UWjwIllP/wA9Yl2fun+X7y1Ij588Kftk6nL4&#10;P0i+i8Kya1a2OkeH9Q1++1LWIor1f7Ul8qL7PFFapFdOn3n/ANQn8K1H4v8A21PEej+GfEWp2vgO&#10;1iRNO8R3GiXbaq915sulXaWszXECxJti+fzfklZtqOvy/fr6H/4U54GbUdE1A+C/Dz3uhRLFpF2d&#10;Kg83TkU/Ilu+z90q/wCxWlb+B/DtjJbz2fh7TraW2+1eQ8NjEjxfaH3XGz5fl81vnf8AvN96qfvc&#10;3z/4A4+7I+aV/aG8Q/CO+1fSNQ1DxB8SNXji0TyJNej0mwsro6jd/ZYrqznsUZlgd9/yTxM3yD5/&#10;73WN+1TrFv4mewuvBlp/Z1r4i/4RO7urfXGe4TVP7P8AtTeVbtarvtv4PNZ1b+PyttemaL8C/hz4&#10;ZW5i0b4f+FdHhuZYLidbHRLWBZZYn3xO+1PmZHyyt/C1bP8AwrXwn/wnH/CW/wDCK6P/AMJV5flf&#10;2/8A2fF/aG3Zt2faNu/bs+X71Q/hCJ8+S/ttL/YOhX1l4RhuLvVNA8OawluNaWJYpNVumtVt3fyv&#10;lWJhu3/xf3Ur2T4NfE69+KGgateahpEGj6jpOsXuh31pa332y3E9rK0TvFL5UbOrfL95Fb/ZrL8T&#10;fsu/DLxFozaTD4T0fQbKXUbPUblNH0y1t/tjQXCXCxS/uvniZ0+Zf4t716F4Y8J6N4P0O00jQtKs&#10;dF0u13LBp+mWy29vF8275Ik+Vfmq/d94UuY268x/Zp/5J7qv/Y5eLP8A1ItQr06vMf2af+Se6r/2&#10;OXiz/wBSLUKIjkes0UUVZAUUUUAFFFFABRRRQAUUUUAFFFFABRRRQAUUUUAFFFFABRRRQAUUUUAF&#10;FFFABRRRQAUUUUAeQ/so/wDJrXwd/wCxN0b/ANIoq9Tryz9lH/k1r4O/9ibo3/pFFXqdZGoUUUUD&#10;PmX4rfEjxPB8frnQ9P1jxLpng3w74bi1rX7jw3BpLi3eWabY901+rSeV5VrL8tujP81UvDf7YGv+&#10;JtJ0+dPhpLot9rFwX0pPEOo3WnW8tqtq91cS3EstkrReVEi7vKiniZpU2St87L9GWvhzSLPVNT1C&#10;LTLNb3UkSK8uI4E825VPlRZW/j272+9/erll/Z/+GMWgxaGnw18JpokV59vj09dDtfs63W3Z5/lb&#10;Nvm7fl3/AHqPs8pnL4uY8Fsf2y/FOqWEnij/AIQjTLXwfY+Bv+Ex1G3bWJX1BfPaX7FEv+j7f3v2&#10;dvlb+GXd/Bsbr7z9qLU7zxU3hrw/4RtNU1v/AISJfDabtc8q3+1Lpf2+6d5Vt32rb/JE/wArN/sf&#10;wt69cfCDwReMWn8GeHZn/sz+xd8ukwN/oH/Pp9z/AFH/AEy+7RoPwx8JeFWsv7H8LaJpX2Bme1XT&#10;9OitxbM0SxO0W1fkLIqp8v8ACu2n7vN/XcNf69D5u1n9s7xJq3hfxBfeHPBN1pemTXlrpGheKdWi&#10;uvsjTz6glmksqS28SsnzPcL5Esq7VRX8p2210vjj40a58AZNS0VdXl+LOuWulXnia8vvE13Z6NFp&#10;1hbLEksXm2trteVpfuL5X8fzv8q7vY7P4K/D+zj8QwQeBfDcMHiBt2tRLpECpqjb2f8A0j5f3vzs&#10;zfPu+9UM3wN+HU1noVm3gHwy1roTM+lW7aLa7NNZn3u1umz918/zfJ/FR9kPtHk2m/tbX2u+ONI0&#10;vT/A6Jol7qcWkjUtQ1b7PKl0+kf2i6G38h/liX91K275f4d/zKvNWP7Z3i7TvhXp/irWfBmgPqF1&#10;oV54vlht9fnt7eLRomRbdt7Wrs91L5qKkW3a+zfvTdsT6bTwT4fiuku4vD2mpepdS3q3CWcW/wC0&#10;Sr5Usu/b950+Rm+8y1zk/wCz/wDDC60/TbKX4b+E5bHTfN+w27aHatFaea26Xyk2fJvb72371McT&#10;yIftMa9/b8623hea81W61m18N22hXWrRRWUE66V/aV1dPKtn5qrF5vlP/rf9TuVFbcjQeFf2z73x&#10;rqvhSHS/h1qFzb6hplhqWuXSXE7xaTFdRNL8sq2vkNsiXzW82WBmV02KzfIv0DH4A8ONci6Ph/Sf&#10;tDSz3Hmiwi3+bOmyZ9237zp8rN/EtZ8/wb8B3GsWWqN4F8PPqVhZ/wBm2t82kW/nQWuxovs6Ns3L&#10;Fsd02r8u1mqZf3f60CP94z/gb8QNc+K3w60nxdq/h2PwydZgivrOxh1E3rfZ5YlZGl/dRbG+Zvk+&#10;b5dvzbjsX0ms/T9PtdFsbexsLaOzsraNYoLe3XYkar8qKqr91a0KcuXm90I83L7wUUUUijy74vf8&#10;lE+Bn/Y5XP8A6j2s165Xkfxe/wCSifAz/scrn/1HtZr1yqiRIKKKKskKKKKACiiigAooooAKKKKA&#10;CiiigAooooAKKKKAPJvFP/J0nw8/7E3xN/6W6FXp1eY+Kf8Ak6T4ef8AYm+Jv/S3Qq9OqJFxCiii&#10;pKCiiigAooooAKKKKACiiigAooooAKKKKACiiigArzH9mn/knuq/9jl4s/8AUi1CvTq8x/Zp/wCS&#10;e6r/ANjl4s/9SLUKqJMj1miiirICiiigAooooAKKKKACiiigAooooAKKKKACiiigAooooAKKKKAC&#10;iiigAooooAKKKKACiiigDyH9lH/k1r4O/wDYm6N/6RRV6nXln7KP/JrXwd/7E3Rv/SKKvU6yNQoo&#10;ooAKKKKACiiigAooooAKKKKACiiigAooooAKKKKAPLvi9/yUT4Gf9jlc/wDqPazXrleR/F7/AJKJ&#10;8DP+xyuf/Ue1mvXKqJEgoooqyQooooAKKKKACiiigAooooAKKKKACiiigAooooA+e/ir4+8MfDf9&#10;of4c6t4t8RaR4Y02bwr4itUu9avorOJ5WvNFZY98rKu7ajtt/wBhq6b/AIau+CP/AEWLwB/4U9l/&#10;8dr16io5SuY8h/4au+CP/RYvAH/hT2X/AMdo/wCGrvgj/wBFi8Af+FPZf/Ha9eoo5R8x5D/w1d8E&#10;f+ixeAP/AAp7L/47R/w1d8Ef+ixeAP8Awp7L/wCO169RRyhzHkP/AA1d8Ef+ixeAP/Cnsv8A47R/&#10;w1d8Ef8AosXgD/wp7L/47Xr1FHKHMeQ/8NXfBH/osXgD/wAKey/+O0f8NXfBH/osXgD/AMKey/8A&#10;jtevUUcocx5D/wANXfBH/osXgD/wp7L/AOO0f8NXfBH/AKLF4A/8Key/+O169RRyhzHkP/DV3wR/&#10;6LF4A/8ACnsv/jtH/DV3wR/6LF4A/wDCnsv/AI7Xr1FHKHMeQ/8ADV3wR/6LF4A/8Key/wDjtH/D&#10;V3wR/wCixeAP/Cnsv/jtevUUcocx5D/w1d8Ef+ixeAP/AAp7L/47R/w1d8Ef+ixeAP8Awp7L/wCO&#10;169RRyi5jyH/AIau+CP/AEWLwB/4U9l/8dqj+y3qlpr3wtutT0y7t9Q0298UeJbu2vLWZZYp4n16&#10;/dJUdflZWVgytXtlFWSFFFFABRRRQAUUUUAFFFFABRRRQAUUUUAFFFFABRRRQAUUUUAFFFFABRRR&#10;QAUUUUAFFFFABRRRQB8q/s1/tI/CTQv2efhXpepfFLwVp2oWfhXTLW6srrxFZxywSpZxK8bo0u5W&#10;Vsrtr0z/AIau+CP/AEWLwB/4U9l/8dr16io5SuY8h/4au+CP/RYvAH/hT2X/AMdo/wCGrvgj/wBF&#10;i8Af+FPZf/Ha9eoo5R8x5D/w1d8Ef+ixeAP/AAp7L/47R/w1d8Ef+ixeAP8Awp7L/wCO169RRyhz&#10;HkP/AA1d8Ef+ixeAP/Cnsv8A47R/w1d8Ef8AosXgD/wp7L/47Xr1FHKHMeQ/8NXfBH/osXgD/wAK&#10;ey/+O0f8NXfBH/osXgD/AMKey/8AjtelalqFro1jPfXc621naxtLPcSttSJF+ZmavyR+CP8AwUIn&#10;1f8A4KDax4i1C+li+H/iyRPDcEUrbUtbWJn+xSlf4fnZmb+79olo5Q5j9JP+Grvgj/0WLwB/4U9l&#10;/wDHaP8Ahq74I/8ARYvAH/hT2X/x2vXqKOUOY8h/4au+CP8A0WLwB/4U9l/8do/4au+CP/RYvAH/&#10;AIU9l/8AHa9eoo5Q5jyH/hq74I/9Fi8Af+FPZf8Ax2j/AIau+CP/AEWLwB/4U9l/8dr16ijlDmPI&#10;f+Grvgj/ANFi8Af+FPZf/HaP+Grvgj/0WLwB/wCFPZf/AB2vXqKOUXMfNXir40fD/wCIvxU+C2ne&#10;EfHXhvxTqVv4ruruS00XWILyVYhoGrJ5rLE7Nt3Oi7v9pa+laKKskKKKKACiiigAooooAKKKKACi&#10;iigAooooAKKKKACiiigAooooAKKKKACiiigAooooAKKKKACiiigAooooAKKKKACiiigAooooAKKK&#10;KACiiigAooooAKKKKACiiigAooooAKKKKACiiigAooooAKKKKACiiigAooooAKKKKACiiigAoooo&#10;AKKKKACiiigAooooA8l/ak+HetfFr9nzx74R8P3sum6vq2lSw2ssLbPNf7/2dv8AYl2+U/8AsyvX&#10;88Hg3wBrfjjx7pXhHRrKSTXdRvk0+C1ddjrK7BMP/dx/F/dr+nmvjL4c/soeE/Cv/BQr4heP7ZF8&#10;5dFsdatbLyvkt7zUZb2C4lU/3v8AQpW/7en/ALtAH1V4L0Ofwz4T0TSL7UpNa1CxsYLS41O4/wBd&#10;dSpEivK/+0+3dXR0UUAFFFFABRRRQAUUUUAFFFFABRRRQAUUUUAFFFFABRRRQAUUUUAFFFFABRRR&#10;QAUUUUAFFFFABRRRQAUUUUAFFFFABRRRQAUUUUAFFFFABRRRQAUUUUAFFFFABRRRQAUUUUAFFFFA&#10;BRRRQAUUUUAFFFFABRRRQAUUUUAFFFFABRRRQAUUUUAFFFFABRRRQAUUUUAFFFFABRRRQAUUUUAF&#10;FFFABXlHhv8A5Om+If8A2Jvhr/0t12vV68WsrqfT/wBpL4jTRWc2oyxeDPDrra27IJZW+2658i72&#10;RNzf7TKtAHtNFcH8K/HF78RPBcWs3umro139svLKSyW5+0eU1vdS2/39q7v9Vu/GuZ8W/ED4j6L8&#10;bfC3h3Rvh02u+BtRt2fVPFA1CKH7C+9xt8pvmO0bP+unm/Lt8pty+1yh9nmPYqKKKYBRRRQAUUUU&#10;AFFFFABRRRQAUUUUAFFFFABRRRQAUUUUAFFFFABRRRQAUUUUAFFFFABRRRQAUUUUAFFFFABRRRQA&#10;UUUUAFFFFABRRRQAUUUUAFFFFABRRRQAUUUUAFFFFABRRRQAUUUUAFFFFABRRRQAUUUUAFFFFABR&#10;RRQAUUUUAFFFFABRRRQAUUUUAFFfM/wW8J+OfiP8HPAXizUvjV4zttT17QLDVLmKz0/QkiWWe3SV&#10;kTfpbsF3P/EzV3v/AAqHxd/0XXx//wCAPh7/AOVVRzF8rPW6K8k/4VD4u/6Lr4//APAHw9/8qqP+&#10;FQ+Lv+i6+P8A/wAAfD3/AMqqOYOVnrdFeSf8Kh8Xf9F18f8A/gD4e/8AlVR/wqHxd/0XXx//AOAP&#10;h7/5VUcwcrPW6K8k/wCFQ+Lv+i6+P/8AwB8Pf/Kqj/hUPi7/AKLr4/8A/AHw9/8AKqjmFys9brxa&#10;ytZ9Q/aS+I0MV5Np0svgzw6i3VuqGWJvtuufOu9XTcv+0rLV7/hUPi7/AKLr4/8A/AHw9/8AKqsW&#10;2/Z51q18VXuvxfGXx8mr31ta2Fzc/ZtBzLBA9w8Sbf7L2/I11P8A99/7KUEnS/Dv4UT/AA50SHTL&#10;fxp4h1i3TVLrUnfVIrAvK0/mvLE3k2sXyebK0vy/Pu+Xds+Su10uxudN0+1t59QutVlgiWJry8WJ&#10;ZZ2XHzv5Sou5v9lVX/Zrz/8A4VD4u/6Lr4//APAHw9/8qqP+FQ+Lv+i6+P8A/wAAfD3/AMqqvmDl&#10;PW6K8k/4VD4u/wCi6+P/APwB8Pf/ACqo/wCFQ+Lv+i6+P/8AwB8Pf/Kqo5i+VnrdFeSf8Kh8Xf8A&#10;RdfH/wD4A+Hv/lVR/wAKh8Xf9F18f/8AgD4e/wDlVRzBys9boryT/hUPi7/ouvj/AP8AAHw9/wDK&#10;qj/hUPi7/ouvj/8A8AfD3/yqo5g5Wet0V4Bq2m+MPhz8QvhhDL8T/E/inTvEGvz6Ve6frFnpKwvE&#10;uk390rq9tYxSo3m2sfRv71e/1ZAUUUUAFFFFABRRRQAUUUUAFFFFABRRRQAUUUUAFFFFABRRRQAU&#10;UUUAFFFFABRRRQAUUUUAFFFFABRRRQAUUUUAFFFFABRRRQAUUUUAFFFFABRRRQAUUUUAFFFFABRR&#10;RQAUUUUAFFFFABRRRQAUUUUAFFFFABRRRQAUUUUAFFFFAHkP7KP/ACa18Hf+xN0b/wBIoq9Tryz9&#10;lH/k1r4O/wDYm6N/6RRV6nWRqFFFFABRRRQBheNPEsHg3wrrGvXEclxb6baS3TRRfedUXdXlniD4&#10;xeI9V0HQ4PD9jp+l61rGq3lhFPqCS6lb2y2aStcS+RF5UkrboHRIlZG+dH/haKvarqFJo2jlVXiZ&#10;drK33GrjNd+EvhHxHov9lT6NBZ2y3iXsUmmM9hcQTqnlJLFPA6SxS+Uvlb0dW2fJ935aA/lOH8Hf&#10;tDG+s/D9jqVnd67q18t/LdahpekS6Tb2tvZ3CRTT3FrfypPBs82LdF+9b72zdV3RP2kdI1KK0e+8&#10;MeJPDx1BrB9Pj1OK13XkF5cJbxXC+VcPtXfKm5Jdkq7/ALldT4Z+EPhzwY1q+n2NzJLaw3UC3Goa&#10;jc3krLdSrLcebLPKzS73RPmfc3y1iaf+zn4G0/SdR0xdP1J4LxbeLfLrt/JLapA/mwpaytcb7VUb&#10;5lW3ZdtUSU/FH7RGn+H7xrOz8K+JPEs6/wBpSzxaStqDDDYypFcSt59xEu3fKm1U3O392tLT/jJH&#10;qHxF0zw+unJNZajBFcWup21zu3LLbvPFui2fLu8i63fN8uy3+95vyc/qP7LXhS+1bSR9o1iHRNOs&#10;7+3k0+PXNRWa9kvJoZZXnuluvNnX90+6KXer7/8AZr1G08J6JpepC+sdGsrK6f5Xnt7VElI2RJ95&#10;f9iCFf8AdiT+6tEfh94qXxe6b9FFFSAUUUUAFFFFAHl3xe/5KJ8DP+xyuf8A1HtZr1yvI/i9/wAl&#10;E+Bn/Y5XP/qPazXrlVEiQUUUVZIUUUUAFFFFABRRRQAUUUUAFFFFABRRRQAUUUUAFFFFABRRRQAU&#10;UUUAFFFFABRRRQAUUUUAFFFFABRRRQAUUUUAFFFFABRRRQAUUUUAFFFFABRRRQAUUUUAFFFFABRR&#10;RQAUUUUAFFFFABRRRQAUUUUAFFFFABRRRQAUUUUAeQ/so/8AJrXwd/7E3Rv/AEiir1OvLP2Uf+TW&#10;vg7/ANibo3/pFFXqdZGpk+J4Xm0DU4olZ5WgZFVfvN8lfC/gXwf8UPgN+zR8Nn8K6BZ6FqerNZ/2&#10;83hvwpLYaxaxrZS/8fo+y6jJPL5uxWl+x/x/dTfvX77f5qfS/m/vW/An+U+K4PiJ8c7r4ifDXRZI&#10;vEX2G8sbOHxDqOn6Q66a/n29wktxEs+kq0EsUv2d2WeeLa3y/Zdm5qyPDHj34zeAfg/oUbzfEHxB&#10;rMvg/WbSUaj4Ze6u4PEa/Z/sSs/2Xc0X+v2yy7om+bdK/wAtfdY++9NT7lEvtf3gj7p8g+IvFnx2&#10;h8JfETWdOm1s3thqul6fp+nf2PFEEsZYrJ729i/0KWWWVGe6X5EnVfn/AHUrJtrk9Y1T4x3Wi6V4&#10;0is9R1Xxnpfg/wAVpp+oW2hXXm+c1xZNZRSxT2FrunZUf5PssSy7NyrX3ZRVc3vc39bBH3T448Ve&#10;LvjV4MvNQ0pNS8XeI7ew8U2awXFpoKpe6pYS6fE8sUUsWmy2qolxK/zSrF9x0a4Rl3VyPizxV8bf&#10;h74B8XWeiX3xL1/xYfFerrZ3NxpCTQW9r/pEtlsb+yJ/PjlxF8kW2JW2r5tuvy195SU+kEfd5T5I&#10;0vxd8cL7xdbazKNYXTJPFUWl/wDCM3OhxRWn2CTRVuGuGl8rz9iXv7rzfN28Mrbqw9V+I/xnb4M+&#10;FdU0u58aXOuXupRJ4pl1Dw59juNKb7E7vb2UUekXEjwLcbV837Ldf9dfvMv2nRVSCJ+fXxM0vx7q&#10;Nhc+JfH3gyH4i+I28G2f/CMrL4L1PWdMW+XzWvYvsSpFLY3Vw/2VvPlSLbt2/wDLLbXpureKfjTa&#10;6f411FZvElhZWGv6TpVvZWWjRXUtrpcsVk97e2qNbyy3ksTPcIv+tX7/AMsrJX1xSGSjm+L+vMPi&#10;5T4svvit8bPDvhm4uPsfi/W7e80fxRBol0vhHfqE94txF/Y8t7brbr5DNF5v34oom/iTdVjwd8WP&#10;ih4k+OX9kR6r4ivILHxXa6bfaSPD0X9lR6c2kRXFxLcXv2f91OlxKu1PNVvnVNj/AMP2T/f2/frK&#10;0nRNP0e71Geysrazlv7r7VeS28CI9zLsRPNl2j5m2Ii73/hVaI+7IJe9E2KKKKko8u+L3/JRPgZ/&#10;2OVz/wCo9rNeuV5H8Xv+SifAz/scrn/1HtZr1yqiRIKKKKskKKKKACiiigAooooAKKKKACiiigAo&#10;oooAKKKKACiiigAooooAKKKKACiiigAooooAKKKKACiiigAooooAKKKKACiiigAooooAKKKKACii&#10;igAooooAKKKKACiiigAooooAKKKKACiiigAooooAKKKKACiiigAooooAKKKKAPIf2Uf+TWvg7/2J&#10;ujf+kUVep15Z+yj/AMmtfB3/ALE3Rv8A0iir1OsjUKKKKACiiigAooooAKKKKACiiigAooooAKKK&#10;KACiiigDy74vf8lE+Bn/AGOVz/6j2s165Xkfxe/5KJ8DP+xyuf8A1HtZr1yqiRIKKKKskKKKKACi&#10;iigAooooAKKKKACiiigAooooAKKKKACiiigAooooAKKKKACiiigAooooAKKKKACiiigAooooAKKK&#10;KACiiigAooooAKKKKACiiigAooooAKKKKACiiigAooooAKKKKACiiigAooooAKKKKACiiigAoooo&#10;AKKKKAPmf4LeLPHPw4+DngLwnqXwV8Z3Op6DoFhpdzLZ6hoTxNLBbpEzpv1RGK7k/iVa73/hb3i7&#10;/ohXj/8A8DvD3/y1r1uio5S+Znkn/C3vF3/RCvH/AP4HeHv/AJa0f8Le8Xf9EK8f/wDgd4e/+Wte&#10;t0UcoczPJP8Ahb3i7/ohXj//AMDvD3/y1o/4W94u/wCiFeP/APwO8Pf/AC1r1uijlDmZ5J/wt7xd&#10;/wBEK8f/APgd4e/+WtH/AAt7xd/0Qrx//wCB3h7/AOWtet0UcoczPJP+FveLv+iFeP8A/wADvD3/&#10;AMta4XS/2uBrfxO1jwBY/DDxpL4x0ezivL3RVu9B82CCTbtf/kKbf4k/3d6bvvLXrPxk+KGjfBn4&#10;ZeI/G+uy7NL0S0e7lXeqvK38ES7v43dkRf8Aada/Bf4S/tY+KPAv7VVv8aNVnlv7281WafWre2L7&#10;bm1nbbPAqM/3VRv3SsdqMkX9yjlDmP3J/wCFveLv+iFeP/8AwO8Pf/LWj/hb3i7/AKIV4/8A/A7w&#10;9/8ALWvQdC1rTvFOi6frGm3kV/pOowRXdndRNuSeKRQ6Ov8AssrVtUcoczPJP+FveLv+iFeP/wDw&#10;O8Pf/LWj/hb3i7/ohXj/AP8AA7w9/wDLWvW6KOUOZnkn/C3vF3/RCvH/AP4HeHv/AJa0f8Le8Xf9&#10;EK8f/wDgd4e/+Wtet0UcoczPJP8Ahb3i7/ohXj//AMDvD3/y1o/4W94u/wCiFeP/APwO8Pf/AC1r&#10;1uijlDmZ4Bq2peMPiN8QvhhNL8MPE/hbTvD+vz6re6hrF5pLQpE2k39qqKltfSyu3m3UfRf71e/0&#10;UVZAUUUUAFFFFABRRRQAUUUUAFFFFABRRRQAUUUUAFFFFABRRRQAUUUUAFFFFABRRRQAUUUUAFFF&#10;FABRRRQAUUUUAFFFFABRRRQAUUUUAFFFFABRRRQAUUUUAFFFFABRRRQAUUUUAFFFFABRRRQAUUUU&#10;AFFFFABRRRQAUUUUAFFFFABRRRQAUUUUAFFFFABRRRQB5b+0T8H7L9oH4L+LPAN9N5C6vZtHBc4b&#10;9xcKyyQSNtPzKsqRNs/i21/P/wDDn4DeJPiJ8eNM+FZtn0/xLPq76VeJMiubNomb7U7fN83lIkrN&#10;/uV/SlXzV4H+DfhPRf24PiT42s9P8vxBdeE9Fllm3/Lvubi/imZU/hZl021/8f8A77UAe4+C/Cem&#10;eBPCGi+G9KiaLStHsYNNs4XbcywRRLGi7v4vlRa6SiigAooooAKKKKACiiigAooooAKKKKACiiig&#10;AooooAKKKKACiiigAooooAKKKKACiiigAooooAKKKKACiiigAooooAKKKKACiiigAooooAKKKKAC&#10;iiigAooooAKKKKACiiigAooooAKKKKACiiigAooooAKKKKACiiigAooooAKKKKACiiigAooooAKK&#10;KKACiiigAooooAKKKKACiiigAooooAK8o8N/8nTfEP8A7E3w1/6W67Xq9eUeG/8Ak6b4h/8AYm+G&#10;v/S3XaAPV6KKKACiiigAooooAKKKKACiiigAooooAKKKKACiiigAooooAKKKKACiiigAooooAKKK&#10;KACiiigAooooAKKKKACiiigAor5++K3w+8MfEj9on4daZ4r8N6T4p02Hwr4iuIrPW7GK9iWVbzQ1&#10;V1SVWUNtdl3f7TV1X/DJ3wR/6I34B/8ACXsP/jVAHq9FeUf8MnfBH/ojfgH/AMJew/8AjVH/AAyd&#10;8Ef+iN+Af/CXsP8A41QB6vRXlH/DJ3wR/wCiN+Af/CXsP/jVH/DJ3wR/6I34B/8ACXsP/jVAHq9F&#10;eUf8MnfBH/ojfgH/AMJew/8AjVH/AAyd8Ef+iN+Af/CXsP8A41QB6vRXlH/DJ3wR/wCiN+Af/CXs&#10;P/jVH/DJ3wR/6I34B/8ACXsP/jVAHq9FeUf8MnfBH/ojfgH/AMJew/8AjVH/AAyd8Ef+iN+Af/CX&#10;sP8A41QB6vRXlH/DJ3wR/wCiN+Af/CXsP/jVH/DJ3wR/6I34B/8ACXsP/jVAHq9FeUf8MnfBH/oj&#10;fgH/AMJew/8AjVH/AAyd8Ef+iN+Af/CXsP8A41QB6vRXlH/DJ3wR/wCiN+Af/CXsP/jVH/DJ3wR/&#10;6I34B/8ACXsP/jVAHq9FeUf8MnfBH/ojfgH/AMJew/8AjVH/AAyd8Ef+iN+Af/CXsP8A41QB6vRX&#10;lH/DJ3wR/wCiN+Af/CXsP/jVeXftLfs1/CPQP2dfipqmnfCzwVpuo2fhXVLi1u7Xw5Zxy28qWcrI&#10;6Ose5WVgG3UAfVFFeUf8MnfBH/ojfgH/AMJew/8AjVH/AAyd8Ef+iN+Af/CXsP8A41QB6vRXlH/D&#10;J3wR/wCiN+Af/CXsP/jVH/DJ3wR/6I34B/8ACXsP/jVAHq9FeUf8MnfBH/ojfgH/AMJew/8AjVH/&#10;AAyd8Ef+iN+Af/CXsP8A41QB6vRXlH/DJ3wR/wCiN+Af/CXsP/jVH/DJ3wR/6I34B/8ACXsP/jVA&#10;Hq9FeUf8MnfBH/ojfgH/AMJew/8AjVH/AAyd8Ef+iN+Af/CXsP8A41QB6vRXlH/DJ3wR/wCiN+Af&#10;/CXsP/jVH/DJ3wR/6I34B/8ACXsP/jVAHq9FeUf8MnfBH/ojfgH/AMJew/8AjVH/AAyd8Ef+iN+A&#10;f/CXsP8A41QB6vRXlH/DJ3wR/wCiN+Af/CXsP/jVH/DJ3wR/6I34B/8ACXsP/jVAHq9FeUf8MnfB&#10;H/ojfgH/AMJew/8AjVH/AAyd8Ef+iN+Af/CXsP8A41QB6vRXlH/DJ3wR/wCiN+Af/CXsP/jVH/DJ&#10;3wR/6I34B/8ACXsP/jVAHq9FeUf8MnfBH/ojfgH/AMJew/8AjVeX/AP9mn4R614E1We8+FPgq9nX&#10;xV4kt1luPDdnI6Rxa5fRRJlovupGiqq/wqiqOKAPqeivKP8Ahk74I/8ARG/AP/hL2H/xqj/hk74I&#10;/wDRG/AP/hL2H/xqgD1eivKP+GTvgj/0RvwD/wCEvYf/ABqj/hk74I/9Eb8A/wDhL2H/AMaoA9Xr&#10;yjw3/wAnTfEP/sTfDX/pbrtH/DJ3wR/6I34B/wDCXsP/AI1R/wAMnfBH/ojfgH/wl7D/AONUAer0&#10;V5R/wyd8Ef8AojfgH/wl7D/41R/wyd8Ef+iN+Af/AAl7D/41QB6vRXlH/DJ3wR/6I34B/wDCXsP/&#10;AI1R/wAMnfBH/ojfgH/wl7D/AONUAer0V5R/wyd8Ef8AojfgH/wl7D/41R/wyd8Ef+iN+Af/AAl7&#10;D/41QB6vRXlH/DJ3wR/6I34B/wDCXsP/AI1R/wAMnfBH/ojfgH/wl7D/AONUAer0V5R/wyd8Ef8A&#10;ojfgH/wl7D/41R/wyd8Ef+iN+Af/AAl7D/41QB6vRXlH/DJ3wR/6I34B/wDCXsP/AI1R/wAMnfBH&#10;/ojfgH/wl7D/AONUAer0V5R/wyd8Ef8AojfgH/wl7D/41Wb+y7pVpovwpn0ywsoNN02y8VeJ7e2s&#10;7WJYooIk16/VERV+VVVfl20Ae00UUUAFFFFABRRRQAUUUUAFFFFABRRRQAUUUUAFFFFABRRRQAUU&#10;UUAeUeJP+Tpvh5/2JviX/wBLdCr1evKPEn/J03w8/wCxN8S/+luhV6vQAUUUUAFFFFABRRRQAUUU&#10;UAFFFFABRRRQAUUUUAFFFFABRRRQAV5R+1j/AMmt/GL/ALE3Wf8A0ilr1evKP2sf+TW/jF/2Jus/&#10;+kUtAHq9FFFABRRRQAUUUUAFFFFABRRRQAUUUUAFFFFABRRRQAUUUUAFFFFABXk37Nf/ACT3V/8A&#10;scvFv/qRahXrNeTfs1/8k91f/scvFv8A6kWoUAes0UUUAFFFFABRRRQAUUUUAFFFFABRRRQAUUUU&#10;AFFFFABRRRQAV5N+zX/yT3V/+xy8W/8AqRahXrNeTfs1/wDJPdX/AOxy8W/+pFqFAHrNFFFABRRR&#10;QAUUUUAFFFFABRRRQAUUUUAFFFFABRRRQAUUUUAFFFFAHh/xK1SfRPj94V1C2g+2XFn4E8VTx2//&#10;AD1ZLrQ2Vap/BvxP4gk8YWVhq/jSTxnaa34ZttfV5ba1iFlK8u3bB5ES/uH3fJ5rSv8Auv8AWtzX&#10;R+JG/wCMovh7/wBib4l/9LdCra0X4S+CfDsd1DpHg3w9pVpcXkeoXMNjpNvEs91E+9J3VU+aRHVW&#10;VvvK3NRH4uYJe9Ex/jNq3iHw9Y+F9Q0TVo9Kt/7f0y0v4vsaSy3UU97bxMm9/liXY77vl3fd2sm3&#10;5vVVrz/xB8G/AXiyzt7DXvA/hvW7K1uJbqC31HR7eeKKWVy8sqKyfKzt8zN/E1d1BCsMaxxqsaKu&#10;1VX+Grj8IS3LFFFFABRRRQAUUUUAFFFFABRRRQAUUUUAFFFFABRRRQAV5R+1j/ya38Yv+xN1n/0i&#10;lr1evKP2sf8Ak1v4xf8AYm6z/wCkUtAGB8Svih4w8P69r82h/wBijQPC62b6pa6hbTvd6j57bnWC&#10;VZUSDbF91mSXc52/Lt+b16/bUI7Cc2MFvc3Sxt5MVxMYY2bB2qzqj7V6fNtb/drk/EnwZ8KeMPFV&#10;v4j1TT559TiWJG8nUbqK3ulidni+0W6SrFPsZ2ZfNV9v8NajeC7FN6/adXk3RXUX/IavPuTvvl/5&#10;a/eVvuP96Jfki2L8tT9kX2jK+CvizWvGXgZdR15bFdVXUL+zn/s9GS3PkXssC7NzM33Yv1r0WuC8&#10;A/C7Qfhfo95pehLqqWVxcyXbR6lq95qL+az73ZXuZZWXe+5/l/iZm+81d7TkMKKKKYBRRRQAUUUU&#10;AFFFFABRRRQAUUUUAFFFFABRRRQAV8yfDfxP4kt/Cdp4d8LSadp+r6z4z8ZN/aGsWct5b20UGuX7&#10;N+4iliMjtvVf9anV2+bbtb6br54+Ffw30T4jfDCe21iG9/0Pxv4qurW6sNQnsLuCX+39SUtFcQSp&#10;KnyM6ttb5leokB6d8J/FFz4z8A6Hq1/Bb22pSI8V0lu++L7REzxS+Uf7m9H2/wCzWZ4T8ZeJNS+K&#10;vjLw3q1vpdtp+l2ljeaf9iaV5Xine6T9677V3/6OjbUX5d+3c/3q1LH4caJoum21hpkd9ptnax2s&#10;VvbWOoXUEUaQPviCoku0fM3z/wDPVfkl3rUGjfCfQtA8c6l4vs/7Y/t3Ul8q6kuNdv7i3ZA+9EW2&#10;llaBVXe+3ai7Nz7du5qr7QfZO/ooopgFFFFABRRRQAUUUUAFFFFABRRRQAUUUUAFFFFABXzJ4B8f&#10;az4P+HtjYeH9AtvEGr+IfiF4s0+CLUNT+wW8W3V9XuGeSVYpW27YH+6jfer6brxb9nvTrbUPA801&#10;xbwzy2XjfxZLDLLGrNC39uakm5Dj5W2uy8fws1AEGj/tDrqWizXr6F9naLS9Dv2he+/i1G6lt/K3&#10;bP8Alk0X3v4t38Fc5rH7R3jq1e6lsvh3pc+mJBrN3bTT+JXileDTLjyLhpU+xtsZyyNEqu+7+Noq&#10;9a1T4ReB9Y1LR9QvfBug31/o3y6bdXGlwSy2K7t37hmX918392tQ+DdGkj8t9FsvL23Eez7MhG2d&#10;91wv+7K/zN/e/iokXHl5vePANc+JnivUPF2q6zZa3rtnpGjeIrDSX8P6PZ6XLDBBKlrL5+o/anWd&#10;vN+1bV+yyrtXZ8j7X3ctqnxe+IOjx/FS/bXtbt4bPR/FV3pKaxZ6d9lZ7C4eK3fTvIi8x/J2bZVv&#10;G+berKrpuavpDWvhL4J8T+IdO1/WPBmgarrumGJbHVL3SoJbuz8p96eVKybl2t8y7a1LzwV4f1G3&#10;a0udA025tG+0boZrOJk/0jd9o+Tb/wAtdz7/AO/vfdQRGXLL3jjPgX/wnD6Hqsni9teeFrlW0/8A&#10;4Sn+zP7T8ryk3+b/AGd/o23fu2fxf3q9aNNVVRdqjbS/w0Exjyj6KKKCgooooAK+avC3wY+H/wAR&#10;Pip8aNR8XeBvDfinUoPFVrax3etaPBeSrENA0l/KVpUZtu53bb/tNX0rXkfwh/5KJ8c/+xytv/Ue&#10;0aokVHcb/wAMo/BH/ojvgD/wmLL/AONUf8Mo/BH/AKI74A/8Jiy/+NV6nRUlnln/AAyj8Ef+iO+A&#10;P/CYsv8A41R/wyj8Ef8AojvgD/wmLL/41XqdFAHln/DKPwR/6I74A/8ACYsv/jVH/DKPwR/6I74A&#10;/wDCYsv/AI1XqdFAHln/AAyj8Ef+iO+AP/CYsv8A41R/wyj8Ef8AojvgD/wmLL/41XE614v+JUOk&#10;/EZkg1S31Cz0y9l0WK10rzl3LcSruifyv3sqwfZ2iRv9a0sv3tjLFwPgz4uW2i3Hiiz+Gfiux8Ww&#10;PPoNrbapqPjG88URI15ffZWlngl2tbT/ADM3kJcbW2r9ylH3vdIfu839090/4ZS+CP8A0R3wD/4T&#10;Nl/8ao/4ZR+CP/RHfAH/AITFl/8AGq4MfHrxNZ/Fk+FbrV/C9zexaimljwvb2cqa1cxfZFlfVE/0&#10;p9trv3fJ5TfKv+t3Vz8v7YDX3gOLVdN17wfDe2+n6C+tXdzL51po15eXfkXa3G24Xb5S/N5Turf3&#10;mpx974Sz1z/hlH4I/wDRHfAH/hMWX/xqj/hlH4I/9Ed8Af8AhMWX/wAarzqD4qeP/FXg/RtT8P3k&#10;ev6g99fwLqfhzS92latBFKn2e4RmafykeXyoP9a37p7qVW/dbk+mE3bfm+/VEnln/DKPwR/6I74A&#10;/wDCYsv/AI1R/wAMo/BH/ojvgD/wmLL/AONV6nRUlHln/DKPwR/6I74A/wDCYsv/AI1R/wAMo/BH&#10;/ojvgD/wmLL/AONV6nRQB5Z/wyj8Ef8AojvgD/wmLL/41Xmf7Sn7Nvwk0L9nn4qappvwt8FadqFn&#10;4V1O6tb218O2ccsEqWcrJIjrFuVlbDbq+n68s/au/wCTWfjF/wBibrP/AKRS0Aeu0tJS1qZHhXxS&#10;0VfGfx28B+Hb7UdfsNFl8N69fy2+i69eaT5s8V1pCRO7WssTPsSef5W+X52rX/4Zv8J/9Bnx/wD+&#10;HF8Qf/J9S+Kf+TpPh5/2Jvib/wBLdCr06okXE8s/4Zv8Kf8AQZ8ff+HF8Qf/ACfR/wAM3+FP+gz4&#10;+/8ADi+IP/k+vU6Kko8s/wCGb/Cn/QZ8ff8AhxfEH/yfR/wzf4T/AOgz4+/8OL4g/wDk+vU6KAPL&#10;P+Gb/Cf/AEGfH3/hxfEH/wAn0D9nDwn/ANBnx9/4cXxB/wDJ9ep15P4o+KGp6D8UNF8NrFaWem3n&#10;2VWvb1W+fzWl+5tbb9+KKL/euk/2Flr7XKR9mUib/hm/wn/0GfH/AP4cXxD/APLCs/Vv2W/A2s6b&#10;e6ZqF3411HTLyBre5tLrx7r0sNxE6lXR0a92urL8u2uH8L/ErxVeeKtI1671/XrjStU13VNKl0Wx&#10;s9L/ALH037M9xElvOz7b5Z/3G9nRpU37/lVGStG3/aG8W33hjRtUs/AujxXepeH5fFMlvdeJnjSD&#10;TFWIp+8+xtuucy8xbfKXb/rfmqeb3eYOX3rHbf8ADN/hP/oM+P8A/wAOL4h/+T6P+Gb/AAn/ANBn&#10;x/8A+HF8Q/8AyfVXTfjrb6s7tDpDJE2uxaNEZbjY7LLpqX/m7dnyt8+zZ/s7t1cpof7R/iHU/Ccu&#10;raj4a0vQbi60Ww8Q6Vbpqr3/ANsgnlREtZf3UXlXTsyxJs81Nz/xbdtV73wj934jtf8Ahm/wn/0G&#10;fH//AIcXxD/8sKP+Gb/Cf/QZ8f8A/hxvEP8A8sK6H4X+J77xf4J0jU9QjhW7nDo81ouy3utrui3E&#10;SMzsscqp5qfM3yOvzt96uyoEeWf8M4eFP+gz4+/8OL4g/wDk+j/hm/wp/wBBnx9/4cXxB/8AJ9ep&#10;0VJZ5Z/wzf4U/wCgz4+/8OL4g/8Ak+j/AIZv8J/9Bnx9/wCHF8Qf/J9ep0UAeWf8M3+E/wDoM+P/&#10;APw4viD/AOT6b+zfNdv8M7mC5vdQ1IWPiTxBp8E+p30t5c/Z4NZvYIkaWV2kfbFEi7nZm+WvVa8x&#10;/Zp/5J7qv/Y5eLP/AFItQqokyPWa8f8A2kJrtPhnbQW17qGmi+8SeH9Pnn0y+ls7n7PPrNlBKiyx&#10;OsibopXXcjK3zV7BXk37S3/JPdK/7HLwn/6kWn1ZBF/wzh4U/wCgz4+/8OL4g/8Ak+j/AIZv8Kf9&#10;Bnx9/wCHF8Qf/J9ep0Vkanln/DN/hT/oM+Pv/Di+IP8A5Po/4Zv8Kf8AQZ8ff+HF8Qf/ACfXqdFA&#10;Hln/AAzf4U/6DPj7/wAOL4g/+T6P+Gb/AAn/ANBnx9/4cXxB/wDJ9ep0UAeWf8M3+E/+gz4//wDD&#10;i+If/lhR/wAM3+E/+gz4/wD/AA4viH/5YVY+MnxE1P4b+H7S+0vT1v5ZJ3ibzldkXbBLKifJ82+V&#10;0SJf9p/4m2o/l/xK+JHiq+1DV20XxVqlva+H/D1jrSW/gqy0uWXVkn87fdf8TF9jWqfZ/lWJ0b5m&#10;+dvkpcwcvvWPSf8Ahm/wn/0GfH//AIcXxB/8sKzNJ/Zb8EaLavBY3njaxgaeW4aKDx9r0StLLK0s&#10;r4W9+88rszN/EzM1Zl58fNft7jxCdO8IWN/bWOrWGgWMtxrD2jXd9dJauvmp9nfyIFW6+9vkbcm1&#10;EfctS2H7Qk8Saha6j4dhstR0vTNZvb+O21PzbdZdPe3V4opWiTcr/aF+dlTZt27KsmPvHQf8M4eE&#10;/wDoM+P/APw4viH/AOT6P+GcPCf/AEGfH/8A4cXxD/8AJ9YWmfHTWLzxoLF/C9rF4bTW4NAl1T+2&#10;Ha7+1S2UV0jJa/Z9rxfvlRm81W+8+3bWz8EfihqvxJfWPtsVjc2tqIGtdR0xHS3nV93952++iJcL&#10;/wBMrqL/AH2PeF7pJ/wzf4U/6DPj7/w4viD/AOT6P+Gb/Cn/AEGfH3/hxfEH/wAn16nRUlnln/DN&#10;/hT/AKDPj7/w4viD/wCT6P8Ahm/wp/0GfH3/AIcXxB/8n16nRQB5Z/wzf4U/6DPj7/w4viD/AOT6&#10;P+Gb/Cf/AEGfH3/hxfEH/wAn16nRQB4r8LdFXwb8dvHnh2x1HX77RYvDeg38VvrWvXureVPLdauk&#10;ro11LKyb0gg+Vfl+Ras/tSaXaa98LbXTNTtLfUNNvfFHhq0ubO6hWWKeJ9esEaJ0b5WVlYqy1p+F&#10;v+TpPiH/ANib4Z/9Lddo/aW/5J7pX/Y5eE//AFItPrUyIv8AhlH4I/8ARHfAH/hMWX/xqj/hlH4I&#10;/wDRHfAH/hMWX/xqvU6KyNTyz/hlH4I/9Ed8Af8AhMWX/wAao/4ZR+CP/RHfAH/hMWX/AMar1Oig&#10;Dyz/AIZR+CP/AER3wB/4TFl/8ao/4ZR+CP8A0R3wB/4TFl/8ar1OigDyz/hlH4I/9Ed8Af8AhMWX&#10;/wAao/4ZR+CP/RHfAH/hMWX/AMaqx8ZNY8X6R4ftJfCNs1zevO6SeTb/AGh/9RK0S7f7rSrErN/d&#10;b+H76eE/tAePoNB1C/ufEniy+0dLXw7Z3vhu11PxVdeD01GVvNN3L5sEX7+8XZb/AOiyxOqb0+Rf&#10;NegOX3uU9u/4ZR+CP/RHfAH/AITFl/8AGqP+GUfgj/0R3wB/4TFl/wDGq4LXvjX4z0q18X6p/aHh&#10;3RtB0fVbDQo7jWLOV1sPPitJZdQvJVuIlaJPtDr5SpH91G81V3Vlf8NYXGh+HodR17WvCY0+TT9b&#10;ex8QRhoNP1u8tZYktRZ7rhtyyq8v7pHlZvKbY1BMfePUv+GUfgj/ANEd8Af+ExZf/GqP+GUfgj/0&#10;R3wB/wCExZf/ABqvO9J/aJ13VPjM/hYa14Vcxaxb6a3hO3gd9baCXT4rpr/d9o+WJHlb/lgy7U+/&#10;ur0D4K694x1v+2G8SrfPZr5D2Fxqdh9iuG+//wAsti/fiW3lb+7LcSxfLs2pXKHMSf8ADKPwR/6I&#10;74A/8Jiy/wDjVH/DKPwR/wCiO+AP/CYsv/jVep0VJR5Z/wAMo/BH/ojvgD/wmLL/AONUf8Mo/BH/&#10;AKI74A/8Jiy/+NV6nRQB5Z/wyj8Ef+iO+AP/AAmLL/41R/wyj8Ef+iO+AP8AwmLL/wCNV6nRQB4P&#10;8KvAPhj4b/tEfEbSfCfh3SPDGmzeFfDt09notjFZxPK15rStLsiVV3bUVd3+wtfQdeTeFv8Ak6T4&#10;h/8AYm+Gf/S3Xa9ZrUyCvI/hD/yUT45/9jlbf+o9o1euV5H8If8Akonxz/7HK2/9R7RqiRUdz1Gi&#10;iipLCiiigArzLXPj34R8MePLbwfqP9vHxFdrvgt7Xwvql1FKvybnSeK3aJ1TzU3Or7V3fNtr02vL&#10;/Fvw91bXvjN4a8XQTWqaZpegappc8crN5ry3T2rRMny7dv8Ao77vm/uUBEvW3xe8OXmoHT4pdSbU&#10;ktrO+On/ANi332iKC6leK3eWLyt0XzRPu3L+627n2rXfeYPLzXyDof7JHi7TfDuj6dLqWitNZ6L4&#10;T02V1kl2ebpepNdXDp+6+66v8n+197bXLfEH9lHxB4L8Da5r2n6dZX2t3dh4ot9YTQ0nlvtTi1HU&#10;Elsk2pFulWKLfvTa23+CKX7rU+WP4/18w5fe08v+CfWfj74q+HPhvNpUGt3l39t1NnisdO0zT7rU&#10;b262Jvd0t7WKWV1RfvPt2ruTd99at/ZdC+KHh3Sr5Fa/0Wa4tdTg3+bbt5sUqyxMy/K6sjonyP8A&#10;3drLXx18E/2ddeh0GLxL4O8GJ4c1Dbqmhajpus6jdeHn1GKeW3nTULW4tdNtZ7Vka3SLZ9jg3In+&#10;wrv1Fv8Asf8AjXUdC12TxH4isL/xndeA7Dw9ZeJJp7i6urfUYvtX2qXzXTzVWVbhIvNR/NZN/wAt&#10;Hwx5ifikfZX92j+9XyB4d/Zi8Z+E9U0/xL4d0jwb4bu7DxQutweC9P1CdNHt4v7KlsJWSVLVNsrv&#10;L5rbLdVbZt3fxV5xof7IvjSTxRY+GLnR9DuX0Hw94Xt08ZXf2pfsM9rqF1PPLpv7r97LsRVZd8TL&#10;vT5tvyscvvBze7zH6DUUUVJQUUUUAFeWftXf8ms/GL/sTdZ/9Ipa9Tryz9q7/k1n4xf9ibrP/pFL&#10;QB67S0lLWpkeTeKf+TpPh5/2Jvib/wBLdCr06vMfFP8AydJ8PP8AsTfE3/pboVenVEi4hRRRUlBW&#10;ZrWt6d4d0u71DVb6HTNPtYmlnvLuVYooI1+87s3yqtadeaftEeGdU8c/BD4geH9Dtftusanod5ZW&#10;dv5ip5srxMiLvf5V+b+9Q/hCK5pcsj0iGZZoUljZXRl3K6fxVlrrWntrUuiRXtu+qQ26XUlj56/a&#10;EiZnRJWT72xmR13f7LV8yxfC/wCLtn48GvWOpa9C0XitYra0uNc36Yuif2LsZmtfN8r/AI//APY8&#10;3+JflrzPTfgj8cYdI12/07TvE2leJbnw9oOm315rPiZb+71KeC9aXUvssq3qtFFKsrbE8+1/j2+R&#10;vqvtE/ZPsub4TeCpvGn/AAmMvgzw+/i77v8AbzaZB/aH3PK/1+3f9z5Pv/d+WjWvhP4K8UaVpWn6&#10;z4O0DWNP0ll/s+01TTYLiKz2rtXyVZNsX3V+5Xy2/wAMfjxDo/gVrS/8WytYT3D6/a3usRWct1pz&#10;X9u6WUX+n3n79IllZbprjf5X7ppdz/KunfDH48J4j8fy6prvi5UvbPVobWXR5IJbe6824/0J4PP1&#10;lPIlii2/ctbP/lqrys+2VmI97+ISfB/wX4usvEvjN/BPhvxRfxNBZ65rjWdrqEqqu10inl+dtu9f&#10;un+IVu/Cr4M+D/gv4ct9H8I6HYaRCsEUFzdWtnFBcXzRJtWWd4kXzZf9r/aevlK4+HPxu0HTdd13&#10;TvDWqXPjLXfCVrpdncafqWnX9xpM8Etw32e6fVp7jfbXHnxSv5Us77kdd7bUauu1b4Y/Fr+zvG96&#10;kniKa4l1/SUtdM0vxGbX7RoaxWX22KzVbhYrWVpUuNr/ALpvvbWRXpR+1EJfZPryivivUPBXx70T&#10;wzcf2TaeKNQXUdH8Uabp+mS+JYWvdGe6uIn0qW6nkuv3jRIsv71JZ5U37dzVH8P7T4meKPjlf/Z5&#10;vFE0Xhzxla2+o6hceJP+JVBYLosDXFk9l9o/eyvPKjK/lN8zb/NX+JRjzSHL3Y8x9sUUUUigoooo&#10;AK8x/Zp/5J7qv/Y5eLP/AFItQr06vMf2af8Aknuq/wDY5eLP/Ui1CqiTI9Zryb9pb/knulf9jl4T&#10;/wDUi0+vWa8m/aW/5J7pX/Y5eE//AFItPqyD06iiisjUKKKKQHG2/wAWPA994yl8HQ+MNDufFURY&#10;S6DDqcD3y7U3Nut92/7vzfdrr5Er4pm/Zx+K9x4P8Q+KY9Tt9K8Zx67rnifQPD9raxefFf3Xm28L&#10;y3rTtFLts/8AVJtiVWdPNZtlRat8LPjR/ZdxbaFb+OrfSb3X7W4sdH1jxabm4t7aK0+z3Av7+PVE&#10;niSWV/PVbSWfb9n+aL5/KoXvcvyJ+GR9iaTrun6xc6pa2mpWl9dadcfZryK2nSR7aXYr7JVX7jbX&#10;RtrfwstctrXgv4d/G62t7rWdB8M+PoNOmnt7eW+srXUltZVfZMqM6tsbfFtf/aT/AGa8Bh+EHxIv&#10;vE3w61zxHpXibVbjSbrxLq7Jb+KNq2d1LcbtMilX7Uu6L7Pvi+TzfvbXXYz1i3vwt+Pdxb+GtHnv&#10;fFD6ja6LoMVn4ht/Ey29lp96rb9Vlv4luPMvGbbsRWini2/3dztVr3uUJS5eY+stY8F+GtS0nV7L&#10;VNF0m50nUz52p213aRvb3Xyqu6dWXa/yon3/AO4v92sCz+Ffwu8ceC/DkNr4R8Ia74Ss1+1aPDFp&#10;lrdafAr/ADeba/LsXd/eSvnnVPhZ8dpLfxBq9nqHiRNd1nR/EafZP+Ek/wBHs57q9iTTIoovtHlR&#10;Nb2/my+anzfw7/uqu7rnw++K2n/EaXxd/bOr22m2GvzvBDd+JHi0yLSYNFdEe4t/N2t9ovdjvvRm&#10;TZv+T59083u80v6sK3vcsT2zw78F/A3hPx1rXjePQtN/4SW/n+0NrdxZQfabVPs8Vv5UVxs3JFsi&#10;+7u/jetrwX8U/BnxKhuJPCPi3RPFqWrKs7aJqUF6kDN90P5Tttr4U8A6J43+PXgXxO+lXereLNNt&#10;YvD8Orabe+LU1K38QXS3H2jWIopUuJbOLzYvKiWKKVYlV9r+Vvda9e0T4YfFbxp4vtZtcPiLwx4Y&#10;uvEb+aqXmnabq1rokGny/Z7KW40x1ZonvbiXYiO7Kibtys26teX7MgvH4on1xRXxFdfD79oa8TxF&#10;qNo/ibT/ABKuna9FcXNx4mifT9TllfZpiabapcPFa+VEiP5sqQPv+8zbnaoPFN78Um8aaLpWp6T4&#10;5SPXtcn1CDwvo/iiKLUP7DsdKit/muvtSxRebdXSNLsn3bvmR32K1YxGfclFcF8EfDviPwl8K/C+&#10;j+LdQl1XxFa2apfXE1y903m/f2+a3zS7N23e/wAz7d1d4KqUeWQR96ItFFFIo8x8Lf8AJ0nxD/7E&#10;3wz/AOluu0ftLf8AJPdK/wCxy8J/+pFp9Hhb/k6T4h/9ib4Z/wDS3XaP2lv+Se6V/wBjl4T/APUi&#10;0+tTI9OooorI1CiiigArmbjxxo1l40tPCc99t8R3lnLqVvaeS/723idEldX2bfkaVPl3bvnrpq8H&#10;/ah+DfjH4paboV94C1ew0LxZpst1anUNQaVVXTry3eC6RPKVm83/AFUqfw74Uo94D0vwZ440T4g+&#10;FYfEOj3bXuhXaNLBd+RLF5iK7LuVXVW2/L8rfx/eWrng/wAW6X488Mad4j0G8N9omqWyXVncGJov&#10;NiZdyPtdVZc/7VfM/iv9lDxCnx08B6/4VPhrS/CfhO1srWzHlRxaglvFBcW8tu0v2J55VZZV2/6U&#10;qfK37pm+esix/ZH+Iuj+G9K0O3u/DU1pcaF4Y03Vbi4vLpHgl0m9e6byF+z/AL1Zd+3czRbf7rVS&#10;UZL5/wBMk+0K888afGrwj8O9cj0jWb6+fVZrVr/7DpulXmoyxWqPtNxKtrFK0UW/5d8u1flf+61f&#10;NVj+xj4tt/EXxBvtQuLTVx4gttXtFvYdcisJr6K8uBKkV0qaM8reUu1VaWe6VNm1IgjbFfJ+yr8U&#10;tB8K6pbeG9S0G213XvD1rpdzNYavdeHP7GurV7j7LPbNYWq+fHsuPni8qBHeLdtXdsSX8MZC+1KJ&#10;9a6HoOkabJqep6VEo/tu4XUJ5kkZ0nl8qKJH/wC+Iovu/wB2t3f9yvkzW/2R9euofHt/KfD2r67r&#10;XiHS9Si/tCWXZqWnQRWS3Gn3kvlMyxXEtu7sqrKjfJuVvu1g3f7I/wAQrDw5PZ+Hh4TsDqmj+KND&#10;m0p766Sw0WDVriKWJLNlg/eJF5X3PKgX5/l2/dqpf19w4+98R9qUV8VfD/8AZz8T3nx2vteudB0v&#10;SoPD/jK1vF8U3CTpqc9rFosED2tqvlbXtZZXbc/mqvyv8jN937VolEIyCiiipKCiiigDzHwt/wAn&#10;SfEP/sTfDP8A6W67XrNeTeFv+TpPiH/2Jvhn/wBLddr1mtTIK8j+EP8AyUT45/8AY5W3/qPaNXrl&#10;eR/CH/konxz/AOxytv8A1HtGqJFR3PUaKKKksKKKKACiiigAooooAKKKKACiiigAooooAKKKKACv&#10;LP2rv+TWfjF/2Jus/wDpFLXqdeWftXf8ms/GL/sTdZ/9IpaAPXaWkpa1MjybxT/ydJ8PP+xN8Tf+&#10;luhV6dXmPin/AJOk+Hn/AGJvib/0t0KvTqiRcQoooqSgooooAKKKKACiiigAooooAKKKKACiiigA&#10;ooooAK8x/Zp/5J7qv/Y5eLP/AFItQr06vMf2af8Aknuq/wDY5eLP/Ui1CqiTI9Zryb9pb/knulf9&#10;jl4T/wDUi0+vWa8m/aW/5J7pX/Y5eE//AFItPqyD06iiisjUKKKKACiiigAooooAKKKKACiiigAo&#10;oooAKKKKACiiigDzHwt/ydJ8Q/8AsTfDP/pbrtH7S3/JPdK/7HLwn/6kWn0eFv8Ak6T4h/8AYm+G&#10;f/S3XaP2lv8Aknulf9jl4T/9SLT61Mj06iiisjUKKKKACiiigAooooAKKKKACiiigAooooAKKKKA&#10;CiiigDzHwt/ydJ8Q/wDsTfDP/pbrtes15N4W/wCTpPiH/wBib4Z/9Lddr1mtTIK8k+D3/JRPjp/2&#10;OVr/AOo9o1et14ovwx+Ieh+MPGOs+FfGnhnTbDxNqcWqSWOteFri+lglWwtbPassWowKy7LNW+5/&#10;G1AHsFFeYf8ACNfG7/oofgD/AMIO9/8AlzR/wjXxu/6KH4A/8IO9/wDlzUcpfMen0V5h/wAI18bv&#10;+ih+AP8Awg73/wCXNH/CNfG7/oofgD/wg73/AOXNHKHMen0V5h/wjXxu/wCih+AP/CDvf/lzR/wj&#10;Xxu/6KH4A/8ACDvf/lzRyhzHp9FeYf8ACNfG7/oofgD/AMIO9/8AlzR/wjXxu/6KH4A/8IO9/wDl&#10;zRyhzHp9FeYf8I18bv8AoofgD/wg73/5c0f8I18bv+ih+AP/AAg73/5c0cocx6fRXmH/AAjXxu/6&#10;KH4A/wDCDvf/AJc0f8I18bv+ih+AP/CDvf8A5c0cocx6fRXmH/CNfG7/AKKH4A/8IO9/+XNH/CNf&#10;G7/oofgD/wAIO9/+XNHKHMen0V5h/wAI18bv+ih+AP8Awg73/wCXNH/CNfG7/oofgD/wg73/AOXN&#10;HKHMen15Z+1d/wAmtfGL/sTdZ/8ASKWpP+Ea+N3/AEUPwB/4Qd7/APLmuZ8ffCb4u/EjwH4k8I6p&#10;8RPBkNhr2mXWl3M1n4IvElWKeFomZGfV2Xdtb+61HKHMfQFFFFWQeTeKf+TpPh5/2Jvib/0t0KvT&#10;q8p+InhbxqvxP8JeMPCOm6Hrf9maPq2k3NlrmsT6b/x9T6fKkiPFa3G/b9iddpVfvrUv9v8Axt/6&#10;J74B/wDC7v8A/wCU1RIuJ6jRXl/9vfG3/onvgH/wu7//AOU1H9vfG3/onvgH/wALu/8A/lNRyhzH&#10;qFFeX/298bf+ie+Af/C7v/8A5TUf298bf+ie+Af/AAu7/wD+U1HKHMeoUV5f/b3xt/6J74B/8Lu/&#10;/wDlNR/b3xt/6J74B/8AC7v/AP5TUcocx6hRXl/9vfG3/onvgH/wu7//AOU1H9vfG3/onvgH/wAL&#10;u/8A/lNRyhzHqFFeX/298bf+ie+Af/C7v/8A5TUf298bf+ie+Af/AAu7/wD+U1HKHMeoUV5f/b3x&#10;t/6J74B/8Lu//wDlNR/b3xt/6J74B/8AC7v/AP5TUcocx6hRXl/9vfG3/onvgH/wu7//AOU1H9vf&#10;G3/onvgH/wALu/8A/lNRyhzHqFFeX/298bf+ie+Af/C7v/8A5TUf298bf+ie+Af/AAu7/wD+U1HK&#10;HMeoV5j+zT/yT3Vf+xy8Wf8AqRahTP7f+Nv/AET3wD/4Xd//APKatH4J+Ddc8F+AX0/xFFZW+r3W&#10;saxq08Ol3T3FvH9s1K6vFjSV4ombatwq7ti8rREJHpdeTftLf8k90r/scvCf/qRafXrNeafGzwbr&#10;njTwCmn+HYrK41e11jR9Wgh1S6e3t5PsepWt40bypFKy7lt2Xdsblqsg9Aory/8At742/wDRPfAP&#10;/hd3/wD8pqP7e+Nv/RPfAP8A4Xd//wDKao5S+Y9Qory/+3vjb/0T3wD/AOF3f/8Aymo/t742/wDR&#10;PfAP/hd3/wD8pqOUOY9Qory/+3vjb/0T3wD/AOF3f/8Aymo/t742/wDRPfAP/hd3/wD8pqOUOY9Q&#10;ory/+3vjb/0T3wD/AOF3f/8Aymo/t742/wDRPfAP/hd3/wD8pqOUOY9Qory/+3vjb/0T3wD/AOF3&#10;f/8Aymo/t742/wDRPfAP/hd3/wD8pqOUOY9Qory/+3vjb/0T3wD/AOF3f/8Aymo/t742/wDRPfAP&#10;/hd3/wD8pqOUOY9Qory/+3vjb/0T3wD/AOF3f/8Aymo/t742/wDRPfAP/hd3/wD8pqOUOY9Qory/&#10;+3vjb/0T3wD/AOF3f/8Aymo/t742/wDRPfAP/hd3/wD8pqOUOY9Qory/+3vjb/0T3wD/AOF3f/8A&#10;ymo/t742/wDRPfAP/hd3/wD8pqOUOYd4W/5Ok+If/Ym+Gf8A0t12j9pb/knulf8AY5eE/wD1ItPq&#10;v8O/C3jVvif4t8YeLtN0PRP7T0fSdJtrLQ9Yn1L/AI9Z9QleR3ltbfZu+2ou0K33GroPi14F1D4i&#10;+DRpGmala6JqEep6dqltfXdk13Cstnf294qvEssTMrNBtb51+9VkHbUV5h/wjXxu/wCih+AP/CDv&#10;f/lzR/wjXxu/6KH4A/8ACDvf/lzUcpfMen0V5h/wjXxu/wCih+AP/CDvf/lzR/wjXxu/6KH4A/8A&#10;CDvf/lzRyhzHp9FeYf8ACNfG7/oofgD/AMIO9/8AlzR/wjXxu/6KH4A/8IO9/wDlzRyhzHp9FeYf&#10;8I18bv8AoofgD/wg73/5c0f8I18bv+ih+AP/AAg73/5c0cocx6fRXmH/AAjXxu/6KH4A/wDCDvf/&#10;AJc0f8I18bv+ih+AP/CDvf8A5c0cocx6fRXmH/CNfG7/AKKH4A/8IO9/+XNH/CNfG7/oofgD/wAI&#10;O9/+XNHKHMen0V5h/wAI18bv+ih+AP8Awg73/wCXNH/CNfG7/oofgD/wg73/AOXNHKHMen0V5h/w&#10;jXxu/wCih+AP/CDvf/lzR/wjXxu/6KH4A/8ACDvf/lzRyhzHp9FeYf8ACNfG7/oofgD/AMIO9/8A&#10;lzR/wjXxu/6KH4A/8IO9/wDlzRyhzC+Fv+TpPiH/ANib4Z/9Lddr1mvKfAHw58UaH448S+L/ABX4&#10;k0nxDqer6Zp2lpDpGiS6bFBFaS3sqNtlurhnZnvW/iX7i16tVkBRRRQAUUUUAFFFFABRRRQAUUUU&#10;AFFFFABRRRQAUUUUAFFFFABRRRQAUUUUAFFFFABRRRQAUUUUAFFFFABRRRQAUUUUAFFFFABRRRQA&#10;UUUUAFFFFABRRRQAUUUUAFFFFABRRRQAUUUUAFFFFABRRRQAUUUUAFFFFABRRRQAUUUUAFFFFABR&#10;RRQAUUUUAFFFFABRRRQAUUUUAFFFFABRRRQAUUUUAFFFFAH/2VBLAQItABQABgAIAAAAIQArENvA&#10;CgEAABQCAAATAAAAAAAAAAAAAAAAAAAAAABbQ29udGVudF9UeXBlc10ueG1sUEsBAi0AFAAGAAgA&#10;AAAhADj9If/WAAAAlAEAAAsAAAAAAAAAAAAAAAAAOwEAAF9yZWxzLy5yZWxzUEsBAi0AFAAGAAgA&#10;AAAhAASBqRMfBQAAOxQAAA4AAAAAAAAAAAAAAAAAOgIAAGRycy9lMm9Eb2MueG1sUEsBAi0AFAAG&#10;AAgAAAAhADedwRi6AAAAIQEAABkAAAAAAAAAAAAAAAAAhQcAAGRycy9fcmVscy9lMm9Eb2MueG1s&#10;LnJlbHNQSwECLQAUAAYACAAAACEAPrCTfdwAAAAGAQAADwAAAAAAAAAAAAAAAAB2CAAAZHJzL2Rv&#10;d25yZXYueG1sUEsBAi0ACgAAAAAAAAAhAH3HnRpAcgAAQHIAABQAAAAAAAAAAAAAAAAAfwkAAGRy&#10;cy9tZWRpYS9pbWFnZTEuanBnUEsFBgAAAAAGAAYAfAEAAPF7AAAAAA==&#10;">
                <v:rect id="Rectangle 24394" o:spid="_x0000_s1049" style="position:absolute;left:31883;top:4490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52xwAAAN4AAAAPAAAAZHJzL2Rvd25yZXYueG1sRI9Ba8JA&#10;FITvQv/D8gq96aYqYmI2Iq1Fj1UL6u2RfSah2bchuzWpv94tCD0OM/MNky57U4srta6yrOB1FIEg&#10;zq2uuFDwdfgYzkE4j6yxtkwKfsnBMnsapJho2/GOrntfiABhl6CC0vsmkdLlJRl0I9sQB+9iW4M+&#10;yLaQusUuwE0tx1E0kwYrDgslNvRWUv69/zEKNvNmddraW1fU6/Pm+HmM3w+xV+rluV8tQHjq/X/4&#10;0d5qBePpJJ7C351wBWR2BwAA//8DAFBLAQItABQABgAIAAAAIQDb4fbL7gAAAIUBAAATAAAAAAAA&#10;AAAAAAAAAAAAAABbQ29udGVudF9UeXBlc10ueG1sUEsBAi0AFAAGAAgAAAAhAFr0LFu/AAAAFQEA&#10;AAsAAAAAAAAAAAAAAAAAHwEAAF9yZWxzLy5yZWxzUEsBAi0AFAAGAAgAAAAhAIns/nbHAAAA3gAA&#10;AA8AAAAAAAAAAAAAAAAABwIAAGRycy9kb3ducmV2LnhtbFBLBQYAAAAAAwADALcAAAD7AgAAAAA=&#10;" filled="f" stroked="f">
                  <v:textbox inset="0,0,0,0">
                    <w:txbxContent>
                      <w:p w14:paraId="2C206F45" w14:textId="73B52465" w:rsidR="00BF60AC" w:rsidRDefault="00BF60AC" w:rsidP="00410C72">
                        <w:pPr>
                          <w:spacing w:after="160" w:line="259" w:lineRule="auto"/>
                          <w:ind w:left="0" w:right="0" w:firstLine="0"/>
                          <w:jc w:val="left"/>
                        </w:pPr>
                      </w:p>
                    </w:txbxContent>
                  </v:textbox>
                </v:rect>
                <v:rect id="Rectangle 24395" o:spid="_x0000_s1050" style="position:absolute;left:15783;top:47124;width:936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Fvt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kaTcTyFvzvhCsjFLwAAAP//AwBQSwECLQAUAAYACAAAACEA2+H2y+4AAACFAQAAEwAAAAAA&#10;AAAAAAAAAAAAAAAAW0NvbnRlbnRfVHlwZXNdLnhtbFBLAQItABQABgAIAAAAIQBa9CxbvwAAABUB&#10;AAALAAAAAAAAAAAAAAAAAB8BAABfcmVscy8ucmVsc1BLAQItABQABgAIAAAAIQDmoFvtyAAAAN4A&#10;AAAPAAAAAAAAAAAAAAAAAAcCAABkcnMvZG93bnJldi54bWxQSwUGAAAAAAMAAwC3AAAA/AIAAAAA&#10;" filled="f" stroked="f">
                  <v:textbox inset="0,0,0,0">
                    <w:txbxContent>
                      <w:p w14:paraId="735967CE" w14:textId="77777777" w:rsidR="00BF60AC" w:rsidRDefault="00BF60AC" w:rsidP="00410C72">
                        <w:pPr>
                          <w:spacing w:after="160" w:line="259" w:lineRule="auto"/>
                          <w:ind w:left="0" w:right="0" w:firstLine="0"/>
                          <w:jc w:val="left"/>
                        </w:pPr>
                        <w:r>
                          <w:rPr>
                            <w:b/>
                          </w:rPr>
                          <w:t xml:space="preserve">Figure 10.1 </w:t>
                        </w:r>
                      </w:p>
                    </w:txbxContent>
                  </v:textbox>
                </v:rect>
                <v:rect id="Rectangle 24396" o:spid="_x0000_s1051" style="position:absolute;left:22843;top:47348;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WaxwAAAN4AAAAPAAAAZHJzL2Rvd25yZXYueG1sRI9Pa8JA&#10;FMTvQr/D8gredFMVSVJXkVbRo//A9vbIviah2bchu5rop+8WBI/DzPyGmS06U4krNa60rOBtGIEg&#10;zqwuOVdwOq4HMQjnkTVWlknBjRws5i+9Gabatryn68HnIkDYpaig8L5OpXRZQQbd0NbEwfuxjUEf&#10;ZJNL3WAb4KaSoyiaSoMlh4UCa/ooKPs9XIyCTVwvv7b23ubV6ntz3p2Tz2Pileq/dst3EJ46/ww/&#10;2lutYDQZJ1P4vxOugJz/AQAA//8DAFBLAQItABQABgAIAAAAIQDb4fbL7gAAAIUBAAATAAAAAAAA&#10;AAAAAAAAAAAAAABbQ29udGVudF9UeXBlc10ueG1sUEsBAi0AFAAGAAgAAAAhAFr0LFu/AAAAFQEA&#10;AAsAAAAAAAAAAAAAAAAAHwEAAF9yZWxzLy5yZWxzUEsBAi0AFAAGAAgAAAAhABZyxZrHAAAA3gAA&#10;AA8AAAAAAAAAAAAAAAAABwIAAGRycy9kb3ducmV2LnhtbFBLBQYAAAAAAwADALcAAAD7AgAAAAA=&#10;" filled="f" stroked="f">
                  <v:textbox inset="0,0,0,0">
                    <w:txbxContent>
                      <w:p w14:paraId="47F03D73" w14:textId="77777777" w:rsidR="00BF60AC" w:rsidRDefault="00BF60AC" w:rsidP="00410C72">
                        <w:pPr>
                          <w:spacing w:after="160" w:line="259" w:lineRule="auto"/>
                          <w:ind w:left="0" w:right="0" w:firstLine="0"/>
                          <w:jc w:val="left"/>
                        </w:pPr>
                        <w:r>
                          <w:rPr>
                            <w:b/>
                          </w:rPr>
                          <w:t>–</w:t>
                        </w:r>
                      </w:p>
                    </w:txbxContent>
                  </v:textbox>
                </v:rect>
                <v:rect id="Rectangle 24397" o:spid="_x0000_s1052" style="position:absolute;left:23544;top:4712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mAByAAAAN4AAAAPAAAAZHJzL2Rvd25yZXYueG1sRI9ba8JA&#10;FITfhf6H5Qi+6cYL1qSuIl7QR6sF27dD9jQJzZ4N2dVEf323IPRxmJlvmPmyNaW4Ue0KywqGgwgE&#10;cWp1wZmCj/OuPwPhPLLG0jIpuJOD5eKlM8dE24bf6XbymQgQdgkqyL2vEildmpNBN7AVcfC+bW3Q&#10;B1lnUtfYBLgp5SiKptJgwWEhx4rWOaU/p6tRsJ9Vq8+DfTRZuf3aX46XeHOOvVK9brt6A+Gp9f/h&#10;Z/ugFYwm4/gV/u6EKyAXvwAAAP//AwBQSwECLQAUAAYACAAAACEA2+H2y+4AAACFAQAAEwAAAAAA&#10;AAAAAAAAAAAAAAAAW0NvbnRlbnRfVHlwZXNdLnhtbFBLAQItABQABgAIAAAAIQBa9CxbvwAAABUB&#10;AAALAAAAAAAAAAAAAAAAAB8BAABfcmVscy8ucmVsc1BLAQItABQABgAIAAAAIQB5PmAByAAAAN4A&#10;AAAPAAAAAAAAAAAAAAAAAAcCAABkcnMvZG93bnJldi54bWxQSwUGAAAAAAMAAwC3AAAA/AIAAAAA&#10;" filled="f" stroked="f">
                  <v:textbox inset="0,0,0,0">
                    <w:txbxContent>
                      <w:p w14:paraId="6672491B" w14:textId="77777777" w:rsidR="00BF60AC" w:rsidRDefault="00BF60AC" w:rsidP="00410C72">
                        <w:pPr>
                          <w:spacing w:after="160" w:line="259" w:lineRule="auto"/>
                          <w:ind w:left="0" w:right="0" w:firstLine="0"/>
                          <w:jc w:val="left"/>
                        </w:pPr>
                        <w:r>
                          <w:rPr>
                            <w:b/>
                          </w:rPr>
                          <w:t xml:space="preserve"> </w:t>
                        </w:r>
                      </w:p>
                    </w:txbxContent>
                  </v:textbox>
                </v:rect>
                <v:rect id="Rectangle 24398" o:spid="_x0000_s1053" style="position:absolute;left:23895;top:47124;width:31981;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RzxAAAAN4AAAAPAAAAZHJzL2Rvd25yZXYueG1sRE/LisIw&#10;FN0L8w/hDrjTdFTEVqOID3Q5PsCZ3aW5tmWam9JEW/36yUJweTjv2aI1pbhT7QrLCr76EQji1OqC&#10;MwXn07Y3AeE8ssbSMil4kIPF/KMzw0Tbhg90P/pMhBB2CSrIva8SKV2ak0HXtxVx4K62NugDrDOp&#10;a2xCuCnlIIrG0mDBoSHHilY5pX/Hm1Gwm1TLn719Nlm5+d1dvi/x+hR7pbqf7XIKwlPr3+KXe68V&#10;DEbDOOwNd8IVkPN/AAAA//8DAFBLAQItABQABgAIAAAAIQDb4fbL7gAAAIUBAAATAAAAAAAAAAAA&#10;AAAAAAAAAABbQ29udGVudF9UeXBlc10ueG1sUEsBAi0AFAAGAAgAAAAhAFr0LFu/AAAAFQEAAAsA&#10;AAAAAAAAAAAAAAAAHwEAAF9yZWxzLy5yZWxzUEsBAi0AFAAGAAgAAAAhAAih9HPEAAAA3gAAAA8A&#10;AAAAAAAAAAAAAAAABwIAAGRycy9kb3ducmV2LnhtbFBLBQYAAAAAAwADALcAAAD4AgAAAAA=&#10;" filled="f" stroked="f">
                  <v:textbox inset="0,0,0,0">
                    <w:txbxContent>
                      <w:p w14:paraId="496B72F7" w14:textId="77777777" w:rsidR="00BF60AC" w:rsidRDefault="00BF60AC" w:rsidP="00410C72">
                        <w:pPr>
                          <w:spacing w:after="160" w:line="259" w:lineRule="auto"/>
                          <w:ind w:left="0" w:right="0" w:firstLine="0"/>
                          <w:jc w:val="left"/>
                        </w:pPr>
                        <w:r>
                          <w:rPr>
                            <w:b/>
                          </w:rPr>
                          <w:t>Outline of the generic data file structure</w:t>
                        </w:r>
                      </w:p>
                    </w:txbxContent>
                  </v:textbox>
                </v:rect>
                <v:rect id="Rectangle 24399" o:spid="_x0000_s1054" style="position:absolute;left:47980;top:4712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HoxwAAAN4AAAAPAAAAZHJzL2Rvd25yZXYueG1sRI9Ba8JA&#10;FITvBf/D8gRvdaOWYmJWEduix1aF6O2RfSbB7NuQ3ZrUX+8WCj0OM/MNk656U4sbta6yrGAyjkAQ&#10;51ZXXCg4Hj6e5yCcR9ZYWyYFP+RgtRw8pZho2/EX3fa+EAHCLkEFpfdNIqXLSzLoxrYhDt7FtgZ9&#10;kG0hdYtdgJtaTqPoVRqsOCyU2NCmpPy6/zYKtvNmfdrZe1fU7+dt9pnFb4fYKzUa9usFCE+9/w//&#10;tXdawfRlFsfweydcAbl8AAAA//8DAFBLAQItABQABgAIAAAAIQDb4fbL7gAAAIUBAAATAAAAAAAA&#10;AAAAAAAAAAAAAABbQ29udGVudF9UeXBlc10ueG1sUEsBAi0AFAAGAAgAAAAhAFr0LFu/AAAAFQEA&#10;AAsAAAAAAAAAAAAAAAAAHwEAAF9yZWxzLy5yZWxzUEsBAi0AFAAGAAgAAAAhAGftUejHAAAA3gAA&#10;AA8AAAAAAAAAAAAAAAAABwIAAGRycy9kb3ducmV2LnhtbFBLBQYAAAAAAwADALcAAAD7AgAAAAA=&#10;" filled="f" stroked="f">
                  <v:textbox inset="0,0,0,0">
                    <w:txbxContent>
                      <w:p w14:paraId="3A26459F" w14:textId="77777777" w:rsidR="00BF60AC" w:rsidRDefault="00BF60AC" w:rsidP="00410C72">
                        <w:pPr>
                          <w:spacing w:after="160" w:line="259" w:lineRule="auto"/>
                          <w:ind w:left="0" w:right="0" w:firstLine="0"/>
                          <w:jc w:val="left"/>
                        </w:pPr>
                        <w:r>
                          <w:rPr>
                            <w:b/>
                          </w:rPr>
                          <w:t xml:space="preserve"> </w:t>
                        </w:r>
                      </w:p>
                    </w:txbxContent>
                  </v:textbox>
                </v:rect>
                <v:shape id="Picture 24402" o:spid="_x0000_s1055" type="#_x0000_t75" style="position:absolute;left:99;top:99;width:63398;height:44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7pzyAAAAN4AAAAPAAAAZHJzL2Rvd25yZXYueG1sRI/NasMw&#10;EITvhb6D2EIvIZFqQn9cy6EUCr3k0CQ99LaxNpaptXIs1Xby9FUh0OMwM98wxWpyrRioD41nDXcL&#10;BYK48qbhWsNu+zZ/BBEissHWM2k4UYBVeX1VYG78yB80bGItEoRDjhpsjF0uZagsOQwL3xEn7+B7&#10;hzHJvpamxzHBXSszpe6lw4bTgsWOXi1V35sfp2HYj6dRNU+fX7PDbm0ePB7t+aj17c308gwi0hT/&#10;w5f2u9GQLZcqg7876QrI8hcAAP//AwBQSwECLQAUAAYACAAAACEA2+H2y+4AAACFAQAAEwAAAAAA&#10;AAAAAAAAAAAAAAAAW0NvbnRlbnRfVHlwZXNdLnhtbFBLAQItABQABgAIAAAAIQBa9CxbvwAAABUB&#10;AAALAAAAAAAAAAAAAAAAAB8BAABfcmVscy8ucmVsc1BLAQItABQABgAIAAAAIQA227pzyAAAAN4A&#10;AAAPAAAAAAAAAAAAAAAAAAcCAABkcnMvZG93bnJldi54bWxQSwUGAAAAAAMAAwC3AAAA/AIAAAAA&#10;">
                  <v:imagedata r:id="rId68" o:title=""/>
                </v:shape>
                <v:shape id="Shape 24403" o:spid="_x0000_s1056" style="position:absolute;width:63596;height:44729;visibility:visible;mso-wrap-style:square;v-text-anchor:top" coordsize="6359652,447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eOxwAAAN4AAAAPAAAAZHJzL2Rvd25yZXYueG1sRI9Ba8JA&#10;FITvQv/D8gq91V2NSImuUgTB0Fap8ZLbI/tMYrNvQ3ar6b/vFgoeh5n5hlmuB9uKK/W+caxhMlYg&#10;iEtnGq40nPLt8wsIH5ANto5Jww95WK8eRktMjbvxJ12PoRIRwj5FDXUIXSqlL2uy6MeuI47e2fUW&#10;Q5R9JU2Ptwi3rZwqNZcWG44LNXa0qan8On5bDZc9qlDs3or8Y6uy5CC798km0/rpcXhdgAg0hHv4&#10;v70zGqazmUrg7068AnL1CwAA//8DAFBLAQItABQABgAIAAAAIQDb4fbL7gAAAIUBAAATAAAAAAAA&#10;AAAAAAAAAAAAAABbQ29udGVudF9UeXBlc10ueG1sUEsBAi0AFAAGAAgAAAAhAFr0LFu/AAAAFQEA&#10;AAsAAAAAAAAAAAAAAAAAHwEAAF9yZWxzLy5yZWxzUEsBAi0AFAAGAAgAAAAhAK7mN47HAAAA3gAA&#10;AA8AAAAAAAAAAAAAAAAABwIAAGRycy9kb3ducmV2LnhtbFBLBQYAAAAAAwADALcAAAD7AgAAAAA=&#10;" path="m,4472940r6359652,l6359652,,,,,4472940xe" filled="f" strokeweight="1.56pt">
                  <v:stroke miterlimit="83231f" joinstyle="miter" endcap="square"/>
                  <v:path arrowok="t" textboxrect="0,0,6359652,4472940"/>
                </v:shape>
                <w10:anchorlock/>
              </v:group>
            </w:pict>
          </mc:Fallback>
        </mc:AlternateContent>
      </w:r>
    </w:p>
    <w:p w14:paraId="3D6E42A9" w14:textId="77777777" w:rsidR="009D512D" w:rsidRDefault="00AC251D">
      <w:pPr>
        <w:spacing w:after="0" w:line="259" w:lineRule="auto"/>
        <w:ind w:left="0" w:right="4" w:firstLine="0"/>
        <w:jc w:val="center"/>
      </w:pPr>
      <w:r>
        <w:t xml:space="preserve"> </w:t>
      </w:r>
    </w:p>
    <w:p w14:paraId="4A001553" w14:textId="2E1104CE" w:rsidR="009D512D" w:rsidRDefault="00AC251D">
      <w:pPr>
        <w:ind w:left="12" w:right="513"/>
      </w:pPr>
      <w:r>
        <w:t>Figure 10.1 shows the four levels defined within the HDF encoding.  Belo</w:t>
      </w:r>
      <w:r w:rsidR="008347A3">
        <w:t>w is a further definition of these</w:t>
      </w:r>
      <w:r>
        <w:t xml:space="preserve"> levels. </w:t>
      </w:r>
    </w:p>
    <w:p w14:paraId="003EF962" w14:textId="77777777" w:rsidR="009D512D" w:rsidRDefault="00AC251D">
      <w:pPr>
        <w:ind w:left="12" w:right="0"/>
      </w:pPr>
      <w:r>
        <w:rPr>
          <w:b/>
        </w:rPr>
        <w:t>Level 1</w:t>
      </w:r>
      <w:r>
        <w:t xml:space="preserve"> At the top level lies the Root Group, and it contains the Root Metadata and two subsidiary groups. The Root Metadata applies to all S-100 type products. </w:t>
      </w:r>
    </w:p>
    <w:p w14:paraId="0AF1CB1E" w14:textId="080C6D88" w:rsidR="009D512D" w:rsidRDefault="00AC251D">
      <w:pPr>
        <w:ind w:left="12" w:right="75"/>
      </w:pPr>
      <w:r>
        <w:rPr>
          <w:b/>
        </w:rPr>
        <w:t>Level 2</w:t>
      </w:r>
      <w:r>
        <w:t xml:space="preserve"> The next Level contains the Feature Information Group and the Feature Container Group. The Feature Information Group contains the feature names (</w:t>
      </w:r>
      <w:r w:rsidR="00075455" w:rsidRPr="00AE532D">
        <w:rPr>
          <w:b/>
        </w:rPr>
        <w:t>BathymetryCoverage</w:t>
      </w:r>
      <w:r>
        <w:t xml:space="preserve">, </w:t>
      </w:r>
      <w:r w:rsidR="00075455" w:rsidRPr="00AE532D">
        <w:rPr>
          <w:b/>
        </w:rPr>
        <w:t>TrackingListCoverage</w:t>
      </w:r>
      <w:r>
        <w:t xml:space="preserve">) and the feature attribute codes.  The Feature Container Group contains the Feature Metadata and one or more Feature Instance Groups.  </w:t>
      </w:r>
    </w:p>
    <w:p w14:paraId="7909FF4F" w14:textId="77777777" w:rsidR="009D512D" w:rsidRDefault="00AC251D">
      <w:pPr>
        <w:ind w:left="12" w:right="0"/>
      </w:pPr>
      <w:r>
        <w:rPr>
          <w:b/>
        </w:rPr>
        <w:t>Level 3</w:t>
      </w:r>
      <w:r>
        <w:t xml:space="preserve"> This contains one or more Feature Instances. A feature instance is a bathymetric gridded data for a single region, or a tracking list of nodal overrides. </w:t>
      </w:r>
    </w:p>
    <w:p w14:paraId="0F9477DF" w14:textId="77777777" w:rsidR="009D512D" w:rsidRDefault="00AC251D">
      <w:pPr>
        <w:ind w:left="12" w:right="513"/>
      </w:pPr>
      <w:r>
        <w:rPr>
          <w:b/>
        </w:rPr>
        <w:t>Level 4</w:t>
      </w:r>
      <w:r>
        <w:t xml:space="preserve"> This contains the actual data for each feature.  </w:t>
      </w:r>
    </w:p>
    <w:p w14:paraId="4DC76C38" w14:textId="4297B51C" w:rsidR="009D512D" w:rsidRDefault="00AC251D">
      <w:pPr>
        <w:ind w:left="12" w:right="71"/>
      </w:pPr>
      <w:r>
        <w:t>In Table 10.1 below, levels refer to HDF5 structuring. (see S-100 - Part 10c, Fig. 10c-9). Naming in each box below the header line is as follows: Generic name; S-100 or S-102 name, or [] if none; and (</w:t>
      </w:r>
      <w:r>
        <w:rPr>
          <w:i/>
        </w:rPr>
        <w:t>HDF5 type</w:t>
      </w:r>
      <w:r>
        <w:t xml:space="preserve">) group, attribute or attribute list, or dataset </w:t>
      </w:r>
    </w:p>
    <w:p w14:paraId="561BE7D6" w14:textId="77777777" w:rsidR="00410C72" w:rsidRDefault="00410C72">
      <w:pPr>
        <w:ind w:left="12" w:right="71"/>
      </w:pPr>
    </w:p>
    <w:p w14:paraId="4EFED8E0" w14:textId="77777777" w:rsidR="00EE2C65" w:rsidRDefault="00EE2C65">
      <w:pPr>
        <w:ind w:left="12" w:right="71"/>
      </w:pPr>
    </w:p>
    <w:p w14:paraId="02B2EEE6" w14:textId="77777777" w:rsidR="00EE2C65" w:rsidRDefault="00EE2C65">
      <w:pPr>
        <w:ind w:left="12" w:right="71"/>
      </w:pPr>
    </w:p>
    <w:p w14:paraId="39748F83" w14:textId="77777777" w:rsidR="000366AC" w:rsidRDefault="000366AC">
      <w:pPr>
        <w:ind w:left="12" w:right="71"/>
      </w:pPr>
    </w:p>
    <w:p w14:paraId="3247389C" w14:textId="77777777" w:rsidR="000366AC" w:rsidRDefault="000366AC">
      <w:pPr>
        <w:ind w:left="12" w:right="71"/>
      </w:pPr>
    </w:p>
    <w:p w14:paraId="71537549" w14:textId="77777777" w:rsidR="000366AC" w:rsidRDefault="000366AC">
      <w:pPr>
        <w:ind w:left="12" w:right="71"/>
      </w:pPr>
    </w:p>
    <w:p w14:paraId="29C76FB3" w14:textId="77777777" w:rsidR="000366AC" w:rsidRDefault="000366AC">
      <w:pPr>
        <w:ind w:left="12" w:right="71"/>
      </w:pPr>
    </w:p>
    <w:p w14:paraId="6314FB5E" w14:textId="77777777" w:rsidR="000366AC" w:rsidRDefault="000366AC">
      <w:pPr>
        <w:ind w:left="12" w:right="71"/>
      </w:pPr>
    </w:p>
    <w:p w14:paraId="47196837" w14:textId="3E6F6449" w:rsidR="00410C72" w:rsidRPr="00410C72" w:rsidRDefault="00AC251D" w:rsidP="00A170D3">
      <w:pPr>
        <w:jc w:val="center"/>
      </w:pPr>
      <w:r>
        <w:t>Table 10.1 – Overview of S-102 Data Product</w:t>
      </w:r>
    </w:p>
    <w:tbl>
      <w:tblPr>
        <w:tblStyle w:val="TableGrid"/>
        <w:tblW w:w="9448" w:type="dxa"/>
        <w:tblInd w:w="524" w:type="dxa"/>
        <w:tblCellMar>
          <w:top w:w="40" w:type="dxa"/>
          <w:left w:w="106" w:type="dxa"/>
          <w:right w:w="115" w:type="dxa"/>
        </w:tblCellMar>
        <w:tblLook w:val="04A0" w:firstRow="1" w:lastRow="0" w:firstColumn="1" w:lastColumn="0" w:noHBand="0" w:noVBand="1"/>
      </w:tblPr>
      <w:tblGrid>
        <w:gridCol w:w="2362"/>
        <w:gridCol w:w="2362"/>
        <w:gridCol w:w="2360"/>
        <w:gridCol w:w="2364"/>
      </w:tblGrid>
      <w:tr w:rsidR="009D512D" w14:paraId="7ACA961A" w14:textId="77777777">
        <w:trPr>
          <w:trHeight w:val="348"/>
        </w:trPr>
        <w:tc>
          <w:tcPr>
            <w:tcW w:w="2362" w:type="dxa"/>
            <w:tcBorders>
              <w:top w:val="single" w:sz="4" w:space="0" w:color="000000"/>
              <w:left w:val="single" w:sz="4" w:space="0" w:color="000000"/>
              <w:bottom w:val="single" w:sz="4" w:space="0" w:color="000000"/>
              <w:right w:val="single" w:sz="4" w:space="0" w:color="000000"/>
            </w:tcBorders>
          </w:tcPr>
          <w:p w14:paraId="7A7181AE" w14:textId="77777777" w:rsidR="009D512D" w:rsidRDefault="00AC251D">
            <w:pPr>
              <w:spacing w:after="0" w:line="259" w:lineRule="auto"/>
              <w:ind w:left="2" w:right="0" w:firstLine="0"/>
              <w:jc w:val="left"/>
            </w:pPr>
            <w:r>
              <w:rPr>
                <w:rFonts w:ascii="Calibri" w:eastAsia="Calibri" w:hAnsi="Calibri" w:cs="Calibri"/>
                <w:b/>
                <w:sz w:val="18"/>
              </w:rPr>
              <w:t xml:space="preserve">LEVEL 1 CONTENT </w:t>
            </w:r>
          </w:p>
        </w:tc>
        <w:tc>
          <w:tcPr>
            <w:tcW w:w="2362" w:type="dxa"/>
            <w:tcBorders>
              <w:top w:val="single" w:sz="4" w:space="0" w:color="000000"/>
              <w:left w:val="single" w:sz="4" w:space="0" w:color="000000"/>
              <w:bottom w:val="single" w:sz="4" w:space="0" w:color="000000"/>
              <w:right w:val="single" w:sz="4" w:space="0" w:color="000000"/>
            </w:tcBorders>
          </w:tcPr>
          <w:p w14:paraId="6F88F5CE" w14:textId="77777777" w:rsidR="009D512D" w:rsidRDefault="00AC251D">
            <w:pPr>
              <w:spacing w:after="0" w:line="259" w:lineRule="auto"/>
              <w:ind w:left="0" w:right="0" w:firstLine="0"/>
              <w:jc w:val="left"/>
            </w:pPr>
            <w:r>
              <w:rPr>
                <w:rFonts w:ascii="Calibri" w:eastAsia="Calibri" w:hAnsi="Calibri" w:cs="Calibri"/>
                <w:b/>
                <w:sz w:val="18"/>
              </w:rPr>
              <w:t xml:space="preserve">LEVEL 2 CONTENT </w:t>
            </w:r>
          </w:p>
        </w:tc>
        <w:tc>
          <w:tcPr>
            <w:tcW w:w="2360" w:type="dxa"/>
            <w:tcBorders>
              <w:top w:val="single" w:sz="4" w:space="0" w:color="000000"/>
              <w:left w:val="single" w:sz="4" w:space="0" w:color="000000"/>
              <w:bottom w:val="single" w:sz="4" w:space="0" w:color="000000"/>
              <w:right w:val="single" w:sz="4" w:space="0" w:color="000000"/>
            </w:tcBorders>
          </w:tcPr>
          <w:p w14:paraId="744ADAF1" w14:textId="77777777" w:rsidR="009D512D" w:rsidRDefault="00AC251D">
            <w:pPr>
              <w:spacing w:after="0" w:line="259" w:lineRule="auto"/>
              <w:ind w:left="0" w:right="0" w:firstLine="0"/>
              <w:jc w:val="left"/>
            </w:pPr>
            <w:r>
              <w:rPr>
                <w:rFonts w:ascii="Calibri" w:eastAsia="Calibri" w:hAnsi="Calibri" w:cs="Calibri"/>
                <w:b/>
                <w:sz w:val="18"/>
              </w:rPr>
              <w:t xml:space="preserve">LEVEL 3 CONTENT </w:t>
            </w:r>
          </w:p>
        </w:tc>
        <w:tc>
          <w:tcPr>
            <w:tcW w:w="2364" w:type="dxa"/>
            <w:tcBorders>
              <w:top w:val="single" w:sz="4" w:space="0" w:color="000000"/>
              <w:left w:val="single" w:sz="4" w:space="0" w:color="000000"/>
              <w:bottom w:val="single" w:sz="4" w:space="0" w:color="000000"/>
              <w:right w:val="single" w:sz="4" w:space="0" w:color="000000"/>
            </w:tcBorders>
          </w:tcPr>
          <w:p w14:paraId="76BE3A2C" w14:textId="77777777" w:rsidR="009D512D" w:rsidRDefault="00AC251D">
            <w:pPr>
              <w:spacing w:after="0" w:line="259" w:lineRule="auto"/>
              <w:ind w:left="2" w:right="0" w:firstLine="0"/>
              <w:jc w:val="left"/>
            </w:pPr>
            <w:r>
              <w:rPr>
                <w:rFonts w:ascii="Calibri" w:eastAsia="Calibri" w:hAnsi="Calibri" w:cs="Calibri"/>
                <w:b/>
                <w:sz w:val="18"/>
              </w:rPr>
              <w:t xml:space="preserve">LEVEL 4 CONTENT </w:t>
            </w:r>
          </w:p>
        </w:tc>
      </w:tr>
      <w:tr w:rsidR="009D512D" w14:paraId="6E26EF16"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48ED67D8" w14:textId="77777777" w:rsidR="009D512D" w:rsidRDefault="00AC251D">
            <w:pPr>
              <w:spacing w:after="0" w:line="259" w:lineRule="auto"/>
              <w:ind w:left="2" w:right="0" w:firstLine="0"/>
              <w:jc w:val="left"/>
            </w:pPr>
            <w:r>
              <w:rPr>
                <w:rFonts w:ascii="Calibri" w:eastAsia="Calibri" w:hAnsi="Calibri" w:cs="Calibri"/>
                <w:sz w:val="18"/>
              </w:rPr>
              <w:t xml:space="preserve">General Metadata </w:t>
            </w:r>
          </w:p>
          <w:p w14:paraId="56B5A1CF" w14:textId="77777777" w:rsidR="009D512D" w:rsidRDefault="00AC251D">
            <w:pPr>
              <w:spacing w:after="0" w:line="259" w:lineRule="auto"/>
              <w:ind w:left="2" w:right="0" w:firstLine="0"/>
              <w:jc w:val="left"/>
            </w:pPr>
            <w:r>
              <w:rPr>
                <w:rFonts w:ascii="Calibri" w:eastAsia="Calibri" w:hAnsi="Calibri" w:cs="Calibri"/>
                <w:sz w:val="18"/>
              </w:rPr>
              <w:t xml:space="preserve">(metadata) </w:t>
            </w:r>
          </w:p>
          <w:p w14:paraId="110D61F6" w14:textId="77777777" w:rsidR="009D512D" w:rsidRDefault="00AC251D">
            <w:pPr>
              <w:spacing w:after="0" w:line="259" w:lineRule="auto"/>
              <w:ind w:left="2" w:right="0" w:firstLine="0"/>
              <w:jc w:val="left"/>
            </w:pPr>
            <w:r>
              <w:rPr>
                <w:rFonts w:ascii="Calibri" w:eastAsia="Calibri" w:hAnsi="Calibri" w:cs="Calibri"/>
                <w:i/>
                <w:sz w:val="18"/>
              </w:rPr>
              <w:t>(h5_attribute)</w:t>
            </w: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4973D316" w14:textId="77777777" w:rsidR="009D512D" w:rsidRDefault="00AC251D">
            <w:pPr>
              <w:spacing w:after="0" w:line="259" w:lineRule="auto"/>
              <w:ind w:left="0" w:right="0" w:firstLine="0"/>
              <w:jc w:val="left"/>
            </w:pPr>
            <w:r>
              <w:rPr>
                <w:rFonts w:ascii="Calibri" w:eastAsia="Calibri" w:hAnsi="Calibri" w:cs="Calibri"/>
                <w: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7B75E016"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742297D0"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44B92EDF"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66AF07D1" w14:textId="77777777" w:rsidR="009D512D" w:rsidRDefault="00AC251D">
            <w:pPr>
              <w:spacing w:after="0" w:line="259" w:lineRule="auto"/>
              <w:ind w:left="2" w:right="0" w:firstLine="0"/>
              <w:jc w:val="left"/>
            </w:pPr>
            <w:r>
              <w:rPr>
                <w:rFonts w:ascii="Calibri" w:eastAsia="Calibri" w:hAnsi="Calibri" w:cs="Calibri"/>
                <w:sz w:val="18"/>
              </w:rPr>
              <w:t xml:space="preserve">Feature Codes </w:t>
            </w:r>
          </w:p>
          <w:p w14:paraId="63CBBB42" w14:textId="77777777" w:rsidR="009D512D" w:rsidRDefault="00AC251D">
            <w:pPr>
              <w:spacing w:after="0" w:line="259" w:lineRule="auto"/>
              <w:ind w:left="2" w:right="0" w:firstLine="0"/>
              <w:jc w:val="left"/>
            </w:pPr>
            <w:r>
              <w:rPr>
                <w:rFonts w:ascii="Calibri" w:eastAsia="Calibri" w:hAnsi="Calibri" w:cs="Calibri"/>
                <w:sz w:val="18"/>
              </w:rPr>
              <w:t xml:space="preserve">Group_F </w:t>
            </w:r>
          </w:p>
          <w:p w14:paraId="19DBC71E" w14:textId="77777777" w:rsidR="009D512D" w:rsidRDefault="00AC251D">
            <w:pPr>
              <w:spacing w:after="0" w:line="259" w:lineRule="auto"/>
              <w:ind w:left="2" w:right="0" w:firstLine="0"/>
              <w:jc w:val="left"/>
            </w:pPr>
            <w:r>
              <w:rPr>
                <w:rFonts w:ascii="Calibri" w:eastAsia="Calibri" w:hAnsi="Calibri" w:cs="Calibri"/>
                <w:sz w:val="18"/>
              </w:rPr>
              <w:t>(</w:t>
            </w:r>
            <w:r>
              <w:rPr>
                <w:rFonts w:ascii="Calibri" w:eastAsia="Calibri" w:hAnsi="Calibri" w:cs="Calibri"/>
                <w:i/>
                <w:sz w:val="18"/>
              </w:rPr>
              <w:t>h5_group)</w:t>
            </w: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1F729235" w14:textId="77777777" w:rsidR="009D512D" w:rsidRDefault="00AC251D">
            <w:pPr>
              <w:spacing w:after="0" w:line="259" w:lineRule="auto"/>
              <w:ind w:left="0" w:right="0" w:firstLine="0"/>
              <w:jc w:val="left"/>
            </w:pPr>
            <w:r>
              <w:rPr>
                <w:rFonts w:ascii="Calibri" w:eastAsia="Calibri" w:hAnsi="Calibri" w:cs="Calibri"/>
                <w:sz w:val="18"/>
              </w:rPr>
              <w:t xml:space="preserve">Feature Name </w:t>
            </w:r>
          </w:p>
          <w:p w14:paraId="095FB999" w14:textId="7084EE4C" w:rsidR="009D512D" w:rsidRDefault="00B067C5">
            <w:pPr>
              <w:spacing w:after="0" w:line="259" w:lineRule="auto"/>
              <w:ind w:left="0" w:right="0" w:firstLine="0"/>
              <w:jc w:val="left"/>
            </w:pPr>
            <w:r>
              <w:rPr>
                <w:rFonts w:ascii="Calibri" w:eastAsia="Calibri" w:hAnsi="Calibri" w:cs="Calibri"/>
                <w:sz w:val="18"/>
              </w:rPr>
              <w:t>Bathymetry</w:t>
            </w:r>
            <w:r w:rsidR="00D6587F">
              <w:rPr>
                <w:rFonts w:ascii="Calibri" w:eastAsia="Calibri" w:hAnsi="Calibri" w:cs="Calibri"/>
                <w:sz w:val="18"/>
              </w:rPr>
              <w:t>Coverage</w:t>
            </w:r>
          </w:p>
          <w:p w14:paraId="385FDADB" w14:textId="77777777" w:rsidR="009D512D" w:rsidRDefault="00AC251D">
            <w:pPr>
              <w:spacing w:after="0" w:line="259" w:lineRule="auto"/>
              <w:ind w:left="0" w:right="0" w:firstLine="0"/>
              <w:jc w:val="left"/>
            </w:pPr>
            <w:r>
              <w:rPr>
                <w:rFonts w:ascii="Calibri" w:eastAsia="Calibri" w:hAnsi="Calibri" w:cs="Calibri"/>
                <w:i/>
                <w:sz w:val="18"/>
              </w:rPr>
              <w:t xml:space="preserve">(h5_dataset) </w:t>
            </w:r>
          </w:p>
        </w:tc>
        <w:tc>
          <w:tcPr>
            <w:tcW w:w="2360" w:type="dxa"/>
            <w:tcBorders>
              <w:top w:val="single" w:sz="4" w:space="0" w:color="000000"/>
              <w:left w:val="single" w:sz="4" w:space="0" w:color="000000"/>
              <w:bottom w:val="single" w:sz="4" w:space="0" w:color="000000"/>
              <w:right w:val="single" w:sz="4" w:space="0" w:color="000000"/>
            </w:tcBorders>
          </w:tcPr>
          <w:p w14:paraId="505BC6D8"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6BE82AA7"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12E09463"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0F47F190"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560ADEE7" w14:textId="77777777" w:rsidR="009D512D" w:rsidRDefault="00AC251D">
            <w:pPr>
              <w:spacing w:after="0" w:line="259" w:lineRule="auto"/>
              <w:ind w:left="0" w:right="0" w:firstLine="0"/>
              <w:jc w:val="left"/>
            </w:pPr>
            <w:r>
              <w:rPr>
                <w:rFonts w:ascii="Calibri" w:eastAsia="Calibri" w:hAnsi="Calibri" w:cs="Calibri"/>
                <w:sz w:val="18"/>
              </w:rPr>
              <w:t xml:space="preserve">Feature Name </w:t>
            </w:r>
          </w:p>
          <w:p w14:paraId="7A162998" w14:textId="2EE739FA" w:rsidR="009D512D" w:rsidRDefault="00075455">
            <w:pPr>
              <w:spacing w:after="0" w:line="259" w:lineRule="auto"/>
              <w:ind w:left="0" w:right="0" w:firstLine="0"/>
              <w:jc w:val="left"/>
            </w:pPr>
            <w:r>
              <w:rPr>
                <w:rFonts w:ascii="Calibri" w:eastAsia="Calibri" w:hAnsi="Calibri" w:cs="Calibri"/>
                <w:sz w:val="18"/>
              </w:rPr>
              <w:t>TrackingListCoverage</w:t>
            </w:r>
            <w:r w:rsidR="00A97C0C">
              <w:rPr>
                <w:rFonts w:ascii="Calibri" w:eastAsia="Calibri" w:hAnsi="Calibri" w:cs="Calibri"/>
                <w:sz w:val="18"/>
              </w:rPr>
              <w:t xml:space="preserve"> </w:t>
            </w:r>
          </w:p>
          <w:p w14:paraId="3F4698B7" w14:textId="77777777" w:rsidR="009D512D" w:rsidRDefault="00AC251D">
            <w:pPr>
              <w:spacing w:after="0" w:line="259" w:lineRule="auto"/>
              <w:ind w:left="0" w:right="0" w:firstLine="0"/>
              <w:jc w:val="left"/>
            </w:pPr>
            <w:r>
              <w:rPr>
                <w:rFonts w:ascii="Calibri" w:eastAsia="Calibri" w:hAnsi="Calibri" w:cs="Calibri"/>
                <w:sz w:val="18"/>
              </w:rPr>
              <w:t xml:space="preserve">(h5_dataset) </w:t>
            </w:r>
          </w:p>
        </w:tc>
        <w:tc>
          <w:tcPr>
            <w:tcW w:w="2360" w:type="dxa"/>
            <w:tcBorders>
              <w:top w:val="single" w:sz="4" w:space="0" w:color="000000"/>
              <w:left w:val="single" w:sz="4" w:space="0" w:color="000000"/>
              <w:bottom w:val="single" w:sz="4" w:space="0" w:color="000000"/>
              <w:right w:val="single" w:sz="4" w:space="0" w:color="000000"/>
            </w:tcBorders>
          </w:tcPr>
          <w:p w14:paraId="125D7EEC"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27DAE06E"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59143F97"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4CA944D3"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14C22899" w14:textId="77777777" w:rsidR="009D512D" w:rsidRDefault="00AC251D">
            <w:pPr>
              <w:spacing w:after="0" w:line="259" w:lineRule="auto"/>
              <w:ind w:left="0" w:right="251" w:firstLine="0"/>
              <w:jc w:val="left"/>
            </w:pPr>
            <w:r>
              <w:rPr>
                <w:rFonts w:ascii="Calibri" w:eastAsia="Calibri" w:hAnsi="Calibri" w:cs="Calibri"/>
                <w:sz w:val="18"/>
              </w:rPr>
              <w:t xml:space="preserve">Feature Codes featureCode </w:t>
            </w:r>
            <w:r>
              <w:rPr>
                <w:rFonts w:ascii="Calibri" w:eastAsia="Calibri" w:hAnsi="Calibri" w:cs="Calibri"/>
                <w:i/>
                <w:sz w:val="18"/>
              </w:rPr>
              <w:t xml:space="preserve">(h5_dataset) </w:t>
            </w:r>
          </w:p>
        </w:tc>
        <w:tc>
          <w:tcPr>
            <w:tcW w:w="2360" w:type="dxa"/>
            <w:tcBorders>
              <w:top w:val="single" w:sz="4" w:space="0" w:color="000000"/>
              <w:left w:val="single" w:sz="4" w:space="0" w:color="000000"/>
              <w:bottom w:val="single" w:sz="4" w:space="0" w:color="000000"/>
              <w:right w:val="single" w:sz="4" w:space="0" w:color="000000"/>
            </w:tcBorders>
          </w:tcPr>
          <w:p w14:paraId="779C362B"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3ED6FF7D"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4B9E8168" w14:textId="77777777">
        <w:trPr>
          <w:trHeight w:val="787"/>
        </w:trPr>
        <w:tc>
          <w:tcPr>
            <w:tcW w:w="2362" w:type="dxa"/>
            <w:tcBorders>
              <w:top w:val="single" w:sz="4" w:space="0" w:color="000000"/>
              <w:left w:val="single" w:sz="4" w:space="0" w:color="000000"/>
              <w:bottom w:val="single" w:sz="4" w:space="0" w:color="000000"/>
              <w:right w:val="single" w:sz="4" w:space="0" w:color="000000"/>
            </w:tcBorders>
          </w:tcPr>
          <w:p w14:paraId="78D8743F" w14:textId="77777777" w:rsidR="009D512D" w:rsidRDefault="00AC251D">
            <w:pPr>
              <w:spacing w:after="0" w:line="259" w:lineRule="auto"/>
              <w:ind w:left="2" w:right="0" w:firstLine="0"/>
              <w:jc w:val="left"/>
            </w:pPr>
            <w:r>
              <w:rPr>
                <w:rFonts w:ascii="Calibri" w:eastAsia="Calibri" w:hAnsi="Calibri" w:cs="Calibri"/>
                <w:sz w:val="18"/>
              </w:rPr>
              <w:t xml:space="preserve">Feature Type </w:t>
            </w:r>
          </w:p>
          <w:p w14:paraId="22F08069" w14:textId="751EF9C8" w:rsidR="009D512D" w:rsidRDefault="00075455">
            <w:pPr>
              <w:spacing w:after="0" w:line="259" w:lineRule="auto"/>
              <w:ind w:left="2" w:right="0" w:firstLine="0"/>
              <w:jc w:val="left"/>
            </w:pPr>
            <w:r>
              <w:rPr>
                <w:rFonts w:ascii="Calibri" w:eastAsia="Calibri" w:hAnsi="Calibri" w:cs="Calibri"/>
                <w:sz w:val="18"/>
              </w:rPr>
              <w:t>BathymetryCoverage</w:t>
            </w:r>
            <w:r w:rsidR="00AC251D">
              <w:rPr>
                <w:rFonts w:ascii="Calibri" w:eastAsia="Calibri" w:hAnsi="Calibri" w:cs="Calibri"/>
                <w:sz w:val="18"/>
              </w:rPr>
              <w:t xml:space="preserve"> </w:t>
            </w:r>
          </w:p>
          <w:p w14:paraId="7F7B08CB" w14:textId="77777777" w:rsidR="009D512D" w:rsidRDefault="00AC251D">
            <w:pPr>
              <w:spacing w:after="0" w:line="259" w:lineRule="auto"/>
              <w:ind w:left="2" w:right="0" w:firstLine="0"/>
              <w:jc w:val="left"/>
            </w:pPr>
            <w:r>
              <w:rPr>
                <w:rFonts w:ascii="Calibri" w:eastAsia="Calibri" w:hAnsi="Calibri" w:cs="Calibri"/>
                <w:i/>
                <w:sz w:val="18"/>
              </w:rPr>
              <w:t xml:space="preserve">(h5_group) </w:t>
            </w:r>
          </w:p>
        </w:tc>
        <w:tc>
          <w:tcPr>
            <w:tcW w:w="2362" w:type="dxa"/>
            <w:tcBorders>
              <w:top w:val="single" w:sz="4" w:space="0" w:color="000000"/>
              <w:left w:val="single" w:sz="4" w:space="0" w:color="000000"/>
              <w:bottom w:val="single" w:sz="4" w:space="0" w:color="000000"/>
              <w:right w:val="single" w:sz="4" w:space="0" w:color="000000"/>
            </w:tcBorders>
          </w:tcPr>
          <w:p w14:paraId="2E0D4CFB" w14:textId="77777777" w:rsidR="009D512D" w:rsidRDefault="00AC251D">
            <w:pPr>
              <w:spacing w:after="0" w:line="259" w:lineRule="auto"/>
              <w:ind w:left="0" w:right="0" w:firstLine="0"/>
              <w:jc w:val="left"/>
            </w:pPr>
            <w:r>
              <w:rPr>
                <w:rFonts w:ascii="Calibri" w:eastAsia="Calibri" w:hAnsi="Calibri" w:cs="Calibri"/>
                <w:sz w:val="18"/>
              </w:rPr>
              <w:t xml:space="preserve">Type Metadata </w:t>
            </w:r>
          </w:p>
          <w:p w14:paraId="4F4F0F20" w14:textId="77777777" w:rsidR="009D512D" w:rsidRDefault="00AC251D">
            <w:pPr>
              <w:spacing w:after="0" w:line="259" w:lineRule="auto"/>
              <w:ind w:left="0" w:right="0" w:firstLine="0"/>
              <w:jc w:val="left"/>
            </w:pPr>
            <w:r>
              <w:rPr>
                <w:rFonts w:ascii="Calibri" w:eastAsia="Calibri" w:hAnsi="Calibri" w:cs="Calibri"/>
                <w:sz w:val="18"/>
              </w:rPr>
              <w:t xml:space="preserve">(metadata) </w:t>
            </w:r>
          </w:p>
          <w:p w14:paraId="27042594" w14:textId="77777777" w:rsidR="009D512D" w:rsidRDefault="00AC251D">
            <w:pPr>
              <w:spacing w:after="0" w:line="259" w:lineRule="auto"/>
              <w:ind w:left="0" w:right="0" w:firstLine="0"/>
              <w:jc w:val="left"/>
            </w:pPr>
            <w:r>
              <w:rPr>
                <w:rFonts w:ascii="Calibri" w:eastAsia="Calibri" w:hAnsi="Calibri" w:cs="Calibri"/>
                <w:i/>
                <w:sz w:val="18"/>
              </w:rPr>
              <w:t xml:space="preserve">(h5_attribute) </w:t>
            </w:r>
          </w:p>
        </w:tc>
        <w:tc>
          <w:tcPr>
            <w:tcW w:w="2360" w:type="dxa"/>
            <w:tcBorders>
              <w:top w:val="single" w:sz="4" w:space="0" w:color="000000"/>
              <w:left w:val="single" w:sz="4" w:space="0" w:color="000000"/>
              <w:bottom w:val="single" w:sz="4" w:space="0" w:color="000000"/>
              <w:right w:val="single" w:sz="4" w:space="0" w:color="000000"/>
            </w:tcBorders>
          </w:tcPr>
          <w:p w14:paraId="65226845"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7407002C"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79088DD9"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1F63C0BF"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50E62EE3" w14:textId="77777777" w:rsidR="009D512D" w:rsidRDefault="00AC251D">
            <w:pPr>
              <w:spacing w:after="0" w:line="259" w:lineRule="auto"/>
              <w:ind w:left="0" w:right="0" w:firstLine="0"/>
              <w:jc w:val="left"/>
            </w:pPr>
            <w:r>
              <w:rPr>
                <w:rFonts w:ascii="Calibri" w:eastAsia="Calibri" w:hAnsi="Calibri" w:cs="Calibri"/>
                <w:sz w:val="18"/>
              </w:rPr>
              <w:t xml:space="preserve">Feature Instance </w:t>
            </w:r>
          </w:p>
          <w:p w14:paraId="29A18997" w14:textId="15E8B7E4" w:rsidR="009D512D" w:rsidRDefault="0035735E">
            <w:pPr>
              <w:spacing w:after="0" w:line="259" w:lineRule="auto"/>
              <w:ind w:left="0" w:right="0" w:firstLine="0"/>
              <w:jc w:val="left"/>
            </w:pPr>
            <w:r>
              <w:rPr>
                <w:rFonts w:ascii="Calibri" w:eastAsia="Calibri" w:hAnsi="Calibri" w:cs="Calibri"/>
                <w:sz w:val="18"/>
              </w:rPr>
              <w:t>Bathymetry</w:t>
            </w:r>
            <w:r w:rsidR="00D6587F">
              <w:rPr>
                <w:rFonts w:ascii="Calibri" w:eastAsia="Calibri" w:hAnsi="Calibri" w:cs="Calibri"/>
                <w:sz w:val="18"/>
              </w:rPr>
              <w:t>Coverage</w:t>
            </w:r>
            <w:r w:rsidR="00EF5C66">
              <w:rPr>
                <w:rFonts w:ascii="Calibri" w:eastAsia="Calibri" w:hAnsi="Calibri" w:cs="Calibri"/>
                <w:sz w:val="18"/>
              </w:rPr>
              <w:t>_</w:t>
            </w:r>
            <w:r w:rsidR="00AC251D">
              <w:rPr>
                <w:rFonts w:ascii="Calibri" w:eastAsia="Calibri" w:hAnsi="Calibri" w:cs="Calibri"/>
                <w:sz w:val="18"/>
              </w:rPr>
              <w:t xml:space="preserve">01 </w:t>
            </w:r>
          </w:p>
          <w:p w14:paraId="35283881" w14:textId="77777777" w:rsidR="009D512D" w:rsidRDefault="00AC251D">
            <w:pPr>
              <w:spacing w:after="0" w:line="259" w:lineRule="auto"/>
              <w:ind w:left="0" w:right="0" w:firstLine="0"/>
              <w:jc w:val="left"/>
            </w:pPr>
            <w:r>
              <w:rPr>
                <w:rFonts w:ascii="Calibri" w:eastAsia="Calibri" w:hAnsi="Calibri" w:cs="Calibri"/>
                <w:i/>
                <w:sz w:val="18"/>
              </w:rPr>
              <w:t>(h5_group)</w:t>
            </w: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630C6DC0" w14:textId="77777777" w:rsidR="009D512D" w:rsidRDefault="00AC251D">
            <w:pPr>
              <w:spacing w:after="0" w:line="259" w:lineRule="auto"/>
              <w:ind w:left="0" w:right="0" w:firstLine="0"/>
              <w:jc w:val="left"/>
            </w:pPr>
            <w:r>
              <w:rPr>
                <w:rFonts w:ascii="Calibri" w:eastAsia="Calibri" w:hAnsi="Calibri" w:cs="Calibri"/>
                <w:sz w:val="18"/>
              </w:rPr>
              <w:t xml:space="preserve">Instance Metadata </w:t>
            </w:r>
          </w:p>
          <w:p w14:paraId="6EDB4420" w14:textId="77777777" w:rsidR="009D512D" w:rsidRDefault="00AC251D">
            <w:pPr>
              <w:spacing w:after="0" w:line="259" w:lineRule="auto"/>
              <w:ind w:left="0" w:right="0" w:firstLine="0"/>
              <w:jc w:val="left"/>
            </w:pPr>
            <w:r>
              <w:rPr>
                <w:rFonts w:ascii="Calibri" w:eastAsia="Calibri" w:hAnsi="Calibri" w:cs="Calibri"/>
                <w:sz w:val="18"/>
              </w:rPr>
              <w:t xml:space="preserve">(metadata) </w:t>
            </w:r>
          </w:p>
          <w:p w14:paraId="6CD1769C" w14:textId="77777777" w:rsidR="009D512D" w:rsidRDefault="00AC251D">
            <w:pPr>
              <w:spacing w:after="0" w:line="259" w:lineRule="auto"/>
              <w:ind w:left="0" w:right="0" w:firstLine="0"/>
              <w:jc w:val="left"/>
            </w:pPr>
            <w:r>
              <w:rPr>
                <w:rFonts w:ascii="Calibri" w:eastAsia="Calibri" w:hAnsi="Calibri" w:cs="Calibri"/>
                <w:i/>
                <w:sz w:val="18"/>
              </w:rPr>
              <w:t>(h5_attribute)</w:t>
            </w: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3AC02998"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66AC9373"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5836B1AC"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454AE66E"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6576E6B8" w14:textId="77777777" w:rsidR="009D512D" w:rsidRDefault="00AC251D">
            <w:pPr>
              <w:spacing w:after="0" w:line="259" w:lineRule="auto"/>
              <w:ind w:left="0" w:right="0" w:firstLine="0"/>
              <w:jc w:val="left"/>
            </w:pPr>
            <w:r>
              <w:rPr>
                <w:rFonts w:ascii="Calibri" w:eastAsia="Calibri" w:hAnsi="Calibri" w:cs="Calibri"/>
                <w:sz w:val="18"/>
              </w:rPr>
              <w:t xml:space="preserve">First data group </w:t>
            </w:r>
          </w:p>
          <w:p w14:paraId="1D7E1C1A" w14:textId="77777777" w:rsidR="009D512D" w:rsidRDefault="00AC251D">
            <w:pPr>
              <w:spacing w:after="0" w:line="259" w:lineRule="auto"/>
              <w:ind w:left="0" w:right="0" w:firstLine="0"/>
              <w:jc w:val="left"/>
            </w:pPr>
            <w:r>
              <w:rPr>
                <w:rFonts w:ascii="Calibri" w:eastAsia="Calibri" w:hAnsi="Calibri" w:cs="Calibri"/>
                <w:sz w:val="18"/>
              </w:rPr>
              <w:t xml:space="preserve">Group_001 </w:t>
            </w:r>
          </w:p>
          <w:p w14:paraId="0A08E392" w14:textId="77777777" w:rsidR="009D512D" w:rsidRDefault="00AC251D">
            <w:pPr>
              <w:spacing w:after="0" w:line="259" w:lineRule="auto"/>
              <w:ind w:left="0" w:right="0" w:firstLine="0"/>
              <w:jc w:val="left"/>
            </w:pPr>
            <w:r>
              <w:rPr>
                <w:rFonts w:ascii="Calibri" w:eastAsia="Calibri" w:hAnsi="Calibri" w:cs="Calibri"/>
                <w:i/>
                <w:sz w:val="18"/>
              </w:rPr>
              <w:t>(h5_group)</w:t>
            </w: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120F0E84" w14:textId="77777777" w:rsidR="009D512D" w:rsidRDefault="00AC251D">
            <w:pPr>
              <w:spacing w:after="0" w:line="259" w:lineRule="auto"/>
              <w:ind w:left="2" w:right="428" w:firstLine="0"/>
              <w:jc w:val="left"/>
            </w:pPr>
            <w:r>
              <w:rPr>
                <w:rFonts w:ascii="Calibri" w:eastAsia="Calibri" w:hAnsi="Calibri" w:cs="Calibri"/>
                <w:sz w:val="18"/>
              </w:rPr>
              <w:t xml:space="preserve">Bathymetric Data Array values </w:t>
            </w:r>
            <w:r>
              <w:rPr>
                <w:rFonts w:ascii="Calibri" w:eastAsia="Calibri" w:hAnsi="Calibri" w:cs="Calibri"/>
                <w:i/>
                <w:sz w:val="18"/>
              </w:rPr>
              <w:t>(h5_dataset)</w:t>
            </w:r>
            <w:r>
              <w:rPr>
                <w:rFonts w:ascii="Calibri" w:eastAsia="Calibri" w:hAnsi="Calibri" w:cs="Calibri"/>
                <w:sz w:val="18"/>
              </w:rPr>
              <w:t xml:space="preserve"> </w:t>
            </w:r>
          </w:p>
        </w:tc>
      </w:tr>
      <w:tr w:rsidR="00104491" w14:paraId="797C5528" w14:textId="77777777">
        <w:trPr>
          <w:trHeight w:val="348"/>
        </w:trPr>
        <w:tc>
          <w:tcPr>
            <w:tcW w:w="2362" w:type="dxa"/>
            <w:tcBorders>
              <w:top w:val="single" w:sz="4" w:space="0" w:color="000000"/>
              <w:left w:val="single" w:sz="4" w:space="0" w:color="000000"/>
              <w:bottom w:val="single" w:sz="4" w:space="0" w:color="000000"/>
              <w:right w:val="single" w:sz="4" w:space="0" w:color="000000"/>
            </w:tcBorders>
          </w:tcPr>
          <w:p w14:paraId="0260DDCB" w14:textId="326E6AEC" w:rsidR="00104491" w:rsidRDefault="00104491" w:rsidP="00104491">
            <w:pPr>
              <w:spacing w:after="0" w:line="259" w:lineRule="auto"/>
              <w:ind w:left="2" w:right="0" w:firstLine="0"/>
              <w:jc w:val="left"/>
              <w:rPr>
                <w:rFonts w:ascii="Calibri" w:eastAsia="Calibri" w:hAnsi="Calibri" w:cs="Calibri"/>
                <w:sz w:val="18"/>
              </w:rPr>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51089DED" w14:textId="77777777" w:rsidR="00104491" w:rsidRDefault="00104491" w:rsidP="00104491">
            <w:pPr>
              <w:spacing w:after="0" w:line="259" w:lineRule="auto"/>
              <w:ind w:left="0" w:right="0" w:firstLine="0"/>
              <w:jc w:val="left"/>
            </w:pPr>
            <w:r>
              <w:rPr>
                <w:rFonts w:ascii="Calibri" w:eastAsia="Calibri" w:hAnsi="Calibri" w:cs="Calibri"/>
                <w:sz w:val="18"/>
              </w:rPr>
              <w:t xml:space="preserve">X and Y Axis Names </w:t>
            </w:r>
          </w:p>
          <w:p w14:paraId="5929568A" w14:textId="529F5DCB" w:rsidR="00104491" w:rsidRDefault="00104491" w:rsidP="00104491">
            <w:pPr>
              <w:spacing w:after="0" w:line="259" w:lineRule="auto"/>
              <w:ind w:left="0" w:right="0" w:firstLine="0"/>
              <w:jc w:val="left"/>
              <w:rPr>
                <w:rFonts w:ascii="Calibri" w:eastAsia="Calibri" w:hAnsi="Calibri" w:cs="Calibri"/>
                <w:sz w:val="18"/>
              </w:rPr>
            </w:pPr>
            <w:r>
              <w:rPr>
                <w:rFonts w:ascii="Calibri" w:eastAsia="Calibri" w:hAnsi="Calibri" w:cs="Calibri"/>
                <w:sz w:val="18"/>
              </w:rPr>
              <w:t xml:space="preserve">axisNames </w:t>
            </w:r>
            <w:r>
              <w:rPr>
                <w:rFonts w:ascii="Calibri" w:eastAsia="Calibri" w:hAnsi="Calibri" w:cs="Calibri"/>
                <w:i/>
                <w:sz w:val="18"/>
              </w:rPr>
              <w:t>(h5_dataset)</w:t>
            </w: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21E9C2E7" w14:textId="46DE26A3" w:rsidR="00104491" w:rsidRDefault="00104491" w:rsidP="00104491">
            <w:pPr>
              <w:spacing w:after="0" w:line="259" w:lineRule="auto"/>
              <w:ind w:left="0" w:right="0" w:firstLine="0"/>
              <w:jc w:val="left"/>
              <w:rPr>
                <w:rFonts w:ascii="Calibri" w:eastAsia="Calibri" w:hAnsi="Calibri" w:cs="Calibri"/>
                <w:sz w:val="18"/>
              </w:rPr>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1FE6EF70" w14:textId="537D18A6" w:rsidR="00104491" w:rsidRDefault="00104491" w:rsidP="00104491">
            <w:pPr>
              <w:spacing w:after="0" w:line="259" w:lineRule="auto"/>
              <w:ind w:left="2" w:right="0" w:firstLine="0"/>
              <w:jc w:val="left"/>
              <w:rPr>
                <w:rFonts w:ascii="Calibri" w:eastAsia="Calibri" w:hAnsi="Calibri" w:cs="Calibri"/>
                <w:sz w:val="18"/>
              </w:rPr>
            </w:pPr>
            <w:r>
              <w:rPr>
                <w:rFonts w:ascii="Calibri" w:eastAsia="Calibri" w:hAnsi="Calibri" w:cs="Calibri"/>
                <w:sz w:val="18"/>
              </w:rPr>
              <w:t xml:space="preserve"> </w:t>
            </w:r>
          </w:p>
        </w:tc>
      </w:tr>
      <w:tr w:rsidR="00104491" w14:paraId="03761ECE" w14:textId="77777777">
        <w:trPr>
          <w:trHeight w:val="348"/>
        </w:trPr>
        <w:tc>
          <w:tcPr>
            <w:tcW w:w="2362" w:type="dxa"/>
            <w:tcBorders>
              <w:top w:val="single" w:sz="4" w:space="0" w:color="000000"/>
              <w:left w:val="single" w:sz="4" w:space="0" w:color="000000"/>
              <w:bottom w:val="single" w:sz="4" w:space="0" w:color="000000"/>
              <w:right w:val="single" w:sz="4" w:space="0" w:color="000000"/>
            </w:tcBorders>
          </w:tcPr>
          <w:p w14:paraId="797CCFA5" w14:textId="77777777" w:rsidR="00104491" w:rsidRDefault="00104491" w:rsidP="00104491">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4436F529" w14:textId="77777777" w:rsidR="00104491" w:rsidRDefault="00104491" w:rsidP="00104491">
            <w:pPr>
              <w:spacing w:after="0" w:line="259" w:lineRule="auto"/>
              <w:ind w:left="0" w:right="0" w:firstLine="0"/>
              <w:jc w:val="left"/>
            </w:pP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0B68086E" w14:textId="77777777" w:rsidR="00104491" w:rsidRDefault="00104491" w:rsidP="00104491">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311811F8" w14:textId="77777777" w:rsidR="00104491" w:rsidRDefault="00104491" w:rsidP="00104491">
            <w:pPr>
              <w:spacing w:after="0" w:line="259" w:lineRule="auto"/>
              <w:ind w:left="2" w:right="0" w:firstLine="0"/>
              <w:jc w:val="left"/>
            </w:pPr>
            <w:r>
              <w:rPr>
                <w:rFonts w:ascii="Calibri" w:eastAsia="Calibri" w:hAnsi="Calibri" w:cs="Calibri"/>
                <w:sz w:val="18"/>
              </w:rPr>
              <w:t xml:space="preserve"> </w:t>
            </w:r>
          </w:p>
        </w:tc>
      </w:tr>
      <w:tr w:rsidR="00104491" w14:paraId="07F4DD4B"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67705051" w14:textId="77777777" w:rsidR="00104491" w:rsidRDefault="00104491" w:rsidP="00104491">
            <w:pPr>
              <w:spacing w:after="0" w:line="259" w:lineRule="auto"/>
              <w:ind w:left="2" w:right="0" w:firstLine="0"/>
              <w:jc w:val="left"/>
              <w:rPr>
                <w:rFonts w:ascii="Calibri" w:eastAsia="Calibri" w:hAnsi="Calibri" w:cs="Calibri"/>
                <w:sz w:val="18"/>
              </w:rPr>
            </w:pPr>
            <w:r>
              <w:rPr>
                <w:rFonts w:ascii="Calibri" w:eastAsia="Calibri" w:hAnsi="Calibri" w:cs="Calibri"/>
                <w:sz w:val="18"/>
              </w:rPr>
              <w:t>Feature Type</w:t>
            </w:r>
          </w:p>
          <w:p w14:paraId="1E179FF6" w14:textId="3503602C" w:rsidR="00104491" w:rsidRDefault="00104491" w:rsidP="00104491">
            <w:pPr>
              <w:spacing w:after="0" w:line="259" w:lineRule="auto"/>
              <w:ind w:left="2" w:right="0" w:firstLine="0"/>
              <w:jc w:val="left"/>
              <w:rPr>
                <w:rFonts w:ascii="Calibri" w:eastAsia="Calibri" w:hAnsi="Calibri" w:cs="Calibri"/>
                <w:sz w:val="18"/>
              </w:rPr>
            </w:pPr>
            <w:r>
              <w:rPr>
                <w:rFonts w:ascii="Calibri" w:eastAsia="Calibri" w:hAnsi="Calibri" w:cs="Calibri"/>
                <w:sz w:val="18"/>
              </w:rPr>
              <w:t>TrackingListCoverage</w:t>
            </w:r>
          </w:p>
        </w:tc>
        <w:tc>
          <w:tcPr>
            <w:tcW w:w="2362" w:type="dxa"/>
            <w:tcBorders>
              <w:top w:val="single" w:sz="4" w:space="0" w:color="000000"/>
              <w:left w:val="single" w:sz="4" w:space="0" w:color="000000"/>
              <w:bottom w:val="single" w:sz="4" w:space="0" w:color="000000"/>
              <w:right w:val="single" w:sz="4" w:space="0" w:color="000000"/>
            </w:tcBorders>
          </w:tcPr>
          <w:p w14:paraId="6F2DCB32" w14:textId="77777777" w:rsidR="00104491" w:rsidRDefault="00104491" w:rsidP="00104491">
            <w:pPr>
              <w:spacing w:after="0" w:line="259" w:lineRule="auto"/>
              <w:ind w:left="0" w:right="0" w:firstLine="0"/>
              <w:jc w:val="left"/>
            </w:pPr>
            <w:r>
              <w:rPr>
                <w:rFonts w:ascii="Calibri" w:eastAsia="Calibri" w:hAnsi="Calibri" w:cs="Calibri"/>
                <w:sz w:val="18"/>
              </w:rPr>
              <w:t xml:space="preserve">Type Metadata </w:t>
            </w:r>
          </w:p>
          <w:p w14:paraId="4AD92E4E" w14:textId="77777777" w:rsidR="00104491" w:rsidRDefault="00104491" w:rsidP="00104491">
            <w:pPr>
              <w:spacing w:after="0" w:line="259" w:lineRule="auto"/>
              <w:ind w:left="0" w:right="0" w:firstLine="0"/>
              <w:jc w:val="left"/>
            </w:pPr>
            <w:r>
              <w:rPr>
                <w:rFonts w:ascii="Calibri" w:eastAsia="Calibri" w:hAnsi="Calibri" w:cs="Calibri"/>
                <w:sz w:val="18"/>
              </w:rPr>
              <w:t xml:space="preserve">(metadata) </w:t>
            </w:r>
          </w:p>
          <w:p w14:paraId="0B6070D8" w14:textId="08D24AF8" w:rsidR="00104491" w:rsidRDefault="00104491" w:rsidP="00104491">
            <w:pPr>
              <w:spacing w:after="0" w:line="259" w:lineRule="auto"/>
              <w:ind w:left="0" w:right="0" w:firstLine="0"/>
              <w:jc w:val="left"/>
              <w:rPr>
                <w:rFonts w:ascii="Calibri" w:eastAsia="Calibri" w:hAnsi="Calibri" w:cs="Calibri"/>
                <w:sz w:val="18"/>
              </w:rPr>
            </w:pPr>
            <w:r>
              <w:rPr>
                <w:rFonts w:ascii="Calibri" w:eastAsia="Calibri" w:hAnsi="Calibri" w:cs="Calibri"/>
                <w:i/>
                <w:sz w:val="18"/>
              </w:rPr>
              <w:t>(h5_attribute)</w:t>
            </w:r>
          </w:p>
        </w:tc>
        <w:tc>
          <w:tcPr>
            <w:tcW w:w="2360" w:type="dxa"/>
            <w:tcBorders>
              <w:top w:val="single" w:sz="4" w:space="0" w:color="000000"/>
              <w:left w:val="single" w:sz="4" w:space="0" w:color="000000"/>
              <w:bottom w:val="single" w:sz="4" w:space="0" w:color="000000"/>
              <w:right w:val="single" w:sz="4" w:space="0" w:color="000000"/>
            </w:tcBorders>
          </w:tcPr>
          <w:p w14:paraId="0DD5C518" w14:textId="77777777" w:rsidR="00104491" w:rsidRDefault="00104491" w:rsidP="00104491">
            <w:pPr>
              <w:spacing w:after="0" w:line="259" w:lineRule="auto"/>
              <w:ind w:left="0" w:right="0" w:firstLine="0"/>
              <w:jc w:val="left"/>
              <w:rPr>
                <w:rFonts w:ascii="Calibri" w:eastAsia="Calibri" w:hAnsi="Calibri" w:cs="Calibri"/>
                <w:sz w:val="18"/>
              </w:rPr>
            </w:pPr>
          </w:p>
        </w:tc>
        <w:tc>
          <w:tcPr>
            <w:tcW w:w="2364" w:type="dxa"/>
            <w:tcBorders>
              <w:top w:val="single" w:sz="4" w:space="0" w:color="000000"/>
              <w:left w:val="single" w:sz="4" w:space="0" w:color="000000"/>
              <w:bottom w:val="single" w:sz="4" w:space="0" w:color="000000"/>
              <w:right w:val="single" w:sz="4" w:space="0" w:color="000000"/>
            </w:tcBorders>
          </w:tcPr>
          <w:p w14:paraId="5CF6ED27" w14:textId="77777777" w:rsidR="00104491" w:rsidRDefault="00104491" w:rsidP="00104491">
            <w:pPr>
              <w:spacing w:after="0" w:line="259" w:lineRule="auto"/>
              <w:ind w:left="2" w:right="0" w:firstLine="0"/>
              <w:jc w:val="left"/>
              <w:rPr>
                <w:rFonts w:ascii="Calibri" w:eastAsia="Calibri" w:hAnsi="Calibri" w:cs="Calibri"/>
                <w:sz w:val="18"/>
              </w:rPr>
            </w:pPr>
          </w:p>
        </w:tc>
      </w:tr>
      <w:tr w:rsidR="00104491" w14:paraId="2A9FD654"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658871CA" w14:textId="77777777" w:rsidR="00104491" w:rsidRDefault="00104491" w:rsidP="00104491">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3E8251FC" w14:textId="77777777" w:rsidR="00104491" w:rsidRDefault="00104491" w:rsidP="00104491">
            <w:pPr>
              <w:spacing w:after="0" w:line="259" w:lineRule="auto"/>
              <w:ind w:left="0" w:right="0" w:firstLine="0"/>
              <w:jc w:val="left"/>
            </w:pPr>
            <w:r>
              <w:rPr>
                <w:rFonts w:ascii="Calibri" w:eastAsia="Calibri" w:hAnsi="Calibri" w:cs="Calibri"/>
                <w:sz w:val="18"/>
              </w:rPr>
              <w:t xml:space="preserve">Feature Instance </w:t>
            </w:r>
          </w:p>
          <w:p w14:paraId="28901733" w14:textId="7A24971B" w:rsidR="00104491" w:rsidRDefault="00104491" w:rsidP="00104491">
            <w:pPr>
              <w:spacing w:after="0" w:line="259" w:lineRule="auto"/>
              <w:ind w:left="0" w:right="0" w:firstLine="0"/>
              <w:jc w:val="left"/>
            </w:pPr>
            <w:r>
              <w:rPr>
                <w:rFonts w:ascii="Calibri" w:eastAsia="Calibri" w:hAnsi="Calibri" w:cs="Calibri"/>
                <w:sz w:val="18"/>
              </w:rPr>
              <w:t xml:space="preserve">TrackingListCoverage_01 </w:t>
            </w:r>
          </w:p>
          <w:p w14:paraId="3AD6D386" w14:textId="77777777" w:rsidR="00104491" w:rsidRDefault="00104491" w:rsidP="00104491">
            <w:pPr>
              <w:spacing w:after="0" w:line="259" w:lineRule="auto"/>
              <w:ind w:left="0" w:right="0" w:firstLine="0"/>
              <w:jc w:val="left"/>
            </w:pPr>
            <w:r>
              <w:rPr>
                <w:rFonts w:ascii="Calibri" w:eastAsia="Calibri" w:hAnsi="Calibri" w:cs="Calibri"/>
                <w:i/>
                <w:sz w:val="18"/>
              </w:rPr>
              <w:t>(h5_group)</w:t>
            </w: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5E7D86E8" w14:textId="77777777" w:rsidR="00104491" w:rsidRDefault="00104491" w:rsidP="00104491">
            <w:pPr>
              <w:spacing w:after="0" w:line="259" w:lineRule="auto"/>
              <w:ind w:left="0" w:right="0" w:firstLine="0"/>
              <w:jc w:val="left"/>
            </w:pPr>
            <w:r>
              <w:rPr>
                <w:rFonts w:ascii="Calibri" w:eastAsia="Calibri" w:hAnsi="Calibri" w:cs="Calibri"/>
                <w:sz w:val="18"/>
              </w:rPr>
              <w:t xml:space="preserve">Instance Metadata </w:t>
            </w:r>
          </w:p>
          <w:p w14:paraId="10AD5A36" w14:textId="77777777" w:rsidR="00104491" w:rsidRDefault="00104491" w:rsidP="00104491">
            <w:pPr>
              <w:spacing w:after="0" w:line="259" w:lineRule="auto"/>
              <w:ind w:left="0" w:right="0" w:firstLine="0"/>
              <w:jc w:val="left"/>
            </w:pPr>
            <w:r>
              <w:rPr>
                <w:rFonts w:ascii="Calibri" w:eastAsia="Calibri" w:hAnsi="Calibri" w:cs="Calibri"/>
                <w:sz w:val="18"/>
              </w:rPr>
              <w:t xml:space="preserve">(metadata) </w:t>
            </w:r>
          </w:p>
          <w:p w14:paraId="656A7A9E" w14:textId="77777777" w:rsidR="00104491" w:rsidRDefault="00104491" w:rsidP="00104491">
            <w:pPr>
              <w:spacing w:after="0" w:line="259" w:lineRule="auto"/>
              <w:ind w:left="0" w:right="0" w:firstLine="0"/>
              <w:jc w:val="left"/>
            </w:pPr>
            <w:r>
              <w:rPr>
                <w:rFonts w:ascii="Calibri" w:eastAsia="Calibri" w:hAnsi="Calibri" w:cs="Calibri"/>
                <w:i/>
                <w:sz w:val="18"/>
              </w:rPr>
              <w:t>(h5_attribute)</w:t>
            </w: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40EEF7A9" w14:textId="77777777" w:rsidR="00104491" w:rsidRDefault="00104491" w:rsidP="00104491">
            <w:pPr>
              <w:spacing w:after="0" w:line="259" w:lineRule="auto"/>
              <w:ind w:left="2" w:right="0" w:firstLine="0"/>
              <w:jc w:val="left"/>
            </w:pPr>
            <w:r>
              <w:rPr>
                <w:rFonts w:ascii="Calibri" w:eastAsia="Calibri" w:hAnsi="Calibri" w:cs="Calibri"/>
                <w:sz w:val="18"/>
              </w:rPr>
              <w:t xml:space="preserve"> </w:t>
            </w:r>
          </w:p>
        </w:tc>
      </w:tr>
      <w:tr w:rsidR="00104491" w14:paraId="58164DB4"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50EE1660" w14:textId="77777777" w:rsidR="00104491" w:rsidRDefault="00104491" w:rsidP="00104491">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58DD541D" w14:textId="77777777" w:rsidR="00104491" w:rsidRDefault="00104491" w:rsidP="00104491">
            <w:pPr>
              <w:spacing w:after="0" w:line="259" w:lineRule="auto"/>
              <w:ind w:left="0" w:right="0" w:firstLine="0"/>
              <w:jc w:val="left"/>
            </w:pP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3DF0C450" w14:textId="77777777" w:rsidR="00104491" w:rsidRDefault="00104491" w:rsidP="00104491">
            <w:pPr>
              <w:spacing w:after="0" w:line="259" w:lineRule="auto"/>
              <w:ind w:left="0" w:right="0" w:firstLine="0"/>
              <w:jc w:val="left"/>
            </w:pPr>
            <w:r>
              <w:rPr>
                <w:rFonts w:ascii="Calibri" w:eastAsia="Calibri" w:hAnsi="Calibri" w:cs="Calibri"/>
                <w:sz w:val="18"/>
              </w:rPr>
              <w:t xml:space="preserve">First data group </w:t>
            </w:r>
          </w:p>
          <w:p w14:paraId="58A7FA7E" w14:textId="77777777" w:rsidR="00104491" w:rsidRDefault="00104491" w:rsidP="00104491">
            <w:pPr>
              <w:spacing w:after="0" w:line="259" w:lineRule="auto"/>
              <w:ind w:left="0" w:right="0" w:firstLine="0"/>
              <w:jc w:val="left"/>
            </w:pPr>
            <w:r>
              <w:rPr>
                <w:rFonts w:ascii="Calibri" w:eastAsia="Calibri" w:hAnsi="Calibri" w:cs="Calibri"/>
                <w:sz w:val="18"/>
              </w:rPr>
              <w:t xml:space="preserve">Group_001 </w:t>
            </w:r>
          </w:p>
          <w:p w14:paraId="3F418DEA" w14:textId="77777777" w:rsidR="00104491" w:rsidRDefault="00104491" w:rsidP="00104491">
            <w:pPr>
              <w:spacing w:after="0" w:line="259" w:lineRule="auto"/>
              <w:ind w:left="0" w:right="0" w:firstLine="0"/>
              <w:jc w:val="left"/>
            </w:pPr>
            <w:r>
              <w:rPr>
                <w:rFonts w:ascii="Calibri" w:eastAsia="Calibri" w:hAnsi="Calibri" w:cs="Calibri"/>
                <w:i/>
                <w:sz w:val="18"/>
              </w:rPr>
              <w:t>(h5_group)</w:t>
            </w: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50EE1130" w14:textId="77777777" w:rsidR="00104491" w:rsidRDefault="00104491" w:rsidP="00104491">
            <w:pPr>
              <w:spacing w:after="0" w:line="259" w:lineRule="auto"/>
              <w:ind w:left="2" w:right="700" w:firstLine="0"/>
              <w:jc w:val="left"/>
            </w:pPr>
            <w:r>
              <w:rPr>
                <w:rFonts w:ascii="Calibri" w:eastAsia="Calibri" w:hAnsi="Calibri" w:cs="Calibri"/>
                <w:sz w:val="18"/>
              </w:rPr>
              <w:t xml:space="preserve">Tracking_List values </w:t>
            </w:r>
            <w:r>
              <w:rPr>
                <w:rFonts w:ascii="Calibri" w:eastAsia="Calibri" w:hAnsi="Calibri" w:cs="Calibri"/>
                <w:i/>
                <w:sz w:val="18"/>
              </w:rPr>
              <w:t>(h5_dataset)</w:t>
            </w:r>
            <w:r>
              <w:rPr>
                <w:rFonts w:ascii="Calibri" w:eastAsia="Calibri" w:hAnsi="Calibri" w:cs="Calibri"/>
                <w:sz w:val="18"/>
              </w:rPr>
              <w:t xml:space="preserve"> </w:t>
            </w:r>
          </w:p>
        </w:tc>
      </w:tr>
    </w:tbl>
    <w:p w14:paraId="79541D6F" w14:textId="77777777" w:rsidR="00410C72" w:rsidRDefault="00410C72">
      <w:pPr>
        <w:ind w:left="12" w:right="513"/>
      </w:pPr>
    </w:p>
    <w:p w14:paraId="6AAFE87A" w14:textId="48016A34" w:rsidR="009D512D" w:rsidRDefault="00AC251D">
      <w:pPr>
        <w:ind w:left="12" w:right="513"/>
      </w:pPr>
      <w:r>
        <w:t xml:space="preserve">The following sections explain entries in Table 10.1 in greater detail. </w:t>
      </w:r>
    </w:p>
    <w:p w14:paraId="79767459" w14:textId="77777777" w:rsidR="009D512D" w:rsidRDefault="00AC251D">
      <w:pPr>
        <w:spacing w:after="117" w:line="259" w:lineRule="auto"/>
        <w:ind w:left="12" w:right="0" w:firstLine="0"/>
        <w:jc w:val="left"/>
      </w:pPr>
      <w:r>
        <w:t xml:space="preserve"> </w:t>
      </w:r>
    </w:p>
    <w:p w14:paraId="505A66FA" w14:textId="77777777" w:rsidR="009D512D" w:rsidRDefault="00AC251D">
      <w:pPr>
        <w:pStyle w:val="berschrift3"/>
        <w:ind w:left="7"/>
      </w:pPr>
      <w:bookmarkStart w:id="65" w:name="_Toc3544659"/>
      <w:r>
        <w:t>10.2.1 Feature Codes (Group_F)</w:t>
      </w:r>
      <w:bookmarkEnd w:id="65"/>
      <w:r>
        <w:t xml:space="preserve"> </w:t>
      </w:r>
    </w:p>
    <w:p w14:paraId="372D6D59" w14:textId="77777777" w:rsidR="009D512D" w:rsidRDefault="00AC251D">
      <w:pPr>
        <w:ind w:left="12" w:right="513"/>
      </w:pPr>
      <w:r>
        <w:t xml:space="preserve">This group specifies the S-100 features to which the data applies, and consists of three components: </w:t>
      </w:r>
    </w:p>
    <w:p w14:paraId="64C8B1B7" w14:textId="3F97049F" w:rsidR="009D512D" w:rsidRDefault="00AC251D">
      <w:pPr>
        <w:ind w:left="12" w:right="0"/>
      </w:pPr>
      <w:r>
        <w:rPr>
          <w:b/>
        </w:rPr>
        <w:t>featureName</w:t>
      </w:r>
      <w:r>
        <w:t xml:space="preserve"> – a dataset with the name(s) of the S-100 feature(s) contained in the data product. For S-102, the dataset has two elements. These elements are </w:t>
      </w:r>
      <w:r w:rsidR="00075455" w:rsidRPr="00AE532D">
        <w:rPr>
          <w:b/>
        </w:rPr>
        <w:t>BathymetryCoverage</w:t>
      </w:r>
      <w:r>
        <w:t xml:space="preserve"> and </w:t>
      </w:r>
      <w:r w:rsidR="00075455" w:rsidRPr="00AE532D">
        <w:rPr>
          <w:b/>
        </w:rPr>
        <w:t>TrackingListCoverage</w:t>
      </w:r>
      <w:r>
        <w:t xml:space="preserve">. </w:t>
      </w:r>
    </w:p>
    <w:p w14:paraId="0256B724" w14:textId="6233A134" w:rsidR="009D512D" w:rsidRDefault="00075455">
      <w:pPr>
        <w:ind w:left="12" w:right="0"/>
      </w:pPr>
      <w:r>
        <w:rPr>
          <w:b/>
        </w:rPr>
        <w:t>BathymetryCoverage</w:t>
      </w:r>
      <w:r w:rsidR="00AC251D">
        <w:t xml:space="preserve"> – One of the features described in the featureName. This dataset contains the standard definition of the feature class (Table 10.</w:t>
      </w:r>
      <w:r w:rsidR="008D604E">
        <w:t>1</w:t>
      </w:r>
      <w:r w:rsidR="00AC251D">
        <w:t xml:space="preserve"> shows an example).  </w:t>
      </w:r>
    </w:p>
    <w:p w14:paraId="53BC84A4" w14:textId="2E484C04" w:rsidR="009D512D" w:rsidRDefault="00075455">
      <w:pPr>
        <w:ind w:left="12" w:right="0"/>
      </w:pPr>
      <w:r>
        <w:rPr>
          <w:b/>
        </w:rPr>
        <w:t>TrackingListCoverage</w:t>
      </w:r>
      <w:r w:rsidR="00A97C0C">
        <w:rPr>
          <w:b/>
        </w:rPr>
        <w:t xml:space="preserve"> </w:t>
      </w:r>
      <w:r w:rsidR="00AC251D">
        <w:t xml:space="preserve">– One of the features described in the featureName. This dataset contains the standard definition of the feature class. </w:t>
      </w:r>
    </w:p>
    <w:p w14:paraId="26990CD2" w14:textId="00E63FE3" w:rsidR="00656906" w:rsidRDefault="00656906">
      <w:pPr>
        <w:ind w:left="12" w:right="0"/>
      </w:pPr>
    </w:p>
    <w:p w14:paraId="1C2D8CEE" w14:textId="61B146A8" w:rsidR="00656906" w:rsidRDefault="00656906">
      <w:pPr>
        <w:ind w:left="12" w:right="0"/>
      </w:pPr>
    </w:p>
    <w:p w14:paraId="68F087E6" w14:textId="77777777" w:rsidR="00656906" w:rsidRDefault="00656906">
      <w:pPr>
        <w:ind w:left="12" w:right="0"/>
      </w:pPr>
    </w:p>
    <w:p w14:paraId="7766BEEB" w14:textId="77777777" w:rsidR="00A170D3" w:rsidRDefault="00A170D3">
      <w:pPr>
        <w:ind w:left="12" w:right="0"/>
      </w:pPr>
    </w:p>
    <w:p w14:paraId="02397A00" w14:textId="5BC55951" w:rsidR="009D512D" w:rsidRDefault="00AC251D" w:rsidP="00A170D3">
      <w:pPr>
        <w:jc w:val="center"/>
      </w:pPr>
      <w:r>
        <w:t xml:space="preserve">Table 10.2 – Sample contents of the two-dimensional </w:t>
      </w:r>
      <w:r w:rsidR="00075455">
        <w:t>BathymetryCoverage</w:t>
      </w:r>
      <w:r>
        <w:t xml:space="preserve"> array.</w:t>
      </w:r>
    </w:p>
    <w:tbl>
      <w:tblPr>
        <w:tblStyle w:val="TableGrid"/>
        <w:tblW w:w="8826" w:type="dxa"/>
        <w:tblInd w:w="833" w:type="dxa"/>
        <w:tblCellMar>
          <w:top w:w="112" w:type="dxa"/>
          <w:left w:w="106" w:type="dxa"/>
          <w:right w:w="115" w:type="dxa"/>
        </w:tblCellMar>
        <w:tblLook w:val="04A0" w:firstRow="1" w:lastRow="0" w:firstColumn="1" w:lastColumn="0" w:noHBand="0" w:noVBand="1"/>
      </w:tblPr>
      <w:tblGrid>
        <w:gridCol w:w="1582"/>
        <w:gridCol w:w="2715"/>
        <w:gridCol w:w="2271"/>
        <w:gridCol w:w="2258"/>
      </w:tblGrid>
      <w:tr w:rsidR="009D512D" w14:paraId="545F1F21" w14:textId="77777777">
        <w:trPr>
          <w:trHeight w:val="361"/>
        </w:trPr>
        <w:tc>
          <w:tcPr>
            <w:tcW w:w="1582" w:type="dxa"/>
            <w:tcBorders>
              <w:top w:val="single" w:sz="4" w:space="0" w:color="000000"/>
              <w:left w:val="single" w:sz="4" w:space="0" w:color="000000"/>
              <w:bottom w:val="single" w:sz="4" w:space="0" w:color="000000"/>
              <w:right w:val="single" w:sz="4" w:space="0" w:color="000000"/>
            </w:tcBorders>
          </w:tcPr>
          <w:p w14:paraId="720A0420" w14:textId="77777777" w:rsidR="009D512D" w:rsidRDefault="00AC251D">
            <w:pPr>
              <w:spacing w:after="0" w:line="259" w:lineRule="auto"/>
              <w:ind w:left="2" w:right="0" w:firstLine="0"/>
              <w:jc w:val="left"/>
            </w:pPr>
            <w:r>
              <w:rPr>
                <w:rFonts w:ascii="Calibri" w:eastAsia="Calibri" w:hAnsi="Calibri" w:cs="Calibri"/>
                <w:b/>
                <w:sz w:val="18"/>
              </w:rPr>
              <w:t xml:space="preserve">Name </w:t>
            </w:r>
          </w:p>
        </w:tc>
        <w:tc>
          <w:tcPr>
            <w:tcW w:w="2715" w:type="dxa"/>
            <w:tcBorders>
              <w:top w:val="single" w:sz="4" w:space="0" w:color="000000"/>
              <w:left w:val="single" w:sz="4" w:space="0" w:color="000000"/>
              <w:bottom w:val="single" w:sz="4" w:space="0" w:color="000000"/>
              <w:right w:val="single" w:sz="4" w:space="0" w:color="000000"/>
            </w:tcBorders>
          </w:tcPr>
          <w:p w14:paraId="054D2D54" w14:textId="77777777" w:rsidR="009D512D" w:rsidRDefault="00AC251D">
            <w:pPr>
              <w:spacing w:after="0" w:line="259" w:lineRule="auto"/>
              <w:ind w:left="2" w:right="0" w:firstLine="0"/>
              <w:jc w:val="left"/>
            </w:pPr>
            <w:r>
              <w:rPr>
                <w:rFonts w:ascii="Calibri" w:eastAsia="Calibri" w:hAnsi="Calibri" w:cs="Calibri"/>
                <w:b/>
                <w:sz w:val="18"/>
              </w:rPr>
              <w:t xml:space="preserve">Explanation </w:t>
            </w:r>
          </w:p>
        </w:tc>
        <w:tc>
          <w:tcPr>
            <w:tcW w:w="2271" w:type="dxa"/>
            <w:tcBorders>
              <w:top w:val="single" w:sz="4" w:space="0" w:color="000000"/>
              <w:left w:val="single" w:sz="4" w:space="0" w:color="000000"/>
              <w:bottom w:val="single" w:sz="4" w:space="0" w:color="000000"/>
              <w:right w:val="single" w:sz="4" w:space="0" w:color="000000"/>
            </w:tcBorders>
          </w:tcPr>
          <w:p w14:paraId="7CD090B5" w14:textId="77777777" w:rsidR="009D512D" w:rsidRDefault="00AC251D">
            <w:pPr>
              <w:spacing w:after="0" w:line="259" w:lineRule="auto"/>
              <w:ind w:left="0" w:right="0" w:firstLine="0"/>
              <w:jc w:val="left"/>
            </w:pPr>
            <w:r>
              <w:rPr>
                <w:rFonts w:ascii="Calibri" w:eastAsia="Calibri" w:hAnsi="Calibri" w:cs="Calibri"/>
                <w:b/>
                <w:sz w:val="18"/>
              </w:rPr>
              <w:t xml:space="preserve">S-100 Attribute 1 </w:t>
            </w:r>
          </w:p>
        </w:tc>
        <w:tc>
          <w:tcPr>
            <w:tcW w:w="2258" w:type="dxa"/>
            <w:tcBorders>
              <w:top w:val="single" w:sz="4" w:space="0" w:color="000000"/>
              <w:left w:val="single" w:sz="4" w:space="0" w:color="000000"/>
              <w:bottom w:val="single" w:sz="4" w:space="0" w:color="000000"/>
              <w:right w:val="single" w:sz="4" w:space="0" w:color="000000"/>
            </w:tcBorders>
          </w:tcPr>
          <w:p w14:paraId="684C5B80" w14:textId="77777777" w:rsidR="009D512D" w:rsidRDefault="00AC251D">
            <w:pPr>
              <w:spacing w:after="0" w:line="259" w:lineRule="auto"/>
              <w:ind w:left="0" w:right="0" w:firstLine="0"/>
              <w:jc w:val="left"/>
            </w:pPr>
            <w:r>
              <w:rPr>
                <w:rFonts w:ascii="Calibri" w:eastAsia="Calibri" w:hAnsi="Calibri" w:cs="Calibri"/>
                <w:b/>
                <w:sz w:val="18"/>
              </w:rPr>
              <w:t xml:space="preserve">S-100 Attribute 2 </w:t>
            </w:r>
          </w:p>
        </w:tc>
      </w:tr>
      <w:tr w:rsidR="009D512D" w14:paraId="2C35A2E5"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603A28D3" w14:textId="77777777" w:rsidR="009D512D" w:rsidRDefault="00AC251D">
            <w:pPr>
              <w:spacing w:after="0" w:line="259" w:lineRule="auto"/>
              <w:ind w:left="2" w:right="0" w:firstLine="0"/>
              <w:jc w:val="left"/>
            </w:pPr>
            <w:r>
              <w:rPr>
                <w:rFonts w:ascii="Calibri" w:eastAsia="Calibri" w:hAnsi="Calibri" w:cs="Calibri"/>
                <w:sz w:val="18"/>
              </w:rPr>
              <w:t xml:space="preserve">code </w:t>
            </w:r>
          </w:p>
        </w:tc>
        <w:tc>
          <w:tcPr>
            <w:tcW w:w="2715" w:type="dxa"/>
            <w:tcBorders>
              <w:top w:val="single" w:sz="4" w:space="0" w:color="000000"/>
              <w:left w:val="single" w:sz="4" w:space="0" w:color="000000"/>
              <w:bottom w:val="single" w:sz="4" w:space="0" w:color="000000"/>
              <w:right w:val="single" w:sz="4" w:space="0" w:color="000000"/>
            </w:tcBorders>
          </w:tcPr>
          <w:p w14:paraId="323D1FD0" w14:textId="77777777" w:rsidR="009D512D" w:rsidRDefault="00AC251D">
            <w:pPr>
              <w:spacing w:after="0" w:line="259" w:lineRule="auto"/>
              <w:ind w:left="2" w:right="0" w:firstLine="0"/>
              <w:jc w:val="left"/>
            </w:pPr>
            <w:r>
              <w:rPr>
                <w:rFonts w:ascii="Calibri" w:eastAsia="Calibri" w:hAnsi="Calibri" w:cs="Calibri"/>
                <w:sz w:val="18"/>
              </w:rPr>
              <w:t xml:space="preserve">Camel Case Name </w:t>
            </w:r>
          </w:p>
        </w:tc>
        <w:tc>
          <w:tcPr>
            <w:tcW w:w="2271" w:type="dxa"/>
            <w:tcBorders>
              <w:top w:val="single" w:sz="4" w:space="0" w:color="000000"/>
              <w:left w:val="single" w:sz="4" w:space="0" w:color="000000"/>
              <w:bottom w:val="single" w:sz="4" w:space="0" w:color="000000"/>
              <w:right w:val="single" w:sz="4" w:space="0" w:color="000000"/>
            </w:tcBorders>
          </w:tcPr>
          <w:p w14:paraId="6DFA3D62" w14:textId="4899D61B" w:rsidR="009D512D" w:rsidRDefault="000C0DCE">
            <w:pPr>
              <w:spacing w:after="0" w:line="259" w:lineRule="auto"/>
              <w:ind w:left="0" w:right="0" w:firstLine="0"/>
              <w:jc w:val="left"/>
            </w:pPr>
            <w:r>
              <w:rPr>
                <w:rFonts w:ascii="Calibri" w:eastAsia="Calibri" w:hAnsi="Calibri" w:cs="Calibri"/>
                <w:sz w:val="18"/>
              </w:rPr>
              <w:t>depth</w:t>
            </w:r>
          </w:p>
        </w:tc>
        <w:tc>
          <w:tcPr>
            <w:tcW w:w="2258" w:type="dxa"/>
            <w:tcBorders>
              <w:top w:val="single" w:sz="4" w:space="0" w:color="000000"/>
              <w:left w:val="single" w:sz="4" w:space="0" w:color="000000"/>
              <w:bottom w:val="single" w:sz="4" w:space="0" w:color="000000"/>
              <w:right w:val="single" w:sz="4" w:space="0" w:color="000000"/>
            </w:tcBorders>
          </w:tcPr>
          <w:p w14:paraId="3411DC1A" w14:textId="7E3984EE" w:rsidR="009D512D" w:rsidRDefault="00105EEE">
            <w:pPr>
              <w:spacing w:after="0" w:line="259" w:lineRule="auto"/>
              <w:ind w:left="0" w:right="0" w:firstLine="0"/>
              <w:jc w:val="left"/>
            </w:pPr>
            <w:r>
              <w:rPr>
                <w:rFonts w:ascii="Calibri" w:eastAsia="Calibri" w:hAnsi="Calibri" w:cs="Calibri"/>
                <w:sz w:val="18"/>
              </w:rPr>
              <w:t>uncertainty</w:t>
            </w:r>
            <w:r w:rsidR="00AC251D">
              <w:rPr>
                <w:rFonts w:ascii="Calibri" w:eastAsia="Calibri" w:hAnsi="Calibri" w:cs="Calibri"/>
                <w:sz w:val="18"/>
              </w:rPr>
              <w:t xml:space="preserve"> </w:t>
            </w:r>
          </w:p>
        </w:tc>
      </w:tr>
      <w:tr w:rsidR="009D512D" w14:paraId="7CB5DE10"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20B6EFAE" w14:textId="77777777" w:rsidR="009D512D" w:rsidRDefault="00AC251D">
            <w:pPr>
              <w:spacing w:after="0" w:line="259" w:lineRule="auto"/>
              <w:ind w:left="2" w:right="0" w:firstLine="0"/>
              <w:jc w:val="left"/>
            </w:pPr>
            <w:r>
              <w:rPr>
                <w:rFonts w:ascii="Calibri" w:eastAsia="Calibri" w:hAnsi="Calibri" w:cs="Calibri"/>
                <w:sz w:val="18"/>
              </w:rPr>
              <w:t xml:space="preserve">name  </w:t>
            </w:r>
          </w:p>
        </w:tc>
        <w:tc>
          <w:tcPr>
            <w:tcW w:w="2715" w:type="dxa"/>
            <w:tcBorders>
              <w:top w:val="single" w:sz="4" w:space="0" w:color="000000"/>
              <w:left w:val="single" w:sz="4" w:space="0" w:color="000000"/>
              <w:bottom w:val="single" w:sz="4" w:space="0" w:color="000000"/>
              <w:right w:val="single" w:sz="4" w:space="0" w:color="000000"/>
            </w:tcBorders>
          </w:tcPr>
          <w:p w14:paraId="25159A70" w14:textId="77777777" w:rsidR="009D512D" w:rsidRDefault="00AC251D">
            <w:pPr>
              <w:spacing w:after="0" w:line="259" w:lineRule="auto"/>
              <w:ind w:left="2" w:right="0" w:firstLine="0"/>
              <w:jc w:val="left"/>
            </w:pPr>
            <w:r>
              <w:rPr>
                <w:rFonts w:ascii="Calibri" w:eastAsia="Calibri" w:hAnsi="Calibri" w:cs="Calibri"/>
                <w:sz w:val="18"/>
              </w:rPr>
              <w:t xml:space="preserve">plain text </w:t>
            </w:r>
          </w:p>
        </w:tc>
        <w:tc>
          <w:tcPr>
            <w:tcW w:w="2271" w:type="dxa"/>
            <w:tcBorders>
              <w:top w:val="single" w:sz="4" w:space="0" w:color="000000"/>
              <w:left w:val="single" w:sz="4" w:space="0" w:color="000000"/>
              <w:bottom w:val="single" w:sz="4" w:space="0" w:color="000000"/>
              <w:right w:val="single" w:sz="4" w:space="0" w:color="000000"/>
            </w:tcBorders>
          </w:tcPr>
          <w:p w14:paraId="48D28551" w14:textId="50B7AF56" w:rsidR="009D512D" w:rsidRDefault="000C0DCE">
            <w:pPr>
              <w:spacing w:after="0" w:line="259" w:lineRule="auto"/>
              <w:ind w:left="0" w:right="0" w:firstLine="0"/>
              <w:jc w:val="left"/>
            </w:pPr>
            <w:r>
              <w:rPr>
                <w:rFonts w:ascii="Calibri" w:eastAsia="Calibri" w:hAnsi="Calibri" w:cs="Calibri"/>
                <w:sz w:val="18"/>
              </w:rPr>
              <w:t>depth</w:t>
            </w:r>
            <w:r w:rsidR="00AC251D">
              <w:rPr>
                <w:rFonts w:ascii="Calibri" w:eastAsia="Calibri" w:hAnsi="Calibri" w:cs="Calibri"/>
                <w:sz w:val="18"/>
              </w:rPr>
              <w:t xml:space="preserve"> </w:t>
            </w:r>
          </w:p>
        </w:tc>
        <w:tc>
          <w:tcPr>
            <w:tcW w:w="2258" w:type="dxa"/>
            <w:tcBorders>
              <w:top w:val="single" w:sz="4" w:space="0" w:color="000000"/>
              <w:left w:val="single" w:sz="4" w:space="0" w:color="000000"/>
              <w:bottom w:val="single" w:sz="4" w:space="0" w:color="000000"/>
              <w:right w:val="single" w:sz="4" w:space="0" w:color="000000"/>
            </w:tcBorders>
          </w:tcPr>
          <w:p w14:paraId="4F514AF8" w14:textId="43000DAE" w:rsidR="009D512D" w:rsidRDefault="00105EEE">
            <w:pPr>
              <w:spacing w:after="0" w:line="259" w:lineRule="auto"/>
              <w:ind w:left="0" w:right="0" w:firstLine="0"/>
              <w:jc w:val="left"/>
            </w:pPr>
            <w:r>
              <w:rPr>
                <w:rFonts w:ascii="Calibri" w:eastAsia="Calibri" w:hAnsi="Calibri" w:cs="Calibri"/>
                <w:sz w:val="18"/>
              </w:rPr>
              <w:t>uncertainty</w:t>
            </w:r>
            <w:r w:rsidR="00AC251D">
              <w:rPr>
                <w:rFonts w:ascii="Calibri" w:eastAsia="Calibri" w:hAnsi="Calibri" w:cs="Calibri"/>
                <w:sz w:val="18"/>
              </w:rPr>
              <w:t xml:space="preserve"> </w:t>
            </w:r>
          </w:p>
        </w:tc>
      </w:tr>
      <w:tr w:rsidR="009D512D" w14:paraId="2F6A364B"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68150113" w14:textId="77777777" w:rsidR="009D512D" w:rsidRDefault="00AC251D">
            <w:pPr>
              <w:spacing w:after="0" w:line="259" w:lineRule="auto"/>
              <w:ind w:left="2" w:right="0" w:firstLine="0"/>
              <w:jc w:val="left"/>
            </w:pPr>
            <w:r>
              <w:rPr>
                <w:rFonts w:ascii="Calibri" w:eastAsia="Calibri" w:hAnsi="Calibri" w:cs="Calibri"/>
                <w:sz w:val="18"/>
              </w:rPr>
              <w:t xml:space="preserve">uom.name </w:t>
            </w:r>
          </w:p>
        </w:tc>
        <w:tc>
          <w:tcPr>
            <w:tcW w:w="2715" w:type="dxa"/>
            <w:tcBorders>
              <w:top w:val="single" w:sz="4" w:space="0" w:color="000000"/>
              <w:left w:val="single" w:sz="4" w:space="0" w:color="000000"/>
              <w:bottom w:val="single" w:sz="4" w:space="0" w:color="000000"/>
              <w:right w:val="single" w:sz="4" w:space="0" w:color="000000"/>
            </w:tcBorders>
          </w:tcPr>
          <w:p w14:paraId="08D71A16" w14:textId="77777777" w:rsidR="009D512D" w:rsidRDefault="00AC251D">
            <w:pPr>
              <w:spacing w:after="0" w:line="259" w:lineRule="auto"/>
              <w:ind w:left="2" w:right="0" w:firstLine="0"/>
              <w:jc w:val="left"/>
            </w:pPr>
            <w:r>
              <w:rPr>
                <w:rFonts w:ascii="Calibri" w:eastAsia="Calibri" w:hAnsi="Calibri" w:cs="Calibri"/>
                <w:sz w:val="18"/>
              </w:rPr>
              <w:t xml:space="preserve">Units of Measurement) </w:t>
            </w:r>
          </w:p>
        </w:tc>
        <w:tc>
          <w:tcPr>
            <w:tcW w:w="2271" w:type="dxa"/>
            <w:tcBorders>
              <w:top w:val="single" w:sz="4" w:space="0" w:color="000000"/>
              <w:left w:val="single" w:sz="4" w:space="0" w:color="000000"/>
              <w:bottom w:val="single" w:sz="4" w:space="0" w:color="000000"/>
              <w:right w:val="single" w:sz="4" w:space="0" w:color="000000"/>
            </w:tcBorders>
          </w:tcPr>
          <w:p w14:paraId="3F106BD9" w14:textId="77777777" w:rsidR="009D512D" w:rsidRDefault="00AC251D">
            <w:pPr>
              <w:spacing w:after="0" w:line="259" w:lineRule="auto"/>
              <w:ind w:left="0" w:right="0" w:firstLine="0"/>
              <w:jc w:val="left"/>
            </w:pPr>
            <w:r>
              <w:rPr>
                <w:rFonts w:ascii="Calibri" w:eastAsia="Calibri" w:hAnsi="Calibri" w:cs="Calibri"/>
                <w:sz w:val="18"/>
              </w:rPr>
              <w:t xml:space="preserve">metres </w:t>
            </w:r>
          </w:p>
        </w:tc>
        <w:tc>
          <w:tcPr>
            <w:tcW w:w="2258" w:type="dxa"/>
            <w:tcBorders>
              <w:top w:val="single" w:sz="4" w:space="0" w:color="000000"/>
              <w:left w:val="single" w:sz="4" w:space="0" w:color="000000"/>
              <w:bottom w:val="single" w:sz="4" w:space="0" w:color="000000"/>
              <w:right w:val="single" w:sz="4" w:space="0" w:color="000000"/>
            </w:tcBorders>
          </w:tcPr>
          <w:p w14:paraId="740643F6" w14:textId="77777777" w:rsidR="009D512D" w:rsidRDefault="00AC251D">
            <w:pPr>
              <w:spacing w:after="0" w:line="259" w:lineRule="auto"/>
              <w:ind w:left="0" w:right="0" w:firstLine="0"/>
              <w:jc w:val="left"/>
            </w:pPr>
            <w:r>
              <w:rPr>
                <w:rFonts w:ascii="Calibri" w:eastAsia="Calibri" w:hAnsi="Calibri" w:cs="Calibri"/>
                <w:sz w:val="18"/>
              </w:rPr>
              <w:t xml:space="preserve">metres </w:t>
            </w:r>
          </w:p>
        </w:tc>
      </w:tr>
      <w:tr w:rsidR="009D512D" w14:paraId="1CFA69A1"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18B1B3E4" w14:textId="77777777" w:rsidR="009D512D" w:rsidRDefault="00AC251D">
            <w:pPr>
              <w:spacing w:after="0" w:line="259" w:lineRule="auto"/>
              <w:ind w:left="2" w:right="0" w:firstLine="0"/>
              <w:jc w:val="left"/>
            </w:pPr>
            <w:r>
              <w:rPr>
                <w:rFonts w:ascii="Calibri" w:eastAsia="Calibri" w:hAnsi="Calibri" w:cs="Calibri"/>
                <w:sz w:val="18"/>
              </w:rPr>
              <w:t xml:space="preserve">fillValue </w:t>
            </w:r>
          </w:p>
        </w:tc>
        <w:tc>
          <w:tcPr>
            <w:tcW w:w="2715" w:type="dxa"/>
            <w:tcBorders>
              <w:top w:val="single" w:sz="4" w:space="0" w:color="000000"/>
              <w:left w:val="single" w:sz="4" w:space="0" w:color="000000"/>
              <w:bottom w:val="single" w:sz="4" w:space="0" w:color="000000"/>
              <w:right w:val="single" w:sz="4" w:space="0" w:color="000000"/>
            </w:tcBorders>
          </w:tcPr>
          <w:p w14:paraId="744EE0BB" w14:textId="77777777" w:rsidR="009D512D" w:rsidRDefault="00AC251D">
            <w:pPr>
              <w:spacing w:after="0" w:line="259" w:lineRule="auto"/>
              <w:ind w:left="2" w:right="0" w:firstLine="0"/>
              <w:jc w:val="left"/>
            </w:pPr>
            <w:r>
              <w:rPr>
                <w:rFonts w:ascii="Calibri" w:eastAsia="Calibri" w:hAnsi="Calibri" w:cs="Calibri"/>
                <w:sz w:val="18"/>
              </w:rPr>
              <w:t xml:space="preserve">Denotes missing data </w:t>
            </w:r>
          </w:p>
        </w:tc>
        <w:tc>
          <w:tcPr>
            <w:tcW w:w="2271" w:type="dxa"/>
            <w:tcBorders>
              <w:top w:val="single" w:sz="4" w:space="0" w:color="000000"/>
              <w:left w:val="single" w:sz="4" w:space="0" w:color="000000"/>
              <w:bottom w:val="single" w:sz="4" w:space="0" w:color="000000"/>
              <w:right w:val="single" w:sz="4" w:space="0" w:color="000000"/>
            </w:tcBorders>
          </w:tcPr>
          <w:p w14:paraId="11105AE6" w14:textId="77777777" w:rsidR="009D512D" w:rsidRDefault="00AC251D">
            <w:pPr>
              <w:spacing w:after="0" w:line="259" w:lineRule="auto"/>
              <w:ind w:left="0" w:right="0" w:firstLine="0"/>
              <w:jc w:val="left"/>
            </w:pPr>
            <w:r>
              <w:rPr>
                <w:rFonts w:ascii="Calibri" w:eastAsia="Calibri" w:hAnsi="Calibri" w:cs="Calibri"/>
                <w:sz w:val="18"/>
              </w:rPr>
              <w:t xml:space="preserve">1000000 </w:t>
            </w:r>
          </w:p>
        </w:tc>
        <w:tc>
          <w:tcPr>
            <w:tcW w:w="2258" w:type="dxa"/>
            <w:tcBorders>
              <w:top w:val="single" w:sz="4" w:space="0" w:color="000000"/>
              <w:left w:val="single" w:sz="4" w:space="0" w:color="000000"/>
              <w:bottom w:val="single" w:sz="4" w:space="0" w:color="000000"/>
              <w:right w:val="single" w:sz="4" w:space="0" w:color="000000"/>
            </w:tcBorders>
          </w:tcPr>
          <w:p w14:paraId="3B7BF1DC" w14:textId="77777777" w:rsidR="009D512D" w:rsidRDefault="00AC251D">
            <w:pPr>
              <w:spacing w:after="0" w:line="259" w:lineRule="auto"/>
              <w:ind w:left="0" w:right="0" w:firstLine="0"/>
              <w:jc w:val="left"/>
            </w:pPr>
            <w:r>
              <w:rPr>
                <w:rFonts w:ascii="Calibri" w:eastAsia="Calibri" w:hAnsi="Calibri" w:cs="Calibri"/>
                <w:sz w:val="18"/>
              </w:rPr>
              <w:t xml:space="preserve">1000000 </w:t>
            </w:r>
          </w:p>
        </w:tc>
      </w:tr>
      <w:tr w:rsidR="009D512D" w14:paraId="7C32C8F6"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4DB2FDC2" w14:textId="77777777" w:rsidR="009D512D" w:rsidRDefault="00AC251D">
            <w:pPr>
              <w:spacing w:after="0" w:line="259" w:lineRule="auto"/>
              <w:ind w:left="2" w:right="0" w:firstLine="0"/>
              <w:jc w:val="left"/>
            </w:pPr>
            <w:r>
              <w:rPr>
                <w:rFonts w:ascii="Calibri" w:eastAsia="Calibri" w:hAnsi="Calibri" w:cs="Calibri"/>
                <w:sz w:val="18"/>
              </w:rPr>
              <w:t xml:space="preserve">datatype </w:t>
            </w:r>
          </w:p>
        </w:tc>
        <w:tc>
          <w:tcPr>
            <w:tcW w:w="2715" w:type="dxa"/>
            <w:tcBorders>
              <w:top w:val="single" w:sz="4" w:space="0" w:color="000000"/>
              <w:left w:val="single" w:sz="4" w:space="0" w:color="000000"/>
              <w:bottom w:val="single" w:sz="4" w:space="0" w:color="000000"/>
              <w:right w:val="single" w:sz="4" w:space="0" w:color="000000"/>
            </w:tcBorders>
          </w:tcPr>
          <w:p w14:paraId="66BDE520" w14:textId="77777777" w:rsidR="009D512D" w:rsidRDefault="00AC251D">
            <w:pPr>
              <w:spacing w:after="0" w:line="259" w:lineRule="auto"/>
              <w:ind w:left="2" w:right="0" w:firstLine="0"/>
              <w:jc w:val="left"/>
            </w:pPr>
            <w:r>
              <w:rPr>
                <w:rFonts w:ascii="Calibri" w:eastAsia="Calibri" w:hAnsi="Calibri" w:cs="Calibri"/>
                <w:sz w:val="18"/>
              </w:rPr>
              <w:t xml:space="preserve">HDF5 datatype </w:t>
            </w:r>
          </w:p>
        </w:tc>
        <w:tc>
          <w:tcPr>
            <w:tcW w:w="2271" w:type="dxa"/>
            <w:tcBorders>
              <w:top w:val="single" w:sz="4" w:space="0" w:color="000000"/>
              <w:left w:val="single" w:sz="4" w:space="0" w:color="000000"/>
              <w:bottom w:val="single" w:sz="4" w:space="0" w:color="000000"/>
              <w:right w:val="single" w:sz="4" w:space="0" w:color="000000"/>
            </w:tcBorders>
          </w:tcPr>
          <w:p w14:paraId="1E0BDAD0" w14:textId="77777777" w:rsidR="009D512D" w:rsidRDefault="00AC251D">
            <w:pPr>
              <w:spacing w:after="0" w:line="259" w:lineRule="auto"/>
              <w:ind w:left="0" w:right="0" w:firstLine="0"/>
              <w:jc w:val="left"/>
            </w:pPr>
            <w:r>
              <w:rPr>
                <w:rFonts w:ascii="Calibri" w:eastAsia="Calibri" w:hAnsi="Calibri" w:cs="Calibri"/>
                <w:sz w:val="18"/>
              </w:rPr>
              <w:t xml:space="preserve">H5T_FLOAT </w:t>
            </w:r>
          </w:p>
        </w:tc>
        <w:tc>
          <w:tcPr>
            <w:tcW w:w="2258" w:type="dxa"/>
            <w:tcBorders>
              <w:top w:val="single" w:sz="4" w:space="0" w:color="000000"/>
              <w:left w:val="single" w:sz="4" w:space="0" w:color="000000"/>
              <w:bottom w:val="single" w:sz="4" w:space="0" w:color="000000"/>
              <w:right w:val="single" w:sz="4" w:space="0" w:color="000000"/>
            </w:tcBorders>
          </w:tcPr>
          <w:p w14:paraId="47D61D67" w14:textId="77777777" w:rsidR="009D512D" w:rsidRDefault="00AC251D">
            <w:pPr>
              <w:spacing w:after="0" w:line="259" w:lineRule="auto"/>
              <w:ind w:left="0" w:right="0" w:firstLine="0"/>
              <w:jc w:val="left"/>
            </w:pPr>
            <w:r>
              <w:rPr>
                <w:rFonts w:ascii="Calibri" w:eastAsia="Calibri" w:hAnsi="Calibri" w:cs="Calibri"/>
                <w:sz w:val="18"/>
              </w:rPr>
              <w:t xml:space="preserve">H5T_FLOAT </w:t>
            </w:r>
          </w:p>
        </w:tc>
      </w:tr>
      <w:tr w:rsidR="009D512D" w14:paraId="4ABD4C1D"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43548FAF" w14:textId="77777777" w:rsidR="009D512D" w:rsidRDefault="00AC251D">
            <w:pPr>
              <w:spacing w:after="0" w:line="259" w:lineRule="auto"/>
              <w:ind w:left="2" w:right="0" w:firstLine="0"/>
              <w:jc w:val="left"/>
            </w:pPr>
            <w:r>
              <w:rPr>
                <w:rFonts w:ascii="Calibri" w:eastAsia="Calibri" w:hAnsi="Calibri" w:cs="Calibri"/>
                <w:sz w:val="18"/>
              </w:rPr>
              <w:t xml:space="preserve">lower  </w:t>
            </w:r>
          </w:p>
        </w:tc>
        <w:tc>
          <w:tcPr>
            <w:tcW w:w="2715" w:type="dxa"/>
            <w:tcBorders>
              <w:top w:val="single" w:sz="4" w:space="0" w:color="000000"/>
              <w:left w:val="single" w:sz="4" w:space="0" w:color="000000"/>
              <w:bottom w:val="single" w:sz="4" w:space="0" w:color="000000"/>
              <w:right w:val="single" w:sz="4" w:space="0" w:color="000000"/>
            </w:tcBorders>
          </w:tcPr>
          <w:p w14:paraId="1E191267" w14:textId="77777777" w:rsidR="009D512D" w:rsidRDefault="00AC251D">
            <w:pPr>
              <w:spacing w:after="0" w:line="259" w:lineRule="auto"/>
              <w:ind w:left="2" w:right="0" w:firstLine="0"/>
              <w:jc w:val="left"/>
            </w:pPr>
            <w:r>
              <w:rPr>
                <w:rFonts w:ascii="Calibri" w:eastAsia="Calibri" w:hAnsi="Calibri" w:cs="Calibri"/>
                <w:sz w:val="18"/>
              </w:rPr>
              <w:t xml:space="preserve">Lower bound on attribute </w:t>
            </w:r>
          </w:p>
        </w:tc>
        <w:tc>
          <w:tcPr>
            <w:tcW w:w="2271" w:type="dxa"/>
            <w:tcBorders>
              <w:top w:val="single" w:sz="4" w:space="0" w:color="000000"/>
              <w:left w:val="single" w:sz="4" w:space="0" w:color="000000"/>
              <w:bottom w:val="single" w:sz="4" w:space="0" w:color="000000"/>
              <w:right w:val="single" w:sz="4" w:space="0" w:color="000000"/>
            </w:tcBorders>
          </w:tcPr>
          <w:p w14:paraId="42E3CD7D" w14:textId="77777777" w:rsidR="009D512D" w:rsidRDefault="00AC251D">
            <w:pPr>
              <w:spacing w:after="0" w:line="259" w:lineRule="auto"/>
              <w:ind w:left="0" w:right="0" w:firstLine="0"/>
              <w:jc w:val="left"/>
            </w:pPr>
            <w:r>
              <w:rPr>
                <w:rFonts w:ascii="Calibri" w:eastAsia="Calibri" w:hAnsi="Calibri" w:cs="Calibri"/>
                <w:sz w:val="18"/>
              </w:rPr>
              <w:t xml:space="preserve">-12000 </w:t>
            </w:r>
          </w:p>
        </w:tc>
        <w:tc>
          <w:tcPr>
            <w:tcW w:w="2258" w:type="dxa"/>
            <w:tcBorders>
              <w:top w:val="single" w:sz="4" w:space="0" w:color="000000"/>
              <w:left w:val="single" w:sz="4" w:space="0" w:color="000000"/>
              <w:bottom w:val="single" w:sz="4" w:space="0" w:color="000000"/>
              <w:right w:val="single" w:sz="4" w:space="0" w:color="000000"/>
            </w:tcBorders>
          </w:tcPr>
          <w:p w14:paraId="384F069B" w14:textId="77777777" w:rsidR="009D512D" w:rsidRDefault="00AC251D">
            <w:pPr>
              <w:spacing w:after="0" w:line="259" w:lineRule="auto"/>
              <w:ind w:left="0" w:right="0" w:firstLine="0"/>
              <w:jc w:val="left"/>
            </w:pPr>
            <w:r>
              <w:rPr>
                <w:rFonts w:ascii="Calibri" w:eastAsia="Calibri" w:hAnsi="Calibri" w:cs="Calibri"/>
                <w:sz w:val="18"/>
              </w:rPr>
              <w:t xml:space="preserve">-12000 </w:t>
            </w:r>
          </w:p>
        </w:tc>
      </w:tr>
      <w:tr w:rsidR="009D512D" w14:paraId="441ADCBE"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5B1DCC46" w14:textId="77777777" w:rsidR="009D512D" w:rsidRDefault="00AC251D">
            <w:pPr>
              <w:spacing w:after="0" w:line="259" w:lineRule="auto"/>
              <w:ind w:left="2" w:right="0" w:firstLine="0"/>
              <w:jc w:val="left"/>
            </w:pPr>
            <w:r>
              <w:rPr>
                <w:rFonts w:ascii="Calibri" w:eastAsia="Calibri" w:hAnsi="Calibri" w:cs="Calibri"/>
                <w:sz w:val="18"/>
              </w:rPr>
              <w:t xml:space="preserve">upper  </w:t>
            </w:r>
          </w:p>
        </w:tc>
        <w:tc>
          <w:tcPr>
            <w:tcW w:w="2715" w:type="dxa"/>
            <w:tcBorders>
              <w:top w:val="single" w:sz="4" w:space="0" w:color="000000"/>
              <w:left w:val="single" w:sz="4" w:space="0" w:color="000000"/>
              <w:bottom w:val="single" w:sz="4" w:space="0" w:color="000000"/>
              <w:right w:val="single" w:sz="4" w:space="0" w:color="000000"/>
            </w:tcBorders>
          </w:tcPr>
          <w:p w14:paraId="21328E2C" w14:textId="77777777" w:rsidR="009D512D" w:rsidRDefault="00AC251D">
            <w:pPr>
              <w:spacing w:after="0" w:line="259" w:lineRule="auto"/>
              <w:ind w:left="2" w:right="0" w:firstLine="0"/>
              <w:jc w:val="left"/>
            </w:pPr>
            <w:r>
              <w:rPr>
                <w:rFonts w:ascii="Calibri" w:eastAsia="Calibri" w:hAnsi="Calibri" w:cs="Calibri"/>
                <w:sz w:val="18"/>
              </w:rPr>
              <w:t xml:space="preserve">Upper bound on attribute </w:t>
            </w:r>
          </w:p>
        </w:tc>
        <w:tc>
          <w:tcPr>
            <w:tcW w:w="2271" w:type="dxa"/>
            <w:tcBorders>
              <w:top w:val="single" w:sz="4" w:space="0" w:color="000000"/>
              <w:left w:val="single" w:sz="4" w:space="0" w:color="000000"/>
              <w:bottom w:val="single" w:sz="4" w:space="0" w:color="000000"/>
              <w:right w:val="single" w:sz="4" w:space="0" w:color="000000"/>
            </w:tcBorders>
          </w:tcPr>
          <w:p w14:paraId="2B84E150" w14:textId="77777777" w:rsidR="009D512D" w:rsidRDefault="00AC251D">
            <w:pPr>
              <w:spacing w:after="0" w:line="259" w:lineRule="auto"/>
              <w:ind w:left="0" w:right="0" w:firstLine="0"/>
              <w:jc w:val="left"/>
            </w:pPr>
            <w:r>
              <w:rPr>
                <w:rFonts w:ascii="Calibri" w:eastAsia="Calibri" w:hAnsi="Calibri" w:cs="Calibri"/>
                <w:sz w:val="18"/>
              </w:rPr>
              <w:t xml:space="preserve">12000 </w:t>
            </w:r>
          </w:p>
        </w:tc>
        <w:tc>
          <w:tcPr>
            <w:tcW w:w="2258" w:type="dxa"/>
            <w:tcBorders>
              <w:top w:val="single" w:sz="4" w:space="0" w:color="000000"/>
              <w:left w:val="single" w:sz="4" w:space="0" w:color="000000"/>
              <w:bottom w:val="single" w:sz="4" w:space="0" w:color="000000"/>
              <w:right w:val="single" w:sz="4" w:space="0" w:color="000000"/>
            </w:tcBorders>
          </w:tcPr>
          <w:p w14:paraId="23C47DCD" w14:textId="77777777" w:rsidR="009D512D" w:rsidRDefault="00AC251D">
            <w:pPr>
              <w:spacing w:after="0" w:line="259" w:lineRule="auto"/>
              <w:ind w:left="0" w:right="0" w:firstLine="0"/>
              <w:jc w:val="left"/>
            </w:pPr>
            <w:r>
              <w:rPr>
                <w:rFonts w:ascii="Calibri" w:eastAsia="Calibri" w:hAnsi="Calibri" w:cs="Calibri"/>
                <w:sz w:val="18"/>
              </w:rPr>
              <w:t xml:space="preserve">12000 </w:t>
            </w:r>
          </w:p>
        </w:tc>
      </w:tr>
      <w:tr w:rsidR="009D512D" w14:paraId="784ABC3C" w14:textId="77777777">
        <w:trPr>
          <w:trHeight w:val="590"/>
        </w:trPr>
        <w:tc>
          <w:tcPr>
            <w:tcW w:w="1582" w:type="dxa"/>
            <w:tcBorders>
              <w:top w:val="single" w:sz="4" w:space="0" w:color="000000"/>
              <w:left w:val="single" w:sz="4" w:space="0" w:color="000000"/>
              <w:bottom w:val="single" w:sz="4" w:space="0" w:color="000000"/>
              <w:right w:val="single" w:sz="4" w:space="0" w:color="000000"/>
            </w:tcBorders>
          </w:tcPr>
          <w:p w14:paraId="55933280" w14:textId="77777777" w:rsidR="009D512D" w:rsidRDefault="00AC251D">
            <w:pPr>
              <w:spacing w:after="0" w:line="259" w:lineRule="auto"/>
              <w:ind w:left="2" w:right="0" w:firstLine="0"/>
              <w:jc w:val="left"/>
            </w:pPr>
            <w:r>
              <w:rPr>
                <w:rFonts w:ascii="Calibri" w:eastAsia="Calibri" w:hAnsi="Calibri" w:cs="Calibri"/>
                <w:sz w:val="18"/>
              </w:rPr>
              <w:t xml:space="preserve">closure </w:t>
            </w:r>
          </w:p>
        </w:tc>
        <w:tc>
          <w:tcPr>
            <w:tcW w:w="2715" w:type="dxa"/>
            <w:tcBorders>
              <w:top w:val="single" w:sz="4" w:space="0" w:color="000000"/>
              <w:left w:val="single" w:sz="4" w:space="0" w:color="000000"/>
              <w:bottom w:val="single" w:sz="4" w:space="0" w:color="000000"/>
              <w:right w:val="single" w:sz="4" w:space="0" w:color="000000"/>
            </w:tcBorders>
          </w:tcPr>
          <w:p w14:paraId="0B052B4D" w14:textId="77777777" w:rsidR="009D512D" w:rsidRDefault="00AC251D">
            <w:pPr>
              <w:spacing w:after="0" w:line="259" w:lineRule="auto"/>
              <w:ind w:left="2" w:right="0" w:firstLine="0"/>
              <w:jc w:val="left"/>
            </w:pPr>
            <w:r>
              <w:rPr>
                <w:rFonts w:ascii="Calibri" w:eastAsia="Calibri" w:hAnsi="Calibri" w:cs="Calibri"/>
                <w:sz w:val="18"/>
              </w:rPr>
              <w:t xml:space="preserve">Open or Closed data interval. See S100_IntervalType in Part 1. </w:t>
            </w:r>
          </w:p>
        </w:tc>
        <w:tc>
          <w:tcPr>
            <w:tcW w:w="2271" w:type="dxa"/>
            <w:tcBorders>
              <w:top w:val="single" w:sz="4" w:space="0" w:color="000000"/>
              <w:left w:val="single" w:sz="4" w:space="0" w:color="000000"/>
              <w:bottom w:val="single" w:sz="4" w:space="0" w:color="000000"/>
              <w:right w:val="single" w:sz="4" w:space="0" w:color="000000"/>
            </w:tcBorders>
          </w:tcPr>
          <w:p w14:paraId="605AD16F" w14:textId="77777777" w:rsidR="009D512D" w:rsidRDefault="00AC251D">
            <w:pPr>
              <w:spacing w:after="0" w:line="259" w:lineRule="auto"/>
              <w:ind w:left="0" w:right="0" w:firstLine="0"/>
              <w:jc w:val="left"/>
            </w:pPr>
            <w:r>
              <w:rPr>
                <w:rFonts w:ascii="Calibri" w:eastAsia="Calibri" w:hAnsi="Calibri" w:cs="Calibri"/>
                <w:sz w:val="18"/>
              </w:rPr>
              <w:t xml:space="preserve">closedInterval </w:t>
            </w:r>
          </w:p>
        </w:tc>
        <w:tc>
          <w:tcPr>
            <w:tcW w:w="2258" w:type="dxa"/>
            <w:tcBorders>
              <w:top w:val="single" w:sz="4" w:space="0" w:color="000000"/>
              <w:left w:val="single" w:sz="4" w:space="0" w:color="000000"/>
              <w:bottom w:val="single" w:sz="4" w:space="0" w:color="000000"/>
              <w:right w:val="single" w:sz="4" w:space="0" w:color="000000"/>
            </w:tcBorders>
          </w:tcPr>
          <w:p w14:paraId="17216C77" w14:textId="77777777" w:rsidR="009D512D" w:rsidRDefault="00AC251D">
            <w:pPr>
              <w:spacing w:after="0" w:line="259" w:lineRule="auto"/>
              <w:ind w:left="0" w:right="0" w:firstLine="0"/>
              <w:jc w:val="left"/>
            </w:pPr>
            <w:r>
              <w:rPr>
                <w:rFonts w:ascii="Calibri" w:eastAsia="Calibri" w:hAnsi="Calibri" w:cs="Calibri"/>
                <w:sz w:val="18"/>
              </w:rPr>
              <w:t xml:space="preserve">closedInterval </w:t>
            </w:r>
          </w:p>
        </w:tc>
      </w:tr>
    </w:tbl>
    <w:p w14:paraId="6624540A" w14:textId="2529A88E" w:rsidR="009D512D" w:rsidRDefault="00AC251D">
      <w:pPr>
        <w:spacing w:after="120" w:line="259" w:lineRule="auto"/>
        <w:ind w:left="12" w:right="0" w:firstLine="0"/>
        <w:jc w:val="left"/>
      </w:pPr>
      <w:r>
        <w:t xml:space="preserve"> </w:t>
      </w:r>
    </w:p>
    <w:p w14:paraId="4A3406E2" w14:textId="77777777" w:rsidR="00B71736" w:rsidRDefault="00B71736">
      <w:pPr>
        <w:spacing w:after="120" w:line="259" w:lineRule="auto"/>
        <w:ind w:left="12" w:right="0" w:firstLine="0"/>
        <w:jc w:val="left"/>
      </w:pPr>
    </w:p>
    <w:p w14:paraId="1AB8E26B" w14:textId="77777777" w:rsidR="009D512D" w:rsidRDefault="00AC251D">
      <w:pPr>
        <w:pStyle w:val="berschrift3"/>
        <w:ind w:left="7"/>
      </w:pPr>
      <w:bookmarkStart w:id="66" w:name="_Toc3544660"/>
      <w:r>
        <w:t>10.2.2 Values Groups (Group_nnn)</w:t>
      </w:r>
      <w:bookmarkEnd w:id="66"/>
      <w:r>
        <w:t xml:space="preserve"> </w:t>
      </w:r>
    </w:p>
    <w:p w14:paraId="41D2F418" w14:textId="77777777" w:rsidR="009D512D" w:rsidRDefault="00AC251D">
      <w:pPr>
        <w:ind w:left="12" w:right="0"/>
      </w:pPr>
      <w:r>
        <w:t xml:space="preserve">These groups each contain the compound data arrays containing bathymetric gridded data or tracking list data. These components are explained below. </w:t>
      </w:r>
    </w:p>
    <w:p w14:paraId="54EB12A9" w14:textId="5C04B113" w:rsidR="009D512D" w:rsidRDefault="00AC251D">
      <w:pPr>
        <w:ind w:left="12" w:right="69"/>
      </w:pPr>
      <w:r>
        <w:t xml:space="preserve">For bathymetric gridded data, the dataset includes a two-dimensional array containing both the </w:t>
      </w:r>
      <w:r w:rsidR="000C0DCE">
        <w:t>depth</w:t>
      </w:r>
      <w:r>
        <w:t xml:space="preserve"> and uncertainty data. These dimensions are defined by </w:t>
      </w:r>
      <w:r>
        <w:rPr>
          <w:i/>
        </w:rPr>
        <w:t>numPointsLongitudinal</w:t>
      </w:r>
      <w:r>
        <w:t xml:space="preserve"> and </w:t>
      </w:r>
      <w:r>
        <w:rPr>
          <w:i/>
        </w:rPr>
        <w:t>numPointsLatitudinal</w:t>
      </w:r>
      <w:r>
        <w:t xml:space="preserve">. By knowing the grid origin and the grid spacing, the position of every point in the grid can be computed by simple formulae. </w:t>
      </w:r>
    </w:p>
    <w:p w14:paraId="5937C458" w14:textId="77777777" w:rsidR="009D512D" w:rsidRDefault="00AC251D">
      <w:pPr>
        <w:ind w:left="12" w:right="74"/>
      </w:pPr>
      <w:r>
        <w:t xml:space="preserve">For tracking list data, the dataset includes a single dimension array containing the position (X, Y) of each override, defined as row/col of the bathymetric grid, the original value, the type of override and the index into the metadata that defines the override.  The number of overrides in the array is defined by the originator and this dataset could be empty if no overrides were required. </w:t>
      </w:r>
    </w:p>
    <w:p w14:paraId="4B7453D6" w14:textId="77777777" w:rsidR="009D512D" w:rsidRDefault="00AC251D">
      <w:pPr>
        <w:spacing w:after="120" w:line="259" w:lineRule="auto"/>
        <w:ind w:left="12" w:right="0" w:firstLine="0"/>
        <w:jc w:val="left"/>
      </w:pPr>
      <w:r>
        <w:t xml:space="preserve"> </w:t>
      </w:r>
    </w:p>
    <w:p w14:paraId="48C119D9" w14:textId="77777777" w:rsidR="009D512D" w:rsidRDefault="00AC251D">
      <w:pPr>
        <w:pStyle w:val="berschrift3"/>
        <w:ind w:left="7"/>
      </w:pPr>
      <w:bookmarkStart w:id="67" w:name="_Toc3544661"/>
      <w:r>
        <w:t>10.2.3 Data Arrays</w:t>
      </w:r>
      <w:bookmarkEnd w:id="67"/>
      <w:r>
        <w:t xml:space="preserve"> </w:t>
      </w:r>
    </w:p>
    <w:p w14:paraId="33098342" w14:textId="523DF6E8" w:rsidR="009D512D" w:rsidRDefault="00AC251D">
      <w:pPr>
        <w:ind w:left="12" w:right="70"/>
      </w:pPr>
      <w:r>
        <w:t xml:space="preserve">Within the </w:t>
      </w:r>
      <w:r w:rsidR="00075455" w:rsidRPr="00AE532D">
        <w:rPr>
          <w:b/>
        </w:rPr>
        <w:t>BathymetryCoverage</w:t>
      </w:r>
      <w:r>
        <w:t xml:space="preserve">, the </w:t>
      </w:r>
      <w:r w:rsidR="000C0DCE">
        <w:t>depth</w:t>
      </w:r>
      <w:r>
        <w:t xml:space="preserve"> and uncertainty values (</w:t>
      </w:r>
      <w:r w:rsidR="000C0DCE">
        <w:t>depth</w:t>
      </w:r>
      <w:r>
        <w:t xml:space="preserve"> and </w:t>
      </w:r>
      <w:r w:rsidR="00105EEE">
        <w:t>u</w:t>
      </w:r>
      <w:r>
        <w:t xml:space="preserve">ncertainty) are stored in two dimensional arrays named </w:t>
      </w:r>
      <w:r>
        <w:rPr>
          <w:i/>
        </w:rPr>
        <w:t>values,</w:t>
      </w:r>
      <w:r>
        <w:t xml:space="preserve"> with a prescribed number of columns (</w:t>
      </w:r>
      <w:r>
        <w:rPr>
          <w:i/>
        </w:rPr>
        <w:t>numCOL</w:t>
      </w:r>
      <w:r>
        <w:t>) and rows (</w:t>
      </w:r>
      <w:r>
        <w:rPr>
          <w:i/>
        </w:rPr>
        <w:t>numROW</w:t>
      </w:r>
      <w:r>
        <w:t>).  This grid is defined as a regular grid (</w:t>
      </w:r>
      <w:r>
        <w:rPr>
          <w:i/>
        </w:rPr>
        <w:t>dataCodingFormat</w:t>
      </w:r>
      <w:r>
        <w:t xml:space="preserve"> = 2), therefore; the </w:t>
      </w:r>
      <w:r w:rsidR="000C0DCE">
        <w:t>depth</w:t>
      </w:r>
      <w:r>
        <w:t xml:space="preserve"> and uncertainty values will be for each discrete point in the grid. The data array </w:t>
      </w:r>
      <w:r>
        <w:rPr>
          <w:i/>
        </w:rPr>
        <w:t>values</w:t>
      </w:r>
      <w:r>
        <w:t xml:space="preserve"> is two-dimensional. </w:t>
      </w:r>
    </w:p>
    <w:p w14:paraId="0EFD4442" w14:textId="71474B12" w:rsidR="009D512D" w:rsidRDefault="00AC251D">
      <w:pPr>
        <w:ind w:left="12" w:right="74"/>
      </w:pPr>
      <w:r>
        <w:t xml:space="preserve">Within the </w:t>
      </w:r>
      <w:r w:rsidR="00075455" w:rsidRPr="00640076">
        <w:rPr>
          <w:b/>
        </w:rPr>
        <w:t>TrackingListCoverage</w:t>
      </w:r>
      <w:r>
        <w:t xml:space="preserve">, entries are stored in a single dimensional array named </w:t>
      </w:r>
      <w:r>
        <w:rPr>
          <w:i/>
        </w:rPr>
        <w:t>values.</w:t>
      </w:r>
      <w:r>
        <w:t xml:space="preserve"> The number of rows in this array is dynamic as entries into this dataset are optional as not all data sources require modifications to the </w:t>
      </w:r>
      <w:r w:rsidR="00075455" w:rsidRPr="00AE532D">
        <w:rPr>
          <w:b/>
        </w:rPr>
        <w:t>BathymetryCoverage</w:t>
      </w:r>
      <w:r>
        <w:t>. This grid is defined as a point set (</w:t>
      </w:r>
      <w:r>
        <w:rPr>
          <w:i/>
        </w:rPr>
        <w:t>dataCodingFormat</w:t>
      </w:r>
      <w:r>
        <w:t xml:space="preserve"> = 1), if it exists. </w:t>
      </w:r>
    </w:p>
    <w:p w14:paraId="2530642E" w14:textId="77777777" w:rsidR="009D512D" w:rsidRDefault="00AC251D">
      <w:pPr>
        <w:spacing w:after="120" w:line="259" w:lineRule="auto"/>
        <w:ind w:left="12" w:right="0" w:firstLine="0"/>
        <w:jc w:val="left"/>
      </w:pPr>
      <w:r>
        <w:t xml:space="preserve"> </w:t>
      </w:r>
    </w:p>
    <w:p w14:paraId="4C800822" w14:textId="77777777" w:rsidR="009D512D" w:rsidRDefault="00AC251D">
      <w:pPr>
        <w:pStyle w:val="berschrift3"/>
        <w:ind w:left="7"/>
      </w:pPr>
      <w:bookmarkStart w:id="68" w:name="_Toc3544662"/>
      <w:r>
        <w:t>10.2.4 Summary of Generalized Dimensions</w:t>
      </w:r>
      <w:bookmarkEnd w:id="68"/>
      <w:r>
        <w:t xml:space="preserve"> </w:t>
      </w:r>
    </w:p>
    <w:p w14:paraId="66C4EEDE" w14:textId="20A21F01" w:rsidR="009D512D" w:rsidRDefault="00AC251D">
      <w:pPr>
        <w:ind w:left="12" w:right="72"/>
      </w:pPr>
      <w:r>
        <w:t xml:space="preserve">To summarize, there are data Groups contains one of two types of feature datasets.  The first contains the </w:t>
      </w:r>
      <w:r w:rsidR="000C0DCE">
        <w:t>depth</w:t>
      </w:r>
      <w:r>
        <w:t xml:space="preserve"> and uncertainty data, which are stored in two-dimensional arrays of size </w:t>
      </w:r>
      <w:r>
        <w:rPr>
          <w:i/>
        </w:rPr>
        <w:t>numROW</w:t>
      </w:r>
      <w:r>
        <w:t xml:space="preserve"> by </w:t>
      </w:r>
      <w:r>
        <w:rPr>
          <w:i/>
        </w:rPr>
        <w:t>numCOL</w:t>
      </w:r>
      <w:r>
        <w:t xml:space="preserve">.  The second is a single dimension array containing information on overrides that were performed on the data in the dataset. </w:t>
      </w:r>
    </w:p>
    <w:p w14:paraId="068C338C" w14:textId="77777777" w:rsidR="00BE378A" w:rsidRDefault="00BE378A">
      <w:pPr>
        <w:ind w:left="12" w:right="72"/>
      </w:pPr>
    </w:p>
    <w:p w14:paraId="2C0CB7C8" w14:textId="77777777" w:rsidR="009D512D" w:rsidRDefault="00AC251D">
      <w:pPr>
        <w:pStyle w:val="berschrift3"/>
        <w:ind w:left="7"/>
      </w:pPr>
      <w:bookmarkStart w:id="69" w:name="_Toc3544663"/>
      <w:r>
        <w:t>10.2.5 Mandatory Naming Conventions</w:t>
      </w:r>
      <w:bookmarkEnd w:id="69"/>
      <w:r>
        <w:t xml:space="preserve"> </w:t>
      </w:r>
    </w:p>
    <w:p w14:paraId="7EF3342A" w14:textId="54F4A53F" w:rsidR="009D512D" w:rsidRDefault="00AC251D">
      <w:pPr>
        <w:ind w:left="12" w:right="68"/>
      </w:pPr>
      <w:r>
        <w:t xml:space="preserve">The following group and attribute names are mandatory in S-100: Group_F, featureCode, and (for S-102) </w:t>
      </w:r>
      <w:r w:rsidR="00FE318C">
        <w:t>Bathymetry</w:t>
      </w:r>
      <w:r w:rsidR="00D6587F">
        <w:t>Coverage</w:t>
      </w:r>
      <w:r>
        <w:t xml:space="preserve">, </w:t>
      </w:r>
      <w:r w:rsidR="00075455" w:rsidRPr="00640076">
        <w:rPr>
          <w:b/>
        </w:rPr>
        <w:t>TrackingListCoverage</w:t>
      </w:r>
      <w:r>
        <w:t xml:space="preserve">, axisNames, </w:t>
      </w:r>
      <w:r w:rsidR="00075455" w:rsidRPr="00AE532D">
        <w:rPr>
          <w:b/>
        </w:rPr>
        <w:t>BathymetryCoverage</w:t>
      </w:r>
      <w:r w:rsidR="00531F27">
        <w:rPr>
          <w:b/>
        </w:rPr>
        <w:t>_</w:t>
      </w:r>
      <w:r>
        <w:t xml:space="preserve">01, </w:t>
      </w:r>
      <w:r w:rsidR="00075455" w:rsidRPr="00640076">
        <w:rPr>
          <w:b/>
        </w:rPr>
        <w:t>TrackingListCoverage</w:t>
      </w:r>
      <w:r w:rsidR="00531F27">
        <w:rPr>
          <w:b/>
        </w:rPr>
        <w:t>_</w:t>
      </w:r>
      <w:r>
        <w:t xml:space="preserve">01, and Group_nnn. Attribute names shown in Annex G are also mandatory. </w:t>
      </w:r>
    </w:p>
    <w:p w14:paraId="53253E85" w14:textId="77777777" w:rsidR="009D512D" w:rsidRDefault="00AC251D">
      <w:pPr>
        <w:spacing w:after="120" w:line="259" w:lineRule="auto"/>
        <w:ind w:left="12" w:right="0" w:firstLine="0"/>
        <w:jc w:val="left"/>
      </w:pPr>
      <w:r>
        <w:t xml:space="preserve"> </w:t>
      </w:r>
    </w:p>
    <w:p w14:paraId="56DC598B" w14:textId="77777777" w:rsidR="009D512D" w:rsidRDefault="00AC251D">
      <w:pPr>
        <w:pStyle w:val="berschrift2"/>
        <w:spacing w:after="160"/>
        <w:ind w:left="7"/>
      </w:pPr>
      <w:bookmarkStart w:id="70" w:name="_Toc3544664"/>
      <w:r>
        <w:t>10.3 Sample HDF5 Encoding</w:t>
      </w:r>
      <w:bookmarkEnd w:id="70"/>
      <w:r>
        <w:t xml:space="preserve"> </w:t>
      </w:r>
    </w:p>
    <w:p w14:paraId="5E64128B" w14:textId="77777777" w:rsidR="009D512D" w:rsidRDefault="00AC251D">
      <w:pPr>
        <w:ind w:left="12" w:right="0"/>
      </w:pPr>
      <w:r>
        <w:t xml:space="preserve">The product structure has been designed for compatibility with the HDF5 capabilities. The HDF5 encoding of the data set is discussed in Annex B. </w:t>
      </w:r>
    </w:p>
    <w:p w14:paraId="402851A9" w14:textId="52683A90" w:rsidR="009D512D" w:rsidRDefault="00AC251D">
      <w:pPr>
        <w:spacing w:after="141" w:line="259" w:lineRule="auto"/>
        <w:ind w:left="12" w:right="0" w:firstLine="0"/>
        <w:jc w:val="left"/>
      </w:pPr>
      <w:r>
        <w:t xml:space="preserve"> </w:t>
      </w:r>
    </w:p>
    <w:p w14:paraId="039B7F08" w14:textId="77777777" w:rsidR="00B71736" w:rsidRDefault="00B71736">
      <w:pPr>
        <w:spacing w:after="141" w:line="259" w:lineRule="auto"/>
        <w:ind w:left="12" w:right="0" w:firstLine="0"/>
        <w:jc w:val="left"/>
      </w:pPr>
    </w:p>
    <w:p w14:paraId="65D1A133" w14:textId="77777777" w:rsidR="009D512D" w:rsidRDefault="00AC251D">
      <w:pPr>
        <w:pStyle w:val="berschrift1"/>
        <w:ind w:left="7"/>
      </w:pPr>
      <w:bookmarkStart w:id="71" w:name="_Toc3544665"/>
      <w:r>
        <w:t>11 Data Product Delivery</w:t>
      </w:r>
      <w:bookmarkEnd w:id="71"/>
      <w:r>
        <w:t xml:space="preserve">  </w:t>
      </w:r>
    </w:p>
    <w:p w14:paraId="36221571" w14:textId="77777777" w:rsidR="009D512D" w:rsidRDefault="00AC251D">
      <w:pPr>
        <w:pStyle w:val="berschrift2"/>
        <w:spacing w:after="163"/>
        <w:ind w:left="7"/>
      </w:pPr>
      <w:bookmarkStart w:id="72" w:name="_Toc3544666"/>
      <w:r>
        <w:t>11.1 Introduction</w:t>
      </w:r>
      <w:bookmarkEnd w:id="72"/>
      <w:r>
        <w:t xml:space="preserve"> </w:t>
      </w:r>
    </w:p>
    <w:p w14:paraId="549D69D0" w14:textId="77777777" w:rsidR="009D512D" w:rsidRDefault="00AC251D">
      <w:pPr>
        <w:ind w:left="12" w:right="513"/>
      </w:pPr>
      <w:r>
        <w:t xml:space="preserve">This clause describes how S-102 data will be delivered from the charting authority to the mariner.   </w:t>
      </w:r>
    </w:p>
    <w:p w14:paraId="35F141A1" w14:textId="180A21D0" w:rsidR="009D512D" w:rsidRDefault="00AC251D">
      <w:pPr>
        <w:spacing w:after="2" w:line="372" w:lineRule="auto"/>
        <w:ind w:left="368" w:right="4490" w:hanging="10"/>
        <w:jc w:val="left"/>
      </w:pPr>
      <w:r>
        <w:rPr>
          <w:b/>
        </w:rPr>
        <w:t xml:space="preserve">Units of Delivery:  </w:t>
      </w:r>
      <w:r>
        <w:rPr>
          <w:b/>
        </w:rPr>
        <w:tab/>
        <w:t xml:space="preserve"> </w:t>
      </w:r>
      <w:r>
        <w:rPr>
          <w:b/>
        </w:rPr>
        <w:tab/>
        <w:t xml:space="preserve"> </w:t>
      </w:r>
      <w:r w:rsidR="00A35692">
        <w:rPr>
          <w:b/>
        </w:rPr>
        <w:t xml:space="preserve">   </w:t>
      </w:r>
      <w:r>
        <w:t>Exchange Set</w:t>
      </w:r>
      <w:r>
        <w:rPr>
          <w:b/>
        </w:rPr>
        <w:t xml:space="preserve"> </w:t>
      </w:r>
      <w:r>
        <w:rPr>
          <w:b/>
        </w:rPr>
        <w:tab/>
        <w:t xml:space="preserve"> </w:t>
      </w:r>
      <w:r>
        <w:rPr>
          <w:b/>
        </w:rPr>
        <w:tab/>
        <w:t xml:space="preserve"> Transfer Size:   </w:t>
      </w:r>
      <w:r>
        <w:rPr>
          <w:b/>
        </w:rPr>
        <w:tab/>
        <w:t xml:space="preserve"> </w:t>
      </w:r>
      <w:r>
        <w:rPr>
          <w:b/>
        </w:rPr>
        <w:tab/>
        <w:t xml:space="preserve"> </w:t>
      </w:r>
      <w:r w:rsidR="00A35692">
        <w:rPr>
          <w:b/>
        </w:rPr>
        <w:t xml:space="preserve">   </w:t>
      </w:r>
      <w:r>
        <w:t>See clause 11.2.2.</w:t>
      </w:r>
      <w:r>
        <w:rPr>
          <w:b/>
        </w:rPr>
        <w:t xml:space="preserve">  </w:t>
      </w:r>
      <w:r>
        <w:rPr>
          <w:b/>
        </w:rPr>
        <w:tab/>
        <w:t xml:space="preserve"> </w:t>
      </w:r>
    </w:p>
    <w:p w14:paraId="036F9B01" w14:textId="77777777" w:rsidR="009D512D" w:rsidRDefault="00AC251D">
      <w:pPr>
        <w:tabs>
          <w:tab w:val="center" w:pos="1069"/>
          <w:tab w:val="center" w:pos="2088"/>
          <w:tab w:val="center" w:pos="2434"/>
          <w:tab w:val="center" w:pos="2780"/>
          <w:tab w:val="center" w:pos="4034"/>
          <w:tab w:val="center" w:pos="5205"/>
        </w:tabs>
        <w:ind w:left="0" w:right="0" w:firstLine="0"/>
        <w:jc w:val="left"/>
      </w:pPr>
      <w:r>
        <w:rPr>
          <w:rFonts w:ascii="Calibri" w:eastAsia="Calibri" w:hAnsi="Calibri" w:cs="Calibri"/>
          <w:sz w:val="22"/>
        </w:rPr>
        <w:tab/>
      </w:r>
      <w:r>
        <w:rPr>
          <w:b/>
        </w:rPr>
        <w:t xml:space="preserve">Medium Name: </w:t>
      </w:r>
      <w:r>
        <w:rPr>
          <w:b/>
        </w:rPr>
        <w:tab/>
        <w:t xml:space="preserve"> </w:t>
      </w:r>
      <w:r>
        <w:rPr>
          <w:b/>
        </w:rPr>
        <w:tab/>
        <w:t xml:space="preserve"> </w:t>
      </w:r>
      <w:r>
        <w:rPr>
          <w:b/>
        </w:rPr>
        <w:tab/>
        <w:t xml:space="preserve"> </w:t>
      </w:r>
      <w:r>
        <w:rPr>
          <w:b/>
        </w:rPr>
        <w:tab/>
      </w:r>
      <w:r>
        <w:t>Digital Data Delivery</w:t>
      </w:r>
      <w:r>
        <w:rPr>
          <w:b/>
        </w:rPr>
        <w:t xml:space="preserve"> </w:t>
      </w:r>
      <w:r>
        <w:rPr>
          <w:b/>
        </w:rPr>
        <w:tab/>
        <w:t xml:space="preserve"> </w:t>
      </w:r>
    </w:p>
    <w:p w14:paraId="6B9A1CD9" w14:textId="266FA7AC" w:rsidR="009D512D" w:rsidRDefault="00AC251D" w:rsidP="004A7568">
      <w:pPr>
        <w:ind w:left="3135" w:right="513" w:hanging="2775"/>
        <w:jc w:val="left"/>
      </w:pPr>
      <w:r>
        <w:rPr>
          <w:b/>
        </w:rPr>
        <w:t>Other Delivery Information:</w:t>
      </w:r>
      <w:r w:rsidR="004A7568">
        <w:rPr>
          <w:b/>
        </w:rPr>
        <w:t xml:space="preserve">   </w:t>
      </w:r>
      <w:r>
        <w:t xml:space="preserve">Each dataset must be contained in a physically separate, uniquely identified file on the transfer medium. </w:t>
      </w:r>
    </w:p>
    <w:p w14:paraId="1251A679" w14:textId="77777777" w:rsidR="009D512D" w:rsidRDefault="00AC251D">
      <w:pPr>
        <w:ind w:left="3141" w:right="513"/>
      </w:pPr>
      <w:r>
        <w:t xml:space="preserve">Each exchange set has a single exchange catalogue which contains the discovery metadata for each dataset. </w:t>
      </w:r>
    </w:p>
    <w:p w14:paraId="616C2A53" w14:textId="77777777" w:rsidR="009D512D" w:rsidRDefault="00AC251D">
      <w:pPr>
        <w:ind w:left="3141" w:right="818"/>
      </w:pPr>
      <w:r>
        <w:t xml:space="preserve">An exchange set is encapsulated into a form suitable for transmission by a mapping called an encoding. An encoding translates each of the elements of the exchange set into a logical form suitable for writing to media and for transmission online. An encoding may also define other elements in addition to the exchange set contents (This is media identification, data extents etc.…) and may define commercial constructs such as encryption and compression methods. </w:t>
      </w:r>
    </w:p>
    <w:p w14:paraId="0DA09F1A" w14:textId="77777777" w:rsidR="009D512D" w:rsidRDefault="00AC251D">
      <w:pPr>
        <w:spacing w:after="103" w:line="259" w:lineRule="auto"/>
        <w:ind w:left="870" w:right="0" w:hanging="10"/>
        <w:jc w:val="center"/>
      </w:pPr>
      <w:r>
        <w:t xml:space="preserve">If the data is transformed in S-102 it must not be changed.  </w:t>
      </w:r>
    </w:p>
    <w:p w14:paraId="66045FF7" w14:textId="77777777" w:rsidR="009D512D" w:rsidRDefault="00AC251D">
      <w:pPr>
        <w:ind w:left="3141" w:right="513"/>
      </w:pPr>
      <w:r>
        <w:t xml:space="preserve">This Product Specification defines the encoding which must be used as a default for transmission of data between parties.  </w:t>
      </w:r>
    </w:p>
    <w:p w14:paraId="50E2776C" w14:textId="1A059197" w:rsidR="009D512D" w:rsidRDefault="00AC251D" w:rsidP="004A7568">
      <w:pPr>
        <w:ind w:left="3141" w:right="513"/>
      </w:pPr>
      <w:r>
        <w:t>The encoding encapsulates exchange set elements as follows:</w:t>
      </w:r>
    </w:p>
    <w:p w14:paraId="1B0C4B45" w14:textId="77777777" w:rsidR="009D512D" w:rsidRPr="004A7568" w:rsidRDefault="00AC251D" w:rsidP="004A7568">
      <w:pPr>
        <w:ind w:left="380"/>
        <w:rPr>
          <w:b/>
        </w:rPr>
      </w:pPr>
      <w:r w:rsidRPr="004A7568">
        <w:rPr>
          <w:b/>
        </w:rPr>
        <w:t xml:space="preserve">Mandatory Elements </w:t>
      </w:r>
    </w:p>
    <w:p w14:paraId="41B05229" w14:textId="77777777" w:rsidR="009D512D" w:rsidRDefault="00AC251D" w:rsidP="004A7568">
      <w:pPr>
        <w:numPr>
          <w:ilvl w:val="0"/>
          <w:numId w:val="20"/>
        </w:numPr>
        <w:spacing w:after="35"/>
        <w:ind w:left="1104" w:right="513" w:hanging="360"/>
      </w:pPr>
      <w:r>
        <w:t xml:space="preserve">S-102 datasets – HDF encoding  </w:t>
      </w:r>
    </w:p>
    <w:p w14:paraId="244CBC4C" w14:textId="77777777" w:rsidR="009D512D" w:rsidRDefault="00AC251D" w:rsidP="004A7568">
      <w:pPr>
        <w:numPr>
          <w:ilvl w:val="0"/>
          <w:numId w:val="20"/>
        </w:numPr>
        <w:ind w:left="1104" w:right="513" w:hanging="360"/>
      </w:pPr>
      <w:r>
        <w:t xml:space="preserve">Exchange Catalogue – the XML encoded representation of exchange set catalogue features [discovery metadata].  </w:t>
      </w:r>
    </w:p>
    <w:p w14:paraId="2EE07B70" w14:textId="77777777" w:rsidR="009D512D" w:rsidRPr="004A7568" w:rsidRDefault="00AC251D" w:rsidP="004A7568">
      <w:pPr>
        <w:ind w:left="380"/>
        <w:rPr>
          <w:b/>
        </w:rPr>
      </w:pPr>
      <w:r w:rsidRPr="004A7568">
        <w:rPr>
          <w:b/>
        </w:rPr>
        <w:t xml:space="preserve">Optional Elements </w:t>
      </w:r>
    </w:p>
    <w:p w14:paraId="74EC4AA1" w14:textId="77777777" w:rsidR="009D512D" w:rsidRDefault="00AC251D" w:rsidP="004A7568">
      <w:pPr>
        <w:numPr>
          <w:ilvl w:val="0"/>
          <w:numId w:val="21"/>
        </w:numPr>
        <w:spacing w:after="69"/>
        <w:ind w:left="1104" w:right="513" w:hanging="360"/>
      </w:pPr>
      <w:r>
        <w:t xml:space="preserve">S-102 Feature Catalogue – If it is necessary to deliver the latest feature catalogue to the end user it may be done using the S-102 exchange set mechanism for datasets </w:t>
      </w:r>
    </w:p>
    <w:p w14:paraId="27F8059D" w14:textId="77777777" w:rsidR="009D512D" w:rsidRDefault="00AC251D" w:rsidP="004A7568">
      <w:pPr>
        <w:numPr>
          <w:ilvl w:val="0"/>
          <w:numId w:val="21"/>
        </w:numPr>
        <w:ind w:left="1104" w:right="513" w:hanging="360"/>
      </w:pPr>
      <w:r>
        <w:t xml:space="preserve">S-102 Portrayal Catalogue - If it is necessary to deliver the latest portrayal catalogue to the end user it may be done using the S-102 exchange set mechanism for datasets. </w:t>
      </w:r>
    </w:p>
    <w:p w14:paraId="70FC2D13" w14:textId="77777777" w:rsidR="009D512D" w:rsidRDefault="00AC251D">
      <w:pPr>
        <w:spacing w:after="120" w:line="259" w:lineRule="auto"/>
        <w:ind w:left="12" w:right="0" w:firstLine="0"/>
        <w:jc w:val="left"/>
      </w:pPr>
      <w:r>
        <w:t xml:space="preserve"> </w:t>
      </w:r>
    </w:p>
    <w:p w14:paraId="155A3854" w14:textId="77777777" w:rsidR="009D512D" w:rsidRDefault="00AC251D">
      <w:pPr>
        <w:pStyle w:val="berschrift2"/>
        <w:spacing w:after="179"/>
        <w:ind w:left="7"/>
      </w:pPr>
      <w:bookmarkStart w:id="73" w:name="_Toc3544667"/>
      <w:r>
        <w:t>11.2 Dataset</w:t>
      </w:r>
      <w:bookmarkEnd w:id="73"/>
      <w:r>
        <w:t xml:space="preserve"> </w:t>
      </w:r>
    </w:p>
    <w:p w14:paraId="412F9CE6" w14:textId="77777777" w:rsidR="009D512D" w:rsidRDefault="00AC251D">
      <w:pPr>
        <w:pStyle w:val="berschrift3"/>
        <w:ind w:left="7"/>
      </w:pPr>
      <w:bookmarkStart w:id="74" w:name="_Toc3544668"/>
      <w:r>
        <w:t>11.2.1 Dataset Management</w:t>
      </w:r>
      <w:bookmarkEnd w:id="74"/>
      <w:r>
        <w:t xml:space="preserve">  </w:t>
      </w:r>
    </w:p>
    <w:p w14:paraId="5AA2E7BD" w14:textId="77777777" w:rsidR="009D512D" w:rsidRDefault="00AC251D">
      <w:pPr>
        <w:ind w:left="362" w:right="3019" w:hanging="358"/>
      </w:pPr>
      <w:r>
        <w:t xml:space="preserve">Two types of dataset files may be produced and contained within an exchange set:  </w:t>
      </w:r>
      <w:r>
        <w:rPr>
          <w:rFonts w:ascii="Segoe UI Symbol" w:eastAsia="Segoe UI Symbol" w:hAnsi="Segoe UI Symbol" w:cs="Segoe UI Symbol"/>
        </w:rPr>
        <w:t></w:t>
      </w:r>
      <w:r>
        <w:t xml:space="preserve"> New dataset: Initial.  </w:t>
      </w:r>
    </w:p>
    <w:p w14:paraId="36A122BD" w14:textId="77777777" w:rsidR="009D512D" w:rsidRDefault="00AC251D">
      <w:pPr>
        <w:numPr>
          <w:ilvl w:val="0"/>
          <w:numId w:val="22"/>
        </w:numPr>
        <w:spacing w:after="70"/>
        <w:ind w:left="709" w:right="513" w:hanging="339"/>
      </w:pPr>
      <w:r>
        <w:t xml:space="preserve">New edition of a dataset: Includes new information. New editions must cover the same area as its predecessor. </w:t>
      </w:r>
    </w:p>
    <w:p w14:paraId="5EBE87C5" w14:textId="77777777" w:rsidR="009D512D" w:rsidRDefault="00AC251D">
      <w:pPr>
        <w:numPr>
          <w:ilvl w:val="0"/>
          <w:numId w:val="22"/>
        </w:numPr>
        <w:spacing w:after="80"/>
        <w:ind w:left="709" w:right="513" w:hanging="339"/>
      </w:pPr>
      <w:r>
        <w:t xml:space="preserve">Cancellation: The dataset is cancelled and no longer available to be displayed or used. </w:t>
      </w:r>
    </w:p>
    <w:p w14:paraId="4E6B8BF9" w14:textId="77777777" w:rsidR="009D512D" w:rsidRDefault="00AC251D">
      <w:pPr>
        <w:spacing w:after="117" w:line="259" w:lineRule="auto"/>
        <w:ind w:left="732" w:right="0" w:firstLine="0"/>
        <w:jc w:val="left"/>
      </w:pPr>
      <w:r>
        <w:t xml:space="preserve"> </w:t>
      </w:r>
    </w:p>
    <w:p w14:paraId="0EE5AF85" w14:textId="77777777" w:rsidR="009D512D" w:rsidRDefault="00AC251D">
      <w:pPr>
        <w:pStyle w:val="berschrift3"/>
        <w:ind w:left="7"/>
      </w:pPr>
      <w:bookmarkStart w:id="75" w:name="_Toc3544669"/>
      <w:r>
        <w:t>11.2.2 Dataset Size</w:t>
      </w:r>
      <w:bookmarkEnd w:id="75"/>
      <w:r>
        <w:t xml:space="preserve"> </w:t>
      </w:r>
    </w:p>
    <w:p w14:paraId="1C8B2F8D" w14:textId="77777777" w:rsidR="009D512D" w:rsidRDefault="00AC251D">
      <w:pPr>
        <w:ind w:left="12" w:right="513"/>
      </w:pPr>
      <w:r>
        <w:t xml:space="preserve">S-102 delivery will take place in one of two forms: 1) network transfer to platform (that is, internet download), or 2) physical media transfer (that is, removable media). An example scenario for each method has been provided below: </w:t>
      </w:r>
    </w:p>
    <w:p w14:paraId="22ABEA79" w14:textId="2A36C49B" w:rsidR="009D512D" w:rsidRDefault="00AC251D">
      <w:pPr>
        <w:spacing w:line="249" w:lineRule="auto"/>
        <w:ind w:left="353" w:right="505" w:hanging="10"/>
        <w:rPr>
          <w:i/>
        </w:rPr>
      </w:pPr>
      <w:r>
        <w:rPr>
          <w:b/>
          <w:i/>
        </w:rPr>
        <w:t>Note:</w:t>
      </w:r>
      <w:r>
        <w:rPr>
          <w:i/>
        </w:rPr>
        <w:t xml:space="preserve"> The use of 10 MB and 256 MB in this and other sections should be treated as informative information only. Additionally, any computed values associated with either file size limit should be treated as approximate answers. Final selection of an appropriate file size limit or grid resolution is left to the discretion of the data producer.     </w:t>
      </w:r>
    </w:p>
    <w:p w14:paraId="12212695" w14:textId="77777777" w:rsidR="00D2323E" w:rsidRDefault="00D2323E">
      <w:pPr>
        <w:spacing w:line="249" w:lineRule="auto"/>
        <w:ind w:left="353" w:right="505" w:hanging="10"/>
      </w:pPr>
    </w:p>
    <w:p w14:paraId="384EEAEA" w14:textId="77777777" w:rsidR="009D512D" w:rsidRDefault="00AC251D">
      <w:pPr>
        <w:ind w:left="12" w:right="513"/>
      </w:pPr>
      <w:r>
        <w:rPr>
          <w:b/>
          <w:u w:val="single" w:color="000000"/>
        </w:rPr>
        <w:t>Network Transfer:</w:t>
      </w:r>
      <w:r>
        <w:rPr>
          <w:b/>
        </w:rPr>
        <w:t xml:space="preserve">  </w:t>
      </w:r>
      <w:r>
        <w:t xml:space="preserve">To minimize overall file size, the HO produces a 10 MB file for wireless transmission to marine vessels. In uncompressed form, this file would contain roughly 600 nodes by 600 nodes. </w:t>
      </w:r>
    </w:p>
    <w:p w14:paraId="4696ED5F" w14:textId="77777777" w:rsidR="009D512D" w:rsidRDefault="00AC251D">
      <w:pPr>
        <w:ind w:left="12" w:right="513"/>
      </w:pPr>
      <w:r>
        <w:rPr>
          <w:b/>
          <w:u w:val="single" w:color="000000"/>
        </w:rPr>
        <w:t>Physical Transfer:</w:t>
      </w:r>
      <w:r>
        <w:rPr>
          <w:b/>
        </w:rPr>
        <w:t xml:space="preserve">  </w:t>
      </w:r>
      <w:r>
        <w:t xml:space="preserve">The HO produces a 256 MB file which can be personally delivered to a ship in port. In uncompressed form, this file would contain roughly 5700 nodes by 5700 nodes. </w:t>
      </w:r>
    </w:p>
    <w:p w14:paraId="271D319A" w14:textId="77777777" w:rsidR="009D512D" w:rsidRDefault="00AC251D">
      <w:pPr>
        <w:spacing w:line="249" w:lineRule="auto"/>
        <w:ind w:left="353" w:right="505" w:hanging="10"/>
      </w:pPr>
      <w:r>
        <w:rPr>
          <w:i/>
        </w:rPr>
        <w:t xml:space="preserve">Table 11.1: Informative Grid Resolutions and Tile Size at Chart Scale, provides general information to aid in the compilation of S-102 data for specific charting scales.  </w:t>
      </w:r>
    </w:p>
    <w:p w14:paraId="46965295" w14:textId="6A8DDEE3" w:rsidR="00A17B71" w:rsidRDefault="00AC251D">
      <w:pPr>
        <w:spacing w:line="249" w:lineRule="auto"/>
        <w:ind w:left="353" w:right="505" w:hanging="10"/>
        <w:rPr>
          <w:i/>
        </w:rPr>
      </w:pPr>
      <w:r>
        <w:rPr>
          <w:i/>
        </w:rPr>
        <w:t xml:space="preserve">Annex F: S-102 Dataset Size and Production, discusses in greater detail the physical size components of an S-102 file.  </w:t>
      </w:r>
    </w:p>
    <w:p w14:paraId="0FEAF161" w14:textId="77777777" w:rsidR="00A17B71" w:rsidRDefault="00A17B71">
      <w:pPr>
        <w:spacing w:line="249" w:lineRule="auto"/>
        <w:ind w:left="353" w:right="505" w:hanging="10"/>
        <w:rPr>
          <w:i/>
        </w:rPr>
      </w:pPr>
    </w:p>
    <w:p w14:paraId="1A1A9543" w14:textId="7B861A38" w:rsidR="009D512D" w:rsidRDefault="00AC251D">
      <w:pPr>
        <w:tabs>
          <w:tab w:val="center" w:pos="2691"/>
        </w:tabs>
        <w:spacing w:line="252" w:lineRule="auto"/>
        <w:ind w:left="-3" w:right="0" w:firstLine="0"/>
        <w:jc w:val="left"/>
        <w:rPr>
          <w:b/>
        </w:rPr>
      </w:pPr>
      <w:r>
        <w:rPr>
          <w:b/>
        </w:rPr>
        <w:t xml:space="preserve">11.2.2.1 </w:t>
      </w:r>
      <w:r>
        <w:rPr>
          <w:b/>
        </w:rPr>
        <w:tab/>
        <w:t xml:space="preserve">S-102 Grid Resolution and Tiling  </w:t>
      </w:r>
    </w:p>
    <w:p w14:paraId="62A8CFF3" w14:textId="77777777" w:rsidR="00565836" w:rsidRDefault="00565836">
      <w:pPr>
        <w:tabs>
          <w:tab w:val="center" w:pos="2691"/>
        </w:tabs>
        <w:spacing w:line="252" w:lineRule="auto"/>
        <w:ind w:left="-3" w:right="0" w:firstLine="0"/>
        <w:jc w:val="left"/>
      </w:pPr>
    </w:p>
    <w:p w14:paraId="08DCDE72" w14:textId="79B90AD6" w:rsidR="009D512D" w:rsidRDefault="00AC251D" w:rsidP="00A170D3">
      <w:pPr>
        <w:jc w:val="center"/>
      </w:pPr>
      <w:r>
        <w:t>Table 11.1 – Informative Grid Resolution and Resulting Tile Size at Chart Scale</w:t>
      </w:r>
    </w:p>
    <w:tbl>
      <w:tblPr>
        <w:tblStyle w:val="TableGrid"/>
        <w:tblW w:w="8778" w:type="dxa"/>
        <w:tblInd w:w="857" w:type="dxa"/>
        <w:tblCellMar>
          <w:top w:w="100" w:type="dxa"/>
          <w:left w:w="106" w:type="dxa"/>
          <w:right w:w="89" w:type="dxa"/>
        </w:tblCellMar>
        <w:tblLook w:val="04A0" w:firstRow="1" w:lastRow="0" w:firstColumn="1" w:lastColumn="0" w:noHBand="0" w:noVBand="1"/>
      </w:tblPr>
      <w:tblGrid>
        <w:gridCol w:w="2196"/>
        <w:gridCol w:w="2194"/>
        <w:gridCol w:w="2194"/>
        <w:gridCol w:w="2194"/>
      </w:tblGrid>
      <w:tr w:rsidR="009D512D" w14:paraId="03924697" w14:textId="77777777">
        <w:trPr>
          <w:trHeight w:val="569"/>
        </w:trPr>
        <w:tc>
          <w:tcPr>
            <w:tcW w:w="2197" w:type="dxa"/>
            <w:tcBorders>
              <w:top w:val="single" w:sz="4" w:space="0" w:color="000000"/>
              <w:left w:val="single" w:sz="4" w:space="0" w:color="000000"/>
              <w:bottom w:val="single" w:sz="4" w:space="0" w:color="000000"/>
              <w:right w:val="single" w:sz="4" w:space="0" w:color="000000"/>
            </w:tcBorders>
          </w:tcPr>
          <w:p w14:paraId="1C4E6A3F" w14:textId="77777777" w:rsidR="009D512D" w:rsidRDefault="00AC251D">
            <w:pPr>
              <w:spacing w:after="0" w:line="259" w:lineRule="auto"/>
              <w:ind w:left="2" w:right="0" w:firstLine="0"/>
              <w:jc w:val="left"/>
            </w:pPr>
            <w:r>
              <w:rPr>
                <w:rFonts w:ascii="Calibri" w:eastAsia="Calibri" w:hAnsi="Calibri" w:cs="Calibri"/>
                <w:b/>
                <w:sz w:val="18"/>
              </w:rPr>
              <w:t xml:space="preserve">Scale </w:t>
            </w:r>
          </w:p>
        </w:tc>
        <w:tc>
          <w:tcPr>
            <w:tcW w:w="2194" w:type="dxa"/>
            <w:tcBorders>
              <w:top w:val="single" w:sz="4" w:space="0" w:color="000000"/>
              <w:left w:val="single" w:sz="4" w:space="0" w:color="000000"/>
              <w:bottom w:val="single" w:sz="4" w:space="0" w:color="000000"/>
              <w:right w:val="single" w:sz="4" w:space="0" w:color="000000"/>
            </w:tcBorders>
          </w:tcPr>
          <w:p w14:paraId="074EBA86" w14:textId="77777777" w:rsidR="009D512D" w:rsidRDefault="00AC251D">
            <w:pPr>
              <w:spacing w:after="0" w:line="259" w:lineRule="auto"/>
              <w:ind w:left="0" w:right="0" w:firstLine="0"/>
              <w:jc w:val="left"/>
            </w:pPr>
            <w:r>
              <w:rPr>
                <w:rFonts w:ascii="Calibri" w:eastAsia="Calibri" w:hAnsi="Calibri" w:cs="Calibri"/>
                <w:b/>
                <w:sz w:val="18"/>
              </w:rPr>
              <w:t xml:space="preserve">Informative Grid Resolution </w:t>
            </w:r>
          </w:p>
        </w:tc>
        <w:tc>
          <w:tcPr>
            <w:tcW w:w="2194" w:type="dxa"/>
            <w:tcBorders>
              <w:top w:val="single" w:sz="4" w:space="0" w:color="000000"/>
              <w:left w:val="single" w:sz="4" w:space="0" w:color="000000"/>
              <w:bottom w:val="single" w:sz="4" w:space="0" w:color="000000"/>
              <w:right w:val="single" w:sz="4" w:space="0" w:color="000000"/>
            </w:tcBorders>
          </w:tcPr>
          <w:p w14:paraId="72564CAA" w14:textId="77777777" w:rsidR="009D512D" w:rsidRDefault="00AC251D">
            <w:pPr>
              <w:spacing w:after="0" w:line="259" w:lineRule="auto"/>
              <w:ind w:left="2" w:right="0" w:firstLine="0"/>
              <w:jc w:val="left"/>
            </w:pPr>
            <w:r>
              <w:rPr>
                <w:rFonts w:ascii="Calibri" w:eastAsia="Calibri" w:hAnsi="Calibri" w:cs="Calibri"/>
                <w:b/>
                <w:sz w:val="18"/>
              </w:rPr>
              <w:t xml:space="preserve">Resulting Tile Size @ 10 </w:t>
            </w:r>
          </w:p>
          <w:p w14:paraId="73C8197B" w14:textId="77777777" w:rsidR="009D512D" w:rsidRDefault="00AC251D">
            <w:pPr>
              <w:spacing w:after="0" w:line="259" w:lineRule="auto"/>
              <w:ind w:left="2" w:right="0" w:firstLine="0"/>
              <w:jc w:val="left"/>
            </w:pPr>
            <w:r>
              <w:rPr>
                <w:rFonts w:ascii="Calibri" w:eastAsia="Calibri" w:hAnsi="Calibri" w:cs="Calibri"/>
                <w:b/>
                <w:sz w:val="18"/>
              </w:rPr>
              <w:t xml:space="preserve">MB                 </w:t>
            </w:r>
          </w:p>
        </w:tc>
        <w:tc>
          <w:tcPr>
            <w:tcW w:w="2194" w:type="dxa"/>
            <w:tcBorders>
              <w:top w:val="single" w:sz="4" w:space="0" w:color="000000"/>
              <w:left w:val="single" w:sz="4" w:space="0" w:color="000000"/>
              <w:bottom w:val="single" w:sz="4" w:space="0" w:color="000000"/>
              <w:right w:val="single" w:sz="4" w:space="0" w:color="000000"/>
            </w:tcBorders>
          </w:tcPr>
          <w:p w14:paraId="5E866A1C" w14:textId="77777777" w:rsidR="009D512D" w:rsidRDefault="00AC251D">
            <w:pPr>
              <w:spacing w:after="0" w:line="259" w:lineRule="auto"/>
              <w:ind w:left="2" w:right="0" w:firstLine="0"/>
              <w:jc w:val="left"/>
            </w:pPr>
            <w:r>
              <w:rPr>
                <w:rFonts w:ascii="Calibri" w:eastAsia="Calibri" w:hAnsi="Calibri" w:cs="Calibri"/>
                <w:b/>
                <w:sz w:val="18"/>
              </w:rPr>
              <w:t xml:space="preserve">Resulting Tile Size @ 256 </w:t>
            </w:r>
          </w:p>
          <w:p w14:paraId="65A199B3" w14:textId="77777777" w:rsidR="009D512D" w:rsidRDefault="00AC251D">
            <w:pPr>
              <w:spacing w:after="0" w:line="259" w:lineRule="auto"/>
              <w:ind w:left="2" w:right="0" w:firstLine="0"/>
              <w:jc w:val="left"/>
            </w:pPr>
            <w:r>
              <w:rPr>
                <w:rFonts w:ascii="Calibri" w:eastAsia="Calibri" w:hAnsi="Calibri" w:cs="Calibri"/>
                <w:b/>
                <w:sz w:val="18"/>
              </w:rPr>
              <w:t xml:space="preserve">MB                 </w:t>
            </w:r>
          </w:p>
        </w:tc>
      </w:tr>
      <w:tr w:rsidR="009D512D" w14:paraId="49EA7832" w14:textId="77777777">
        <w:trPr>
          <w:trHeight w:val="1008"/>
        </w:trPr>
        <w:tc>
          <w:tcPr>
            <w:tcW w:w="2197" w:type="dxa"/>
            <w:tcBorders>
              <w:top w:val="single" w:sz="4" w:space="0" w:color="000000"/>
              <w:left w:val="single" w:sz="4" w:space="0" w:color="000000"/>
              <w:bottom w:val="single" w:sz="4" w:space="0" w:color="000000"/>
              <w:right w:val="single" w:sz="4" w:space="0" w:color="000000"/>
            </w:tcBorders>
          </w:tcPr>
          <w:p w14:paraId="1DAACB2D" w14:textId="77777777" w:rsidR="009D512D" w:rsidRDefault="00AC251D">
            <w:pPr>
              <w:spacing w:after="1" w:line="240" w:lineRule="auto"/>
              <w:ind w:left="2" w:right="0" w:firstLine="0"/>
              <w:jc w:val="left"/>
            </w:pPr>
            <w:r>
              <w:rPr>
                <w:rFonts w:ascii="Calibri" w:eastAsia="Calibri" w:hAnsi="Calibri" w:cs="Calibri"/>
                <w:sz w:val="18"/>
              </w:rPr>
              <w:t xml:space="preserve">NULL (only allowed on minimum display scale where the maximum </w:t>
            </w:r>
          </w:p>
          <w:p w14:paraId="3C41394A" w14:textId="77777777" w:rsidR="009D512D" w:rsidRDefault="00AC251D">
            <w:pPr>
              <w:spacing w:after="0" w:line="259" w:lineRule="auto"/>
              <w:ind w:left="2" w:right="0" w:firstLine="0"/>
              <w:jc w:val="left"/>
            </w:pPr>
            <w:r>
              <w:rPr>
                <w:rFonts w:ascii="Calibri" w:eastAsia="Calibri" w:hAnsi="Calibri" w:cs="Calibri"/>
                <w:sz w:val="18"/>
              </w:rPr>
              <w:t xml:space="preserve">display scale = 10,000,000) </w:t>
            </w:r>
          </w:p>
        </w:tc>
        <w:tc>
          <w:tcPr>
            <w:tcW w:w="2194" w:type="dxa"/>
            <w:tcBorders>
              <w:top w:val="single" w:sz="4" w:space="0" w:color="000000"/>
              <w:left w:val="single" w:sz="4" w:space="0" w:color="000000"/>
              <w:bottom w:val="single" w:sz="4" w:space="0" w:color="000000"/>
              <w:right w:val="single" w:sz="4" w:space="0" w:color="000000"/>
            </w:tcBorders>
          </w:tcPr>
          <w:p w14:paraId="2D3FB1B6"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194" w:type="dxa"/>
            <w:tcBorders>
              <w:top w:val="single" w:sz="4" w:space="0" w:color="000000"/>
              <w:left w:val="single" w:sz="4" w:space="0" w:color="000000"/>
              <w:bottom w:val="single" w:sz="4" w:space="0" w:color="000000"/>
              <w:right w:val="single" w:sz="4" w:space="0" w:color="000000"/>
            </w:tcBorders>
          </w:tcPr>
          <w:p w14:paraId="7F91672F" w14:textId="77777777" w:rsidR="009D512D" w:rsidRDefault="00AC251D">
            <w:pPr>
              <w:spacing w:after="0" w:line="259" w:lineRule="auto"/>
              <w:ind w:left="2" w:right="0" w:firstLine="0"/>
              <w:jc w:val="left"/>
            </w:pPr>
            <w:r>
              <w:rPr>
                <w:rFonts w:ascii="Calibri" w:eastAsia="Calibri" w:hAnsi="Calibri" w:cs="Calibri"/>
                <w:sz w:val="18"/>
              </w:rPr>
              <w:t xml:space="preserve">Approximate Linear </w:t>
            </w:r>
          </w:p>
          <w:p w14:paraId="08306EA3" w14:textId="77777777" w:rsidR="009D512D" w:rsidRDefault="00AC251D">
            <w:pPr>
              <w:spacing w:after="0" w:line="259" w:lineRule="auto"/>
              <w:ind w:left="2" w:right="0" w:firstLine="0"/>
              <w:jc w:val="left"/>
            </w:pPr>
            <w:r>
              <w:rPr>
                <w:rFonts w:ascii="Calibri" w:eastAsia="Calibri" w:hAnsi="Calibri" w:cs="Calibri"/>
                <w:sz w:val="18"/>
              </w:rPr>
              <w:t xml:space="preserve">Distance in Nautical Miles (M) for a 600 X 600 node grid </w:t>
            </w:r>
          </w:p>
        </w:tc>
        <w:tc>
          <w:tcPr>
            <w:tcW w:w="2194" w:type="dxa"/>
            <w:tcBorders>
              <w:top w:val="single" w:sz="4" w:space="0" w:color="000000"/>
              <w:left w:val="single" w:sz="4" w:space="0" w:color="000000"/>
              <w:bottom w:val="single" w:sz="4" w:space="0" w:color="000000"/>
              <w:right w:val="single" w:sz="4" w:space="0" w:color="000000"/>
            </w:tcBorders>
          </w:tcPr>
          <w:p w14:paraId="451120BB" w14:textId="77777777" w:rsidR="009D512D" w:rsidRDefault="00AC251D">
            <w:pPr>
              <w:spacing w:after="0" w:line="259" w:lineRule="auto"/>
              <w:ind w:left="2" w:right="0" w:firstLine="0"/>
              <w:jc w:val="left"/>
            </w:pPr>
            <w:r>
              <w:rPr>
                <w:rFonts w:ascii="Calibri" w:eastAsia="Calibri" w:hAnsi="Calibri" w:cs="Calibri"/>
                <w:sz w:val="18"/>
              </w:rPr>
              <w:t xml:space="preserve">Approximate Linear </w:t>
            </w:r>
          </w:p>
          <w:p w14:paraId="3D2184A5" w14:textId="77777777" w:rsidR="009D512D" w:rsidRDefault="00AC251D">
            <w:pPr>
              <w:spacing w:after="0" w:line="259" w:lineRule="auto"/>
              <w:ind w:left="2" w:right="0" w:firstLine="0"/>
              <w:jc w:val="left"/>
            </w:pPr>
            <w:r>
              <w:rPr>
                <w:rFonts w:ascii="Calibri" w:eastAsia="Calibri" w:hAnsi="Calibri" w:cs="Calibri"/>
                <w:sz w:val="18"/>
              </w:rPr>
              <w:t xml:space="preserve">Distance in Nautical Miles (M) for a 5700 X 5700 node grid </w:t>
            </w:r>
          </w:p>
        </w:tc>
      </w:tr>
      <w:tr w:rsidR="009D512D" w14:paraId="460C2C9F"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4311F03A" w14:textId="188E09EF" w:rsidR="009D512D" w:rsidRDefault="00AC251D" w:rsidP="001528B0">
            <w:pPr>
              <w:spacing w:after="0" w:line="259" w:lineRule="auto"/>
              <w:ind w:left="2" w:right="0" w:firstLine="0"/>
              <w:jc w:val="center"/>
            </w:pPr>
            <w:r>
              <w:rPr>
                <w:rFonts w:ascii="Calibri" w:eastAsia="Calibri" w:hAnsi="Calibri" w:cs="Calibri"/>
                <w:sz w:val="18"/>
              </w:rPr>
              <w:t>1:10,000,000</w:t>
            </w:r>
          </w:p>
        </w:tc>
        <w:tc>
          <w:tcPr>
            <w:tcW w:w="2194" w:type="dxa"/>
            <w:tcBorders>
              <w:top w:val="single" w:sz="4" w:space="0" w:color="000000"/>
              <w:left w:val="single" w:sz="4" w:space="0" w:color="000000"/>
              <w:bottom w:val="single" w:sz="4" w:space="0" w:color="000000"/>
              <w:right w:val="single" w:sz="4" w:space="0" w:color="000000"/>
            </w:tcBorders>
          </w:tcPr>
          <w:p w14:paraId="2239C7A6" w14:textId="1C1FD4FE" w:rsidR="009D512D" w:rsidRDefault="00AC251D" w:rsidP="001528B0">
            <w:pPr>
              <w:spacing w:after="0" w:line="259" w:lineRule="auto"/>
              <w:ind w:left="0" w:right="0" w:firstLine="0"/>
              <w:jc w:val="center"/>
            </w:pPr>
            <w:r>
              <w:rPr>
                <w:rFonts w:ascii="Calibri" w:eastAsia="Calibri" w:hAnsi="Calibri" w:cs="Calibri"/>
                <w:sz w:val="18"/>
              </w:rPr>
              <w:t>900 metres</w:t>
            </w:r>
          </w:p>
        </w:tc>
        <w:tc>
          <w:tcPr>
            <w:tcW w:w="2194" w:type="dxa"/>
            <w:tcBorders>
              <w:top w:val="single" w:sz="4" w:space="0" w:color="000000"/>
              <w:left w:val="single" w:sz="4" w:space="0" w:color="000000"/>
              <w:bottom w:val="single" w:sz="4" w:space="0" w:color="000000"/>
              <w:right w:val="single" w:sz="4" w:space="0" w:color="000000"/>
            </w:tcBorders>
          </w:tcPr>
          <w:p w14:paraId="1DACF855" w14:textId="0C3ACC79" w:rsidR="009D512D" w:rsidRDefault="00AC251D" w:rsidP="001528B0">
            <w:pPr>
              <w:spacing w:after="0" w:line="259" w:lineRule="auto"/>
              <w:ind w:left="2" w:right="0" w:firstLine="0"/>
              <w:jc w:val="center"/>
            </w:pPr>
            <w:r>
              <w:rPr>
                <w:rFonts w:ascii="Calibri" w:eastAsia="Calibri" w:hAnsi="Calibri" w:cs="Calibri"/>
                <w:sz w:val="18"/>
              </w:rPr>
              <w:t>291 X 291</w:t>
            </w:r>
          </w:p>
        </w:tc>
        <w:tc>
          <w:tcPr>
            <w:tcW w:w="2194" w:type="dxa"/>
            <w:tcBorders>
              <w:top w:val="single" w:sz="4" w:space="0" w:color="000000"/>
              <w:left w:val="single" w:sz="4" w:space="0" w:color="000000"/>
              <w:bottom w:val="single" w:sz="4" w:space="0" w:color="000000"/>
              <w:right w:val="single" w:sz="4" w:space="0" w:color="000000"/>
            </w:tcBorders>
          </w:tcPr>
          <w:p w14:paraId="0FBFA43B" w14:textId="46C2FA46" w:rsidR="009D512D" w:rsidRDefault="00AC251D" w:rsidP="001528B0">
            <w:pPr>
              <w:spacing w:after="0" w:line="259" w:lineRule="auto"/>
              <w:ind w:left="2" w:right="0" w:firstLine="0"/>
              <w:jc w:val="center"/>
            </w:pPr>
            <w:r>
              <w:rPr>
                <w:rFonts w:ascii="Calibri" w:eastAsia="Calibri" w:hAnsi="Calibri" w:cs="Calibri"/>
                <w:sz w:val="18"/>
              </w:rPr>
              <w:t>2770 X 2770</w:t>
            </w:r>
          </w:p>
        </w:tc>
      </w:tr>
      <w:tr w:rsidR="009D512D" w14:paraId="09BF82BE"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5C18AAA6" w14:textId="410831BC" w:rsidR="009D512D" w:rsidRDefault="00AC251D" w:rsidP="001528B0">
            <w:pPr>
              <w:spacing w:after="0" w:line="259" w:lineRule="auto"/>
              <w:ind w:left="2" w:right="0" w:firstLine="0"/>
              <w:jc w:val="center"/>
            </w:pPr>
            <w:r>
              <w:rPr>
                <w:rFonts w:ascii="Calibri" w:eastAsia="Calibri" w:hAnsi="Calibri" w:cs="Calibri"/>
                <w:sz w:val="18"/>
              </w:rPr>
              <w:t>1:3,500,000</w:t>
            </w:r>
          </w:p>
        </w:tc>
        <w:tc>
          <w:tcPr>
            <w:tcW w:w="2194" w:type="dxa"/>
            <w:tcBorders>
              <w:top w:val="single" w:sz="4" w:space="0" w:color="000000"/>
              <w:left w:val="single" w:sz="4" w:space="0" w:color="000000"/>
              <w:bottom w:val="single" w:sz="4" w:space="0" w:color="000000"/>
              <w:right w:val="single" w:sz="4" w:space="0" w:color="000000"/>
            </w:tcBorders>
          </w:tcPr>
          <w:p w14:paraId="395788CF" w14:textId="7268DF1F" w:rsidR="009D512D" w:rsidRDefault="00AC251D" w:rsidP="001528B0">
            <w:pPr>
              <w:spacing w:after="0" w:line="259" w:lineRule="auto"/>
              <w:ind w:left="0" w:right="0" w:firstLine="0"/>
              <w:jc w:val="center"/>
            </w:pPr>
            <w:r>
              <w:rPr>
                <w:rFonts w:ascii="Calibri" w:eastAsia="Calibri" w:hAnsi="Calibri" w:cs="Calibri"/>
                <w:sz w:val="18"/>
              </w:rPr>
              <w:t>900 metres</w:t>
            </w:r>
          </w:p>
        </w:tc>
        <w:tc>
          <w:tcPr>
            <w:tcW w:w="2194" w:type="dxa"/>
            <w:tcBorders>
              <w:top w:val="single" w:sz="4" w:space="0" w:color="000000"/>
              <w:left w:val="single" w:sz="4" w:space="0" w:color="000000"/>
              <w:bottom w:val="single" w:sz="4" w:space="0" w:color="000000"/>
              <w:right w:val="single" w:sz="4" w:space="0" w:color="000000"/>
            </w:tcBorders>
          </w:tcPr>
          <w:p w14:paraId="6E283341" w14:textId="3C44A2B2" w:rsidR="009D512D" w:rsidRDefault="00AC251D" w:rsidP="001528B0">
            <w:pPr>
              <w:spacing w:after="0" w:line="259" w:lineRule="auto"/>
              <w:ind w:left="2" w:right="0" w:firstLine="0"/>
              <w:jc w:val="center"/>
            </w:pPr>
            <w:r>
              <w:rPr>
                <w:rFonts w:ascii="Calibri" w:eastAsia="Calibri" w:hAnsi="Calibri" w:cs="Calibri"/>
                <w:sz w:val="18"/>
              </w:rPr>
              <w:t>291 X 291</w:t>
            </w:r>
          </w:p>
        </w:tc>
        <w:tc>
          <w:tcPr>
            <w:tcW w:w="2194" w:type="dxa"/>
            <w:tcBorders>
              <w:top w:val="single" w:sz="4" w:space="0" w:color="000000"/>
              <w:left w:val="single" w:sz="4" w:space="0" w:color="000000"/>
              <w:bottom w:val="single" w:sz="4" w:space="0" w:color="000000"/>
              <w:right w:val="single" w:sz="4" w:space="0" w:color="000000"/>
            </w:tcBorders>
          </w:tcPr>
          <w:p w14:paraId="17433E73" w14:textId="30225903" w:rsidR="009D512D" w:rsidRDefault="00AC251D" w:rsidP="001528B0">
            <w:pPr>
              <w:spacing w:after="0" w:line="259" w:lineRule="auto"/>
              <w:ind w:left="2" w:right="0" w:firstLine="0"/>
              <w:jc w:val="center"/>
            </w:pPr>
            <w:r>
              <w:rPr>
                <w:rFonts w:ascii="Calibri" w:eastAsia="Calibri" w:hAnsi="Calibri" w:cs="Calibri"/>
                <w:sz w:val="18"/>
              </w:rPr>
              <w:t>2770 X 2770</w:t>
            </w:r>
          </w:p>
        </w:tc>
      </w:tr>
      <w:tr w:rsidR="009D512D" w14:paraId="18CC4958"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13077902" w14:textId="30BD9378" w:rsidR="009D512D" w:rsidRDefault="00AC251D" w:rsidP="001528B0">
            <w:pPr>
              <w:spacing w:after="0" w:line="259" w:lineRule="auto"/>
              <w:ind w:left="2" w:right="0" w:firstLine="0"/>
              <w:jc w:val="center"/>
            </w:pPr>
            <w:r>
              <w:rPr>
                <w:rFonts w:ascii="Calibri" w:eastAsia="Calibri" w:hAnsi="Calibri" w:cs="Calibri"/>
                <w:sz w:val="18"/>
              </w:rPr>
              <w:t>1:1,500,000</w:t>
            </w:r>
          </w:p>
        </w:tc>
        <w:tc>
          <w:tcPr>
            <w:tcW w:w="2194" w:type="dxa"/>
            <w:tcBorders>
              <w:top w:val="single" w:sz="4" w:space="0" w:color="000000"/>
              <w:left w:val="single" w:sz="4" w:space="0" w:color="000000"/>
              <w:bottom w:val="single" w:sz="4" w:space="0" w:color="000000"/>
              <w:right w:val="single" w:sz="4" w:space="0" w:color="000000"/>
            </w:tcBorders>
          </w:tcPr>
          <w:p w14:paraId="20BA0E3B" w14:textId="73CF3217" w:rsidR="009D512D" w:rsidRDefault="00AC251D" w:rsidP="001528B0">
            <w:pPr>
              <w:spacing w:after="0" w:line="259" w:lineRule="auto"/>
              <w:ind w:left="0" w:right="0" w:firstLine="0"/>
              <w:jc w:val="center"/>
            </w:pPr>
            <w:r>
              <w:rPr>
                <w:rFonts w:ascii="Calibri" w:eastAsia="Calibri" w:hAnsi="Calibri" w:cs="Calibri"/>
                <w:sz w:val="18"/>
              </w:rPr>
              <w:t>450 metres</w:t>
            </w:r>
          </w:p>
        </w:tc>
        <w:tc>
          <w:tcPr>
            <w:tcW w:w="2194" w:type="dxa"/>
            <w:tcBorders>
              <w:top w:val="single" w:sz="4" w:space="0" w:color="000000"/>
              <w:left w:val="single" w:sz="4" w:space="0" w:color="000000"/>
              <w:bottom w:val="single" w:sz="4" w:space="0" w:color="000000"/>
              <w:right w:val="single" w:sz="4" w:space="0" w:color="000000"/>
            </w:tcBorders>
          </w:tcPr>
          <w:p w14:paraId="1CC0B25F" w14:textId="6EC191D7" w:rsidR="009D512D" w:rsidRDefault="00AC251D" w:rsidP="001528B0">
            <w:pPr>
              <w:spacing w:after="0" w:line="259" w:lineRule="auto"/>
              <w:ind w:left="2" w:right="0" w:firstLine="0"/>
              <w:jc w:val="center"/>
            </w:pPr>
            <w:r>
              <w:rPr>
                <w:rFonts w:ascii="Calibri" w:eastAsia="Calibri" w:hAnsi="Calibri" w:cs="Calibri"/>
                <w:sz w:val="18"/>
              </w:rPr>
              <w:t>145 X 145</w:t>
            </w:r>
          </w:p>
        </w:tc>
        <w:tc>
          <w:tcPr>
            <w:tcW w:w="2194" w:type="dxa"/>
            <w:tcBorders>
              <w:top w:val="single" w:sz="4" w:space="0" w:color="000000"/>
              <w:left w:val="single" w:sz="4" w:space="0" w:color="000000"/>
              <w:bottom w:val="single" w:sz="4" w:space="0" w:color="000000"/>
              <w:right w:val="single" w:sz="4" w:space="0" w:color="000000"/>
            </w:tcBorders>
          </w:tcPr>
          <w:p w14:paraId="27879E2F" w14:textId="1304DE1E" w:rsidR="009D512D" w:rsidRDefault="00AC251D" w:rsidP="001528B0">
            <w:pPr>
              <w:spacing w:after="0" w:line="259" w:lineRule="auto"/>
              <w:ind w:left="2" w:right="0" w:firstLine="0"/>
              <w:jc w:val="center"/>
            </w:pPr>
            <w:r>
              <w:rPr>
                <w:rFonts w:ascii="Calibri" w:eastAsia="Calibri" w:hAnsi="Calibri" w:cs="Calibri"/>
                <w:sz w:val="18"/>
              </w:rPr>
              <w:t>1385 X 1385</w:t>
            </w:r>
          </w:p>
        </w:tc>
      </w:tr>
      <w:tr w:rsidR="009D512D" w14:paraId="3E29AA9A" w14:textId="77777777">
        <w:trPr>
          <w:trHeight w:val="348"/>
        </w:trPr>
        <w:tc>
          <w:tcPr>
            <w:tcW w:w="2197" w:type="dxa"/>
            <w:tcBorders>
              <w:top w:val="single" w:sz="4" w:space="0" w:color="000000"/>
              <w:left w:val="single" w:sz="4" w:space="0" w:color="000000"/>
              <w:bottom w:val="single" w:sz="4" w:space="0" w:color="000000"/>
              <w:right w:val="single" w:sz="4" w:space="0" w:color="000000"/>
            </w:tcBorders>
          </w:tcPr>
          <w:p w14:paraId="70266765" w14:textId="3CC9E5DD" w:rsidR="009D512D" w:rsidRDefault="00AC251D" w:rsidP="001528B0">
            <w:pPr>
              <w:spacing w:after="0" w:line="259" w:lineRule="auto"/>
              <w:ind w:left="2" w:right="0" w:firstLine="0"/>
              <w:jc w:val="center"/>
            </w:pPr>
            <w:r>
              <w:rPr>
                <w:rFonts w:ascii="Calibri" w:eastAsia="Calibri" w:hAnsi="Calibri" w:cs="Calibri"/>
                <w:sz w:val="18"/>
              </w:rPr>
              <w:t>1:700,000</w:t>
            </w:r>
          </w:p>
        </w:tc>
        <w:tc>
          <w:tcPr>
            <w:tcW w:w="2194" w:type="dxa"/>
            <w:tcBorders>
              <w:top w:val="single" w:sz="4" w:space="0" w:color="000000"/>
              <w:left w:val="single" w:sz="4" w:space="0" w:color="000000"/>
              <w:bottom w:val="single" w:sz="4" w:space="0" w:color="000000"/>
              <w:right w:val="single" w:sz="4" w:space="0" w:color="000000"/>
            </w:tcBorders>
          </w:tcPr>
          <w:p w14:paraId="0C5970E6" w14:textId="28841545" w:rsidR="009D512D" w:rsidRDefault="00AC251D" w:rsidP="001528B0">
            <w:pPr>
              <w:spacing w:after="0" w:line="259" w:lineRule="auto"/>
              <w:ind w:left="0" w:right="0" w:firstLine="0"/>
              <w:jc w:val="center"/>
            </w:pPr>
            <w:r>
              <w:rPr>
                <w:rFonts w:ascii="Calibri" w:eastAsia="Calibri" w:hAnsi="Calibri" w:cs="Calibri"/>
                <w:sz w:val="18"/>
              </w:rPr>
              <w:t>210 metres</w:t>
            </w:r>
          </w:p>
        </w:tc>
        <w:tc>
          <w:tcPr>
            <w:tcW w:w="2194" w:type="dxa"/>
            <w:tcBorders>
              <w:top w:val="single" w:sz="4" w:space="0" w:color="000000"/>
              <w:left w:val="single" w:sz="4" w:space="0" w:color="000000"/>
              <w:bottom w:val="single" w:sz="4" w:space="0" w:color="000000"/>
              <w:right w:val="single" w:sz="4" w:space="0" w:color="000000"/>
            </w:tcBorders>
          </w:tcPr>
          <w:p w14:paraId="5E4CEDE9" w14:textId="6E30C491" w:rsidR="009D512D" w:rsidRDefault="00AC251D" w:rsidP="001528B0">
            <w:pPr>
              <w:spacing w:after="0" w:line="259" w:lineRule="auto"/>
              <w:ind w:left="2" w:right="0" w:firstLine="0"/>
              <w:jc w:val="center"/>
            </w:pPr>
            <w:r>
              <w:rPr>
                <w:rFonts w:ascii="Calibri" w:eastAsia="Calibri" w:hAnsi="Calibri" w:cs="Calibri"/>
                <w:sz w:val="18"/>
              </w:rPr>
              <w:t>68 X 68</w:t>
            </w:r>
          </w:p>
        </w:tc>
        <w:tc>
          <w:tcPr>
            <w:tcW w:w="2194" w:type="dxa"/>
            <w:tcBorders>
              <w:top w:val="single" w:sz="4" w:space="0" w:color="000000"/>
              <w:left w:val="single" w:sz="4" w:space="0" w:color="000000"/>
              <w:bottom w:val="single" w:sz="4" w:space="0" w:color="000000"/>
              <w:right w:val="single" w:sz="4" w:space="0" w:color="000000"/>
            </w:tcBorders>
          </w:tcPr>
          <w:p w14:paraId="484FF2FD" w14:textId="5FF1D9F9" w:rsidR="009D512D" w:rsidRDefault="00AC251D" w:rsidP="001528B0">
            <w:pPr>
              <w:spacing w:after="0" w:line="259" w:lineRule="auto"/>
              <w:ind w:left="2" w:right="0" w:firstLine="0"/>
              <w:jc w:val="center"/>
            </w:pPr>
            <w:r>
              <w:rPr>
                <w:rFonts w:ascii="Calibri" w:eastAsia="Calibri" w:hAnsi="Calibri" w:cs="Calibri"/>
                <w:sz w:val="18"/>
              </w:rPr>
              <w:t>646 X 646</w:t>
            </w:r>
          </w:p>
        </w:tc>
      </w:tr>
      <w:tr w:rsidR="009D512D" w14:paraId="7D43D5AE"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5F82B5DA" w14:textId="5C44037E" w:rsidR="009D512D" w:rsidRDefault="00AC251D" w:rsidP="001528B0">
            <w:pPr>
              <w:spacing w:after="0" w:line="259" w:lineRule="auto"/>
              <w:ind w:left="2" w:right="0" w:firstLine="0"/>
              <w:jc w:val="center"/>
            </w:pPr>
            <w:r>
              <w:rPr>
                <w:rFonts w:ascii="Calibri" w:eastAsia="Calibri" w:hAnsi="Calibri" w:cs="Calibri"/>
                <w:sz w:val="18"/>
              </w:rPr>
              <w:t>1:350,000</w:t>
            </w:r>
          </w:p>
        </w:tc>
        <w:tc>
          <w:tcPr>
            <w:tcW w:w="2194" w:type="dxa"/>
            <w:tcBorders>
              <w:top w:val="single" w:sz="4" w:space="0" w:color="000000"/>
              <w:left w:val="single" w:sz="4" w:space="0" w:color="000000"/>
              <w:bottom w:val="single" w:sz="4" w:space="0" w:color="000000"/>
              <w:right w:val="single" w:sz="4" w:space="0" w:color="000000"/>
            </w:tcBorders>
          </w:tcPr>
          <w:p w14:paraId="34875938" w14:textId="3846D10A" w:rsidR="009D512D" w:rsidRDefault="00AC251D" w:rsidP="001528B0">
            <w:pPr>
              <w:spacing w:after="0" w:line="259" w:lineRule="auto"/>
              <w:ind w:left="0" w:right="0" w:firstLine="0"/>
              <w:jc w:val="center"/>
            </w:pPr>
            <w:r>
              <w:rPr>
                <w:rFonts w:ascii="Calibri" w:eastAsia="Calibri" w:hAnsi="Calibri" w:cs="Calibri"/>
                <w:sz w:val="18"/>
              </w:rPr>
              <w:t>105 metres</w:t>
            </w:r>
          </w:p>
        </w:tc>
        <w:tc>
          <w:tcPr>
            <w:tcW w:w="2194" w:type="dxa"/>
            <w:tcBorders>
              <w:top w:val="single" w:sz="4" w:space="0" w:color="000000"/>
              <w:left w:val="single" w:sz="4" w:space="0" w:color="000000"/>
              <w:bottom w:val="single" w:sz="4" w:space="0" w:color="000000"/>
              <w:right w:val="single" w:sz="4" w:space="0" w:color="000000"/>
            </w:tcBorders>
          </w:tcPr>
          <w:p w14:paraId="477677D5" w14:textId="0FCE456D" w:rsidR="009D512D" w:rsidRDefault="00AC251D" w:rsidP="001528B0">
            <w:pPr>
              <w:spacing w:after="0" w:line="259" w:lineRule="auto"/>
              <w:ind w:left="2" w:right="0" w:firstLine="0"/>
              <w:jc w:val="center"/>
            </w:pPr>
            <w:r>
              <w:rPr>
                <w:rFonts w:ascii="Calibri" w:eastAsia="Calibri" w:hAnsi="Calibri" w:cs="Calibri"/>
                <w:sz w:val="18"/>
              </w:rPr>
              <w:t>34 X 34</w:t>
            </w:r>
          </w:p>
        </w:tc>
        <w:tc>
          <w:tcPr>
            <w:tcW w:w="2194" w:type="dxa"/>
            <w:tcBorders>
              <w:top w:val="single" w:sz="4" w:space="0" w:color="000000"/>
              <w:left w:val="single" w:sz="4" w:space="0" w:color="000000"/>
              <w:bottom w:val="single" w:sz="4" w:space="0" w:color="000000"/>
              <w:right w:val="single" w:sz="4" w:space="0" w:color="000000"/>
            </w:tcBorders>
          </w:tcPr>
          <w:p w14:paraId="26E012F4" w14:textId="774A2370" w:rsidR="009D512D" w:rsidRDefault="00AC251D" w:rsidP="001528B0">
            <w:pPr>
              <w:spacing w:after="0" w:line="259" w:lineRule="auto"/>
              <w:ind w:left="2" w:right="0" w:firstLine="0"/>
              <w:jc w:val="center"/>
            </w:pPr>
            <w:r>
              <w:rPr>
                <w:rFonts w:ascii="Calibri" w:eastAsia="Calibri" w:hAnsi="Calibri" w:cs="Calibri"/>
                <w:sz w:val="18"/>
              </w:rPr>
              <w:t>323 X 323</w:t>
            </w:r>
          </w:p>
        </w:tc>
      </w:tr>
      <w:tr w:rsidR="009D512D" w14:paraId="6A888487"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2E697983" w14:textId="723E6C68" w:rsidR="009D512D" w:rsidRDefault="00AC251D" w:rsidP="001528B0">
            <w:pPr>
              <w:spacing w:after="0" w:line="259" w:lineRule="auto"/>
              <w:ind w:left="2" w:right="0" w:firstLine="0"/>
              <w:jc w:val="center"/>
            </w:pPr>
            <w:r>
              <w:rPr>
                <w:rFonts w:ascii="Calibri" w:eastAsia="Calibri" w:hAnsi="Calibri" w:cs="Calibri"/>
                <w:sz w:val="18"/>
              </w:rPr>
              <w:t>1:180,000</w:t>
            </w:r>
          </w:p>
        </w:tc>
        <w:tc>
          <w:tcPr>
            <w:tcW w:w="2194" w:type="dxa"/>
            <w:tcBorders>
              <w:top w:val="single" w:sz="4" w:space="0" w:color="000000"/>
              <w:left w:val="single" w:sz="4" w:space="0" w:color="000000"/>
              <w:bottom w:val="single" w:sz="4" w:space="0" w:color="000000"/>
              <w:right w:val="single" w:sz="4" w:space="0" w:color="000000"/>
            </w:tcBorders>
          </w:tcPr>
          <w:p w14:paraId="1F674F76" w14:textId="5FD1C133" w:rsidR="009D512D" w:rsidRDefault="00AC251D" w:rsidP="001528B0">
            <w:pPr>
              <w:spacing w:after="0" w:line="259" w:lineRule="auto"/>
              <w:ind w:left="0" w:right="0" w:firstLine="0"/>
              <w:jc w:val="center"/>
            </w:pPr>
            <w:r>
              <w:rPr>
                <w:rFonts w:ascii="Calibri" w:eastAsia="Calibri" w:hAnsi="Calibri" w:cs="Calibri"/>
                <w:sz w:val="18"/>
              </w:rPr>
              <w:t>54 metres</w:t>
            </w:r>
          </w:p>
        </w:tc>
        <w:tc>
          <w:tcPr>
            <w:tcW w:w="2194" w:type="dxa"/>
            <w:tcBorders>
              <w:top w:val="single" w:sz="4" w:space="0" w:color="000000"/>
              <w:left w:val="single" w:sz="4" w:space="0" w:color="000000"/>
              <w:bottom w:val="single" w:sz="4" w:space="0" w:color="000000"/>
              <w:right w:val="single" w:sz="4" w:space="0" w:color="000000"/>
            </w:tcBorders>
          </w:tcPr>
          <w:p w14:paraId="59603689" w14:textId="0CED9F44" w:rsidR="009D512D" w:rsidRDefault="00AC251D" w:rsidP="001528B0">
            <w:pPr>
              <w:spacing w:after="0" w:line="259" w:lineRule="auto"/>
              <w:ind w:left="2" w:right="0" w:firstLine="0"/>
              <w:jc w:val="center"/>
            </w:pPr>
            <w:r>
              <w:rPr>
                <w:rFonts w:ascii="Calibri" w:eastAsia="Calibri" w:hAnsi="Calibri" w:cs="Calibri"/>
                <w:sz w:val="18"/>
              </w:rPr>
              <w:t>17.5 X 17.5</w:t>
            </w:r>
          </w:p>
        </w:tc>
        <w:tc>
          <w:tcPr>
            <w:tcW w:w="2194" w:type="dxa"/>
            <w:tcBorders>
              <w:top w:val="single" w:sz="4" w:space="0" w:color="000000"/>
              <w:left w:val="single" w:sz="4" w:space="0" w:color="000000"/>
              <w:bottom w:val="single" w:sz="4" w:space="0" w:color="000000"/>
              <w:right w:val="single" w:sz="4" w:space="0" w:color="000000"/>
            </w:tcBorders>
          </w:tcPr>
          <w:p w14:paraId="5B190959" w14:textId="1303B019" w:rsidR="009D512D" w:rsidRDefault="00AC251D" w:rsidP="001528B0">
            <w:pPr>
              <w:spacing w:after="0" w:line="259" w:lineRule="auto"/>
              <w:ind w:left="2" w:right="0" w:firstLine="0"/>
              <w:jc w:val="center"/>
            </w:pPr>
            <w:r>
              <w:rPr>
                <w:rFonts w:ascii="Calibri" w:eastAsia="Calibri" w:hAnsi="Calibri" w:cs="Calibri"/>
                <w:sz w:val="18"/>
              </w:rPr>
              <w:t>166 X 166</w:t>
            </w:r>
          </w:p>
        </w:tc>
      </w:tr>
      <w:tr w:rsidR="009D512D" w14:paraId="7D88528E" w14:textId="77777777">
        <w:trPr>
          <w:trHeight w:val="348"/>
        </w:trPr>
        <w:tc>
          <w:tcPr>
            <w:tcW w:w="2197" w:type="dxa"/>
            <w:tcBorders>
              <w:top w:val="single" w:sz="4" w:space="0" w:color="000000"/>
              <w:left w:val="single" w:sz="4" w:space="0" w:color="000000"/>
              <w:bottom w:val="single" w:sz="4" w:space="0" w:color="000000"/>
              <w:right w:val="single" w:sz="4" w:space="0" w:color="000000"/>
            </w:tcBorders>
          </w:tcPr>
          <w:p w14:paraId="12513026" w14:textId="0F8771FF" w:rsidR="009D512D" w:rsidRDefault="00AC251D" w:rsidP="001528B0">
            <w:pPr>
              <w:spacing w:after="0" w:line="259" w:lineRule="auto"/>
              <w:ind w:left="2" w:right="0" w:firstLine="0"/>
              <w:jc w:val="center"/>
            </w:pPr>
            <w:r>
              <w:rPr>
                <w:rFonts w:ascii="Calibri" w:eastAsia="Calibri" w:hAnsi="Calibri" w:cs="Calibri"/>
                <w:sz w:val="18"/>
              </w:rPr>
              <w:t>1:90,000</w:t>
            </w:r>
          </w:p>
        </w:tc>
        <w:tc>
          <w:tcPr>
            <w:tcW w:w="2194" w:type="dxa"/>
            <w:tcBorders>
              <w:top w:val="single" w:sz="4" w:space="0" w:color="000000"/>
              <w:left w:val="single" w:sz="4" w:space="0" w:color="000000"/>
              <w:bottom w:val="single" w:sz="4" w:space="0" w:color="000000"/>
              <w:right w:val="single" w:sz="4" w:space="0" w:color="000000"/>
            </w:tcBorders>
          </w:tcPr>
          <w:p w14:paraId="4FB0D402" w14:textId="5A2CFEFB" w:rsidR="009D512D" w:rsidRDefault="00AC251D" w:rsidP="001528B0">
            <w:pPr>
              <w:spacing w:after="0" w:line="259" w:lineRule="auto"/>
              <w:ind w:left="0" w:right="0" w:firstLine="0"/>
              <w:jc w:val="center"/>
            </w:pPr>
            <w:r>
              <w:rPr>
                <w:rFonts w:ascii="Calibri" w:eastAsia="Calibri" w:hAnsi="Calibri" w:cs="Calibri"/>
                <w:sz w:val="18"/>
              </w:rPr>
              <w:t>27 metres</w:t>
            </w:r>
          </w:p>
        </w:tc>
        <w:tc>
          <w:tcPr>
            <w:tcW w:w="2194" w:type="dxa"/>
            <w:tcBorders>
              <w:top w:val="single" w:sz="4" w:space="0" w:color="000000"/>
              <w:left w:val="single" w:sz="4" w:space="0" w:color="000000"/>
              <w:bottom w:val="single" w:sz="4" w:space="0" w:color="000000"/>
              <w:right w:val="single" w:sz="4" w:space="0" w:color="000000"/>
            </w:tcBorders>
          </w:tcPr>
          <w:p w14:paraId="4DC21F07" w14:textId="0B3EB7A2" w:rsidR="009D512D" w:rsidRDefault="00AC251D" w:rsidP="001528B0">
            <w:pPr>
              <w:spacing w:after="0" w:line="259" w:lineRule="auto"/>
              <w:ind w:left="2" w:right="0" w:firstLine="0"/>
              <w:jc w:val="center"/>
            </w:pPr>
            <w:r>
              <w:rPr>
                <w:rFonts w:ascii="Calibri" w:eastAsia="Calibri" w:hAnsi="Calibri" w:cs="Calibri"/>
                <w:sz w:val="18"/>
              </w:rPr>
              <w:t>8.7 X 8.7</w:t>
            </w:r>
          </w:p>
        </w:tc>
        <w:tc>
          <w:tcPr>
            <w:tcW w:w="2194" w:type="dxa"/>
            <w:tcBorders>
              <w:top w:val="single" w:sz="4" w:space="0" w:color="000000"/>
              <w:left w:val="single" w:sz="4" w:space="0" w:color="000000"/>
              <w:bottom w:val="single" w:sz="4" w:space="0" w:color="000000"/>
              <w:right w:val="single" w:sz="4" w:space="0" w:color="000000"/>
            </w:tcBorders>
          </w:tcPr>
          <w:p w14:paraId="2B2D2244" w14:textId="00176A2B" w:rsidR="009D512D" w:rsidRDefault="00AC251D" w:rsidP="001528B0">
            <w:pPr>
              <w:spacing w:after="0" w:line="259" w:lineRule="auto"/>
              <w:ind w:left="2" w:right="0" w:firstLine="0"/>
              <w:jc w:val="center"/>
            </w:pPr>
            <w:r>
              <w:rPr>
                <w:rFonts w:ascii="Calibri" w:eastAsia="Calibri" w:hAnsi="Calibri" w:cs="Calibri"/>
                <w:sz w:val="18"/>
              </w:rPr>
              <w:t>83 X 83</w:t>
            </w:r>
          </w:p>
        </w:tc>
      </w:tr>
      <w:tr w:rsidR="009D512D" w14:paraId="74F44E4E" w14:textId="77777777">
        <w:trPr>
          <w:trHeight w:val="351"/>
        </w:trPr>
        <w:tc>
          <w:tcPr>
            <w:tcW w:w="2197" w:type="dxa"/>
            <w:tcBorders>
              <w:top w:val="single" w:sz="4" w:space="0" w:color="000000"/>
              <w:left w:val="single" w:sz="4" w:space="0" w:color="000000"/>
              <w:bottom w:val="single" w:sz="4" w:space="0" w:color="000000"/>
              <w:right w:val="single" w:sz="4" w:space="0" w:color="000000"/>
            </w:tcBorders>
          </w:tcPr>
          <w:p w14:paraId="71D41934" w14:textId="1D509C76" w:rsidR="009D512D" w:rsidRDefault="00AC251D" w:rsidP="001528B0">
            <w:pPr>
              <w:spacing w:after="0" w:line="259" w:lineRule="auto"/>
              <w:ind w:left="2" w:right="0" w:firstLine="0"/>
              <w:jc w:val="center"/>
            </w:pPr>
            <w:r>
              <w:rPr>
                <w:rFonts w:ascii="Calibri" w:eastAsia="Calibri" w:hAnsi="Calibri" w:cs="Calibri"/>
                <w:sz w:val="18"/>
              </w:rPr>
              <w:t>1:45,000</w:t>
            </w:r>
          </w:p>
        </w:tc>
        <w:tc>
          <w:tcPr>
            <w:tcW w:w="2194" w:type="dxa"/>
            <w:tcBorders>
              <w:top w:val="single" w:sz="4" w:space="0" w:color="000000"/>
              <w:left w:val="single" w:sz="4" w:space="0" w:color="000000"/>
              <w:bottom w:val="single" w:sz="4" w:space="0" w:color="000000"/>
              <w:right w:val="single" w:sz="4" w:space="0" w:color="000000"/>
            </w:tcBorders>
          </w:tcPr>
          <w:p w14:paraId="70D7D766" w14:textId="388F0E1F" w:rsidR="009D512D" w:rsidRDefault="00AC251D" w:rsidP="001528B0">
            <w:pPr>
              <w:spacing w:after="0" w:line="259" w:lineRule="auto"/>
              <w:ind w:left="0" w:right="0" w:firstLine="0"/>
              <w:jc w:val="center"/>
            </w:pPr>
            <w:r>
              <w:rPr>
                <w:rFonts w:ascii="Calibri" w:eastAsia="Calibri" w:hAnsi="Calibri" w:cs="Calibri"/>
                <w:sz w:val="18"/>
              </w:rPr>
              <w:t>13 metres</w:t>
            </w:r>
          </w:p>
        </w:tc>
        <w:tc>
          <w:tcPr>
            <w:tcW w:w="2194" w:type="dxa"/>
            <w:tcBorders>
              <w:top w:val="single" w:sz="4" w:space="0" w:color="000000"/>
              <w:left w:val="single" w:sz="4" w:space="0" w:color="000000"/>
              <w:bottom w:val="single" w:sz="4" w:space="0" w:color="000000"/>
              <w:right w:val="single" w:sz="4" w:space="0" w:color="000000"/>
            </w:tcBorders>
          </w:tcPr>
          <w:p w14:paraId="236F5978" w14:textId="631D85AA" w:rsidR="009D512D" w:rsidRDefault="00AC251D" w:rsidP="001528B0">
            <w:pPr>
              <w:spacing w:after="0" w:line="259" w:lineRule="auto"/>
              <w:ind w:left="2" w:right="0" w:firstLine="0"/>
              <w:jc w:val="center"/>
            </w:pPr>
            <w:r>
              <w:rPr>
                <w:rFonts w:ascii="Calibri" w:eastAsia="Calibri" w:hAnsi="Calibri" w:cs="Calibri"/>
                <w:sz w:val="18"/>
              </w:rPr>
              <w:t>4.2 X 4.2</w:t>
            </w:r>
          </w:p>
        </w:tc>
        <w:tc>
          <w:tcPr>
            <w:tcW w:w="2194" w:type="dxa"/>
            <w:tcBorders>
              <w:top w:val="single" w:sz="4" w:space="0" w:color="000000"/>
              <w:left w:val="single" w:sz="4" w:space="0" w:color="000000"/>
              <w:bottom w:val="single" w:sz="4" w:space="0" w:color="000000"/>
              <w:right w:val="single" w:sz="4" w:space="0" w:color="000000"/>
            </w:tcBorders>
          </w:tcPr>
          <w:p w14:paraId="01C81C5A" w14:textId="7E9DB2C1" w:rsidR="009D512D" w:rsidRDefault="00AC251D" w:rsidP="001528B0">
            <w:pPr>
              <w:spacing w:after="0" w:line="259" w:lineRule="auto"/>
              <w:ind w:left="2" w:right="0" w:firstLine="0"/>
              <w:jc w:val="center"/>
            </w:pPr>
            <w:r>
              <w:rPr>
                <w:rFonts w:ascii="Calibri" w:eastAsia="Calibri" w:hAnsi="Calibri" w:cs="Calibri"/>
                <w:sz w:val="18"/>
              </w:rPr>
              <w:t>40 X 40</w:t>
            </w:r>
          </w:p>
        </w:tc>
      </w:tr>
      <w:tr w:rsidR="009D512D" w14:paraId="0BCB854E"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5B6D0D95" w14:textId="02DF9AD1" w:rsidR="009D512D" w:rsidRDefault="00AC251D" w:rsidP="001528B0">
            <w:pPr>
              <w:spacing w:after="0" w:line="259" w:lineRule="auto"/>
              <w:ind w:left="2" w:right="0" w:firstLine="0"/>
              <w:jc w:val="center"/>
            </w:pPr>
            <w:r>
              <w:rPr>
                <w:rFonts w:ascii="Calibri" w:eastAsia="Calibri" w:hAnsi="Calibri" w:cs="Calibri"/>
                <w:sz w:val="18"/>
              </w:rPr>
              <w:t>1:22,000</w:t>
            </w:r>
          </w:p>
        </w:tc>
        <w:tc>
          <w:tcPr>
            <w:tcW w:w="2194" w:type="dxa"/>
            <w:tcBorders>
              <w:top w:val="single" w:sz="4" w:space="0" w:color="000000"/>
              <w:left w:val="single" w:sz="4" w:space="0" w:color="000000"/>
              <w:bottom w:val="single" w:sz="4" w:space="0" w:color="000000"/>
              <w:right w:val="single" w:sz="4" w:space="0" w:color="000000"/>
            </w:tcBorders>
          </w:tcPr>
          <w:p w14:paraId="01AEF8A8" w14:textId="5742EB69" w:rsidR="009D512D" w:rsidRDefault="00AC251D" w:rsidP="001528B0">
            <w:pPr>
              <w:spacing w:after="0" w:line="259" w:lineRule="auto"/>
              <w:ind w:left="0" w:right="0" w:firstLine="0"/>
              <w:jc w:val="center"/>
            </w:pPr>
            <w:r>
              <w:rPr>
                <w:rFonts w:ascii="Calibri" w:eastAsia="Calibri" w:hAnsi="Calibri" w:cs="Calibri"/>
                <w:sz w:val="18"/>
              </w:rPr>
              <w:t>6 metres</w:t>
            </w:r>
          </w:p>
        </w:tc>
        <w:tc>
          <w:tcPr>
            <w:tcW w:w="2194" w:type="dxa"/>
            <w:tcBorders>
              <w:top w:val="single" w:sz="4" w:space="0" w:color="000000"/>
              <w:left w:val="single" w:sz="4" w:space="0" w:color="000000"/>
              <w:bottom w:val="single" w:sz="4" w:space="0" w:color="000000"/>
              <w:right w:val="single" w:sz="4" w:space="0" w:color="000000"/>
            </w:tcBorders>
          </w:tcPr>
          <w:p w14:paraId="3085EB3F" w14:textId="3D4E10C9" w:rsidR="009D512D" w:rsidRDefault="00AC251D" w:rsidP="001528B0">
            <w:pPr>
              <w:spacing w:after="0" w:line="259" w:lineRule="auto"/>
              <w:ind w:left="2" w:right="0" w:firstLine="0"/>
              <w:jc w:val="center"/>
            </w:pPr>
            <w:r>
              <w:rPr>
                <w:rFonts w:ascii="Calibri" w:eastAsia="Calibri" w:hAnsi="Calibri" w:cs="Calibri"/>
                <w:sz w:val="18"/>
              </w:rPr>
              <w:t>1.9 X 1.9</w:t>
            </w:r>
          </w:p>
        </w:tc>
        <w:tc>
          <w:tcPr>
            <w:tcW w:w="2194" w:type="dxa"/>
            <w:tcBorders>
              <w:top w:val="single" w:sz="4" w:space="0" w:color="000000"/>
              <w:left w:val="single" w:sz="4" w:space="0" w:color="000000"/>
              <w:bottom w:val="single" w:sz="4" w:space="0" w:color="000000"/>
              <w:right w:val="single" w:sz="4" w:space="0" w:color="000000"/>
            </w:tcBorders>
          </w:tcPr>
          <w:p w14:paraId="1C9E9BCB" w14:textId="76E6C03D" w:rsidR="009D512D" w:rsidRDefault="00AC251D" w:rsidP="001528B0">
            <w:pPr>
              <w:spacing w:after="0" w:line="259" w:lineRule="auto"/>
              <w:ind w:left="2" w:right="0" w:firstLine="0"/>
              <w:jc w:val="center"/>
            </w:pPr>
            <w:r>
              <w:rPr>
                <w:rFonts w:ascii="Calibri" w:eastAsia="Calibri" w:hAnsi="Calibri" w:cs="Calibri"/>
                <w:sz w:val="18"/>
              </w:rPr>
              <w:t>18.5 X 18.5</w:t>
            </w:r>
          </w:p>
        </w:tc>
      </w:tr>
      <w:tr w:rsidR="009D512D" w14:paraId="2C695B09"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19C5AA8D" w14:textId="0D69E078" w:rsidR="009D512D" w:rsidRDefault="00AC251D" w:rsidP="001528B0">
            <w:pPr>
              <w:spacing w:after="0" w:line="259" w:lineRule="auto"/>
              <w:ind w:left="2" w:right="0" w:firstLine="0"/>
              <w:jc w:val="center"/>
            </w:pPr>
            <w:r>
              <w:rPr>
                <w:rFonts w:ascii="Calibri" w:eastAsia="Calibri" w:hAnsi="Calibri" w:cs="Calibri"/>
                <w:sz w:val="18"/>
              </w:rPr>
              <w:t>1:12,000</w:t>
            </w:r>
          </w:p>
        </w:tc>
        <w:tc>
          <w:tcPr>
            <w:tcW w:w="2194" w:type="dxa"/>
            <w:tcBorders>
              <w:top w:val="single" w:sz="4" w:space="0" w:color="000000"/>
              <w:left w:val="single" w:sz="4" w:space="0" w:color="000000"/>
              <w:bottom w:val="single" w:sz="4" w:space="0" w:color="000000"/>
              <w:right w:val="single" w:sz="4" w:space="0" w:color="000000"/>
            </w:tcBorders>
          </w:tcPr>
          <w:p w14:paraId="4F2C92F4" w14:textId="31D51C42" w:rsidR="009D512D" w:rsidRDefault="00AC251D" w:rsidP="001528B0">
            <w:pPr>
              <w:spacing w:after="0" w:line="259" w:lineRule="auto"/>
              <w:ind w:left="0" w:right="0" w:firstLine="0"/>
              <w:jc w:val="center"/>
            </w:pPr>
            <w:r>
              <w:rPr>
                <w:rFonts w:ascii="Calibri" w:eastAsia="Calibri" w:hAnsi="Calibri" w:cs="Calibri"/>
                <w:sz w:val="18"/>
              </w:rPr>
              <w:t>3 metres</w:t>
            </w:r>
          </w:p>
        </w:tc>
        <w:tc>
          <w:tcPr>
            <w:tcW w:w="2194" w:type="dxa"/>
            <w:tcBorders>
              <w:top w:val="single" w:sz="4" w:space="0" w:color="000000"/>
              <w:left w:val="single" w:sz="4" w:space="0" w:color="000000"/>
              <w:bottom w:val="single" w:sz="4" w:space="0" w:color="000000"/>
              <w:right w:val="single" w:sz="4" w:space="0" w:color="000000"/>
            </w:tcBorders>
          </w:tcPr>
          <w:p w14:paraId="7C0E692A" w14:textId="57A9E073" w:rsidR="009D512D" w:rsidRDefault="00AC251D" w:rsidP="001528B0">
            <w:pPr>
              <w:spacing w:after="0" w:line="259" w:lineRule="auto"/>
              <w:ind w:left="2" w:right="0" w:firstLine="0"/>
              <w:jc w:val="center"/>
            </w:pPr>
            <w:r>
              <w:rPr>
                <w:rFonts w:ascii="Calibri" w:eastAsia="Calibri" w:hAnsi="Calibri" w:cs="Calibri"/>
                <w:sz w:val="18"/>
              </w:rPr>
              <w:t>1.0 X 1.0</w:t>
            </w:r>
          </w:p>
        </w:tc>
        <w:tc>
          <w:tcPr>
            <w:tcW w:w="2194" w:type="dxa"/>
            <w:tcBorders>
              <w:top w:val="single" w:sz="4" w:space="0" w:color="000000"/>
              <w:left w:val="single" w:sz="4" w:space="0" w:color="000000"/>
              <w:bottom w:val="single" w:sz="4" w:space="0" w:color="000000"/>
              <w:right w:val="single" w:sz="4" w:space="0" w:color="000000"/>
            </w:tcBorders>
          </w:tcPr>
          <w:p w14:paraId="4FE557E2" w14:textId="2B1478C4" w:rsidR="009D512D" w:rsidRDefault="00AC251D" w:rsidP="001528B0">
            <w:pPr>
              <w:spacing w:after="0" w:line="259" w:lineRule="auto"/>
              <w:ind w:left="2" w:right="0" w:firstLine="0"/>
              <w:jc w:val="center"/>
            </w:pPr>
            <w:r>
              <w:rPr>
                <w:rFonts w:ascii="Calibri" w:eastAsia="Calibri" w:hAnsi="Calibri" w:cs="Calibri"/>
                <w:sz w:val="18"/>
              </w:rPr>
              <w:t>9.0 X 9.0</w:t>
            </w:r>
          </w:p>
        </w:tc>
      </w:tr>
      <w:tr w:rsidR="009D512D" w14:paraId="6FB8F403" w14:textId="77777777">
        <w:trPr>
          <w:trHeight w:val="348"/>
        </w:trPr>
        <w:tc>
          <w:tcPr>
            <w:tcW w:w="2197" w:type="dxa"/>
            <w:tcBorders>
              <w:top w:val="single" w:sz="4" w:space="0" w:color="000000"/>
              <w:left w:val="single" w:sz="4" w:space="0" w:color="000000"/>
              <w:bottom w:val="single" w:sz="4" w:space="0" w:color="000000"/>
              <w:right w:val="single" w:sz="4" w:space="0" w:color="000000"/>
            </w:tcBorders>
          </w:tcPr>
          <w:p w14:paraId="60D62B41" w14:textId="4B69BAA3" w:rsidR="009D512D" w:rsidRDefault="00AC251D" w:rsidP="001528B0">
            <w:pPr>
              <w:spacing w:after="0" w:line="259" w:lineRule="auto"/>
              <w:ind w:left="2" w:right="0" w:firstLine="0"/>
              <w:jc w:val="center"/>
            </w:pPr>
            <w:r>
              <w:rPr>
                <w:rFonts w:ascii="Calibri" w:eastAsia="Calibri" w:hAnsi="Calibri" w:cs="Calibri"/>
                <w:sz w:val="18"/>
              </w:rPr>
              <w:t>1:8,000</w:t>
            </w:r>
          </w:p>
        </w:tc>
        <w:tc>
          <w:tcPr>
            <w:tcW w:w="2194" w:type="dxa"/>
            <w:tcBorders>
              <w:top w:val="single" w:sz="4" w:space="0" w:color="000000"/>
              <w:left w:val="single" w:sz="4" w:space="0" w:color="000000"/>
              <w:bottom w:val="single" w:sz="4" w:space="0" w:color="000000"/>
              <w:right w:val="single" w:sz="4" w:space="0" w:color="000000"/>
            </w:tcBorders>
          </w:tcPr>
          <w:p w14:paraId="1346454B" w14:textId="3229EB56" w:rsidR="009D512D" w:rsidRDefault="00AC251D" w:rsidP="001528B0">
            <w:pPr>
              <w:spacing w:after="0" w:line="259" w:lineRule="auto"/>
              <w:ind w:left="0" w:right="0" w:firstLine="0"/>
              <w:jc w:val="center"/>
            </w:pPr>
            <w:r>
              <w:rPr>
                <w:rFonts w:ascii="Calibri" w:eastAsia="Calibri" w:hAnsi="Calibri" w:cs="Calibri"/>
                <w:sz w:val="18"/>
              </w:rPr>
              <w:t>2 metres</w:t>
            </w:r>
          </w:p>
        </w:tc>
        <w:tc>
          <w:tcPr>
            <w:tcW w:w="2194" w:type="dxa"/>
            <w:tcBorders>
              <w:top w:val="single" w:sz="4" w:space="0" w:color="000000"/>
              <w:left w:val="single" w:sz="4" w:space="0" w:color="000000"/>
              <w:bottom w:val="single" w:sz="4" w:space="0" w:color="000000"/>
              <w:right w:val="single" w:sz="4" w:space="0" w:color="000000"/>
            </w:tcBorders>
          </w:tcPr>
          <w:p w14:paraId="09DCF836" w14:textId="0D362035" w:rsidR="009D512D" w:rsidRDefault="00AC251D" w:rsidP="001528B0">
            <w:pPr>
              <w:spacing w:after="0" w:line="259" w:lineRule="auto"/>
              <w:ind w:left="2" w:right="0" w:firstLine="0"/>
              <w:jc w:val="center"/>
            </w:pPr>
            <w:r>
              <w:rPr>
                <w:rFonts w:ascii="Calibri" w:eastAsia="Calibri" w:hAnsi="Calibri" w:cs="Calibri"/>
                <w:sz w:val="18"/>
              </w:rPr>
              <w:t>0.6 X 0.6</w:t>
            </w:r>
          </w:p>
        </w:tc>
        <w:tc>
          <w:tcPr>
            <w:tcW w:w="2194" w:type="dxa"/>
            <w:tcBorders>
              <w:top w:val="single" w:sz="4" w:space="0" w:color="000000"/>
              <w:left w:val="single" w:sz="4" w:space="0" w:color="000000"/>
              <w:bottom w:val="single" w:sz="4" w:space="0" w:color="000000"/>
              <w:right w:val="single" w:sz="4" w:space="0" w:color="000000"/>
            </w:tcBorders>
          </w:tcPr>
          <w:p w14:paraId="7D2AD84D" w14:textId="707E3C2F" w:rsidR="009D512D" w:rsidRDefault="00AC251D" w:rsidP="001528B0">
            <w:pPr>
              <w:spacing w:after="0" w:line="259" w:lineRule="auto"/>
              <w:ind w:left="2" w:right="0" w:firstLine="0"/>
              <w:jc w:val="center"/>
            </w:pPr>
            <w:r>
              <w:rPr>
                <w:rFonts w:ascii="Calibri" w:eastAsia="Calibri" w:hAnsi="Calibri" w:cs="Calibri"/>
                <w:sz w:val="18"/>
              </w:rPr>
              <w:t>6.0 X 6.0</w:t>
            </w:r>
          </w:p>
        </w:tc>
      </w:tr>
      <w:tr w:rsidR="009D512D" w14:paraId="2DE09E4A"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2576029D" w14:textId="35D7DA59" w:rsidR="009D512D" w:rsidRDefault="00AC251D" w:rsidP="001528B0">
            <w:pPr>
              <w:spacing w:after="0" w:line="259" w:lineRule="auto"/>
              <w:ind w:left="2" w:right="0" w:firstLine="0"/>
              <w:jc w:val="center"/>
            </w:pPr>
            <w:r>
              <w:rPr>
                <w:rFonts w:ascii="Calibri" w:eastAsia="Calibri" w:hAnsi="Calibri" w:cs="Calibri"/>
                <w:sz w:val="18"/>
              </w:rPr>
              <w:t>1:4,000</w:t>
            </w:r>
          </w:p>
        </w:tc>
        <w:tc>
          <w:tcPr>
            <w:tcW w:w="2194" w:type="dxa"/>
            <w:tcBorders>
              <w:top w:val="single" w:sz="4" w:space="0" w:color="000000"/>
              <w:left w:val="single" w:sz="4" w:space="0" w:color="000000"/>
              <w:bottom w:val="single" w:sz="4" w:space="0" w:color="000000"/>
              <w:right w:val="single" w:sz="4" w:space="0" w:color="000000"/>
            </w:tcBorders>
          </w:tcPr>
          <w:p w14:paraId="3B4F0DB0" w14:textId="34E06B2A" w:rsidR="009D512D" w:rsidRDefault="00AC251D" w:rsidP="001528B0">
            <w:pPr>
              <w:spacing w:after="0" w:line="259" w:lineRule="auto"/>
              <w:ind w:left="0" w:right="0" w:firstLine="0"/>
              <w:jc w:val="center"/>
            </w:pPr>
            <w:r>
              <w:rPr>
                <w:rFonts w:ascii="Calibri" w:eastAsia="Calibri" w:hAnsi="Calibri" w:cs="Calibri"/>
                <w:sz w:val="18"/>
              </w:rPr>
              <w:t>1 metres</w:t>
            </w:r>
          </w:p>
        </w:tc>
        <w:tc>
          <w:tcPr>
            <w:tcW w:w="2194" w:type="dxa"/>
            <w:tcBorders>
              <w:top w:val="single" w:sz="4" w:space="0" w:color="000000"/>
              <w:left w:val="single" w:sz="4" w:space="0" w:color="000000"/>
              <w:bottom w:val="single" w:sz="4" w:space="0" w:color="000000"/>
              <w:right w:val="single" w:sz="4" w:space="0" w:color="000000"/>
            </w:tcBorders>
          </w:tcPr>
          <w:p w14:paraId="62CCEBCE" w14:textId="207BF424" w:rsidR="009D512D" w:rsidRDefault="00AC251D" w:rsidP="001528B0">
            <w:pPr>
              <w:spacing w:after="0" w:line="259" w:lineRule="auto"/>
              <w:ind w:left="2" w:right="0" w:firstLine="0"/>
              <w:jc w:val="center"/>
            </w:pPr>
            <w:r>
              <w:rPr>
                <w:rFonts w:ascii="Calibri" w:eastAsia="Calibri" w:hAnsi="Calibri" w:cs="Calibri"/>
                <w:sz w:val="18"/>
              </w:rPr>
              <w:t>0.3 X 0.3</w:t>
            </w:r>
          </w:p>
        </w:tc>
        <w:tc>
          <w:tcPr>
            <w:tcW w:w="2194" w:type="dxa"/>
            <w:tcBorders>
              <w:top w:val="single" w:sz="4" w:space="0" w:color="000000"/>
              <w:left w:val="single" w:sz="4" w:space="0" w:color="000000"/>
              <w:bottom w:val="single" w:sz="4" w:space="0" w:color="000000"/>
              <w:right w:val="single" w:sz="4" w:space="0" w:color="000000"/>
            </w:tcBorders>
          </w:tcPr>
          <w:p w14:paraId="6A7F39FD" w14:textId="4E51C04D" w:rsidR="009D512D" w:rsidRDefault="00AC251D" w:rsidP="001528B0">
            <w:pPr>
              <w:spacing w:after="0" w:line="259" w:lineRule="auto"/>
              <w:ind w:left="2" w:right="0" w:firstLine="0"/>
              <w:jc w:val="center"/>
            </w:pPr>
            <w:r>
              <w:rPr>
                <w:rFonts w:ascii="Calibri" w:eastAsia="Calibri" w:hAnsi="Calibri" w:cs="Calibri"/>
                <w:sz w:val="18"/>
              </w:rPr>
              <w:t>3.0 X 3.0</w:t>
            </w:r>
          </w:p>
        </w:tc>
      </w:tr>
      <w:tr w:rsidR="009D512D" w14:paraId="3179AEE2"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1D254EA2" w14:textId="314B1ECB" w:rsidR="009D512D" w:rsidRDefault="00AC251D" w:rsidP="001528B0">
            <w:pPr>
              <w:spacing w:after="0" w:line="259" w:lineRule="auto"/>
              <w:ind w:left="2" w:right="0" w:firstLine="0"/>
              <w:jc w:val="center"/>
            </w:pPr>
            <w:r>
              <w:rPr>
                <w:rFonts w:ascii="Calibri" w:eastAsia="Calibri" w:hAnsi="Calibri" w:cs="Calibri"/>
                <w:sz w:val="18"/>
              </w:rPr>
              <w:t>1:3,000</w:t>
            </w:r>
          </w:p>
        </w:tc>
        <w:tc>
          <w:tcPr>
            <w:tcW w:w="2194" w:type="dxa"/>
            <w:tcBorders>
              <w:top w:val="single" w:sz="4" w:space="0" w:color="000000"/>
              <w:left w:val="single" w:sz="4" w:space="0" w:color="000000"/>
              <w:bottom w:val="single" w:sz="4" w:space="0" w:color="000000"/>
              <w:right w:val="single" w:sz="4" w:space="0" w:color="000000"/>
            </w:tcBorders>
          </w:tcPr>
          <w:p w14:paraId="3B4656D9" w14:textId="29E91CE7" w:rsidR="009D512D" w:rsidRDefault="00AC251D" w:rsidP="001528B0">
            <w:pPr>
              <w:spacing w:after="0" w:line="259" w:lineRule="auto"/>
              <w:ind w:left="0" w:right="0" w:firstLine="0"/>
              <w:jc w:val="center"/>
            </w:pPr>
            <w:r>
              <w:rPr>
                <w:rFonts w:ascii="Calibri" w:eastAsia="Calibri" w:hAnsi="Calibri" w:cs="Calibri"/>
                <w:sz w:val="18"/>
              </w:rPr>
              <w:t>1 metres</w:t>
            </w:r>
          </w:p>
        </w:tc>
        <w:tc>
          <w:tcPr>
            <w:tcW w:w="2194" w:type="dxa"/>
            <w:tcBorders>
              <w:top w:val="single" w:sz="4" w:space="0" w:color="000000"/>
              <w:left w:val="single" w:sz="4" w:space="0" w:color="000000"/>
              <w:bottom w:val="single" w:sz="4" w:space="0" w:color="000000"/>
              <w:right w:val="single" w:sz="4" w:space="0" w:color="000000"/>
            </w:tcBorders>
          </w:tcPr>
          <w:p w14:paraId="147E8CF0" w14:textId="6F068482" w:rsidR="009D512D" w:rsidRDefault="00AC251D" w:rsidP="001528B0">
            <w:pPr>
              <w:spacing w:after="0" w:line="259" w:lineRule="auto"/>
              <w:ind w:left="2" w:right="0" w:firstLine="0"/>
              <w:jc w:val="center"/>
            </w:pPr>
            <w:r>
              <w:rPr>
                <w:rFonts w:ascii="Calibri" w:eastAsia="Calibri" w:hAnsi="Calibri" w:cs="Calibri"/>
                <w:sz w:val="18"/>
              </w:rPr>
              <w:t>0.3 X 0.3</w:t>
            </w:r>
          </w:p>
        </w:tc>
        <w:tc>
          <w:tcPr>
            <w:tcW w:w="2194" w:type="dxa"/>
            <w:tcBorders>
              <w:top w:val="single" w:sz="4" w:space="0" w:color="000000"/>
              <w:left w:val="single" w:sz="4" w:space="0" w:color="000000"/>
              <w:bottom w:val="single" w:sz="4" w:space="0" w:color="000000"/>
              <w:right w:val="single" w:sz="4" w:space="0" w:color="000000"/>
            </w:tcBorders>
          </w:tcPr>
          <w:p w14:paraId="55F19F50" w14:textId="68167113" w:rsidR="009D512D" w:rsidRDefault="00AC251D" w:rsidP="001528B0">
            <w:pPr>
              <w:spacing w:after="0" w:line="259" w:lineRule="auto"/>
              <w:ind w:left="2" w:right="0" w:firstLine="0"/>
              <w:jc w:val="center"/>
            </w:pPr>
            <w:r>
              <w:rPr>
                <w:rFonts w:ascii="Calibri" w:eastAsia="Calibri" w:hAnsi="Calibri" w:cs="Calibri"/>
                <w:sz w:val="18"/>
              </w:rPr>
              <w:t>3.0 X 3.0</w:t>
            </w:r>
          </w:p>
        </w:tc>
      </w:tr>
      <w:tr w:rsidR="009D512D" w14:paraId="69D041A9"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2436E061" w14:textId="3FFCDDDD" w:rsidR="009D512D" w:rsidRDefault="00AC251D" w:rsidP="001528B0">
            <w:pPr>
              <w:spacing w:after="0" w:line="259" w:lineRule="auto"/>
              <w:ind w:left="2" w:right="0" w:firstLine="0"/>
              <w:jc w:val="center"/>
            </w:pPr>
            <w:r>
              <w:rPr>
                <w:rFonts w:ascii="Calibri" w:eastAsia="Calibri" w:hAnsi="Calibri" w:cs="Calibri"/>
                <w:sz w:val="18"/>
              </w:rPr>
              <w:t>1:2,000</w:t>
            </w:r>
          </w:p>
        </w:tc>
        <w:tc>
          <w:tcPr>
            <w:tcW w:w="2194" w:type="dxa"/>
            <w:tcBorders>
              <w:top w:val="single" w:sz="4" w:space="0" w:color="000000"/>
              <w:left w:val="single" w:sz="4" w:space="0" w:color="000000"/>
              <w:bottom w:val="single" w:sz="4" w:space="0" w:color="000000"/>
              <w:right w:val="single" w:sz="4" w:space="0" w:color="000000"/>
            </w:tcBorders>
          </w:tcPr>
          <w:p w14:paraId="684ABFA1" w14:textId="62D839B4" w:rsidR="009D512D" w:rsidRDefault="00AC251D" w:rsidP="001528B0">
            <w:pPr>
              <w:spacing w:after="0" w:line="259" w:lineRule="auto"/>
              <w:ind w:left="0" w:right="0" w:firstLine="0"/>
              <w:jc w:val="center"/>
            </w:pPr>
            <w:r>
              <w:rPr>
                <w:rFonts w:ascii="Calibri" w:eastAsia="Calibri" w:hAnsi="Calibri" w:cs="Calibri"/>
                <w:sz w:val="18"/>
              </w:rPr>
              <w:t>1 metres</w:t>
            </w:r>
          </w:p>
        </w:tc>
        <w:tc>
          <w:tcPr>
            <w:tcW w:w="2194" w:type="dxa"/>
            <w:tcBorders>
              <w:top w:val="single" w:sz="4" w:space="0" w:color="000000"/>
              <w:left w:val="single" w:sz="4" w:space="0" w:color="000000"/>
              <w:bottom w:val="single" w:sz="4" w:space="0" w:color="000000"/>
              <w:right w:val="single" w:sz="4" w:space="0" w:color="000000"/>
            </w:tcBorders>
          </w:tcPr>
          <w:p w14:paraId="16A66DE4" w14:textId="1C2AA71A" w:rsidR="009D512D" w:rsidRDefault="00AC251D" w:rsidP="001528B0">
            <w:pPr>
              <w:spacing w:after="0" w:line="259" w:lineRule="auto"/>
              <w:ind w:left="2" w:right="0" w:firstLine="0"/>
              <w:jc w:val="center"/>
            </w:pPr>
            <w:r>
              <w:rPr>
                <w:rFonts w:ascii="Calibri" w:eastAsia="Calibri" w:hAnsi="Calibri" w:cs="Calibri"/>
                <w:sz w:val="18"/>
              </w:rPr>
              <w:t>0.3 X 0.3</w:t>
            </w:r>
          </w:p>
        </w:tc>
        <w:tc>
          <w:tcPr>
            <w:tcW w:w="2194" w:type="dxa"/>
            <w:tcBorders>
              <w:top w:val="single" w:sz="4" w:space="0" w:color="000000"/>
              <w:left w:val="single" w:sz="4" w:space="0" w:color="000000"/>
              <w:bottom w:val="single" w:sz="4" w:space="0" w:color="000000"/>
              <w:right w:val="single" w:sz="4" w:space="0" w:color="000000"/>
            </w:tcBorders>
          </w:tcPr>
          <w:p w14:paraId="09D2749C" w14:textId="2B595BD3" w:rsidR="009D512D" w:rsidRDefault="00AC251D" w:rsidP="001528B0">
            <w:pPr>
              <w:spacing w:after="0" w:line="259" w:lineRule="auto"/>
              <w:ind w:left="2" w:right="0" w:firstLine="0"/>
              <w:jc w:val="center"/>
            </w:pPr>
            <w:r>
              <w:rPr>
                <w:rFonts w:ascii="Calibri" w:eastAsia="Calibri" w:hAnsi="Calibri" w:cs="Calibri"/>
                <w:sz w:val="18"/>
              </w:rPr>
              <w:t>3.0 X 3.0</w:t>
            </w:r>
          </w:p>
        </w:tc>
      </w:tr>
      <w:tr w:rsidR="009D512D" w14:paraId="76EDE92C" w14:textId="77777777">
        <w:trPr>
          <w:trHeight w:val="348"/>
        </w:trPr>
        <w:tc>
          <w:tcPr>
            <w:tcW w:w="2197" w:type="dxa"/>
            <w:tcBorders>
              <w:top w:val="single" w:sz="4" w:space="0" w:color="000000"/>
              <w:left w:val="single" w:sz="4" w:space="0" w:color="000000"/>
              <w:bottom w:val="single" w:sz="4" w:space="0" w:color="000000"/>
              <w:right w:val="single" w:sz="4" w:space="0" w:color="000000"/>
            </w:tcBorders>
          </w:tcPr>
          <w:p w14:paraId="7573EB0D" w14:textId="1E247D27" w:rsidR="009D512D" w:rsidRDefault="00AC251D" w:rsidP="001528B0">
            <w:pPr>
              <w:spacing w:after="0" w:line="259" w:lineRule="auto"/>
              <w:ind w:left="2" w:right="0" w:firstLine="0"/>
              <w:jc w:val="center"/>
            </w:pPr>
            <w:r>
              <w:rPr>
                <w:rFonts w:ascii="Calibri" w:eastAsia="Calibri" w:hAnsi="Calibri" w:cs="Calibri"/>
                <w:sz w:val="18"/>
              </w:rPr>
              <w:t>1:1,000</w:t>
            </w:r>
          </w:p>
        </w:tc>
        <w:tc>
          <w:tcPr>
            <w:tcW w:w="2194" w:type="dxa"/>
            <w:tcBorders>
              <w:top w:val="single" w:sz="4" w:space="0" w:color="000000"/>
              <w:left w:val="single" w:sz="4" w:space="0" w:color="000000"/>
              <w:bottom w:val="single" w:sz="4" w:space="0" w:color="000000"/>
              <w:right w:val="single" w:sz="4" w:space="0" w:color="000000"/>
            </w:tcBorders>
          </w:tcPr>
          <w:p w14:paraId="7B0D38D2" w14:textId="78E2104A" w:rsidR="009D512D" w:rsidRDefault="00AC251D" w:rsidP="001528B0">
            <w:pPr>
              <w:spacing w:after="0" w:line="259" w:lineRule="auto"/>
              <w:ind w:left="0" w:right="0" w:firstLine="0"/>
              <w:jc w:val="center"/>
            </w:pPr>
            <w:r>
              <w:rPr>
                <w:rFonts w:ascii="Calibri" w:eastAsia="Calibri" w:hAnsi="Calibri" w:cs="Calibri"/>
                <w:sz w:val="18"/>
              </w:rPr>
              <w:t>1 metres</w:t>
            </w:r>
          </w:p>
        </w:tc>
        <w:tc>
          <w:tcPr>
            <w:tcW w:w="2194" w:type="dxa"/>
            <w:tcBorders>
              <w:top w:val="single" w:sz="4" w:space="0" w:color="000000"/>
              <w:left w:val="single" w:sz="4" w:space="0" w:color="000000"/>
              <w:bottom w:val="single" w:sz="4" w:space="0" w:color="000000"/>
              <w:right w:val="single" w:sz="4" w:space="0" w:color="000000"/>
            </w:tcBorders>
          </w:tcPr>
          <w:p w14:paraId="4549CE18" w14:textId="1397DFE5" w:rsidR="009D512D" w:rsidRDefault="00AC251D" w:rsidP="001528B0">
            <w:pPr>
              <w:spacing w:after="0" w:line="259" w:lineRule="auto"/>
              <w:ind w:left="2" w:right="0" w:firstLine="0"/>
              <w:jc w:val="center"/>
            </w:pPr>
            <w:r>
              <w:rPr>
                <w:rFonts w:ascii="Calibri" w:eastAsia="Calibri" w:hAnsi="Calibri" w:cs="Calibri"/>
                <w:sz w:val="18"/>
              </w:rPr>
              <w:t>0.3 X 0.3</w:t>
            </w:r>
          </w:p>
        </w:tc>
        <w:tc>
          <w:tcPr>
            <w:tcW w:w="2194" w:type="dxa"/>
            <w:tcBorders>
              <w:top w:val="single" w:sz="4" w:space="0" w:color="000000"/>
              <w:left w:val="single" w:sz="4" w:space="0" w:color="000000"/>
              <w:bottom w:val="single" w:sz="4" w:space="0" w:color="000000"/>
              <w:right w:val="single" w:sz="4" w:space="0" w:color="000000"/>
            </w:tcBorders>
          </w:tcPr>
          <w:p w14:paraId="3B7447A9" w14:textId="44751527" w:rsidR="009D512D" w:rsidRDefault="00AC251D" w:rsidP="001528B0">
            <w:pPr>
              <w:spacing w:after="0" w:line="259" w:lineRule="auto"/>
              <w:ind w:left="2" w:right="0" w:firstLine="0"/>
              <w:jc w:val="center"/>
            </w:pPr>
            <w:r>
              <w:rPr>
                <w:rFonts w:ascii="Calibri" w:eastAsia="Calibri" w:hAnsi="Calibri" w:cs="Calibri"/>
                <w:sz w:val="18"/>
              </w:rPr>
              <w:t>3.0 X 3.0</w:t>
            </w:r>
          </w:p>
        </w:tc>
      </w:tr>
    </w:tbl>
    <w:p w14:paraId="326B9C09" w14:textId="433AC225" w:rsidR="009D512D" w:rsidRDefault="00AC251D">
      <w:pPr>
        <w:spacing w:after="0" w:line="259" w:lineRule="auto"/>
        <w:ind w:left="12" w:right="0" w:firstLine="0"/>
        <w:jc w:val="left"/>
      </w:pPr>
      <w:r>
        <w:rPr>
          <w:sz w:val="22"/>
        </w:rPr>
        <w:t xml:space="preserve"> </w:t>
      </w:r>
      <w:r>
        <w:rPr>
          <w:sz w:val="22"/>
        </w:rPr>
        <w:tab/>
      </w:r>
      <w:r>
        <w:rPr>
          <w:sz w:val="16"/>
        </w:rPr>
        <w:t xml:space="preserve"> </w:t>
      </w:r>
      <w:r>
        <w:t xml:space="preserve"> </w:t>
      </w:r>
    </w:p>
    <w:p w14:paraId="634E023D" w14:textId="7DF2CEEF" w:rsidR="001528B0" w:rsidRDefault="001528B0">
      <w:pPr>
        <w:spacing w:after="0" w:line="259" w:lineRule="auto"/>
        <w:ind w:left="12" w:right="0" w:firstLine="0"/>
        <w:jc w:val="left"/>
      </w:pPr>
    </w:p>
    <w:p w14:paraId="66F9AFF1" w14:textId="77777777" w:rsidR="001528B0" w:rsidRDefault="001528B0">
      <w:pPr>
        <w:spacing w:after="0" w:line="259" w:lineRule="auto"/>
        <w:ind w:left="12" w:right="0" w:firstLine="0"/>
        <w:jc w:val="left"/>
      </w:pPr>
    </w:p>
    <w:p w14:paraId="654DDBE2" w14:textId="77777777" w:rsidR="009D512D" w:rsidRDefault="00AC251D">
      <w:pPr>
        <w:pStyle w:val="berschrift3"/>
        <w:ind w:left="7"/>
      </w:pPr>
      <w:bookmarkStart w:id="76" w:name="_Toc3544670"/>
      <w:r>
        <w:t>11.2.3 Dataset file naming</w:t>
      </w:r>
      <w:bookmarkEnd w:id="76"/>
      <w:r>
        <w:t xml:space="preserve">  </w:t>
      </w:r>
    </w:p>
    <w:p w14:paraId="09CF00BC" w14:textId="77777777" w:rsidR="00073694" w:rsidRDefault="00073694" w:rsidP="00073694">
      <w:pPr>
        <w:pStyle w:val="ISOComments"/>
        <w:spacing w:before="60" w:after="60" w:line="240" w:lineRule="auto"/>
        <w:rPr>
          <w:sz w:val="20"/>
        </w:rPr>
      </w:pPr>
    </w:p>
    <w:p w14:paraId="207DA25A" w14:textId="790682A6" w:rsidR="00073694" w:rsidRPr="00073694" w:rsidRDefault="00073694" w:rsidP="00073694">
      <w:pPr>
        <w:pStyle w:val="ISOComments"/>
        <w:spacing w:before="60" w:line="240" w:lineRule="auto"/>
        <w:rPr>
          <w:sz w:val="20"/>
        </w:rPr>
      </w:pPr>
      <w:r w:rsidRPr="00073694">
        <w:rPr>
          <w:sz w:val="20"/>
        </w:rPr>
        <w:t>Dataset naming must follow a standard pattern to give implementers greater predictability of incoming datasets. S-102 dataset naming conventions must follow these rules.</w:t>
      </w:r>
    </w:p>
    <w:p w14:paraId="0ECA267F" w14:textId="77777777" w:rsidR="00073694" w:rsidRPr="00073694" w:rsidRDefault="00073694" w:rsidP="00073694">
      <w:pPr>
        <w:autoSpaceDE w:val="0"/>
        <w:autoSpaceDN w:val="0"/>
        <w:adjustRightInd w:val="0"/>
        <w:spacing w:after="0"/>
        <w:rPr>
          <w:szCs w:val="20"/>
        </w:rPr>
      </w:pPr>
    </w:p>
    <w:p w14:paraId="7C339AC5" w14:textId="345B9FD8" w:rsidR="00073694" w:rsidRPr="00073694" w:rsidRDefault="00073694" w:rsidP="00073694">
      <w:pPr>
        <w:autoSpaceDE w:val="0"/>
        <w:autoSpaceDN w:val="0"/>
        <w:adjustRightInd w:val="0"/>
        <w:spacing w:after="0"/>
        <w:rPr>
          <w:szCs w:val="20"/>
        </w:rPr>
      </w:pPr>
      <w:r w:rsidRPr="00073694">
        <w:rPr>
          <w:szCs w:val="20"/>
        </w:rPr>
        <w:t>102</w:t>
      </w:r>
      <w:r w:rsidR="00CC212F">
        <w:rPr>
          <w:szCs w:val="20"/>
        </w:rPr>
        <w:t>PPPP</w:t>
      </w:r>
      <w:r w:rsidRPr="00073694">
        <w:rPr>
          <w:szCs w:val="20"/>
        </w:rPr>
        <w:t>Ø</w:t>
      </w:r>
      <w:r w:rsidR="000B69FA" w:rsidRPr="00073694">
        <w:rPr>
          <w:szCs w:val="20"/>
        </w:rPr>
        <w:t>ØØ</w:t>
      </w:r>
      <w:r w:rsidRPr="00073694">
        <w:rPr>
          <w:szCs w:val="20"/>
        </w:rPr>
        <w:t>ØØØØØØØØØ</w:t>
      </w:r>
      <w:r w:rsidR="002356F8">
        <w:rPr>
          <w:szCs w:val="20"/>
        </w:rPr>
        <w:t>.H5</w:t>
      </w:r>
    </w:p>
    <w:p w14:paraId="62C56017" w14:textId="77777777" w:rsidR="00073694" w:rsidRPr="00073694" w:rsidRDefault="00073694" w:rsidP="00073694">
      <w:pPr>
        <w:autoSpaceDE w:val="0"/>
        <w:autoSpaceDN w:val="0"/>
        <w:adjustRightInd w:val="0"/>
        <w:spacing w:after="0"/>
        <w:rPr>
          <w:szCs w:val="20"/>
        </w:rPr>
      </w:pPr>
    </w:p>
    <w:p w14:paraId="49043B2E" w14:textId="77777777" w:rsidR="00073694" w:rsidRPr="00073694" w:rsidRDefault="00073694" w:rsidP="00073694">
      <w:pPr>
        <w:numPr>
          <w:ilvl w:val="0"/>
          <w:numId w:val="32"/>
        </w:numPr>
        <w:autoSpaceDE w:val="0"/>
        <w:autoSpaceDN w:val="0"/>
        <w:adjustRightInd w:val="0"/>
        <w:spacing w:after="0" w:line="240" w:lineRule="auto"/>
        <w:ind w:right="0"/>
        <w:rPr>
          <w:szCs w:val="20"/>
        </w:rPr>
      </w:pPr>
      <w:r w:rsidRPr="00073694">
        <w:rPr>
          <w:szCs w:val="20"/>
        </w:rPr>
        <w:t>102 – the first 3 characters identify the dataset as an S-102 dataset (mandatory).</w:t>
      </w:r>
    </w:p>
    <w:p w14:paraId="425F31F9" w14:textId="1F93F675" w:rsidR="00073694" w:rsidRPr="00073694" w:rsidRDefault="00CC212F" w:rsidP="00073694">
      <w:pPr>
        <w:numPr>
          <w:ilvl w:val="0"/>
          <w:numId w:val="32"/>
        </w:numPr>
        <w:autoSpaceDE w:val="0"/>
        <w:autoSpaceDN w:val="0"/>
        <w:adjustRightInd w:val="0"/>
        <w:spacing w:after="0" w:line="240" w:lineRule="auto"/>
        <w:ind w:right="0"/>
        <w:jc w:val="left"/>
        <w:rPr>
          <w:szCs w:val="20"/>
        </w:rPr>
      </w:pPr>
      <w:r>
        <w:rPr>
          <w:szCs w:val="20"/>
        </w:rPr>
        <w:t>PPPP</w:t>
      </w:r>
      <w:r w:rsidR="00073694" w:rsidRPr="00073694">
        <w:rPr>
          <w:szCs w:val="20"/>
        </w:rPr>
        <w:t xml:space="preserve"> - </w:t>
      </w:r>
      <w:r w:rsidR="000151F2">
        <w:t xml:space="preserve">the fourth to seventh characters is the producer code according to the Producer Code </w:t>
      </w:r>
      <w:r w:rsidR="000151F2" w:rsidRPr="000151F2">
        <w:t>Register</w:t>
      </w:r>
      <w:r w:rsidR="00073694" w:rsidRPr="000151F2">
        <w:rPr>
          <w:szCs w:val="20"/>
        </w:rPr>
        <w:t>.</w:t>
      </w:r>
    </w:p>
    <w:p w14:paraId="590CE443" w14:textId="171A94B9" w:rsidR="00073694" w:rsidRDefault="00073694" w:rsidP="00073694">
      <w:pPr>
        <w:numPr>
          <w:ilvl w:val="0"/>
          <w:numId w:val="32"/>
        </w:numPr>
        <w:autoSpaceDE w:val="0"/>
        <w:autoSpaceDN w:val="0"/>
        <w:adjustRightInd w:val="0"/>
        <w:spacing w:after="0" w:line="240" w:lineRule="auto"/>
        <w:ind w:right="0"/>
        <w:jc w:val="left"/>
        <w:rPr>
          <w:szCs w:val="20"/>
        </w:rPr>
      </w:pPr>
      <w:r w:rsidRPr="00073694">
        <w:rPr>
          <w:szCs w:val="20"/>
        </w:rPr>
        <w:t>ØØØØØØØØØØ</w:t>
      </w:r>
      <w:r w:rsidR="000B69FA" w:rsidRPr="00073694">
        <w:rPr>
          <w:szCs w:val="20"/>
        </w:rPr>
        <w:t>ØØ</w:t>
      </w:r>
      <w:r w:rsidRPr="00073694">
        <w:rPr>
          <w:szCs w:val="20"/>
        </w:rPr>
        <w:t xml:space="preserve"> - the eighth to the maximum </w:t>
      </w:r>
      <w:r w:rsidR="000B69FA">
        <w:rPr>
          <w:szCs w:val="20"/>
        </w:rPr>
        <w:t>nine</w:t>
      </w:r>
      <w:r w:rsidRPr="00073694">
        <w:rPr>
          <w:szCs w:val="20"/>
        </w:rPr>
        <w:t>teenth characters are optional and may be used in any way by the producer to provide the unique file name.  The following characters are allowed in the dataset name: A to Z, 0 to 9 and the special character _ (underscore).</w:t>
      </w:r>
    </w:p>
    <w:p w14:paraId="5F553B9F" w14:textId="153751AA" w:rsidR="002356F8" w:rsidRPr="00073694" w:rsidRDefault="002356F8" w:rsidP="00073694">
      <w:pPr>
        <w:numPr>
          <w:ilvl w:val="0"/>
          <w:numId w:val="32"/>
        </w:numPr>
        <w:autoSpaceDE w:val="0"/>
        <w:autoSpaceDN w:val="0"/>
        <w:adjustRightInd w:val="0"/>
        <w:spacing w:after="0" w:line="240" w:lineRule="auto"/>
        <w:ind w:right="0"/>
        <w:jc w:val="left"/>
        <w:rPr>
          <w:szCs w:val="20"/>
        </w:rPr>
      </w:pPr>
      <w:r>
        <w:rPr>
          <w:szCs w:val="20"/>
        </w:rPr>
        <w:t>H5 – denotes and HDF5 file.</w:t>
      </w:r>
    </w:p>
    <w:p w14:paraId="1C4FA639" w14:textId="77777777" w:rsidR="00073694" w:rsidRDefault="00073694" w:rsidP="000464C4">
      <w:pPr>
        <w:spacing w:after="120" w:line="259" w:lineRule="auto"/>
        <w:ind w:right="0"/>
        <w:jc w:val="left"/>
      </w:pPr>
    </w:p>
    <w:p w14:paraId="73293955" w14:textId="681D35A5" w:rsidR="009D512D" w:rsidRDefault="00AC251D">
      <w:pPr>
        <w:pStyle w:val="berschrift2"/>
        <w:spacing w:after="160"/>
        <w:ind w:left="7"/>
      </w:pPr>
      <w:bookmarkStart w:id="77" w:name="_Toc3544671"/>
      <w:r>
        <w:t>11.</w:t>
      </w:r>
      <w:r w:rsidR="004C391A">
        <w:t>3</w:t>
      </w:r>
      <w:r>
        <w:t xml:space="preserve"> Exchange Catalogue</w:t>
      </w:r>
      <w:bookmarkEnd w:id="77"/>
      <w:r>
        <w:t xml:space="preserve"> </w:t>
      </w:r>
    </w:p>
    <w:p w14:paraId="0F895AC8" w14:textId="565304CA" w:rsidR="009D512D" w:rsidRDefault="00AC251D">
      <w:pPr>
        <w:ind w:left="12" w:right="513"/>
      </w:pPr>
      <w:r>
        <w:t xml:space="preserve">The exchange catalogue acts as the table of contents for the exchange set. The catalogue file of the exchange set must be named </w:t>
      </w:r>
      <w:r w:rsidR="00F52D73">
        <w:t>CATATLOG.102</w:t>
      </w:r>
      <w:r>
        <w:t xml:space="preserve">. No other file in the exchange set may be named </w:t>
      </w:r>
      <w:r w:rsidR="00F52D73">
        <w:t>CATALOG.102</w:t>
      </w:r>
      <w:r>
        <w:t xml:space="preserve">.  The contents of the exchange catalogue are described in Clause 12. </w:t>
      </w:r>
    </w:p>
    <w:p w14:paraId="236C6986" w14:textId="77777777" w:rsidR="009D512D" w:rsidRDefault="00AC251D">
      <w:pPr>
        <w:spacing w:after="120" w:line="259" w:lineRule="auto"/>
        <w:ind w:left="12" w:right="0" w:firstLine="0"/>
        <w:jc w:val="left"/>
      </w:pPr>
      <w:r>
        <w:t xml:space="preserve"> </w:t>
      </w:r>
    </w:p>
    <w:p w14:paraId="1118FC5E" w14:textId="5FC132E1" w:rsidR="009D512D" w:rsidRDefault="00AC251D">
      <w:pPr>
        <w:pStyle w:val="berschrift2"/>
        <w:spacing w:after="160"/>
        <w:ind w:left="7"/>
      </w:pPr>
      <w:bookmarkStart w:id="78" w:name="_Toc3544672"/>
      <w:r>
        <w:t>11.</w:t>
      </w:r>
      <w:r w:rsidR="004C391A">
        <w:t>4</w:t>
      </w:r>
      <w:r>
        <w:t xml:space="preserve"> Data integrity and encryption</w:t>
      </w:r>
      <w:bookmarkEnd w:id="78"/>
      <w:r>
        <w:t xml:space="preserve"> </w:t>
      </w:r>
    </w:p>
    <w:p w14:paraId="06966EF4" w14:textId="77777777" w:rsidR="009D512D" w:rsidRDefault="00AC251D">
      <w:pPr>
        <w:ind w:left="12" w:right="71"/>
      </w:pPr>
      <w:r>
        <w:t xml:space="preserve">S-100 Part 15 defines the algorithms for compressing, encrypting and digitally signing datasets based on the S-100 Data Model. The individual product specifications provide details about which of the elements are being used and on which files in the dataset. </w:t>
      </w:r>
    </w:p>
    <w:p w14:paraId="542B4115" w14:textId="77777777" w:rsidR="009D512D" w:rsidRDefault="00AC251D">
      <w:pPr>
        <w:spacing w:after="120" w:line="259" w:lineRule="auto"/>
        <w:ind w:left="12" w:right="0" w:firstLine="0"/>
        <w:jc w:val="left"/>
      </w:pPr>
      <w:r>
        <w:t xml:space="preserve"> </w:t>
      </w:r>
    </w:p>
    <w:p w14:paraId="1A6CB68C" w14:textId="45E3EBF1" w:rsidR="009D512D" w:rsidRDefault="00AC251D">
      <w:pPr>
        <w:pStyle w:val="berschrift3"/>
        <w:ind w:left="7"/>
      </w:pPr>
      <w:bookmarkStart w:id="79" w:name="_Toc3544673"/>
      <w:r>
        <w:t>11.</w:t>
      </w:r>
      <w:r w:rsidR="004C391A">
        <w:t>4</w:t>
      </w:r>
      <w:r>
        <w:t>.1 Use of Compression</w:t>
      </w:r>
      <w:bookmarkEnd w:id="79"/>
      <w:r>
        <w:t xml:space="preserve"> </w:t>
      </w:r>
    </w:p>
    <w:p w14:paraId="57A3CC42" w14:textId="1D390FA7" w:rsidR="009D512D" w:rsidRDefault="00AC251D">
      <w:pPr>
        <w:ind w:left="12" w:right="75"/>
      </w:pPr>
      <w:r>
        <w:t>The data producer decides if compression will be used on the S-102 product files (HDF5). It is expected that a hydrographic office will make a policy decision and that all the S</w:t>
      </w:r>
      <w:r w:rsidR="00E250FB">
        <w:t>-</w:t>
      </w:r>
      <w:r>
        <w:t xml:space="preserve">102 datasets from the producer will be either compressed or uncompressed. </w:t>
      </w:r>
    </w:p>
    <w:p w14:paraId="41DFF10B" w14:textId="544E3598" w:rsidR="009D512D" w:rsidRDefault="00AC251D">
      <w:pPr>
        <w:ind w:left="12" w:right="0"/>
      </w:pPr>
      <w:r>
        <w:t xml:space="preserve">It is recommended to compress all the dataset files, e.g. HDF5 files. The ZIP compression method defined in S-100 Part 15 shall be applied to the product files. </w:t>
      </w:r>
    </w:p>
    <w:p w14:paraId="472F1082" w14:textId="08806A62" w:rsidR="009D512D" w:rsidRDefault="00AC251D">
      <w:pPr>
        <w:spacing w:after="9"/>
        <w:ind w:left="12" w:right="513"/>
      </w:pPr>
      <w:r>
        <w:t xml:space="preserve">The use of compression will be encoded: </w:t>
      </w:r>
    </w:p>
    <w:p w14:paraId="33A44F3A" w14:textId="77777777" w:rsidR="00734255" w:rsidRDefault="00734255" w:rsidP="00734255">
      <w:pPr>
        <w:spacing w:after="97" w:line="259" w:lineRule="auto"/>
        <w:ind w:left="12" w:right="0" w:firstLine="0"/>
        <w:jc w:val="left"/>
        <w:rPr>
          <w:rFonts w:ascii="Calibri" w:eastAsia="Calibri" w:hAnsi="Calibri" w:cs="Calibri"/>
        </w:rPr>
      </w:pPr>
    </w:p>
    <w:p w14:paraId="504D0E10" w14:textId="1C38370B" w:rsidR="009D512D" w:rsidRDefault="00AC251D" w:rsidP="00734255">
      <w:pPr>
        <w:spacing w:after="97" w:line="259" w:lineRule="auto"/>
        <w:ind w:left="12" w:right="0" w:firstLine="0"/>
        <w:jc w:val="left"/>
      </w:pPr>
      <w:r>
        <w:t xml:space="preserve">Since information about compression is encoded in the S-102_ExchangeCatalogue, it is implicitly applied to all the dataset files in the exchange set. It will not be possible to create an exchange set where some HDF5 files are compressed while others are not. In cases where a data distributor produces an integrated S-102 product, all sources are required to be either compressed or uncompressed at time of integration. In this situation the digital signature encoded into source data (i.e. original data producer) will be replaced with that of the distributor (Data Server).  </w:t>
      </w:r>
      <w:r>
        <w:rPr>
          <w:b/>
        </w:rPr>
        <w:t xml:space="preserve"> </w:t>
      </w:r>
    </w:p>
    <w:p w14:paraId="37214E9C" w14:textId="4613F8C7" w:rsidR="009D512D" w:rsidRDefault="009D512D">
      <w:pPr>
        <w:spacing w:after="0" w:line="259" w:lineRule="auto"/>
        <w:ind w:left="12" w:right="0" w:firstLine="0"/>
        <w:jc w:val="left"/>
      </w:pPr>
    </w:p>
    <w:p w14:paraId="13D18580" w14:textId="64A6BBFD" w:rsidR="009D512D" w:rsidRDefault="00AC251D">
      <w:pPr>
        <w:pStyle w:val="berschrift3"/>
        <w:ind w:left="7"/>
      </w:pPr>
      <w:bookmarkStart w:id="80" w:name="_Toc3544674"/>
      <w:r>
        <w:t>11.</w:t>
      </w:r>
      <w:r w:rsidR="004C391A">
        <w:t>4</w:t>
      </w:r>
      <w:r>
        <w:t>.2 Use of Data Protection</w:t>
      </w:r>
      <w:bookmarkEnd w:id="80"/>
      <w:r>
        <w:t xml:space="preserve"> </w:t>
      </w:r>
    </w:p>
    <w:p w14:paraId="67FB3645" w14:textId="77777777" w:rsidR="009D512D" w:rsidRDefault="00AC251D" w:rsidP="00634835">
      <w:pPr>
        <w:ind w:left="12" w:right="469"/>
      </w:pPr>
      <w:r>
        <w:t xml:space="preserve">It is recommended to encrypt all the dataset files, e.g. HDF5. The encryption method defined in S-100 part 15 shall be applied. </w:t>
      </w:r>
    </w:p>
    <w:p w14:paraId="5180097E" w14:textId="77777777" w:rsidR="00CB708C" w:rsidRDefault="00CB708C">
      <w:pPr>
        <w:pStyle w:val="berschrift3"/>
        <w:ind w:left="7"/>
      </w:pPr>
    </w:p>
    <w:p w14:paraId="4716012D" w14:textId="7EFDEFBE" w:rsidR="009D512D" w:rsidRDefault="00AC251D">
      <w:pPr>
        <w:pStyle w:val="berschrift3"/>
        <w:ind w:left="7"/>
      </w:pPr>
      <w:bookmarkStart w:id="81" w:name="_Toc3544675"/>
      <w:r>
        <w:t>11.</w:t>
      </w:r>
      <w:r w:rsidR="004C391A">
        <w:t>4</w:t>
      </w:r>
      <w:r>
        <w:t>.3 Use of Digital Signatures</w:t>
      </w:r>
      <w:bookmarkEnd w:id="81"/>
      <w:r>
        <w:t xml:space="preserve"> </w:t>
      </w:r>
    </w:p>
    <w:p w14:paraId="3237EF7E" w14:textId="77777777" w:rsidR="009D512D" w:rsidRDefault="00AC251D" w:rsidP="005A3335">
      <w:pPr>
        <w:tabs>
          <w:tab w:val="left" w:pos="10080"/>
        </w:tabs>
        <w:ind w:left="12" w:right="469"/>
      </w:pPr>
      <w:r>
        <w:t xml:space="preserve">Digital Signatures shall be used on all files included in a S-102 compliant exchange set to meet the requirements of IMO resolution MSC.428(98) to reduce cyber security risks among users, especially when used in navigations systems at sea. The recommended signature method is defined in S-100 Part 15.  </w:t>
      </w:r>
    </w:p>
    <w:p w14:paraId="35B10FDF" w14:textId="38A6DC43" w:rsidR="009D512D" w:rsidRDefault="00AC251D" w:rsidP="005A3335">
      <w:pPr>
        <w:tabs>
          <w:tab w:val="left" w:pos="10080"/>
        </w:tabs>
        <w:ind w:left="12" w:right="469"/>
      </w:pPr>
      <w:r>
        <w:t xml:space="preserve">The digital signature information is encoded either in the S102_DatasetDiscoveryMetaData or the S102_CatalogueMetadata record for each file included in the exchange set. </w:t>
      </w:r>
    </w:p>
    <w:p w14:paraId="331C0C73" w14:textId="05372C7D" w:rsidR="009D512D" w:rsidRDefault="00AC251D">
      <w:pPr>
        <w:spacing w:after="139" w:line="259" w:lineRule="auto"/>
        <w:ind w:left="12" w:right="0" w:firstLine="0"/>
        <w:jc w:val="left"/>
      </w:pPr>
      <w:r>
        <w:t xml:space="preserve"> </w:t>
      </w:r>
    </w:p>
    <w:p w14:paraId="56165511" w14:textId="77777777" w:rsidR="009D512D" w:rsidRDefault="00AC251D">
      <w:pPr>
        <w:pStyle w:val="berschrift1"/>
        <w:ind w:left="7"/>
      </w:pPr>
      <w:bookmarkStart w:id="82" w:name="_Toc3544676"/>
      <w:r>
        <w:t>12 Metadata</w:t>
      </w:r>
      <w:bookmarkEnd w:id="82"/>
      <w:r>
        <w:t xml:space="preserve"> </w:t>
      </w:r>
    </w:p>
    <w:p w14:paraId="31CA5D58" w14:textId="77777777" w:rsidR="009D512D" w:rsidRDefault="00AC251D">
      <w:pPr>
        <w:pStyle w:val="berschrift2"/>
        <w:spacing w:after="162"/>
        <w:ind w:left="7"/>
      </w:pPr>
      <w:bookmarkStart w:id="83" w:name="_Toc3544677"/>
      <w:r>
        <w:t>12.1 Introduction</w:t>
      </w:r>
      <w:bookmarkEnd w:id="83"/>
      <w:r>
        <w:t xml:space="preserve"> </w:t>
      </w:r>
    </w:p>
    <w:p w14:paraId="08D8B2A8" w14:textId="77777777" w:rsidR="009A7E22" w:rsidRDefault="009A7E22" w:rsidP="009A7E22">
      <w:pPr>
        <w:ind w:left="12" w:right="513"/>
      </w:pPr>
      <w:r>
        <w:t xml:space="preserve">The Metadata elements used in the Bathymetric Surface product are derived from S-100 and from ISO </w:t>
      </w:r>
      <w:r w:rsidRPr="00815F5A">
        <w:t>19115-1</w:t>
      </w:r>
      <w:r>
        <w:t xml:space="preserve"> and ISO 19115-2. Optionally additional metadata may be derived from ISO 19130 and ISO 19130-</w:t>
      </w:r>
      <w:r w:rsidRPr="009962F5">
        <w:rPr>
          <w:szCs w:val="20"/>
        </w:rPr>
        <w:t>2</w:t>
      </w:r>
      <w:r>
        <w:rPr>
          <w:sz w:val="31"/>
          <w:vertAlign w:val="superscript"/>
        </w:rPr>
        <w:t xml:space="preserve"> </w:t>
      </w:r>
      <w:r>
        <w:t xml:space="preserve">especially metadata relating to the SONAR equipment which may have been used to acquire the bathymetric data. </w:t>
      </w:r>
    </w:p>
    <w:p w14:paraId="7C4A984A" w14:textId="77777777" w:rsidR="009A7E22" w:rsidRDefault="009A7E22" w:rsidP="009A7E22">
      <w:pPr>
        <w:ind w:left="12" w:right="513"/>
      </w:pPr>
      <w:r>
        <w:t xml:space="preserve">There are only a few elements in the ISO 19115 metadata standard that are mandatory and these relate only to the use of the metadata for identification and pedigree of the data set. A minimum level of data identification is required for all applications including database applications, web services and data set production. However, S-102 requires certain metadata attributes which are used to geolocate the dataset as well as lineage attribution which define processes used to establish the tracking list and establish a pedigree for the data. </w:t>
      </w:r>
    </w:p>
    <w:p w14:paraId="54C1571A" w14:textId="77777777" w:rsidR="009A7E22" w:rsidRDefault="009A7E22" w:rsidP="009A7E22">
      <w:pPr>
        <w:ind w:left="12" w:right="513"/>
      </w:pPr>
      <w:r>
        <w:t xml:space="preserve">The elements are related in a metadata schema and include definitions and extension procedures. There exist both mandatory and conditional metadata elements. Only a few metadata elements are mandatory but the inclusion of some of the optional metadata elements establish a situation where other metadata elements are conditionally made mandatory. </w:t>
      </w:r>
    </w:p>
    <w:p w14:paraId="183762FB" w14:textId="77777777" w:rsidR="009A7E22" w:rsidRDefault="009A7E22" w:rsidP="009A7E22">
      <w:pPr>
        <w:ind w:left="12" w:right="513"/>
      </w:pPr>
      <w:r>
        <w:t xml:space="preserve">The following table outlines the core metadata elements (mandatory and recommended optional) required for describing a geographic information data set. The codes indicate: "M" mandatory, "O" optional' "C" conditional as defined in ISO 19115-1. The table indicates how the mandatory, optional and conditional core metadata are handled in S-102. </w:t>
      </w:r>
    </w:p>
    <w:p w14:paraId="1FDCE531" w14:textId="77777777" w:rsidR="009A7E22" w:rsidRDefault="009A7E22" w:rsidP="009A7E22">
      <w:pPr>
        <w:jc w:val="center"/>
      </w:pPr>
      <w:r>
        <w:t>Table 12.1 – S-102 Handling of Core Metadata Elements</w:t>
      </w:r>
    </w:p>
    <w:tbl>
      <w:tblPr>
        <w:tblStyle w:val="TableGrid"/>
        <w:tblW w:w="9293" w:type="dxa"/>
        <w:tblInd w:w="640" w:type="dxa"/>
        <w:tblLayout w:type="fixed"/>
        <w:tblCellMar>
          <w:top w:w="105" w:type="dxa"/>
          <w:left w:w="10" w:type="dxa"/>
          <w:right w:w="454" w:type="dxa"/>
        </w:tblCellMar>
        <w:tblLook w:val="04A0" w:firstRow="1" w:lastRow="0" w:firstColumn="1" w:lastColumn="0" w:noHBand="0" w:noVBand="1"/>
      </w:tblPr>
      <w:tblGrid>
        <w:gridCol w:w="4770"/>
        <w:gridCol w:w="4523"/>
      </w:tblGrid>
      <w:tr w:rsidR="009A7E22" w14:paraId="23922F68" w14:textId="77777777" w:rsidTr="002D2EE8">
        <w:trPr>
          <w:trHeight w:val="3501"/>
        </w:trPr>
        <w:tc>
          <w:tcPr>
            <w:tcW w:w="4770" w:type="dxa"/>
            <w:tcBorders>
              <w:top w:val="single" w:sz="8" w:space="0" w:color="000000"/>
              <w:left w:val="single" w:sz="8" w:space="0" w:color="000000"/>
              <w:bottom w:val="single" w:sz="8" w:space="0" w:color="000000"/>
              <w:right w:val="single" w:sz="8" w:space="0" w:color="000000"/>
            </w:tcBorders>
            <w:shd w:val="clear" w:color="auto" w:fill="auto"/>
          </w:tcPr>
          <w:p w14:paraId="78515081" w14:textId="77777777" w:rsidR="009A7E22" w:rsidRPr="00285C6E" w:rsidRDefault="009A7E22" w:rsidP="002D2EE8">
            <w:pPr>
              <w:spacing w:after="43" w:line="259" w:lineRule="auto"/>
              <w:ind w:left="166" w:right="176" w:firstLine="0"/>
              <w:jc w:val="left"/>
            </w:pPr>
            <w:r w:rsidRPr="00285C6E">
              <w:rPr>
                <w:rFonts w:ascii="Calibri" w:eastAsia="Calibri" w:hAnsi="Calibri" w:cs="Calibri"/>
                <w:b/>
                <w:sz w:val="18"/>
              </w:rPr>
              <w:t xml:space="preserve">Dataset title </w:t>
            </w:r>
            <w:r w:rsidRPr="00285C6E">
              <w:rPr>
                <w:rFonts w:ascii="Calibri" w:eastAsia="Calibri" w:hAnsi="Calibri" w:cs="Calibri"/>
                <w:sz w:val="18"/>
              </w:rPr>
              <w:t xml:space="preserve">(M) </w:t>
            </w:r>
          </w:p>
          <w:p w14:paraId="628A5E8C" w14:textId="77777777" w:rsidR="009A7E22" w:rsidRPr="00285C6E" w:rsidRDefault="009A7E22" w:rsidP="002D2EE8">
            <w:pPr>
              <w:spacing w:after="0" w:line="259" w:lineRule="auto"/>
              <w:ind w:left="166" w:right="176" w:firstLine="0"/>
              <w:jc w:val="left"/>
              <w:rPr>
                <w:rFonts w:ascii="Calibri" w:eastAsia="Calibri" w:hAnsi="Calibri" w:cs="Calibri"/>
                <w:sz w:val="18"/>
              </w:rPr>
            </w:pPr>
            <w:r w:rsidRPr="00285C6E">
              <w:rPr>
                <w:rFonts w:ascii="Calibri" w:eastAsia="Calibri" w:hAnsi="Calibri" w:cs="Calibri"/>
                <w:sz w:val="18"/>
              </w:rPr>
              <w:t xml:space="preserve">S102_DS_DiscoveryMetadata &gt; citation &gt; CI_Citation.title </w:t>
            </w:r>
          </w:p>
          <w:p w14:paraId="7159FA19" w14:textId="77777777" w:rsidR="009A7E22" w:rsidRPr="00285C6E" w:rsidRDefault="009A7E22" w:rsidP="002D2EE8">
            <w:pPr>
              <w:spacing w:after="0" w:line="307" w:lineRule="auto"/>
              <w:ind w:left="166" w:right="176" w:firstLine="0"/>
              <w:jc w:val="left"/>
              <w:rPr>
                <w:rFonts w:ascii="Calibri" w:eastAsia="Calibri" w:hAnsi="Calibri" w:cs="Calibri"/>
                <w:sz w:val="18"/>
              </w:rPr>
            </w:pPr>
            <w:r w:rsidRPr="00285C6E">
              <w:rPr>
                <w:rFonts w:ascii="Calibri" w:eastAsia="Calibri" w:hAnsi="Calibri" w:cs="Calibri"/>
                <w:sz w:val="18"/>
              </w:rPr>
              <w:t>or</w:t>
            </w:r>
          </w:p>
          <w:p w14:paraId="23DC77BC" w14:textId="77777777" w:rsidR="009A7E22" w:rsidRPr="00285C6E" w:rsidRDefault="009A7E22" w:rsidP="002D2EE8">
            <w:pPr>
              <w:spacing w:after="0" w:line="307" w:lineRule="auto"/>
              <w:ind w:left="166" w:right="176" w:firstLine="0"/>
              <w:jc w:val="left"/>
              <w:rPr>
                <w:rFonts w:ascii="Calibri" w:eastAsia="Calibri" w:hAnsi="Calibri" w:cs="Calibri"/>
                <w:sz w:val="18"/>
              </w:rPr>
            </w:pPr>
            <w:r w:rsidRPr="00285C6E">
              <w:rPr>
                <w:rFonts w:ascii="Calibri" w:eastAsia="Calibri" w:hAnsi="Calibri" w:cs="Calibri"/>
                <w:sz w:val="18"/>
              </w:rPr>
              <w:t xml:space="preserve">S102_Tile_DiscoveryMetadata &gt; citation &gt; CI_Citation.title  </w:t>
            </w:r>
          </w:p>
          <w:p w14:paraId="5BEA3B71" w14:textId="77777777" w:rsidR="009A7E22" w:rsidRPr="00285C6E" w:rsidRDefault="009A7E22" w:rsidP="002D2EE8">
            <w:pPr>
              <w:spacing w:after="0" w:line="307" w:lineRule="auto"/>
              <w:ind w:left="166" w:right="176" w:firstLine="0"/>
              <w:jc w:val="left"/>
              <w:rPr>
                <w:rFonts w:ascii="Calibri" w:eastAsia="Calibri" w:hAnsi="Calibri" w:cs="Calibri"/>
                <w:sz w:val="18"/>
              </w:rPr>
            </w:pPr>
          </w:p>
          <w:p w14:paraId="43F73737" w14:textId="77777777" w:rsidR="009A7E22" w:rsidRPr="00285C6E" w:rsidRDefault="009A7E22" w:rsidP="002D2EE8">
            <w:pPr>
              <w:spacing w:after="0" w:line="307" w:lineRule="auto"/>
              <w:ind w:left="166" w:right="176" w:firstLine="0"/>
              <w:jc w:val="left"/>
            </w:pPr>
            <w:r w:rsidRPr="00285C6E">
              <w:rPr>
                <w:rFonts w:ascii="Calibri" w:eastAsia="Calibri" w:hAnsi="Calibri" w:cs="Calibri"/>
                <w:sz w:val="18"/>
              </w:rPr>
              <w:t xml:space="preserve">from: (MD_Metadata.identificationInfo &gt; MD_DataIdentification.citation &gt; </w:t>
            </w:r>
          </w:p>
          <w:p w14:paraId="7E0E18A9" w14:textId="77777777" w:rsidR="009A7E22" w:rsidRPr="00285C6E" w:rsidRDefault="009A7E22" w:rsidP="002D2EE8">
            <w:pPr>
              <w:spacing w:after="0" w:line="259" w:lineRule="auto"/>
              <w:ind w:left="166" w:right="176" w:firstLine="0"/>
              <w:jc w:val="left"/>
            </w:pPr>
            <w:r w:rsidRPr="00285C6E">
              <w:rPr>
                <w:rFonts w:ascii="Calibri" w:eastAsia="Calibri" w:hAnsi="Calibri" w:cs="Calibri"/>
                <w:sz w:val="18"/>
              </w:rPr>
              <w:t xml:space="preserve">CI_Citation.title) </w:t>
            </w:r>
          </w:p>
        </w:tc>
        <w:tc>
          <w:tcPr>
            <w:tcW w:w="4523" w:type="dxa"/>
            <w:tcBorders>
              <w:top w:val="single" w:sz="8" w:space="0" w:color="000000"/>
              <w:left w:val="single" w:sz="8" w:space="0" w:color="000000"/>
              <w:bottom w:val="single" w:sz="8" w:space="0" w:color="000000"/>
              <w:right w:val="single" w:sz="8" w:space="0" w:color="000000"/>
            </w:tcBorders>
            <w:shd w:val="clear" w:color="auto" w:fill="auto"/>
          </w:tcPr>
          <w:p w14:paraId="7DD509DF" w14:textId="77777777" w:rsidR="009A7E22" w:rsidRPr="00285C6E" w:rsidRDefault="009A7E22" w:rsidP="002D2EE8">
            <w:pPr>
              <w:spacing w:after="43" w:line="259" w:lineRule="auto"/>
              <w:ind w:left="218" w:right="19" w:firstLine="0"/>
              <w:jc w:val="left"/>
            </w:pPr>
            <w:r w:rsidRPr="00285C6E">
              <w:rPr>
                <w:rFonts w:ascii="Calibri" w:eastAsia="Calibri" w:hAnsi="Calibri" w:cs="Calibri"/>
                <w:b/>
                <w:sz w:val="18"/>
              </w:rPr>
              <w:t xml:space="preserve">Spatial representation type </w:t>
            </w:r>
            <w:r w:rsidRPr="00285C6E">
              <w:rPr>
                <w:rFonts w:ascii="Calibri" w:eastAsia="Calibri" w:hAnsi="Calibri" w:cs="Calibri"/>
                <w:sz w:val="18"/>
              </w:rPr>
              <w:t xml:space="preserve">(O) </w:t>
            </w:r>
          </w:p>
          <w:p w14:paraId="70E8A13A" w14:textId="77777777" w:rsidR="009A7E22" w:rsidRPr="00285C6E" w:rsidRDefault="009A7E22" w:rsidP="002D2EE8">
            <w:pPr>
              <w:spacing w:after="59" w:line="240" w:lineRule="auto"/>
              <w:ind w:left="218" w:right="19" w:firstLine="0"/>
              <w:jc w:val="left"/>
              <w:rPr>
                <w:rFonts w:ascii="Calibri" w:eastAsia="Calibri" w:hAnsi="Calibri" w:cs="Calibri"/>
                <w:sz w:val="18"/>
              </w:rPr>
            </w:pPr>
            <w:r w:rsidRPr="00285C6E">
              <w:rPr>
                <w:rFonts w:ascii="Calibri" w:eastAsia="Calibri" w:hAnsi="Calibri" w:cs="Calibri"/>
                <w:sz w:val="18"/>
              </w:rPr>
              <w:t xml:space="preserve">S102_DS_DiscoveryMetadata &gt; spatialRepresentationType: MD_ DataIdentification. spatialRepresentationType   </w:t>
            </w:r>
          </w:p>
          <w:p w14:paraId="277E1998" w14:textId="77777777" w:rsidR="009A7E22" w:rsidRPr="00285C6E" w:rsidRDefault="009A7E22" w:rsidP="002D2EE8">
            <w:pPr>
              <w:spacing w:after="59" w:line="240" w:lineRule="auto"/>
              <w:ind w:left="218" w:right="19" w:firstLine="0"/>
              <w:jc w:val="left"/>
              <w:rPr>
                <w:rFonts w:ascii="Calibri" w:eastAsia="Calibri" w:hAnsi="Calibri" w:cs="Calibri"/>
                <w:sz w:val="18"/>
              </w:rPr>
            </w:pPr>
            <w:r w:rsidRPr="00285C6E">
              <w:rPr>
                <w:rFonts w:ascii="Calibri" w:eastAsia="Calibri" w:hAnsi="Calibri" w:cs="Calibri"/>
                <w:sz w:val="18"/>
              </w:rPr>
              <w:t xml:space="preserve">or </w:t>
            </w:r>
          </w:p>
          <w:p w14:paraId="2BA8A8DF" w14:textId="77777777" w:rsidR="009A7E22" w:rsidRPr="00285C6E" w:rsidRDefault="009A7E22" w:rsidP="002D2EE8">
            <w:pPr>
              <w:spacing w:after="59" w:line="240" w:lineRule="auto"/>
              <w:ind w:left="218" w:right="19" w:firstLine="0"/>
              <w:jc w:val="left"/>
            </w:pPr>
            <w:r w:rsidRPr="00285C6E">
              <w:rPr>
                <w:rFonts w:ascii="Calibri" w:eastAsia="Calibri" w:hAnsi="Calibri" w:cs="Calibri"/>
                <w:sz w:val="18"/>
              </w:rPr>
              <w:t xml:space="preserve">S102_Tile_DiscoveryMetadata &gt; spatialRepresentationType: MD_ DataIdentification. spatialRepresentationType </w:t>
            </w:r>
          </w:p>
          <w:p w14:paraId="006345E3" w14:textId="77777777" w:rsidR="009A7E22" w:rsidRPr="00285C6E" w:rsidRDefault="009A7E22" w:rsidP="002D2EE8">
            <w:pPr>
              <w:spacing w:after="55" w:line="259" w:lineRule="auto"/>
              <w:ind w:left="218" w:right="19" w:firstLine="0"/>
              <w:jc w:val="left"/>
              <w:rPr>
                <w:rFonts w:ascii="Calibri" w:eastAsia="Calibri" w:hAnsi="Calibri" w:cs="Calibri"/>
                <w:sz w:val="18"/>
              </w:rPr>
            </w:pPr>
          </w:p>
          <w:p w14:paraId="7B7CC4E4" w14:textId="77777777" w:rsidR="009A7E22" w:rsidRPr="00285C6E" w:rsidRDefault="009A7E22" w:rsidP="002D2EE8">
            <w:pPr>
              <w:spacing w:after="55" w:line="259" w:lineRule="auto"/>
              <w:ind w:left="218" w:right="19" w:firstLine="0"/>
              <w:jc w:val="left"/>
            </w:pPr>
            <w:r w:rsidRPr="00285C6E">
              <w:rPr>
                <w:rFonts w:ascii="Calibri" w:eastAsia="Calibri" w:hAnsi="Calibri" w:cs="Calibri"/>
                <w:sz w:val="18"/>
              </w:rPr>
              <w:t xml:space="preserve">002– Grid; (for regular grid coverage) </w:t>
            </w:r>
          </w:p>
          <w:p w14:paraId="7C9A5E34" w14:textId="77777777" w:rsidR="009A7E22" w:rsidRPr="00285C6E" w:rsidRDefault="009A7E22" w:rsidP="002D2EE8">
            <w:pPr>
              <w:spacing w:after="0" w:line="259" w:lineRule="auto"/>
              <w:ind w:left="218" w:right="19" w:firstLine="0"/>
              <w:jc w:val="left"/>
              <w:rPr>
                <w:rFonts w:ascii="Calibri" w:eastAsia="Calibri" w:hAnsi="Calibri" w:cs="Calibri"/>
                <w:sz w:val="18"/>
              </w:rPr>
            </w:pPr>
          </w:p>
          <w:p w14:paraId="491CF763" w14:textId="77777777" w:rsidR="009A7E22" w:rsidRPr="00285C6E" w:rsidRDefault="009A7E22" w:rsidP="002D2EE8">
            <w:pPr>
              <w:spacing w:after="0" w:line="259" w:lineRule="auto"/>
              <w:ind w:left="218" w:right="19" w:firstLine="0"/>
              <w:jc w:val="left"/>
            </w:pPr>
            <w:r w:rsidRPr="00285C6E">
              <w:rPr>
                <w:rFonts w:ascii="Calibri" w:eastAsia="Calibri" w:hAnsi="Calibri" w:cs="Calibri"/>
                <w:sz w:val="18"/>
              </w:rPr>
              <w:t xml:space="preserve">from: (MD_Metadata.identificationInfo &gt; </w:t>
            </w:r>
          </w:p>
          <w:p w14:paraId="774B6C99" w14:textId="77777777" w:rsidR="009A7E22" w:rsidRPr="00285C6E" w:rsidRDefault="009A7E22" w:rsidP="002D2EE8">
            <w:pPr>
              <w:spacing w:after="0" w:line="259" w:lineRule="auto"/>
              <w:ind w:left="218" w:right="19" w:firstLine="0"/>
              <w:jc w:val="left"/>
            </w:pPr>
            <w:r w:rsidRPr="00285C6E">
              <w:rPr>
                <w:rFonts w:ascii="Calibri" w:eastAsia="Calibri" w:hAnsi="Calibri" w:cs="Calibri"/>
                <w:sz w:val="18"/>
              </w:rPr>
              <w:t xml:space="preserve">MD_DataIdentification.spatialRepresentationType) </w:t>
            </w:r>
          </w:p>
        </w:tc>
      </w:tr>
      <w:tr w:rsidR="009A7E22" w14:paraId="4419A47D" w14:textId="77777777" w:rsidTr="002D2EE8">
        <w:trPr>
          <w:trHeight w:val="2835"/>
        </w:trPr>
        <w:tc>
          <w:tcPr>
            <w:tcW w:w="4770" w:type="dxa"/>
            <w:tcBorders>
              <w:top w:val="single" w:sz="8" w:space="0" w:color="000000"/>
              <w:left w:val="single" w:sz="8" w:space="0" w:color="000000"/>
              <w:bottom w:val="single" w:sz="8" w:space="0" w:color="000000"/>
              <w:right w:val="single" w:sz="8" w:space="0" w:color="000000"/>
            </w:tcBorders>
            <w:shd w:val="clear" w:color="auto" w:fill="auto"/>
          </w:tcPr>
          <w:p w14:paraId="3A316C24" w14:textId="77777777" w:rsidR="009A7E22" w:rsidRPr="00285C6E" w:rsidRDefault="009A7E22" w:rsidP="002D2EE8">
            <w:pPr>
              <w:spacing w:after="43" w:line="259" w:lineRule="auto"/>
              <w:ind w:left="166" w:right="0" w:firstLine="0"/>
              <w:jc w:val="left"/>
            </w:pPr>
            <w:r w:rsidRPr="00285C6E">
              <w:rPr>
                <w:rFonts w:ascii="Calibri" w:eastAsia="Calibri" w:hAnsi="Calibri" w:cs="Calibri"/>
                <w:b/>
                <w:sz w:val="18"/>
              </w:rPr>
              <w:t xml:space="preserve">Dataset reference date </w:t>
            </w:r>
            <w:r w:rsidRPr="00285C6E">
              <w:rPr>
                <w:rFonts w:ascii="Calibri" w:eastAsia="Calibri" w:hAnsi="Calibri" w:cs="Calibri"/>
                <w:sz w:val="18"/>
              </w:rPr>
              <w:t xml:space="preserve">(M) </w:t>
            </w:r>
          </w:p>
          <w:p w14:paraId="150E863C" w14:textId="77777777" w:rsidR="009A7E22" w:rsidRPr="00285C6E" w:rsidRDefault="009A7E22" w:rsidP="002D2EE8">
            <w:pPr>
              <w:spacing w:after="0" w:line="259" w:lineRule="auto"/>
              <w:ind w:left="166" w:right="167" w:firstLine="0"/>
              <w:jc w:val="left"/>
            </w:pPr>
            <w:r w:rsidRPr="00285C6E">
              <w:rPr>
                <w:rFonts w:ascii="Calibri" w:eastAsia="Calibri" w:hAnsi="Calibri" w:cs="Calibri"/>
                <w:sz w:val="18"/>
              </w:rPr>
              <w:t xml:space="preserve">S102_DS_DiscoveryMetadata &gt; citation &gt; </w:t>
            </w:r>
          </w:p>
          <w:p w14:paraId="69406783" w14:textId="77777777" w:rsidR="009A7E22" w:rsidRPr="00285C6E" w:rsidRDefault="009A7E22" w:rsidP="002D2EE8">
            <w:pPr>
              <w:spacing w:after="0" w:line="307" w:lineRule="auto"/>
              <w:ind w:left="166" w:right="167" w:firstLine="0"/>
              <w:jc w:val="left"/>
              <w:rPr>
                <w:rFonts w:ascii="Calibri" w:eastAsia="Calibri" w:hAnsi="Calibri" w:cs="Calibri"/>
                <w:sz w:val="18"/>
              </w:rPr>
            </w:pPr>
            <w:r w:rsidRPr="00285C6E">
              <w:rPr>
                <w:rFonts w:ascii="Calibri" w:eastAsia="Calibri" w:hAnsi="Calibri" w:cs="Calibri"/>
                <w:sz w:val="18"/>
              </w:rPr>
              <w:t xml:space="preserve">CI_Citation.date </w:t>
            </w:r>
          </w:p>
          <w:p w14:paraId="66D003E0" w14:textId="77777777" w:rsidR="009A7E22" w:rsidRPr="00285C6E" w:rsidRDefault="009A7E22" w:rsidP="002D2EE8">
            <w:pPr>
              <w:spacing w:after="0" w:line="307" w:lineRule="auto"/>
              <w:ind w:left="166" w:right="167" w:firstLine="0"/>
              <w:jc w:val="left"/>
              <w:rPr>
                <w:rFonts w:ascii="Calibri" w:eastAsia="Calibri" w:hAnsi="Calibri" w:cs="Calibri"/>
                <w:sz w:val="18"/>
              </w:rPr>
            </w:pPr>
            <w:r w:rsidRPr="00285C6E">
              <w:rPr>
                <w:rFonts w:ascii="Calibri" w:eastAsia="Calibri" w:hAnsi="Calibri" w:cs="Calibri"/>
                <w:sz w:val="18"/>
              </w:rPr>
              <w:t>Or</w:t>
            </w:r>
          </w:p>
          <w:p w14:paraId="553188CF" w14:textId="77777777" w:rsidR="009A7E22" w:rsidRPr="00285C6E" w:rsidRDefault="009A7E22" w:rsidP="002D2EE8">
            <w:pPr>
              <w:spacing w:after="0" w:line="307" w:lineRule="auto"/>
              <w:ind w:left="166" w:right="176" w:firstLine="0"/>
              <w:jc w:val="left"/>
              <w:rPr>
                <w:rFonts w:ascii="Calibri" w:eastAsia="Calibri" w:hAnsi="Calibri" w:cs="Calibri"/>
                <w:sz w:val="18"/>
              </w:rPr>
            </w:pPr>
            <w:r w:rsidRPr="00285C6E">
              <w:rPr>
                <w:rFonts w:ascii="Calibri" w:eastAsia="Calibri" w:hAnsi="Calibri" w:cs="Calibri"/>
                <w:sz w:val="18"/>
              </w:rPr>
              <w:t xml:space="preserve">S102_Tile_DiscoveryMetadata &gt; citation &gt; CI_Citation.date  </w:t>
            </w:r>
          </w:p>
          <w:p w14:paraId="685A3E45" w14:textId="77777777" w:rsidR="009A7E22" w:rsidRPr="00285C6E" w:rsidRDefault="009A7E22" w:rsidP="002D2EE8">
            <w:pPr>
              <w:spacing w:after="0" w:line="307" w:lineRule="auto"/>
              <w:ind w:left="166" w:right="167" w:firstLine="0"/>
              <w:jc w:val="left"/>
              <w:rPr>
                <w:rFonts w:ascii="Calibri" w:eastAsia="Calibri" w:hAnsi="Calibri" w:cs="Calibri"/>
                <w:sz w:val="18"/>
              </w:rPr>
            </w:pPr>
          </w:p>
          <w:p w14:paraId="6913CB6F" w14:textId="77777777" w:rsidR="009A7E22" w:rsidRPr="00285C6E" w:rsidRDefault="009A7E22" w:rsidP="002D2EE8">
            <w:pPr>
              <w:spacing w:after="0" w:line="307" w:lineRule="auto"/>
              <w:ind w:left="166" w:right="167" w:firstLine="0"/>
              <w:jc w:val="left"/>
            </w:pPr>
            <w:r w:rsidRPr="00285C6E">
              <w:rPr>
                <w:rFonts w:ascii="Calibri" w:eastAsia="Calibri" w:hAnsi="Calibri" w:cs="Calibri"/>
                <w:sz w:val="18"/>
              </w:rPr>
              <w:t xml:space="preserve">from: (MD_Metadata.identificationInfo &gt; </w:t>
            </w:r>
          </w:p>
          <w:p w14:paraId="37705085" w14:textId="77777777" w:rsidR="009A7E22" w:rsidRPr="00285C6E" w:rsidRDefault="009A7E22" w:rsidP="002D2EE8">
            <w:pPr>
              <w:spacing w:after="0" w:line="259" w:lineRule="auto"/>
              <w:ind w:left="166" w:right="167" w:firstLine="0"/>
              <w:jc w:val="left"/>
            </w:pPr>
            <w:r w:rsidRPr="00285C6E">
              <w:rPr>
                <w:rFonts w:ascii="Calibri" w:eastAsia="Calibri" w:hAnsi="Calibri" w:cs="Calibri"/>
                <w:sz w:val="18"/>
              </w:rPr>
              <w:t xml:space="preserve">MD_DataIdentification.citation &gt; </w:t>
            </w:r>
          </w:p>
          <w:p w14:paraId="6ACDC712" w14:textId="77777777" w:rsidR="009A7E22" w:rsidRPr="00E43C54" w:rsidRDefault="009A7E22" w:rsidP="002D2EE8">
            <w:pPr>
              <w:spacing w:after="0" w:line="259" w:lineRule="auto"/>
              <w:ind w:left="166" w:right="167" w:firstLine="0"/>
              <w:jc w:val="left"/>
              <w:rPr>
                <w:rFonts w:ascii="Calibri" w:eastAsia="Calibri" w:hAnsi="Calibri" w:cs="Calibri"/>
                <w:sz w:val="18"/>
              </w:rPr>
            </w:pPr>
            <w:r w:rsidRPr="00285C6E">
              <w:rPr>
                <w:rFonts w:ascii="Calibri" w:eastAsia="Calibri" w:hAnsi="Calibri" w:cs="Calibri"/>
                <w:sz w:val="18"/>
              </w:rPr>
              <w:t xml:space="preserve">CI_Citation.date) </w:t>
            </w:r>
          </w:p>
        </w:tc>
        <w:tc>
          <w:tcPr>
            <w:tcW w:w="4523" w:type="dxa"/>
            <w:tcBorders>
              <w:top w:val="single" w:sz="8" w:space="0" w:color="000000"/>
              <w:left w:val="single" w:sz="8" w:space="0" w:color="000000"/>
              <w:bottom w:val="single" w:sz="8" w:space="0" w:color="000000"/>
              <w:right w:val="single" w:sz="8" w:space="0" w:color="000000"/>
            </w:tcBorders>
          </w:tcPr>
          <w:p w14:paraId="735AE5B0" w14:textId="77777777" w:rsidR="009A7E22" w:rsidRPr="00285C6E" w:rsidRDefault="009A7E22" w:rsidP="002D2EE8">
            <w:pPr>
              <w:spacing w:after="0" w:line="259" w:lineRule="auto"/>
              <w:ind w:left="218" w:right="0" w:firstLine="0"/>
              <w:jc w:val="left"/>
            </w:pPr>
            <w:r w:rsidRPr="00285C6E">
              <w:rPr>
                <w:rFonts w:ascii="Calibri" w:eastAsia="Calibri" w:hAnsi="Calibri" w:cs="Calibri"/>
                <w:b/>
                <w:sz w:val="18"/>
              </w:rPr>
              <w:t xml:space="preserve">Reference system </w:t>
            </w:r>
            <w:r w:rsidRPr="00285C6E">
              <w:rPr>
                <w:rFonts w:ascii="Calibri" w:eastAsia="Calibri" w:hAnsi="Calibri" w:cs="Calibri"/>
                <w:sz w:val="18"/>
              </w:rPr>
              <w:t xml:space="preserve">(O) </w:t>
            </w:r>
          </w:p>
          <w:p w14:paraId="012A7D5D" w14:textId="77777777" w:rsidR="009A7E22" w:rsidRPr="00285C6E" w:rsidRDefault="009A7E22" w:rsidP="002D2EE8">
            <w:pPr>
              <w:spacing w:after="0" w:line="259" w:lineRule="auto"/>
              <w:ind w:left="218" w:right="208" w:firstLine="0"/>
              <w:jc w:val="left"/>
              <w:rPr>
                <w:rFonts w:ascii="Calibri" w:eastAsia="Calibri" w:hAnsi="Calibri" w:cs="Calibri"/>
                <w:sz w:val="18"/>
              </w:rPr>
            </w:pPr>
            <w:r w:rsidRPr="00285C6E">
              <w:rPr>
                <w:rFonts w:ascii="Calibri" w:eastAsia="Calibri" w:hAnsi="Calibri" w:cs="Calibri"/>
                <w:sz w:val="18"/>
              </w:rPr>
              <w:t xml:space="preserve">S102_StructureMetadataBlock &gt; hRefSystem </w:t>
            </w:r>
          </w:p>
          <w:p w14:paraId="561805F7" w14:textId="77777777" w:rsidR="009A7E22" w:rsidRPr="00285C6E" w:rsidRDefault="009A7E22" w:rsidP="002D2EE8">
            <w:pPr>
              <w:spacing w:after="0" w:line="259" w:lineRule="auto"/>
              <w:ind w:left="218" w:right="208" w:firstLine="0"/>
              <w:jc w:val="left"/>
              <w:rPr>
                <w:rFonts w:ascii="Calibri" w:eastAsia="Calibri" w:hAnsi="Calibri" w:cs="Calibri"/>
                <w:sz w:val="18"/>
              </w:rPr>
            </w:pPr>
            <w:r w:rsidRPr="00285C6E">
              <w:rPr>
                <w:rFonts w:ascii="Calibri" w:eastAsia="Calibri" w:hAnsi="Calibri" w:cs="Calibri"/>
                <w:sz w:val="18"/>
              </w:rPr>
              <w:t xml:space="preserve">and </w:t>
            </w:r>
          </w:p>
          <w:p w14:paraId="72A9C2E0" w14:textId="77777777" w:rsidR="009A7E22" w:rsidRPr="00285C6E" w:rsidRDefault="009A7E22" w:rsidP="002D2EE8">
            <w:pPr>
              <w:spacing w:after="0" w:line="259" w:lineRule="auto"/>
              <w:ind w:left="218" w:right="208" w:firstLine="0"/>
              <w:jc w:val="left"/>
              <w:rPr>
                <w:rFonts w:ascii="Calibri" w:eastAsia="Calibri" w:hAnsi="Calibri" w:cs="Calibri"/>
                <w:sz w:val="18"/>
              </w:rPr>
            </w:pPr>
            <w:r w:rsidRPr="00285C6E">
              <w:rPr>
                <w:rFonts w:ascii="Calibri" w:eastAsia="Calibri" w:hAnsi="Calibri" w:cs="Calibri"/>
                <w:sz w:val="18"/>
              </w:rPr>
              <w:t xml:space="preserve">S102_StructureMetadataBlock &gt; vRefSystem </w:t>
            </w:r>
          </w:p>
          <w:p w14:paraId="75A5F120" w14:textId="77777777" w:rsidR="009A7E22" w:rsidRPr="00285C6E" w:rsidRDefault="009A7E22" w:rsidP="002D2EE8">
            <w:pPr>
              <w:spacing w:after="0" w:line="259" w:lineRule="auto"/>
              <w:ind w:left="218" w:right="208" w:firstLine="0"/>
              <w:jc w:val="left"/>
              <w:rPr>
                <w:rFonts w:ascii="Calibri" w:eastAsia="Calibri" w:hAnsi="Calibri" w:cs="Calibri"/>
                <w:sz w:val="18"/>
              </w:rPr>
            </w:pPr>
          </w:p>
          <w:p w14:paraId="7A204C3C" w14:textId="77777777" w:rsidR="009A7E22" w:rsidRPr="00285C6E" w:rsidRDefault="009A7E22" w:rsidP="002D2EE8">
            <w:pPr>
              <w:spacing w:after="0" w:line="259" w:lineRule="auto"/>
              <w:ind w:left="218" w:right="208" w:firstLine="0"/>
              <w:jc w:val="left"/>
            </w:pPr>
            <w:r w:rsidRPr="00285C6E">
              <w:rPr>
                <w:rFonts w:ascii="Calibri" w:eastAsia="Calibri" w:hAnsi="Calibri" w:cs="Calibri"/>
                <w:sz w:val="18"/>
              </w:rPr>
              <w:t xml:space="preserve">from: (MD_Metadata.referenceSystemInfo &gt; MD_ReferenceSystem.referenceSystemIdentifier &gt; RS_Identifier) </w:t>
            </w:r>
          </w:p>
        </w:tc>
      </w:tr>
      <w:tr w:rsidR="009A7E22" w14:paraId="20F6D5E0" w14:textId="77777777" w:rsidTr="002D2EE8">
        <w:trPr>
          <w:trHeight w:val="1637"/>
        </w:trPr>
        <w:tc>
          <w:tcPr>
            <w:tcW w:w="4770" w:type="dxa"/>
            <w:tcBorders>
              <w:top w:val="single" w:sz="8" w:space="0" w:color="000000"/>
              <w:left w:val="single" w:sz="8" w:space="0" w:color="000000"/>
              <w:bottom w:val="single" w:sz="8" w:space="0" w:color="000000"/>
              <w:right w:val="single" w:sz="8" w:space="0" w:color="000000"/>
            </w:tcBorders>
            <w:shd w:val="clear" w:color="auto" w:fill="auto"/>
          </w:tcPr>
          <w:p w14:paraId="26C831A5" w14:textId="77777777" w:rsidR="009A7E22" w:rsidRPr="00285C6E" w:rsidRDefault="009A7E22" w:rsidP="002D2EE8">
            <w:pPr>
              <w:spacing w:after="0" w:line="259" w:lineRule="auto"/>
              <w:ind w:left="166" w:right="0" w:firstLine="0"/>
              <w:jc w:val="left"/>
              <w:rPr>
                <w:rFonts w:ascii="Calibri" w:eastAsia="Calibri" w:hAnsi="Calibri" w:cs="Calibri"/>
                <w:b/>
                <w:sz w:val="18"/>
              </w:rPr>
            </w:pPr>
            <w:r w:rsidRPr="00285C6E">
              <w:rPr>
                <w:rFonts w:ascii="Calibri" w:eastAsia="Calibri" w:hAnsi="Calibri" w:cs="Calibri"/>
                <w:b/>
                <w:sz w:val="18"/>
              </w:rPr>
              <w:t>Resource point of contact (O)</w:t>
            </w:r>
          </w:p>
          <w:p w14:paraId="69253F6F" w14:textId="77777777" w:rsidR="009A7E22" w:rsidRPr="00285C6E" w:rsidRDefault="009A7E22" w:rsidP="002D2EE8">
            <w:pPr>
              <w:spacing w:after="0" w:line="306" w:lineRule="auto"/>
              <w:ind w:left="166" w:right="449" w:firstLine="0"/>
              <w:jc w:val="left"/>
              <w:rPr>
                <w:rFonts w:ascii="Calibri" w:eastAsia="Calibri" w:hAnsi="Calibri" w:cs="Calibri"/>
                <w:sz w:val="18"/>
              </w:rPr>
            </w:pPr>
            <w:r w:rsidRPr="00285C6E">
              <w:rPr>
                <w:rFonts w:ascii="Calibri" w:eastAsia="Calibri" w:hAnsi="Calibri" w:cs="Calibri"/>
                <w:sz w:val="18"/>
              </w:rPr>
              <w:t xml:space="preserve">S102_DS_DiscoveryMetadata &gt; pointOfContact &gt; CI_Responsiblity </w:t>
            </w:r>
          </w:p>
          <w:p w14:paraId="54FF83E1" w14:textId="77777777" w:rsidR="009A7E22" w:rsidRPr="00285C6E" w:rsidRDefault="009A7E22" w:rsidP="002D2EE8">
            <w:pPr>
              <w:spacing w:after="0" w:line="306" w:lineRule="auto"/>
              <w:ind w:left="166" w:right="449" w:firstLine="0"/>
              <w:jc w:val="left"/>
              <w:rPr>
                <w:rFonts w:ascii="Calibri" w:eastAsia="Calibri" w:hAnsi="Calibri" w:cs="Calibri"/>
                <w:sz w:val="18"/>
              </w:rPr>
            </w:pPr>
            <w:r w:rsidRPr="00285C6E">
              <w:rPr>
                <w:rFonts w:ascii="Calibri" w:eastAsia="Calibri" w:hAnsi="Calibri" w:cs="Calibri"/>
                <w:sz w:val="18"/>
              </w:rPr>
              <w:t>or</w:t>
            </w:r>
          </w:p>
          <w:p w14:paraId="6973208F" w14:textId="77777777" w:rsidR="009A7E22" w:rsidRPr="00285C6E" w:rsidRDefault="009A7E22" w:rsidP="002D2EE8">
            <w:pPr>
              <w:spacing w:after="0" w:line="306" w:lineRule="auto"/>
              <w:ind w:left="166" w:right="449" w:firstLine="0"/>
              <w:jc w:val="left"/>
              <w:rPr>
                <w:rFonts w:ascii="Calibri" w:eastAsia="Calibri" w:hAnsi="Calibri" w:cs="Calibri"/>
                <w:sz w:val="18"/>
              </w:rPr>
            </w:pPr>
            <w:r w:rsidRPr="00285C6E">
              <w:rPr>
                <w:rFonts w:ascii="Calibri" w:eastAsia="Calibri" w:hAnsi="Calibri" w:cs="Calibri"/>
                <w:sz w:val="18"/>
              </w:rPr>
              <w:t xml:space="preserve">S102_Tile_DiscoveryMetadata &gt; pointOfContact &gt; CI_Responsiblity </w:t>
            </w:r>
          </w:p>
          <w:p w14:paraId="00B4F548" w14:textId="77777777" w:rsidR="009A7E22" w:rsidRPr="00285C6E" w:rsidRDefault="009A7E22" w:rsidP="002D2EE8">
            <w:pPr>
              <w:spacing w:after="0" w:line="306" w:lineRule="auto"/>
              <w:ind w:left="166" w:right="449" w:firstLine="0"/>
              <w:jc w:val="left"/>
              <w:rPr>
                <w:rFonts w:ascii="Calibri" w:eastAsia="Calibri" w:hAnsi="Calibri" w:cs="Calibri"/>
                <w:sz w:val="18"/>
              </w:rPr>
            </w:pPr>
          </w:p>
          <w:p w14:paraId="39326AC7" w14:textId="77777777" w:rsidR="009A7E22" w:rsidRPr="00285C6E" w:rsidRDefault="009A7E22" w:rsidP="002D2EE8">
            <w:pPr>
              <w:spacing w:after="0" w:line="306" w:lineRule="auto"/>
              <w:ind w:left="166" w:right="449" w:firstLine="0"/>
              <w:jc w:val="left"/>
            </w:pPr>
            <w:r w:rsidRPr="00285C6E">
              <w:rPr>
                <w:rFonts w:ascii="Calibri" w:eastAsia="Calibri" w:hAnsi="Calibri" w:cs="Calibri"/>
                <w:sz w:val="18"/>
              </w:rPr>
              <w:t xml:space="preserve">from: (MD_Metadata.identificationInfo &gt; </w:t>
            </w:r>
          </w:p>
          <w:p w14:paraId="5E3720CB" w14:textId="77777777" w:rsidR="009A7E22" w:rsidRPr="00285C6E" w:rsidRDefault="009A7E22" w:rsidP="002D2EE8">
            <w:pPr>
              <w:spacing w:after="0" w:line="259" w:lineRule="auto"/>
              <w:ind w:left="166" w:right="0" w:firstLine="0"/>
              <w:jc w:val="left"/>
            </w:pPr>
            <w:r w:rsidRPr="00285C6E">
              <w:rPr>
                <w:rFonts w:ascii="Calibri" w:eastAsia="Calibri" w:hAnsi="Calibri" w:cs="Calibri"/>
                <w:sz w:val="18"/>
              </w:rPr>
              <w:t xml:space="preserve">MD_DataIdentification.pointOfContact &gt; </w:t>
            </w:r>
          </w:p>
          <w:p w14:paraId="03F20283" w14:textId="77777777" w:rsidR="009A7E22" w:rsidRPr="00285C6E" w:rsidRDefault="009A7E22" w:rsidP="002D2EE8">
            <w:pPr>
              <w:spacing w:after="0" w:line="259" w:lineRule="auto"/>
              <w:ind w:left="166" w:right="0" w:firstLine="0"/>
              <w:jc w:val="left"/>
              <w:rPr>
                <w:rFonts w:ascii="Calibri" w:eastAsia="Calibri" w:hAnsi="Calibri" w:cs="Calibri"/>
                <w:b/>
                <w:sz w:val="18"/>
              </w:rPr>
            </w:pPr>
            <w:r w:rsidRPr="00285C6E">
              <w:rPr>
                <w:rFonts w:ascii="Calibri" w:eastAsia="Calibri" w:hAnsi="Calibri" w:cs="Calibri"/>
                <w:sz w:val="18"/>
              </w:rPr>
              <w:t>CI_Responsiblity)</w:t>
            </w:r>
          </w:p>
        </w:tc>
        <w:tc>
          <w:tcPr>
            <w:tcW w:w="4523" w:type="dxa"/>
            <w:tcBorders>
              <w:top w:val="single" w:sz="8" w:space="0" w:color="000000"/>
              <w:left w:val="single" w:sz="8" w:space="0" w:color="000000"/>
              <w:bottom w:val="single" w:sz="8" w:space="0" w:color="000000"/>
              <w:right w:val="single" w:sz="8" w:space="0" w:color="000000"/>
            </w:tcBorders>
          </w:tcPr>
          <w:p w14:paraId="76570B3E" w14:textId="77777777" w:rsidR="009A7E22" w:rsidRPr="00285C6E" w:rsidRDefault="009A7E22" w:rsidP="002D2EE8">
            <w:pPr>
              <w:spacing w:after="43" w:line="259" w:lineRule="auto"/>
              <w:ind w:left="218" w:right="171" w:firstLine="0"/>
              <w:jc w:val="left"/>
            </w:pPr>
            <w:r w:rsidRPr="00285C6E">
              <w:rPr>
                <w:rFonts w:ascii="Calibri" w:eastAsia="Calibri" w:hAnsi="Calibri" w:cs="Calibri"/>
                <w:b/>
                <w:sz w:val="18"/>
              </w:rPr>
              <w:t xml:space="preserve">Lineage </w:t>
            </w:r>
            <w:r w:rsidRPr="00285C6E">
              <w:rPr>
                <w:rFonts w:ascii="Calibri" w:eastAsia="Calibri" w:hAnsi="Calibri" w:cs="Calibri"/>
                <w:sz w:val="18"/>
              </w:rPr>
              <w:t xml:space="preserve">(O) </w:t>
            </w:r>
          </w:p>
          <w:p w14:paraId="04573772" w14:textId="77777777" w:rsidR="009A7E22" w:rsidRPr="00285C6E" w:rsidRDefault="009A7E22" w:rsidP="002D2EE8">
            <w:pPr>
              <w:spacing w:after="0" w:line="259" w:lineRule="auto"/>
              <w:ind w:left="218" w:right="171" w:firstLine="0"/>
              <w:jc w:val="left"/>
            </w:pPr>
            <w:r w:rsidRPr="00285C6E">
              <w:rPr>
                <w:rFonts w:ascii="Calibri" w:eastAsia="Calibri" w:hAnsi="Calibri" w:cs="Calibri"/>
                <w:sz w:val="18"/>
              </w:rPr>
              <w:t xml:space="preserve">S102_QualityMetadataBlock &gt; S102_LI_Source and S102_QualityMetadataBlock &gt; S102_LI_ProcessStep from: (MD_Metadata.resourceLineage &gt; &gt; LI_Lineage) </w:t>
            </w:r>
          </w:p>
        </w:tc>
      </w:tr>
      <w:tr w:rsidR="009A7E22" w14:paraId="3C4C034B" w14:textId="77777777" w:rsidTr="002D2EE8">
        <w:trPr>
          <w:trHeight w:val="2240"/>
        </w:trPr>
        <w:tc>
          <w:tcPr>
            <w:tcW w:w="4770" w:type="dxa"/>
            <w:tcBorders>
              <w:top w:val="single" w:sz="8" w:space="0" w:color="000000"/>
              <w:left w:val="single" w:sz="8" w:space="0" w:color="000000"/>
              <w:bottom w:val="single" w:sz="8" w:space="0" w:color="000000"/>
              <w:right w:val="single" w:sz="8" w:space="0" w:color="000000"/>
            </w:tcBorders>
          </w:tcPr>
          <w:p w14:paraId="3877B476" w14:textId="77777777" w:rsidR="009A7E22" w:rsidRPr="00285C6E" w:rsidRDefault="009A7E22" w:rsidP="002D2EE8">
            <w:pPr>
              <w:spacing w:after="62" w:line="240" w:lineRule="auto"/>
              <w:ind w:left="166" w:right="0" w:firstLine="0"/>
              <w:jc w:val="left"/>
            </w:pPr>
            <w:r w:rsidRPr="00285C6E">
              <w:rPr>
                <w:rFonts w:ascii="Calibri" w:eastAsia="Calibri" w:hAnsi="Calibri" w:cs="Calibri"/>
                <w:b/>
                <w:sz w:val="18"/>
              </w:rPr>
              <w:t xml:space="preserve">Geographic location of the dataset (by four coordinates or by geographic identifier) </w:t>
            </w:r>
            <w:r w:rsidRPr="00285C6E">
              <w:rPr>
                <w:rFonts w:ascii="Calibri" w:eastAsia="Calibri" w:hAnsi="Calibri" w:cs="Calibri"/>
                <w:sz w:val="18"/>
              </w:rPr>
              <w:t xml:space="preserve">(C) </w:t>
            </w:r>
          </w:p>
          <w:p w14:paraId="6352F4A6" w14:textId="77777777" w:rsidR="009A7E22" w:rsidRPr="00285C6E" w:rsidRDefault="009A7E22" w:rsidP="002D2EE8">
            <w:pPr>
              <w:spacing w:after="0" w:line="240" w:lineRule="auto"/>
              <w:ind w:left="166" w:right="0" w:firstLine="0"/>
              <w:jc w:val="left"/>
            </w:pPr>
            <w:r w:rsidRPr="00285C6E">
              <w:rPr>
                <w:rFonts w:ascii="Calibri" w:eastAsia="Calibri" w:hAnsi="Calibri" w:cs="Calibri"/>
                <w:sz w:val="18"/>
              </w:rPr>
              <w:t xml:space="preserve">S102_DS_DiscoveryMetadata &gt; extent &gt; </w:t>
            </w:r>
          </w:p>
          <w:p w14:paraId="00805FB9" w14:textId="77777777" w:rsidR="009A7E22" w:rsidRPr="00285C6E" w:rsidRDefault="009A7E22" w:rsidP="002D2EE8">
            <w:pPr>
              <w:spacing w:after="0" w:line="240" w:lineRule="auto"/>
              <w:ind w:left="166" w:right="1537" w:firstLine="0"/>
              <w:jc w:val="left"/>
              <w:rPr>
                <w:rFonts w:ascii="Calibri" w:eastAsia="Calibri" w:hAnsi="Calibri" w:cs="Calibri"/>
                <w:sz w:val="18"/>
              </w:rPr>
            </w:pPr>
            <w:r w:rsidRPr="00285C6E">
              <w:rPr>
                <w:rFonts w:ascii="Calibri" w:eastAsia="Calibri" w:hAnsi="Calibri" w:cs="Calibri"/>
                <w:sz w:val="18"/>
              </w:rPr>
              <w:t xml:space="preserve">EX_Extent </w:t>
            </w:r>
          </w:p>
          <w:p w14:paraId="57E4E065" w14:textId="77777777" w:rsidR="009A7E22" w:rsidRPr="00285C6E" w:rsidRDefault="009A7E22" w:rsidP="002D2EE8">
            <w:pPr>
              <w:spacing w:after="0" w:line="240" w:lineRule="auto"/>
              <w:ind w:left="166" w:right="1537" w:firstLine="0"/>
              <w:jc w:val="left"/>
              <w:rPr>
                <w:rFonts w:ascii="Calibri" w:eastAsia="Calibri" w:hAnsi="Calibri" w:cs="Calibri"/>
                <w:sz w:val="18"/>
              </w:rPr>
            </w:pPr>
            <w:r w:rsidRPr="00285C6E">
              <w:rPr>
                <w:rFonts w:ascii="Calibri" w:eastAsia="Calibri" w:hAnsi="Calibri" w:cs="Calibri"/>
                <w:sz w:val="18"/>
              </w:rPr>
              <w:t>Or</w:t>
            </w:r>
          </w:p>
          <w:p w14:paraId="028178A2" w14:textId="77777777" w:rsidR="009A7E22" w:rsidRPr="00285C6E" w:rsidRDefault="009A7E22" w:rsidP="002D2EE8">
            <w:pPr>
              <w:spacing w:after="0" w:line="240" w:lineRule="auto"/>
              <w:ind w:left="166" w:right="0" w:firstLine="0"/>
              <w:jc w:val="left"/>
            </w:pPr>
            <w:r w:rsidRPr="00285C6E">
              <w:rPr>
                <w:rFonts w:ascii="Calibri" w:eastAsia="Calibri" w:hAnsi="Calibri" w:cs="Calibri"/>
                <w:sz w:val="18"/>
              </w:rPr>
              <w:t xml:space="preserve">S102_Tile_DiscoveryMetadata &gt; extent &gt; </w:t>
            </w:r>
          </w:p>
          <w:p w14:paraId="3BFD9A0C" w14:textId="77777777" w:rsidR="009A7E22" w:rsidRPr="00285C6E" w:rsidRDefault="009A7E22" w:rsidP="002D2EE8">
            <w:pPr>
              <w:spacing w:after="0" w:line="240" w:lineRule="auto"/>
              <w:ind w:left="166" w:right="1537" w:firstLine="0"/>
              <w:jc w:val="left"/>
              <w:rPr>
                <w:rFonts w:ascii="Calibri" w:eastAsia="Calibri" w:hAnsi="Calibri" w:cs="Calibri"/>
                <w:sz w:val="18"/>
              </w:rPr>
            </w:pPr>
            <w:r w:rsidRPr="00285C6E">
              <w:rPr>
                <w:rFonts w:ascii="Calibri" w:eastAsia="Calibri" w:hAnsi="Calibri" w:cs="Calibri"/>
                <w:sz w:val="18"/>
              </w:rPr>
              <w:t xml:space="preserve">EX_Extent </w:t>
            </w:r>
          </w:p>
          <w:p w14:paraId="0B0B84DF" w14:textId="77777777" w:rsidR="009A7E22" w:rsidRPr="00285C6E" w:rsidRDefault="009A7E22" w:rsidP="002D2EE8">
            <w:pPr>
              <w:spacing w:after="0" w:line="240" w:lineRule="auto"/>
              <w:ind w:left="166" w:right="1537" w:firstLine="0"/>
              <w:jc w:val="left"/>
              <w:rPr>
                <w:rFonts w:ascii="Calibri" w:eastAsia="Calibri" w:hAnsi="Calibri" w:cs="Calibri"/>
                <w:sz w:val="18"/>
              </w:rPr>
            </w:pPr>
          </w:p>
          <w:p w14:paraId="53F52691" w14:textId="77777777" w:rsidR="009A7E22" w:rsidRPr="00285C6E" w:rsidRDefault="009A7E22" w:rsidP="002D2EE8">
            <w:pPr>
              <w:spacing w:after="0" w:line="240" w:lineRule="auto"/>
              <w:ind w:left="166" w:right="0" w:firstLine="0"/>
              <w:jc w:val="left"/>
              <w:rPr>
                <w:rFonts w:ascii="Calibri" w:eastAsia="Calibri" w:hAnsi="Calibri" w:cs="Calibri"/>
                <w:sz w:val="18"/>
              </w:rPr>
            </w:pPr>
            <w:r w:rsidRPr="00285C6E">
              <w:rPr>
                <w:rFonts w:ascii="Calibri" w:eastAsia="Calibri" w:hAnsi="Calibri" w:cs="Calibri"/>
                <w:sz w:val="18"/>
              </w:rPr>
              <w:t xml:space="preserve">from: (MD_Metadata.identificationInfo &gt; MD_identification.extent &gt; EX_Extent &gt; EX_GeographicBoundingBox </w:t>
            </w:r>
          </w:p>
          <w:p w14:paraId="7ED5746B" w14:textId="77777777" w:rsidR="009A7E22" w:rsidRPr="00285C6E" w:rsidRDefault="009A7E22" w:rsidP="002D2EE8">
            <w:pPr>
              <w:spacing w:after="0" w:line="240" w:lineRule="auto"/>
              <w:ind w:left="166" w:right="0" w:firstLine="0"/>
              <w:jc w:val="left"/>
            </w:pPr>
            <w:r w:rsidRPr="00285C6E">
              <w:rPr>
                <w:rFonts w:ascii="Calibri" w:eastAsia="Calibri" w:hAnsi="Calibri" w:cs="Calibri"/>
                <w:sz w:val="18"/>
              </w:rPr>
              <w:t xml:space="preserve">or </w:t>
            </w:r>
          </w:p>
          <w:p w14:paraId="5DE034B7" w14:textId="77777777" w:rsidR="009A7E22" w:rsidRPr="00E43C54" w:rsidRDefault="009A7E22" w:rsidP="002D2EE8">
            <w:pPr>
              <w:spacing w:after="0" w:line="240" w:lineRule="auto"/>
              <w:ind w:left="166" w:right="0" w:firstLine="0"/>
              <w:jc w:val="left"/>
              <w:rPr>
                <w:rFonts w:ascii="Calibri" w:eastAsia="Calibri" w:hAnsi="Calibri" w:cs="Calibri"/>
                <w:sz w:val="18"/>
              </w:rPr>
            </w:pPr>
            <w:r>
              <w:rPr>
                <w:rFonts w:ascii="Calibri" w:eastAsia="Calibri" w:hAnsi="Calibri" w:cs="Calibri"/>
                <w:sz w:val="18"/>
              </w:rPr>
              <w:t>EX_GeographicDescription)</w:t>
            </w:r>
          </w:p>
        </w:tc>
        <w:tc>
          <w:tcPr>
            <w:tcW w:w="4523" w:type="dxa"/>
            <w:tcBorders>
              <w:top w:val="single" w:sz="8" w:space="0" w:color="000000"/>
              <w:left w:val="single" w:sz="8" w:space="0" w:color="000000"/>
              <w:bottom w:val="single" w:sz="8" w:space="0" w:color="000000"/>
              <w:right w:val="single" w:sz="8" w:space="0" w:color="000000"/>
            </w:tcBorders>
          </w:tcPr>
          <w:p w14:paraId="7D533674" w14:textId="77777777" w:rsidR="009A7E22" w:rsidRPr="00285C6E" w:rsidRDefault="009A7E22" w:rsidP="002D2EE8">
            <w:pPr>
              <w:spacing w:after="41" w:line="240" w:lineRule="auto"/>
              <w:ind w:left="260" w:right="109" w:firstLine="28"/>
              <w:jc w:val="left"/>
            </w:pPr>
            <w:r w:rsidRPr="00285C6E">
              <w:rPr>
                <w:rFonts w:ascii="Calibri" w:eastAsia="Calibri" w:hAnsi="Calibri" w:cs="Calibri"/>
                <w:b/>
                <w:sz w:val="18"/>
              </w:rPr>
              <w:t xml:space="preserve">On-line link to resource </w:t>
            </w:r>
            <w:r w:rsidRPr="00285C6E">
              <w:rPr>
                <w:rFonts w:ascii="Calibri" w:eastAsia="Calibri" w:hAnsi="Calibri" w:cs="Calibri"/>
                <w:sz w:val="18"/>
              </w:rPr>
              <w:t xml:space="preserve">(O) </w:t>
            </w:r>
          </w:p>
          <w:p w14:paraId="7C5D0882" w14:textId="77777777" w:rsidR="009A7E22" w:rsidRPr="00285C6E" w:rsidRDefault="009A7E22" w:rsidP="002D2EE8">
            <w:pPr>
              <w:spacing w:after="0" w:line="240" w:lineRule="auto"/>
              <w:ind w:left="260" w:right="109" w:firstLine="28"/>
              <w:jc w:val="left"/>
            </w:pPr>
            <w:r w:rsidRPr="00285C6E">
              <w:rPr>
                <w:rFonts w:ascii="Calibri" w:eastAsia="Calibri" w:hAnsi="Calibri" w:cs="Calibri"/>
                <w:sz w:val="18"/>
              </w:rPr>
              <w:t xml:space="preserve">(MD_Metadata.distributionInfo &gt; MD_Distribution &gt; MD_DigitalTransferOption.onLine  &gt; CI_OnlineResource) </w:t>
            </w:r>
          </w:p>
          <w:p w14:paraId="181C538C" w14:textId="77777777" w:rsidR="009A7E22" w:rsidRPr="00285C6E" w:rsidRDefault="009A7E22" w:rsidP="002D2EE8">
            <w:pPr>
              <w:spacing w:after="0" w:line="240" w:lineRule="auto"/>
              <w:ind w:left="260" w:right="109" w:firstLine="28"/>
              <w:jc w:val="left"/>
              <w:rPr>
                <w:rFonts w:ascii="Calibri" w:eastAsia="Calibri" w:hAnsi="Calibri" w:cs="Calibri"/>
                <w:sz w:val="18"/>
              </w:rPr>
            </w:pPr>
          </w:p>
          <w:p w14:paraId="11BDE021" w14:textId="77777777" w:rsidR="009A7E22" w:rsidRPr="00285C6E" w:rsidRDefault="009A7E22" w:rsidP="002D2EE8">
            <w:pPr>
              <w:spacing w:after="0" w:line="240" w:lineRule="auto"/>
              <w:ind w:left="260" w:right="109" w:firstLine="28"/>
              <w:jc w:val="left"/>
            </w:pPr>
            <w:r w:rsidRPr="00285C6E">
              <w:rPr>
                <w:rFonts w:ascii="Calibri" w:eastAsia="Calibri" w:hAnsi="Calibri" w:cs="Calibri"/>
                <w:sz w:val="18"/>
              </w:rPr>
              <w:t xml:space="preserve">Optional - not required </w:t>
            </w:r>
          </w:p>
        </w:tc>
      </w:tr>
      <w:tr w:rsidR="009A7E22" w14:paraId="3490988A" w14:textId="77777777" w:rsidTr="002D2EE8">
        <w:trPr>
          <w:trHeight w:val="1138"/>
        </w:trPr>
        <w:tc>
          <w:tcPr>
            <w:tcW w:w="4770" w:type="dxa"/>
            <w:tcBorders>
              <w:top w:val="single" w:sz="8" w:space="0" w:color="000000"/>
              <w:left w:val="single" w:sz="8" w:space="0" w:color="000000"/>
              <w:bottom w:val="single" w:sz="8" w:space="0" w:color="000000"/>
              <w:right w:val="single" w:sz="8" w:space="0" w:color="000000"/>
            </w:tcBorders>
          </w:tcPr>
          <w:p w14:paraId="4B271BA7" w14:textId="77777777" w:rsidR="009A7E22" w:rsidRPr="00285C6E" w:rsidRDefault="009A7E22" w:rsidP="002D2EE8">
            <w:pPr>
              <w:spacing w:after="41" w:line="240" w:lineRule="auto"/>
              <w:ind w:left="166" w:right="0" w:firstLine="0"/>
              <w:jc w:val="left"/>
            </w:pPr>
            <w:r w:rsidRPr="00285C6E">
              <w:rPr>
                <w:rFonts w:ascii="Calibri" w:eastAsia="Calibri" w:hAnsi="Calibri" w:cs="Calibri"/>
                <w:b/>
                <w:sz w:val="18"/>
              </w:rPr>
              <w:t xml:space="preserve">Dataset language </w:t>
            </w:r>
            <w:r w:rsidRPr="00285C6E">
              <w:rPr>
                <w:rFonts w:ascii="Calibri" w:eastAsia="Calibri" w:hAnsi="Calibri" w:cs="Calibri"/>
                <w:sz w:val="18"/>
              </w:rPr>
              <w:t xml:space="preserve">(M) </w:t>
            </w:r>
          </w:p>
          <w:p w14:paraId="365CB37B" w14:textId="77777777" w:rsidR="009A7E22" w:rsidRPr="00285C6E" w:rsidRDefault="009A7E22" w:rsidP="002D2EE8">
            <w:pPr>
              <w:spacing w:after="60" w:line="240" w:lineRule="auto"/>
              <w:ind w:left="166" w:right="0" w:firstLine="0"/>
              <w:jc w:val="left"/>
              <w:rPr>
                <w:rFonts w:ascii="Calibri" w:eastAsia="Calibri" w:hAnsi="Calibri" w:cs="Calibri"/>
                <w:sz w:val="18"/>
              </w:rPr>
            </w:pPr>
            <w:r w:rsidRPr="00285C6E">
              <w:rPr>
                <w:rFonts w:ascii="Calibri" w:eastAsia="Calibri" w:hAnsi="Calibri" w:cs="Calibri"/>
                <w:sz w:val="18"/>
              </w:rPr>
              <w:t xml:space="preserve">S102_DS_DiscoveryMetadata &gt; language </w:t>
            </w:r>
          </w:p>
          <w:p w14:paraId="1D5E390C" w14:textId="77777777" w:rsidR="009A7E22" w:rsidRPr="00285C6E" w:rsidRDefault="009A7E22" w:rsidP="002D2EE8">
            <w:pPr>
              <w:spacing w:after="60" w:line="240" w:lineRule="auto"/>
              <w:ind w:left="166" w:right="0" w:firstLine="0"/>
              <w:jc w:val="left"/>
              <w:rPr>
                <w:rFonts w:ascii="Calibri" w:eastAsia="Calibri" w:hAnsi="Calibri" w:cs="Calibri"/>
                <w:sz w:val="18"/>
              </w:rPr>
            </w:pPr>
            <w:r w:rsidRPr="00285C6E">
              <w:rPr>
                <w:rFonts w:ascii="Calibri" w:eastAsia="Calibri" w:hAnsi="Calibri" w:cs="Calibri"/>
                <w:sz w:val="18"/>
              </w:rPr>
              <w:t>Or</w:t>
            </w:r>
          </w:p>
          <w:p w14:paraId="42BF4026" w14:textId="77777777" w:rsidR="009A7E22" w:rsidRPr="00285C6E" w:rsidRDefault="009A7E22" w:rsidP="002D2EE8">
            <w:pPr>
              <w:spacing w:after="60" w:line="240" w:lineRule="auto"/>
              <w:ind w:left="166" w:right="0" w:firstLine="0"/>
              <w:jc w:val="left"/>
              <w:rPr>
                <w:rFonts w:ascii="Calibri" w:eastAsia="Calibri" w:hAnsi="Calibri" w:cs="Calibri"/>
                <w:sz w:val="18"/>
              </w:rPr>
            </w:pPr>
            <w:r w:rsidRPr="00285C6E">
              <w:rPr>
                <w:rFonts w:ascii="Calibri" w:eastAsia="Calibri" w:hAnsi="Calibri" w:cs="Calibri"/>
                <w:sz w:val="18"/>
              </w:rPr>
              <w:t>S102_Tile_DiscoveryMetadata &gt; language</w:t>
            </w:r>
          </w:p>
          <w:p w14:paraId="3E0CD3E3" w14:textId="77777777" w:rsidR="009A7E22" w:rsidRPr="00285C6E" w:rsidRDefault="009A7E22" w:rsidP="002D2EE8">
            <w:pPr>
              <w:spacing w:after="60" w:line="240" w:lineRule="auto"/>
              <w:ind w:left="166" w:right="0" w:firstLine="0"/>
              <w:jc w:val="left"/>
              <w:rPr>
                <w:rFonts w:ascii="Calibri" w:eastAsia="Calibri" w:hAnsi="Calibri" w:cs="Calibri"/>
                <w:sz w:val="18"/>
              </w:rPr>
            </w:pPr>
          </w:p>
          <w:p w14:paraId="0D297C64" w14:textId="77777777" w:rsidR="009A7E22" w:rsidRPr="00285C6E" w:rsidRDefault="009A7E22" w:rsidP="002D2EE8">
            <w:pPr>
              <w:spacing w:after="60" w:line="240" w:lineRule="auto"/>
              <w:ind w:left="166" w:right="0" w:firstLine="0"/>
              <w:jc w:val="left"/>
            </w:pPr>
            <w:r w:rsidRPr="00285C6E">
              <w:rPr>
                <w:rFonts w:ascii="Calibri" w:eastAsia="Calibri" w:hAnsi="Calibri" w:cs="Calibri"/>
                <w:sz w:val="18"/>
              </w:rPr>
              <w:t xml:space="preserve">from: (MD_Metadata.identificationInfo &gt; </w:t>
            </w:r>
          </w:p>
          <w:p w14:paraId="0B95C267" w14:textId="77777777" w:rsidR="009A7E22" w:rsidRPr="00285C6E" w:rsidRDefault="009A7E22" w:rsidP="002D2EE8">
            <w:pPr>
              <w:spacing w:after="0" w:line="240" w:lineRule="auto"/>
              <w:ind w:left="166" w:right="0" w:firstLine="0"/>
              <w:jc w:val="left"/>
              <w:rPr>
                <w:rFonts w:ascii="Calibri" w:eastAsia="Calibri" w:hAnsi="Calibri" w:cs="Calibri"/>
                <w:sz w:val="18"/>
              </w:rPr>
            </w:pPr>
            <w:r w:rsidRPr="00285C6E">
              <w:rPr>
                <w:rFonts w:ascii="Calibri" w:eastAsia="Calibri" w:hAnsi="Calibri" w:cs="Calibri"/>
                <w:sz w:val="18"/>
              </w:rPr>
              <w:t xml:space="preserve">MD_DataIdentification.language) </w:t>
            </w:r>
          </w:p>
          <w:p w14:paraId="0B4F9421" w14:textId="77777777" w:rsidR="009A7E22" w:rsidRPr="00285C6E" w:rsidRDefault="009A7E22" w:rsidP="002D2EE8">
            <w:pPr>
              <w:spacing w:after="0" w:line="240" w:lineRule="auto"/>
              <w:ind w:left="166" w:right="0" w:firstLine="0"/>
              <w:jc w:val="left"/>
            </w:pPr>
          </w:p>
        </w:tc>
        <w:tc>
          <w:tcPr>
            <w:tcW w:w="4523" w:type="dxa"/>
            <w:tcBorders>
              <w:top w:val="single" w:sz="8" w:space="0" w:color="000000"/>
              <w:left w:val="single" w:sz="8" w:space="0" w:color="000000"/>
              <w:bottom w:val="single" w:sz="8" w:space="0" w:color="000000"/>
              <w:right w:val="single" w:sz="8" w:space="0" w:color="000000"/>
            </w:tcBorders>
          </w:tcPr>
          <w:p w14:paraId="06F27E00" w14:textId="77777777" w:rsidR="009A7E22" w:rsidRPr="00285C6E" w:rsidRDefault="009A7E22" w:rsidP="002D2EE8">
            <w:pPr>
              <w:spacing w:after="41" w:line="240" w:lineRule="auto"/>
              <w:ind w:left="218" w:right="0" w:firstLine="0"/>
              <w:jc w:val="left"/>
            </w:pPr>
            <w:r w:rsidRPr="00285C6E">
              <w:rPr>
                <w:rFonts w:ascii="Calibri" w:eastAsia="Calibri" w:hAnsi="Calibri" w:cs="Calibri"/>
                <w:b/>
                <w:sz w:val="18"/>
              </w:rPr>
              <w:t xml:space="preserve">Metadata file parent identifier </w:t>
            </w:r>
            <w:r w:rsidRPr="00285C6E">
              <w:rPr>
                <w:rFonts w:ascii="Calibri" w:eastAsia="Calibri" w:hAnsi="Calibri" w:cs="Calibri"/>
                <w:sz w:val="18"/>
              </w:rPr>
              <w:t xml:space="preserve">(C) </w:t>
            </w:r>
          </w:p>
          <w:p w14:paraId="1FD86878" w14:textId="77777777" w:rsidR="009A7E22" w:rsidRPr="00285C6E" w:rsidRDefault="009A7E22" w:rsidP="002D2EE8">
            <w:pPr>
              <w:spacing w:after="43" w:line="240" w:lineRule="auto"/>
              <w:ind w:left="218" w:right="0" w:firstLine="0"/>
              <w:jc w:val="left"/>
              <w:rPr>
                <w:rFonts w:ascii="Calibri" w:eastAsia="Calibri" w:hAnsi="Calibri" w:cs="Calibri"/>
                <w:sz w:val="18"/>
              </w:rPr>
            </w:pPr>
            <w:r w:rsidRPr="00285C6E">
              <w:rPr>
                <w:rFonts w:ascii="Calibri" w:eastAsia="Calibri" w:hAnsi="Calibri" w:cs="Calibri"/>
                <w:sz w:val="18"/>
              </w:rPr>
              <w:t>(MD_Metadata.parentMetadata &gt;</w:t>
            </w:r>
          </w:p>
          <w:p w14:paraId="4C2C8C59" w14:textId="77777777" w:rsidR="009A7E22" w:rsidRPr="00285C6E" w:rsidRDefault="009A7E22" w:rsidP="002D2EE8">
            <w:pPr>
              <w:spacing w:after="43" w:line="240" w:lineRule="auto"/>
              <w:ind w:left="218" w:right="0" w:firstLine="0"/>
              <w:jc w:val="left"/>
            </w:pPr>
            <w:r w:rsidRPr="00285C6E">
              <w:rPr>
                <w:rFonts w:ascii="Calibri" w:eastAsia="Calibri" w:hAnsi="Calibri" w:cs="Calibri"/>
                <w:sz w:val="18"/>
              </w:rPr>
              <w:t xml:space="preserve">CI_Citation.identifier) </w:t>
            </w:r>
          </w:p>
          <w:p w14:paraId="64111A7B" w14:textId="77777777" w:rsidR="009A7E22" w:rsidRPr="00285C6E" w:rsidRDefault="009A7E22" w:rsidP="002D2EE8">
            <w:pPr>
              <w:spacing w:after="0" w:line="240" w:lineRule="auto"/>
              <w:ind w:left="218" w:right="0" w:firstLine="0"/>
              <w:jc w:val="left"/>
            </w:pPr>
            <w:r w:rsidRPr="00285C6E">
              <w:rPr>
                <w:rFonts w:ascii="Calibri" w:eastAsia="Calibri" w:hAnsi="Calibri" w:cs="Calibri"/>
                <w:sz w:val="18"/>
              </w:rPr>
              <w:t xml:space="preserve">Implicit in S-102 product specification reference to </w:t>
            </w:r>
          </w:p>
          <w:p w14:paraId="7F31CCF4" w14:textId="77777777" w:rsidR="009A7E22" w:rsidRPr="00285C6E" w:rsidRDefault="009A7E22" w:rsidP="002D2EE8">
            <w:pPr>
              <w:spacing w:after="0" w:line="240" w:lineRule="auto"/>
              <w:ind w:left="218" w:right="0" w:firstLine="0"/>
              <w:jc w:val="left"/>
            </w:pPr>
            <w:r w:rsidRPr="00285C6E">
              <w:rPr>
                <w:rFonts w:ascii="Calibri" w:eastAsia="Calibri" w:hAnsi="Calibri" w:cs="Calibri"/>
                <w:sz w:val="18"/>
              </w:rPr>
              <w:t>ISO 19115</w:t>
            </w:r>
            <w:r w:rsidRPr="00815F5A">
              <w:rPr>
                <w:rFonts w:ascii="Calibri" w:eastAsia="Calibri" w:hAnsi="Calibri" w:cs="Calibri"/>
                <w:sz w:val="18"/>
              </w:rPr>
              <w:t>-1</w:t>
            </w:r>
            <w:r w:rsidRPr="00285C6E">
              <w:rPr>
                <w:rFonts w:ascii="Calibri" w:eastAsia="Calibri" w:hAnsi="Calibri" w:cs="Calibri"/>
                <w:sz w:val="18"/>
              </w:rPr>
              <w:t xml:space="preserve"> as a normative reference </w:t>
            </w:r>
          </w:p>
        </w:tc>
      </w:tr>
      <w:tr w:rsidR="009A7E22" w14:paraId="36DCEF72" w14:textId="77777777" w:rsidTr="002D2EE8">
        <w:trPr>
          <w:trHeight w:val="1358"/>
        </w:trPr>
        <w:tc>
          <w:tcPr>
            <w:tcW w:w="4770" w:type="dxa"/>
            <w:tcBorders>
              <w:top w:val="single" w:sz="8" w:space="0" w:color="000000"/>
              <w:left w:val="single" w:sz="8" w:space="0" w:color="000000"/>
              <w:bottom w:val="single" w:sz="8" w:space="0" w:color="000000"/>
              <w:right w:val="single" w:sz="8" w:space="0" w:color="000000"/>
            </w:tcBorders>
          </w:tcPr>
          <w:p w14:paraId="2A38AF31" w14:textId="77777777" w:rsidR="009A7E22" w:rsidRPr="00285C6E" w:rsidRDefault="009A7E22" w:rsidP="002D2EE8">
            <w:pPr>
              <w:spacing w:after="0" w:line="240" w:lineRule="auto"/>
              <w:ind w:left="166" w:right="186" w:firstLine="0"/>
              <w:jc w:val="left"/>
              <w:rPr>
                <w:rFonts w:ascii="Calibri" w:eastAsia="Calibri" w:hAnsi="Calibri" w:cs="Calibri"/>
                <w:sz w:val="18"/>
              </w:rPr>
            </w:pPr>
            <w:r w:rsidRPr="00285C6E">
              <w:rPr>
                <w:rFonts w:ascii="Calibri" w:eastAsia="Calibri" w:hAnsi="Calibri" w:cs="Calibri"/>
                <w:b/>
                <w:sz w:val="18"/>
              </w:rPr>
              <w:t xml:space="preserve">Dataset character set </w:t>
            </w:r>
            <w:r w:rsidRPr="00285C6E">
              <w:rPr>
                <w:rFonts w:ascii="Calibri" w:eastAsia="Calibri" w:hAnsi="Calibri" w:cs="Calibri"/>
                <w:sz w:val="18"/>
              </w:rPr>
              <w:t xml:space="preserve">(C) </w:t>
            </w:r>
          </w:p>
          <w:p w14:paraId="5BA5A219" w14:textId="77777777" w:rsidR="009A7E22" w:rsidRPr="00285C6E" w:rsidRDefault="009A7E22" w:rsidP="002D2EE8">
            <w:pPr>
              <w:spacing w:after="0" w:line="240" w:lineRule="auto"/>
              <w:ind w:left="166" w:right="186" w:firstLine="0"/>
              <w:jc w:val="left"/>
              <w:rPr>
                <w:rFonts w:ascii="Calibri" w:eastAsia="Calibri" w:hAnsi="Calibri" w:cs="Calibri"/>
                <w:sz w:val="18"/>
              </w:rPr>
            </w:pPr>
            <w:r w:rsidRPr="00285C6E">
              <w:rPr>
                <w:rFonts w:ascii="Calibri" w:eastAsia="Calibri" w:hAnsi="Calibri" w:cs="Calibri"/>
                <w:sz w:val="18"/>
              </w:rPr>
              <w:t xml:space="preserve">set to default = "utf8". [not required when set to default from ISO 19115] </w:t>
            </w:r>
          </w:p>
          <w:p w14:paraId="7C4874DE" w14:textId="77777777" w:rsidR="009A7E22" w:rsidRPr="00285C6E" w:rsidRDefault="009A7E22" w:rsidP="002D2EE8">
            <w:pPr>
              <w:spacing w:after="0" w:line="240" w:lineRule="auto"/>
              <w:ind w:left="166" w:right="186" w:firstLine="0"/>
              <w:jc w:val="left"/>
              <w:rPr>
                <w:rFonts w:ascii="Calibri" w:eastAsia="Calibri" w:hAnsi="Calibri" w:cs="Calibri"/>
                <w:sz w:val="18"/>
              </w:rPr>
            </w:pPr>
          </w:p>
          <w:p w14:paraId="02B8560C" w14:textId="77777777" w:rsidR="009A7E22" w:rsidRPr="00285C6E" w:rsidRDefault="009A7E22" w:rsidP="002D2EE8">
            <w:pPr>
              <w:spacing w:after="0" w:line="240" w:lineRule="auto"/>
              <w:ind w:left="166" w:right="186" w:firstLine="0"/>
              <w:jc w:val="left"/>
            </w:pPr>
            <w:r w:rsidRPr="00285C6E">
              <w:rPr>
                <w:rFonts w:ascii="Calibri" w:eastAsia="Calibri" w:hAnsi="Calibri" w:cs="Calibri"/>
                <w:sz w:val="18"/>
              </w:rPr>
              <w:t xml:space="preserve">from: (MD_Metadata.identificationInfo &gt; </w:t>
            </w:r>
          </w:p>
          <w:p w14:paraId="74C9C553" w14:textId="77777777" w:rsidR="009A7E22" w:rsidRPr="00285C6E" w:rsidRDefault="009A7E22" w:rsidP="002D2EE8">
            <w:pPr>
              <w:spacing w:after="0" w:line="240" w:lineRule="auto"/>
              <w:ind w:left="166" w:right="0" w:firstLine="0"/>
              <w:jc w:val="left"/>
              <w:rPr>
                <w:rFonts w:ascii="Calibri" w:eastAsia="Calibri" w:hAnsi="Calibri" w:cs="Calibri"/>
                <w:sz w:val="18"/>
              </w:rPr>
            </w:pPr>
            <w:r w:rsidRPr="00285C6E">
              <w:rPr>
                <w:rFonts w:ascii="Calibri" w:eastAsia="Calibri" w:hAnsi="Calibri" w:cs="Calibri"/>
                <w:sz w:val="18"/>
              </w:rPr>
              <w:t>MD_DataIdentification.defaultLocale &gt;</w:t>
            </w:r>
          </w:p>
          <w:p w14:paraId="7BA3FF7B" w14:textId="77777777" w:rsidR="009A7E22" w:rsidRPr="00285C6E" w:rsidRDefault="009A7E22" w:rsidP="002D2EE8">
            <w:pPr>
              <w:spacing w:after="0" w:line="240" w:lineRule="auto"/>
              <w:ind w:left="166" w:right="0" w:firstLine="0"/>
              <w:jc w:val="left"/>
            </w:pPr>
            <w:r w:rsidRPr="00285C6E">
              <w:rPr>
                <w:rFonts w:ascii="Calibri" w:eastAsia="Calibri" w:hAnsi="Calibri" w:cs="Calibri"/>
                <w:sz w:val="18"/>
              </w:rPr>
              <w:t xml:space="preserve">PT_Locale.characterEncoding) </w:t>
            </w:r>
          </w:p>
        </w:tc>
        <w:tc>
          <w:tcPr>
            <w:tcW w:w="4523" w:type="dxa"/>
            <w:tcBorders>
              <w:top w:val="single" w:sz="8" w:space="0" w:color="000000"/>
              <w:left w:val="single" w:sz="8" w:space="0" w:color="000000"/>
              <w:bottom w:val="single" w:sz="8" w:space="0" w:color="000000"/>
              <w:right w:val="single" w:sz="8" w:space="0" w:color="000000"/>
            </w:tcBorders>
          </w:tcPr>
          <w:p w14:paraId="5D8D0C0A" w14:textId="77777777" w:rsidR="009A7E22" w:rsidRPr="00285C6E" w:rsidRDefault="009A7E22" w:rsidP="002D2EE8">
            <w:pPr>
              <w:spacing w:after="43" w:line="240" w:lineRule="auto"/>
              <w:ind w:left="218" w:right="0" w:firstLine="0"/>
              <w:jc w:val="left"/>
            </w:pPr>
            <w:r w:rsidRPr="00285C6E">
              <w:rPr>
                <w:rFonts w:ascii="Calibri" w:eastAsia="Calibri" w:hAnsi="Calibri" w:cs="Calibri"/>
                <w:b/>
                <w:sz w:val="18"/>
              </w:rPr>
              <w:t xml:space="preserve">Metadata standard name </w:t>
            </w:r>
            <w:r w:rsidRPr="00285C6E">
              <w:rPr>
                <w:rFonts w:ascii="Calibri" w:eastAsia="Calibri" w:hAnsi="Calibri" w:cs="Calibri"/>
                <w:sz w:val="18"/>
              </w:rPr>
              <w:t xml:space="preserve">(O) </w:t>
            </w:r>
          </w:p>
          <w:p w14:paraId="0713CD4E" w14:textId="77777777" w:rsidR="009A7E22" w:rsidRPr="00285C6E" w:rsidRDefault="009A7E22" w:rsidP="002D2EE8">
            <w:pPr>
              <w:spacing w:after="43" w:line="240" w:lineRule="auto"/>
              <w:ind w:left="218" w:right="0" w:firstLine="0"/>
              <w:jc w:val="left"/>
            </w:pPr>
            <w:r w:rsidRPr="00285C6E">
              <w:rPr>
                <w:rFonts w:ascii="Calibri" w:eastAsia="Calibri" w:hAnsi="Calibri" w:cs="Calibri"/>
                <w:sz w:val="18"/>
              </w:rPr>
              <w:t xml:space="preserve">(MD_Metadata.metadataStandard &gt; CI_Citation.title) </w:t>
            </w:r>
          </w:p>
          <w:p w14:paraId="1DB7CB81" w14:textId="77777777" w:rsidR="009A7E22" w:rsidRPr="00285C6E" w:rsidRDefault="009A7E22" w:rsidP="002D2EE8">
            <w:pPr>
              <w:spacing w:after="0" w:line="240" w:lineRule="auto"/>
              <w:ind w:left="218" w:right="0" w:firstLine="0"/>
              <w:jc w:val="left"/>
            </w:pPr>
            <w:r w:rsidRPr="00285C6E">
              <w:rPr>
                <w:rFonts w:ascii="Calibri" w:eastAsia="Calibri" w:hAnsi="Calibri" w:cs="Calibri"/>
                <w:sz w:val="18"/>
              </w:rPr>
              <w:t xml:space="preserve">Implicit in S-102 product specification reference to </w:t>
            </w:r>
          </w:p>
          <w:p w14:paraId="2F06E71C" w14:textId="77777777" w:rsidR="009A7E22" w:rsidRPr="00285C6E" w:rsidRDefault="009A7E22" w:rsidP="002D2EE8">
            <w:pPr>
              <w:spacing w:after="0" w:line="240" w:lineRule="auto"/>
              <w:ind w:left="218" w:right="0" w:firstLine="0"/>
              <w:jc w:val="left"/>
            </w:pPr>
            <w:r w:rsidRPr="00285C6E">
              <w:rPr>
                <w:rFonts w:ascii="Calibri" w:eastAsia="Calibri" w:hAnsi="Calibri" w:cs="Calibri"/>
                <w:sz w:val="18"/>
              </w:rPr>
              <w:t>ISO 19115</w:t>
            </w:r>
            <w:r w:rsidRPr="00815F5A">
              <w:rPr>
                <w:rFonts w:ascii="Calibri" w:eastAsia="Calibri" w:hAnsi="Calibri" w:cs="Calibri"/>
                <w:sz w:val="18"/>
              </w:rPr>
              <w:t>-1</w:t>
            </w:r>
            <w:r w:rsidRPr="00285C6E">
              <w:rPr>
                <w:rFonts w:ascii="Calibri" w:eastAsia="Calibri" w:hAnsi="Calibri" w:cs="Calibri"/>
                <w:sz w:val="18"/>
              </w:rPr>
              <w:t xml:space="preserve"> as a normative reference </w:t>
            </w:r>
          </w:p>
        </w:tc>
      </w:tr>
      <w:tr w:rsidR="009A7E22" w14:paraId="09F0C3FA" w14:textId="77777777" w:rsidTr="002D2EE8">
        <w:trPr>
          <w:trHeight w:val="2898"/>
        </w:trPr>
        <w:tc>
          <w:tcPr>
            <w:tcW w:w="4770" w:type="dxa"/>
            <w:tcBorders>
              <w:top w:val="single" w:sz="8" w:space="0" w:color="000000"/>
              <w:left w:val="single" w:sz="8" w:space="0" w:color="000000"/>
              <w:bottom w:val="single" w:sz="8" w:space="0" w:color="000000"/>
              <w:right w:val="single" w:sz="8" w:space="0" w:color="000000"/>
            </w:tcBorders>
          </w:tcPr>
          <w:p w14:paraId="54DAACD3" w14:textId="77777777" w:rsidR="009A7E22" w:rsidRPr="00285C6E" w:rsidRDefault="009A7E22" w:rsidP="002D2EE8">
            <w:pPr>
              <w:spacing w:after="0" w:line="240" w:lineRule="auto"/>
              <w:ind w:left="166" w:right="176" w:firstLine="0"/>
              <w:jc w:val="left"/>
              <w:rPr>
                <w:rFonts w:ascii="Calibri" w:eastAsia="Calibri" w:hAnsi="Calibri" w:cs="Calibri"/>
                <w:sz w:val="18"/>
              </w:rPr>
            </w:pPr>
            <w:r w:rsidRPr="00285C6E">
              <w:rPr>
                <w:rFonts w:ascii="Calibri" w:eastAsia="Calibri" w:hAnsi="Calibri" w:cs="Calibri"/>
                <w:b/>
                <w:sz w:val="18"/>
              </w:rPr>
              <w:t xml:space="preserve">Dataset topic category </w:t>
            </w:r>
            <w:r w:rsidRPr="00285C6E">
              <w:rPr>
                <w:rFonts w:ascii="Calibri" w:eastAsia="Calibri" w:hAnsi="Calibri" w:cs="Calibri"/>
                <w:sz w:val="18"/>
              </w:rPr>
              <w:t>(M) S102_DS_DiscoveryMetadata &gt; topicCategory:</w:t>
            </w:r>
          </w:p>
          <w:p w14:paraId="6424EE45" w14:textId="77777777" w:rsidR="009A7E22" w:rsidRPr="00285C6E" w:rsidRDefault="009A7E22" w:rsidP="002D2EE8">
            <w:pPr>
              <w:spacing w:after="0" w:line="240" w:lineRule="auto"/>
              <w:ind w:left="166" w:right="176" w:firstLine="0"/>
              <w:jc w:val="left"/>
              <w:rPr>
                <w:rFonts w:ascii="Calibri" w:eastAsia="Calibri" w:hAnsi="Calibri" w:cs="Calibri"/>
                <w:sz w:val="18"/>
              </w:rPr>
            </w:pPr>
            <w:r w:rsidRPr="00285C6E">
              <w:rPr>
                <w:rFonts w:ascii="Calibri" w:eastAsia="Calibri" w:hAnsi="Calibri" w:cs="Calibri"/>
                <w:sz w:val="18"/>
              </w:rPr>
              <w:t>Or</w:t>
            </w:r>
          </w:p>
          <w:p w14:paraId="77D5C22D" w14:textId="77777777" w:rsidR="009A7E22" w:rsidRPr="00285C6E" w:rsidRDefault="009A7E22" w:rsidP="002D2EE8">
            <w:pPr>
              <w:spacing w:after="0" w:line="240" w:lineRule="auto"/>
              <w:ind w:left="166" w:right="176" w:firstLine="0"/>
              <w:jc w:val="left"/>
              <w:rPr>
                <w:rFonts w:ascii="Calibri" w:eastAsia="Calibri" w:hAnsi="Calibri" w:cs="Calibri"/>
                <w:sz w:val="18"/>
              </w:rPr>
            </w:pPr>
            <w:r w:rsidRPr="00285C6E">
              <w:rPr>
                <w:rFonts w:ascii="Calibri" w:eastAsia="Calibri" w:hAnsi="Calibri" w:cs="Calibri"/>
                <w:sz w:val="18"/>
              </w:rPr>
              <w:t>S102_Tile_DiscoveryMetadata &gt; topicCategory:</w:t>
            </w:r>
          </w:p>
          <w:p w14:paraId="5E8734E0" w14:textId="77777777" w:rsidR="009A7E22" w:rsidRPr="00285C6E" w:rsidRDefault="009A7E22" w:rsidP="002D2EE8">
            <w:pPr>
              <w:spacing w:after="0" w:line="240" w:lineRule="auto"/>
              <w:ind w:left="166" w:right="176" w:firstLine="0"/>
              <w:jc w:val="left"/>
              <w:rPr>
                <w:rFonts w:ascii="Calibri" w:eastAsia="Calibri" w:hAnsi="Calibri" w:cs="Calibri"/>
                <w:sz w:val="18"/>
              </w:rPr>
            </w:pPr>
          </w:p>
          <w:p w14:paraId="04047163" w14:textId="77777777" w:rsidR="009A7E22" w:rsidRPr="00285C6E" w:rsidRDefault="009A7E22" w:rsidP="002D2EE8">
            <w:pPr>
              <w:spacing w:after="0" w:line="240" w:lineRule="auto"/>
              <w:ind w:left="166" w:right="176" w:firstLine="0"/>
              <w:jc w:val="left"/>
              <w:rPr>
                <w:rFonts w:ascii="Calibri" w:eastAsia="Calibri" w:hAnsi="Calibri" w:cs="Calibri"/>
                <w:sz w:val="18"/>
              </w:rPr>
            </w:pPr>
            <w:r w:rsidRPr="00285C6E">
              <w:rPr>
                <w:rFonts w:ascii="Calibri" w:eastAsia="Calibri" w:hAnsi="Calibri" w:cs="Calibri"/>
                <w:sz w:val="18"/>
              </w:rPr>
              <w:t xml:space="preserve">MD_TopicCategoryCode </w:t>
            </w:r>
          </w:p>
          <w:p w14:paraId="397E87AE" w14:textId="77777777" w:rsidR="009A7E22" w:rsidRPr="00285C6E" w:rsidRDefault="009A7E22" w:rsidP="002D2EE8">
            <w:pPr>
              <w:spacing w:after="43" w:line="240" w:lineRule="auto"/>
              <w:ind w:left="720" w:right="176" w:firstLine="0"/>
              <w:jc w:val="left"/>
            </w:pPr>
            <w:r w:rsidRPr="00285C6E">
              <w:rPr>
                <w:rFonts w:ascii="Calibri" w:eastAsia="Calibri" w:hAnsi="Calibri" w:cs="Calibri"/>
                <w:sz w:val="18"/>
              </w:rPr>
              <w:t xml:space="preserve">006– elevation; </w:t>
            </w:r>
          </w:p>
          <w:p w14:paraId="4627F833" w14:textId="77777777" w:rsidR="009A7E22" w:rsidRPr="00285C6E" w:rsidRDefault="009A7E22" w:rsidP="002D2EE8">
            <w:pPr>
              <w:spacing w:after="41" w:line="240" w:lineRule="auto"/>
              <w:ind w:left="720" w:right="176" w:firstLine="0"/>
              <w:jc w:val="left"/>
            </w:pPr>
            <w:r w:rsidRPr="00285C6E">
              <w:rPr>
                <w:rFonts w:ascii="Calibri" w:eastAsia="Calibri" w:hAnsi="Calibri" w:cs="Calibri"/>
                <w:sz w:val="18"/>
              </w:rPr>
              <w:t xml:space="preserve">014– oceans; </w:t>
            </w:r>
          </w:p>
          <w:p w14:paraId="06699C24" w14:textId="77777777" w:rsidR="009A7E22" w:rsidRPr="00285C6E" w:rsidRDefault="009A7E22" w:rsidP="002D2EE8">
            <w:pPr>
              <w:spacing w:after="0" w:line="240" w:lineRule="auto"/>
              <w:ind w:left="720" w:right="176" w:firstLine="0"/>
              <w:jc w:val="left"/>
              <w:rPr>
                <w:rFonts w:ascii="Calibri" w:eastAsia="Calibri" w:hAnsi="Calibri" w:cs="Calibri"/>
                <w:sz w:val="18"/>
              </w:rPr>
            </w:pPr>
            <w:r w:rsidRPr="00285C6E">
              <w:rPr>
                <w:rFonts w:ascii="Calibri" w:eastAsia="Calibri" w:hAnsi="Calibri" w:cs="Calibri"/>
                <w:sz w:val="18"/>
              </w:rPr>
              <w:t xml:space="preserve">012– inlandWaters  </w:t>
            </w:r>
          </w:p>
          <w:p w14:paraId="1C97BBDD" w14:textId="77777777" w:rsidR="009A7E22" w:rsidRPr="00285C6E" w:rsidRDefault="009A7E22" w:rsidP="002D2EE8">
            <w:pPr>
              <w:spacing w:after="0" w:line="240" w:lineRule="auto"/>
              <w:ind w:left="166" w:right="176" w:firstLine="0"/>
              <w:jc w:val="left"/>
              <w:rPr>
                <w:rFonts w:ascii="Calibri" w:eastAsia="Calibri" w:hAnsi="Calibri" w:cs="Calibri"/>
                <w:sz w:val="18"/>
              </w:rPr>
            </w:pPr>
          </w:p>
          <w:p w14:paraId="040EDC43" w14:textId="77777777" w:rsidR="009A7E22" w:rsidRPr="00285C6E" w:rsidRDefault="009A7E22" w:rsidP="002D2EE8">
            <w:pPr>
              <w:spacing w:after="0" w:line="240" w:lineRule="auto"/>
              <w:ind w:left="166" w:right="176" w:firstLine="0"/>
              <w:jc w:val="left"/>
            </w:pPr>
            <w:r w:rsidRPr="00285C6E">
              <w:rPr>
                <w:rFonts w:ascii="Calibri" w:eastAsia="Calibri" w:hAnsi="Calibri" w:cs="Calibri"/>
                <w:sz w:val="18"/>
              </w:rPr>
              <w:t>Frome: (MD_Metadata.identificationInfo</w:t>
            </w:r>
            <w:r w:rsidRPr="00285C6E" w:rsidDel="000C0024">
              <w:rPr>
                <w:rFonts w:ascii="Calibri" w:eastAsia="Calibri" w:hAnsi="Calibri" w:cs="Calibri"/>
                <w:sz w:val="18"/>
              </w:rPr>
              <w:t xml:space="preserve"> </w:t>
            </w:r>
            <w:r w:rsidRPr="00285C6E">
              <w:rPr>
                <w:rFonts w:ascii="Calibri" w:eastAsia="Calibri" w:hAnsi="Calibri" w:cs="Calibri"/>
                <w:sz w:val="18"/>
              </w:rPr>
              <w:t xml:space="preserve">&gt; </w:t>
            </w:r>
          </w:p>
          <w:p w14:paraId="4924BB0D" w14:textId="77777777" w:rsidR="009A7E22" w:rsidRPr="00285C6E" w:rsidRDefault="009A7E22" w:rsidP="002D2EE8">
            <w:pPr>
              <w:spacing w:after="0" w:line="240" w:lineRule="auto"/>
              <w:ind w:left="166" w:right="176" w:firstLine="0"/>
              <w:jc w:val="left"/>
            </w:pPr>
            <w:r w:rsidRPr="00285C6E">
              <w:rPr>
                <w:rFonts w:ascii="Calibri" w:eastAsia="Calibri" w:hAnsi="Calibri" w:cs="Calibri"/>
                <w:sz w:val="18"/>
              </w:rPr>
              <w:t xml:space="preserve">MD_Identification.topicCategory) </w:t>
            </w:r>
          </w:p>
        </w:tc>
        <w:tc>
          <w:tcPr>
            <w:tcW w:w="4523" w:type="dxa"/>
            <w:tcBorders>
              <w:top w:val="single" w:sz="8" w:space="0" w:color="000000"/>
              <w:left w:val="single" w:sz="8" w:space="0" w:color="000000"/>
              <w:bottom w:val="single" w:sz="8" w:space="0" w:color="000000"/>
              <w:right w:val="single" w:sz="8" w:space="0" w:color="000000"/>
            </w:tcBorders>
          </w:tcPr>
          <w:p w14:paraId="2128AADB" w14:textId="77777777" w:rsidR="009A7E22" w:rsidRPr="00285C6E" w:rsidRDefault="009A7E22" w:rsidP="002D2EE8">
            <w:pPr>
              <w:spacing w:after="41" w:line="240" w:lineRule="auto"/>
              <w:ind w:left="218" w:right="0" w:firstLine="0"/>
              <w:jc w:val="left"/>
            </w:pPr>
            <w:r w:rsidRPr="00285C6E">
              <w:rPr>
                <w:rFonts w:ascii="Calibri" w:eastAsia="Calibri" w:hAnsi="Calibri" w:cs="Calibri"/>
                <w:b/>
                <w:sz w:val="18"/>
              </w:rPr>
              <w:t xml:space="preserve">Metadata standard version </w:t>
            </w:r>
            <w:r w:rsidRPr="00285C6E">
              <w:rPr>
                <w:rFonts w:ascii="Calibri" w:eastAsia="Calibri" w:hAnsi="Calibri" w:cs="Calibri"/>
                <w:sz w:val="18"/>
              </w:rPr>
              <w:t xml:space="preserve">(O) </w:t>
            </w:r>
          </w:p>
          <w:p w14:paraId="302F51D3" w14:textId="77777777" w:rsidR="009A7E22" w:rsidRPr="00285C6E" w:rsidRDefault="009A7E22" w:rsidP="002D2EE8">
            <w:pPr>
              <w:spacing w:after="43" w:line="240" w:lineRule="auto"/>
              <w:ind w:left="218" w:right="0" w:firstLine="0"/>
              <w:jc w:val="left"/>
            </w:pPr>
            <w:r w:rsidRPr="00285C6E">
              <w:rPr>
                <w:rFonts w:ascii="Calibri" w:eastAsia="Calibri" w:hAnsi="Calibri" w:cs="Calibri"/>
                <w:sz w:val="18"/>
              </w:rPr>
              <w:t xml:space="preserve">(MD_Metadata.metadataStandardVersion) </w:t>
            </w:r>
          </w:p>
          <w:p w14:paraId="2262E352" w14:textId="77777777" w:rsidR="009A7E22" w:rsidRPr="00285C6E" w:rsidRDefault="009A7E22" w:rsidP="002D2EE8">
            <w:pPr>
              <w:spacing w:after="0" w:line="240" w:lineRule="auto"/>
              <w:ind w:left="218" w:right="0" w:firstLine="0"/>
              <w:jc w:val="left"/>
            </w:pPr>
            <w:r w:rsidRPr="00285C6E">
              <w:rPr>
                <w:rFonts w:ascii="Calibri" w:eastAsia="Calibri" w:hAnsi="Calibri" w:cs="Calibri"/>
                <w:sz w:val="18"/>
              </w:rPr>
              <w:t xml:space="preserve">Implicit in S-102 product specification reference to </w:t>
            </w:r>
          </w:p>
          <w:p w14:paraId="46B78832" w14:textId="77777777" w:rsidR="009A7E22" w:rsidRPr="00285C6E" w:rsidRDefault="009A7E22" w:rsidP="002D2EE8">
            <w:pPr>
              <w:spacing w:after="0" w:line="240" w:lineRule="auto"/>
              <w:ind w:left="218" w:right="0" w:firstLine="0"/>
              <w:jc w:val="left"/>
            </w:pPr>
            <w:r w:rsidRPr="00285C6E">
              <w:rPr>
                <w:rFonts w:ascii="Calibri" w:eastAsia="Calibri" w:hAnsi="Calibri" w:cs="Calibri"/>
                <w:sz w:val="18"/>
              </w:rPr>
              <w:t>ISO 19115</w:t>
            </w:r>
            <w:r w:rsidRPr="00815F5A">
              <w:rPr>
                <w:rFonts w:ascii="Calibri" w:eastAsia="Calibri" w:hAnsi="Calibri" w:cs="Calibri"/>
                <w:sz w:val="18"/>
              </w:rPr>
              <w:t>-1</w:t>
            </w:r>
            <w:r w:rsidRPr="00285C6E">
              <w:rPr>
                <w:rFonts w:ascii="Calibri" w:eastAsia="Calibri" w:hAnsi="Calibri" w:cs="Calibri"/>
                <w:sz w:val="18"/>
              </w:rPr>
              <w:t xml:space="preserve"> as a normative reference </w:t>
            </w:r>
          </w:p>
        </w:tc>
      </w:tr>
      <w:tr w:rsidR="009A7E22" w14:paraId="6481FC32" w14:textId="77777777" w:rsidTr="002D2EE8">
        <w:trPr>
          <w:trHeight w:val="2115"/>
        </w:trPr>
        <w:tc>
          <w:tcPr>
            <w:tcW w:w="4770" w:type="dxa"/>
            <w:tcBorders>
              <w:top w:val="single" w:sz="8" w:space="0" w:color="000000"/>
              <w:left w:val="single" w:sz="8" w:space="0" w:color="000000"/>
              <w:bottom w:val="single" w:sz="8" w:space="0" w:color="000000"/>
              <w:right w:val="single" w:sz="8" w:space="0" w:color="000000"/>
            </w:tcBorders>
          </w:tcPr>
          <w:p w14:paraId="749B112E" w14:textId="77777777" w:rsidR="009A7E22" w:rsidRPr="00285C6E" w:rsidRDefault="009A7E22" w:rsidP="002D2EE8">
            <w:pPr>
              <w:spacing w:after="44" w:line="240" w:lineRule="auto"/>
              <w:ind w:left="166" w:right="0" w:firstLine="0"/>
              <w:jc w:val="left"/>
            </w:pPr>
            <w:r w:rsidRPr="00285C6E">
              <w:rPr>
                <w:rFonts w:ascii="Calibri" w:eastAsia="Calibri" w:hAnsi="Calibri" w:cs="Calibri"/>
                <w:b/>
                <w:sz w:val="18"/>
              </w:rPr>
              <w:t>Spatial resolution of the dataset</w:t>
            </w:r>
            <w:r w:rsidRPr="00285C6E">
              <w:rPr>
                <w:rFonts w:ascii="Calibri" w:eastAsia="Calibri" w:hAnsi="Calibri" w:cs="Calibri"/>
                <w:sz w:val="18"/>
              </w:rPr>
              <w:t xml:space="preserve"> (O) </w:t>
            </w:r>
          </w:p>
          <w:p w14:paraId="7BEEF6DC" w14:textId="77777777" w:rsidR="009A7E22" w:rsidRPr="00285C6E" w:rsidRDefault="009A7E22" w:rsidP="002D2EE8">
            <w:pPr>
              <w:spacing w:after="0" w:line="240" w:lineRule="auto"/>
              <w:ind w:left="166" w:right="0" w:firstLine="0"/>
              <w:jc w:val="left"/>
            </w:pPr>
            <w:r w:rsidRPr="00285C6E">
              <w:rPr>
                <w:rFonts w:ascii="Calibri" w:eastAsia="Calibri" w:hAnsi="Calibri" w:cs="Calibri"/>
                <w:sz w:val="18"/>
              </w:rPr>
              <w:t xml:space="preserve">(MD_Metadata.identificationInfo &gt; </w:t>
            </w:r>
          </w:p>
          <w:p w14:paraId="19815E85" w14:textId="77777777" w:rsidR="009A7E22" w:rsidRPr="00285C6E" w:rsidRDefault="009A7E22" w:rsidP="002D2EE8">
            <w:pPr>
              <w:spacing w:after="0" w:line="240" w:lineRule="auto"/>
              <w:ind w:left="166" w:right="0" w:firstLine="0"/>
              <w:jc w:val="left"/>
            </w:pPr>
            <w:r w:rsidRPr="00285C6E">
              <w:rPr>
                <w:rFonts w:ascii="Calibri" w:eastAsia="Calibri" w:hAnsi="Calibri" w:cs="Calibri"/>
                <w:sz w:val="18"/>
              </w:rPr>
              <w:t xml:space="preserve">MD_DataIdentification.spatialResolution &gt; </w:t>
            </w:r>
          </w:p>
          <w:p w14:paraId="1313CCE4" w14:textId="77777777" w:rsidR="009A7E22" w:rsidRPr="00285C6E" w:rsidRDefault="009A7E22" w:rsidP="002D2EE8">
            <w:pPr>
              <w:spacing w:after="62" w:line="240" w:lineRule="auto"/>
              <w:ind w:left="166" w:right="0" w:firstLine="0"/>
              <w:jc w:val="left"/>
              <w:rPr>
                <w:rFonts w:ascii="Calibri" w:eastAsia="Calibri" w:hAnsi="Calibri" w:cs="Calibri"/>
                <w:sz w:val="18"/>
              </w:rPr>
            </w:pPr>
            <w:r w:rsidRPr="00285C6E">
              <w:rPr>
                <w:rFonts w:ascii="Calibri" w:eastAsia="Calibri" w:hAnsi="Calibri" w:cs="Calibri"/>
                <w:sz w:val="18"/>
              </w:rPr>
              <w:t xml:space="preserve">MD_Resolution.equivalentScale </w:t>
            </w:r>
          </w:p>
          <w:p w14:paraId="79A7FF9F" w14:textId="77777777" w:rsidR="009A7E22" w:rsidRPr="00285C6E" w:rsidRDefault="009A7E22" w:rsidP="002D2EE8">
            <w:pPr>
              <w:spacing w:after="62" w:line="240" w:lineRule="auto"/>
              <w:ind w:left="166" w:right="0" w:firstLine="0"/>
              <w:jc w:val="left"/>
              <w:rPr>
                <w:rFonts w:ascii="Calibri" w:eastAsia="Calibri" w:hAnsi="Calibri" w:cs="Calibri"/>
                <w:sz w:val="18"/>
              </w:rPr>
            </w:pPr>
            <w:r w:rsidRPr="00285C6E">
              <w:rPr>
                <w:rFonts w:ascii="Calibri" w:eastAsia="Calibri" w:hAnsi="Calibri" w:cs="Calibri"/>
                <w:sz w:val="18"/>
              </w:rPr>
              <w:t xml:space="preserve">or </w:t>
            </w:r>
          </w:p>
          <w:p w14:paraId="3D066AD3" w14:textId="77777777" w:rsidR="009A7E22" w:rsidRPr="00285C6E" w:rsidRDefault="009A7E22" w:rsidP="002D2EE8">
            <w:pPr>
              <w:spacing w:after="62" w:line="240" w:lineRule="auto"/>
              <w:ind w:left="166" w:right="0" w:firstLine="0"/>
              <w:jc w:val="left"/>
            </w:pPr>
            <w:r w:rsidRPr="00285C6E">
              <w:rPr>
                <w:rFonts w:ascii="Calibri" w:eastAsia="Calibri" w:hAnsi="Calibri" w:cs="Calibri"/>
                <w:sz w:val="18"/>
              </w:rPr>
              <w:t xml:space="preserve">MD_Resolution.distance) </w:t>
            </w:r>
          </w:p>
          <w:p w14:paraId="3A3D086E" w14:textId="77777777" w:rsidR="009A7E22" w:rsidRPr="00285C6E" w:rsidRDefault="009A7E22" w:rsidP="002D2EE8">
            <w:pPr>
              <w:spacing w:after="0" w:line="240" w:lineRule="auto"/>
              <w:ind w:left="166" w:right="0" w:firstLine="0"/>
              <w:jc w:val="left"/>
            </w:pPr>
            <w:r w:rsidRPr="00285C6E">
              <w:rPr>
                <w:rFonts w:ascii="Calibri" w:eastAsia="Calibri" w:hAnsi="Calibri" w:cs="Calibri"/>
                <w:sz w:val="18"/>
              </w:rPr>
              <w:t xml:space="preserve">Since this data set is a grid coverage resolution is defined by the coverage grid parameters </w:t>
            </w:r>
          </w:p>
        </w:tc>
        <w:tc>
          <w:tcPr>
            <w:tcW w:w="4523" w:type="dxa"/>
            <w:tcBorders>
              <w:top w:val="single" w:sz="8" w:space="0" w:color="000000"/>
              <w:left w:val="single" w:sz="8" w:space="0" w:color="000000"/>
              <w:bottom w:val="single" w:sz="8" w:space="0" w:color="000000"/>
              <w:right w:val="single" w:sz="8" w:space="0" w:color="000000"/>
            </w:tcBorders>
          </w:tcPr>
          <w:p w14:paraId="52792D64" w14:textId="77777777" w:rsidR="009A7E22" w:rsidRPr="00285C6E" w:rsidRDefault="009A7E22" w:rsidP="002D2EE8">
            <w:pPr>
              <w:spacing w:after="44" w:line="240" w:lineRule="auto"/>
              <w:ind w:left="218" w:right="0" w:firstLine="0"/>
              <w:jc w:val="left"/>
            </w:pPr>
            <w:r w:rsidRPr="00285C6E">
              <w:rPr>
                <w:rFonts w:ascii="Calibri" w:eastAsia="Calibri" w:hAnsi="Calibri" w:cs="Calibri"/>
                <w:b/>
                <w:sz w:val="18"/>
              </w:rPr>
              <w:t xml:space="preserve">Metadata language </w:t>
            </w:r>
            <w:r w:rsidRPr="00285C6E">
              <w:rPr>
                <w:rFonts w:ascii="Calibri" w:eastAsia="Calibri" w:hAnsi="Calibri" w:cs="Calibri"/>
                <w:sz w:val="18"/>
              </w:rPr>
              <w:t xml:space="preserve">(C) </w:t>
            </w:r>
          </w:p>
          <w:p w14:paraId="0DCF2F78" w14:textId="77777777" w:rsidR="009A7E22" w:rsidRPr="00285C6E" w:rsidRDefault="009A7E22" w:rsidP="002D2EE8">
            <w:pPr>
              <w:spacing w:after="41" w:line="240" w:lineRule="auto"/>
              <w:ind w:left="218" w:right="0" w:firstLine="0"/>
              <w:jc w:val="left"/>
            </w:pPr>
            <w:r w:rsidRPr="00285C6E">
              <w:rPr>
                <w:rFonts w:ascii="Calibri" w:eastAsia="Calibri" w:hAnsi="Calibri" w:cs="Calibri"/>
                <w:sz w:val="18"/>
              </w:rPr>
              <w:t>(MD_Metadata.</w:t>
            </w:r>
            <w:r w:rsidRPr="00285C6E">
              <w:t xml:space="preserve"> </w:t>
            </w:r>
            <w:r w:rsidRPr="00285C6E">
              <w:rPr>
                <w:rFonts w:ascii="Calibri" w:eastAsia="Calibri" w:hAnsi="Calibri" w:cs="Calibri"/>
                <w:sz w:val="18"/>
              </w:rPr>
              <w:t xml:space="preserve">defaultLocale &gt; PT_Locale.language) </w:t>
            </w:r>
          </w:p>
          <w:p w14:paraId="605CD5C6" w14:textId="77777777" w:rsidR="009A7E22" w:rsidRPr="00285C6E" w:rsidRDefault="009A7E22" w:rsidP="002D2EE8">
            <w:pPr>
              <w:spacing w:after="0" w:line="240" w:lineRule="auto"/>
              <w:ind w:left="218" w:right="0" w:firstLine="0"/>
              <w:jc w:val="left"/>
            </w:pPr>
            <w:r w:rsidRPr="00285C6E">
              <w:rPr>
                <w:rFonts w:ascii="Calibri" w:eastAsia="Calibri" w:hAnsi="Calibri" w:cs="Calibri"/>
                <w:sz w:val="18"/>
              </w:rPr>
              <w:t>The language is set to English. In addition, additional languages may be used in accordance with the structure for handling multi-languages per ISO 19115</w:t>
            </w:r>
            <w:r w:rsidRPr="00815F5A">
              <w:rPr>
                <w:rFonts w:ascii="Calibri" w:eastAsia="Calibri" w:hAnsi="Calibri" w:cs="Calibri"/>
                <w:sz w:val="18"/>
              </w:rPr>
              <w:t>-1</w:t>
            </w:r>
            <w:r w:rsidRPr="00285C6E">
              <w:rPr>
                <w:rFonts w:ascii="Calibri" w:eastAsia="Calibri" w:hAnsi="Calibri" w:cs="Calibri"/>
                <w:sz w:val="18"/>
              </w:rPr>
              <w:t xml:space="preserve">. </w:t>
            </w:r>
          </w:p>
        </w:tc>
      </w:tr>
      <w:tr w:rsidR="009A7E22" w14:paraId="6C93EA4E" w14:textId="77777777" w:rsidTr="002D2EE8">
        <w:trPr>
          <w:trHeight w:val="1584"/>
        </w:trPr>
        <w:tc>
          <w:tcPr>
            <w:tcW w:w="4770" w:type="dxa"/>
            <w:tcBorders>
              <w:top w:val="single" w:sz="8" w:space="0" w:color="000000"/>
              <w:left w:val="single" w:sz="8" w:space="0" w:color="000000"/>
              <w:bottom w:val="single" w:sz="8" w:space="0" w:color="000000"/>
              <w:right w:val="single" w:sz="8" w:space="0" w:color="000000"/>
            </w:tcBorders>
          </w:tcPr>
          <w:p w14:paraId="69B50040" w14:textId="77777777" w:rsidR="009A7E22" w:rsidRPr="00285C6E" w:rsidRDefault="009A7E22" w:rsidP="002D2EE8">
            <w:pPr>
              <w:spacing w:after="41" w:line="240" w:lineRule="auto"/>
              <w:ind w:left="166" w:right="0" w:firstLine="0"/>
              <w:jc w:val="left"/>
            </w:pPr>
            <w:r w:rsidRPr="00285C6E">
              <w:rPr>
                <w:rFonts w:ascii="Calibri" w:eastAsia="Calibri" w:hAnsi="Calibri" w:cs="Calibri"/>
                <w:b/>
                <w:sz w:val="18"/>
              </w:rPr>
              <w:t>Abstract describing the dataset</w:t>
            </w:r>
            <w:r w:rsidRPr="00285C6E">
              <w:rPr>
                <w:rFonts w:ascii="Calibri" w:eastAsia="Calibri" w:hAnsi="Calibri" w:cs="Calibri"/>
                <w:sz w:val="18"/>
              </w:rPr>
              <w:t xml:space="preserve"> (M) </w:t>
            </w:r>
          </w:p>
          <w:p w14:paraId="5FD77B47" w14:textId="77777777" w:rsidR="009A7E22" w:rsidRPr="00285C6E" w:rsidRDefault="009A7E22" w:rsidP="002D2EE8">
            <w:pPr>
              <w:spacing w:after="60" w:line="240" w:lineRule="auto"/>
              <w:ind w:left="166" w:right="0" w:firstLine="0"/>
              <w:jc w:val="left"/>
              <w:rPr>
                <w:rFonts w:ascii="Calibri" w:eastAsia="Calibri" w:hAnsi="Calibri" w:cs="Calibri"/>
                <w:sz w:val="18"/>
              </w:rPr>
            </w:pPr>
            <w:r w:rsidRPr="00285C6E">
              <w:rPr>
                <w:rFonts w:ascii="Calibri" w:eastAsia="Calibri" w:hAnsi="Calibri" w:cs="Calibri"/>
                <w:sz w:val="18"/>
              </w:rPr>
              <w:t xml:space="preserve">S102_DS_DiscoveryMetadata &gt; abstract </w:t>
            </w:r>
          </w:p>
          <w:p w14:paraId="68A13F70" w14:textId="77777777" w:rsidR="009A7E22" w:rsidRPr="00285C6E" w:rsidRDefault="009A7E22" w:rsidP="002D2EE8">
            <w:pPr>
              <w:spacing w:after="60" w:line="240" w:lineRule="auto"/>
              <w:ind w:left="166" w:right="0" w:firstLine="0"/>
              <w:jc w:val="left"/>
              <w:rPr>
                <w:rFonts w:ascii="Calibri" w:eastAsia="Calibri" w:hAnsi="Calibri" w:cs="Calibri"/>
                <w:sz w:val="18"/>
              </w:rPr>
            </w:pPr>
            <w:r w:rsidRPr="00285C6E">
              <w:rPr>
                <w:rFonts w:ascii="Calibri" w:eastAsia="Calibri" w:hAnsi="Calibri" w:cs="Calibri"/>
                <w:sz w:val="18"/>
              </w:rPr>
              <w:t>Or</w:t>
            </w:r>
          </w:p>
          <w:p w14:paraId="0D0B9411" w14:textId="77777777" w:rsidR="009A7E22" w:rsidRPr="00285C6E" w:rsidRDefault="009A7E22" w:rsidP="002D2EE8">
            <w:pPr>
              <w:spacing w:after="60" w:line="240" w:lineRule="auto"/>
              <w:ind w:left="166" w:right="0" w:firstLine="0"/>
              <w:jc w:val="left"/>
              <w:rPr>
                <w:rFonts w:ascii="Calibri" w:eastAsia="Calibri" w:hAnsi="Calibri" w:cs="Calibri"/>
                <w:sz w:val="18"/>
              </w:rPr>
            </w:pPr>
            <w:r w:rsidRPr="00285C6E">
              <w:rPr>
                <w:rFonts w:ascii="Calibri" w:eastAsia="Calibri" w:hAnsi="Calibri" w:cs="Calibri"/>
                <w:sz w:val="18"/>
              </w:rPr>
              <w:t xml:space="preserve">S102_Tile_DiscoveryMetadata &gt; abstract </w:t>
            </w:r>
          </w:p>
          <w:p w14:paraId="103C04A1" w14:textId="77777777" w:rsidR="009A7E22" w:rsidRPr="00285C6E" w:rsidRDefault="009A7E22" w:rsidP="002D2EE8">
            <w:pPr>
              <w:spacing w:after="60" w:line="240" w:lineRule="auto"/>
              <w:ind w:left="166" w:right="0" w:firstLine="0"/>
              <w:jc w:val="left"/>
              <w:rPr>
                <w:rFonts w:ascii="Calibri" w:eastAsia="Calibri" w:hAnsi="Calibri" w:cs="Calibri"/>
                <w:sz w:val="18"/>
              </w:rPr>
            </w:pPr>
          </w:p>
          <w:p w14:paraId="698A4DA8" w14:textId="77777777" w:rsidR="009A7E22" w:rsidRPr="00285C6E" w:rsidRDefault="009A7E22" w:rsidP="002D2EE8">
            <w:pPr>
              <w:spacing w:after="60" w:line="240" w:lineRule="auto"/>
              <w:ind w:left="166" w:right="0" w:firstLine="0"/>
              <w:jc w:val="left"/>
            </w:pPr>
            <w:r w:rsidRPr="00285C6E">
              <w:rPr>
                <w:rFonts w:ascii="Calibri" w:eastAsia="Calibri" w:hAnsi="Calibri" w:cs="Calibri"/>
                <w:sz w:val="18"/>
              </w:rPr>
              <w:t>from: (MD_Metadata.identificationInfo</w:t>
            </w:r>
            <w:r w:rsidRPr="00285C6E" w:rsidDel="000C0024">
              <w:rPr>
                <w:rFonts w:ascii="Calibri" w:eastAsia="Calibri" w:hAnsi="Calibri" w:cs="Calibri"/>
                <w:sz w:val="18"/>
              </w:rPr>
              <w:t xml:space="preserve"> </w:t>
            </w:r>
            <w:r w:rsidRPr="00285C6E">
              <w:rPr>
                <w:rFonts w:ascii="Calibri" w:eastAsia="Calibri" w:hAnsi="Calibri" w:cs="Calibri"/>
                <w:sz w:val="18"/>
              </w:rPr>
              <w:t xml:space="preserve">&gt; </w:t>
            </w:r>
          </w:p>
          <w:p w14:paraId="79D21692" w14:textId="77777777" w:rsidR="009A7E22" w:rsidRPr="00285C6E" w:rsidRDefault="009A7E22" w:rsidP="002D2EE8">
            <w:pPr>
              <w:spacing w:after="0" w:line="240" w:lineRule="auto"/>
              <w:ind w:left="166" w:right="0" w:firstLine="0"/>
              <w:jc w:val="left"/>
              <w:rPr>
                <w:rFonts w:ascii="Calibri" w:eastAsia="Calibri" w:hAnsi="Calibri" w:cs="Calibri"/>
                <w:sz w:val="18"/>
              </w:rPr>
            </w:pPr>
            <w:r w:rsidRPr="00285C6E">
              <w:rPr>
                <w:rFonts w:ascii="Calibri" w:eastAsia="Calibri" w:hAnsi="Calibri" w:cs="Calibri"/>
                <w:sz w:val="18"/>
              </w:rPr>
              <w:t>MD_DataIdentification.abstract)</w:t>
            </w:r>
          </w:p>
          <w:p w14:paraId="0BB8D880" w14:textId="77777777" w:rsidR="009A7E22" w:rsidRPr="00285C6E" w:rsidRDefault="009A7E22" w:rsidP="002D2EE8">
            <w:pPr>
              <w:spacing w:after="0" w:line="240" w:lineRule="auto"/>
              <w:ind w:left="166" w:right="0" w:firstLine="0"/>
              <w:jc w:val="left"/>
              <w:rPr>
                <w:rFonts w:ascii="Calibri" w:eastAsia="Calibri" w:hAnsi="Calibri" w:cs="Calibri"/>
                <w:sz w:val="18"/>
              </w:rPr>
            </w:pPr>
          </w:p>
        </w:tc>
        <w:tc>
          <w:tcPr>
            <w:tcW w:w="4523" w:type="dxa"/>
            <w:tcBorders>
              <w:top w:val="single" w:sz="8" w:space="0" w:color="000000"/>
              <w:left w:val="single" w:sz="8" w:space="0" w:color="000000"/>
              <w:bottom w:val="single" w:sz="8" w:space="0" w:color="000000"/>
              <w:right w:val="single" w:sz="8" w:space="0" w:color="000000"/>
            </w:tcBorders>
          </w:tcPr>
          <w:p w14:paraId="4D566AE9" w14:textId="77777777" w:rsidR="009A7E22" w:rsidRPr="00285C6E" w:rsidRDefault="009A7E22" w:rsidP="002D2EE8">
            <w:pPr>
              <w:spacing w:after="31" w:line="240" w:lineRule="auto"/>
              <w:ind w:left="218" w:right="318" w:firstLine="0"/>
              <w:jc w:val="left"/>
              <w:rPr>
                <w:rFonts w:ascii="Calibri" w:eastAsia="Calibri" w:hAnsi="Calibri" w:cs="Calibri"/>
                <w:sz w:val="18"/>
              </w:rPr>
            </w:pPr>
            <w:r w:rsidRPr="00285C6E">
              <w:rPr>
                <w:rFonts w:ascii="Calibri" w:eastAsia="Calibri" w:hAnsi="Calibri" w:cs="Calibri"/>
                <w:b/>
                <w:sz w:val="18"/>
              </w:rPr>
              <w:t xml:space="preserve">Metadata character set </w:t>
            </w:r>
            <w:r w:rsidRPr="00285C6E">
              <w:rPr>
                <w:rFonts w:ascii="Calibri" w:eastAsia="Calibri" w:hAnsi="Calibri" w:cs="Calibri"/>
                <w:sz w:val="18"/>
              </w:rPr>
              <w:t xml:space="preserve">(C) </w:t>
            </w:r>
          </w:p>
          <w:p w14:paraId="07504045" w14:textId="77777777" w:rsidR="009A7E22" w:rsidRPr="00285C6E" w:rsidRDefault="009A7E22" w:rsidP="002D2EE8">
            <w:pPr>
              <w:spacing w:after="31" w:line="240" w:lineRule="auto"/>
              <w:ind w:left="218" w:right="318" w:firstLine="0"/>
              <w:jc w:val="left"/>
            </w:pPr>
            <w:r w:rsidRPr="00285C6E">
              <w:rPr>
                <w:rFonts w:ascii="Calibri" w:eastAsia="Calibri" w:hAnsi="Calibri" w:cs="Calibri"/>
                <w:sz w:val="18"/>
              </w:rPr>
              <w:t>set to default = "utf8". [not required when set to default from ISO 19115</w:t>
            </w:r>
            <w:r w:rsidRPr="00815F5A">
              <w:rPr>
                <w:rFonts w:ascii="Calibri" w:eastAsia="Calibri" w:hAnsi="Calibri" w:cs="Calibri"/>
                <w:sz w:val="18"/>
              </w:rPr>
              <w:t>-1</w:t>
            </w:r>
            <w:r w:rsidRPr="00285C6E">
              <w:rPr>
                <w:rFonts w:ascii="Calibri" w:eastAsia="Calibri" w:hAnsi="Calibri" w:cs="Calibri"/>
                <w:sz w:val="18"/>
              </w:rPr>
              <w:t xml:space="preserve">] </w:t>
            </w:r>
          </w:p>
          <w:p w14:paraId="2CBE3F74" w14:textId="77777777" w:rsidR="009A7E22" w:rsidRPr="00285C6E" w:rsidRDefault="009A7E22" w:rsidP="002D2EE8">
            <w:pPr>
              <w:spacing w:after="0" w:line="240" w:lineRule="auto"/>
              <w:ind w:left="218" w:right="0" w:firstLine="0"/>
              <w:jc w:val="left"/>
              <w:rPr>
                <w:rFonts w:ascii="Calibri" w:eastAsia="Calibri" w:hAnsi="Calibri" w:cs="Calibri"/>
                <w:sz w:val="18"/>
              </w:rPr>
            </w:pPr>
          </w:p>
          <w:p w14:paraId="19951B50" w14:textId="77777777" w:rsidR="009A7E22" w:rsidRPr="00285C6E" w:rsidRDefault="009A7E22" w:rsidP="002D2EE8">
            <w:pPr>
              <w:spacing w:after="0" w:line="240" w:lineRule="auto"/>
              <w:ind w:left="218" w:right="0" w:firstLine="0"/>
              <w:jc w:val="left"/>
              <w:rPr>
                <w:rFonts w:ascii="Calibri" w:eastAsia="Calibri" w:hAnsi="Calibri" w:cs="Calibri"/>
                <w:sz w:val="18"/>
              </w:rPr>
            </w:pPr>
            <w:r w:rsidRPr="00285C6E">
              <w:rPr>
                <w:rFonts w:ascii="Calibri" w:eastAsia="Calibri" w:hAnsi="Calibri" w:cs="Calibri"/>
                <w:sz w:val="18"/>
              </w:rPr>
              <w:t>from: (MD_Metadata.</w:t>
            </w:r>
            <w:r w:rsidRPr="00285C6E">
              <w:t xml:space="preserve"> </w:t>
            </w:r>
            <w:r w:rsidRPr="00285C6E">
              <w:rPr>
                <w:rFonts w:ascii="Calibri" w:eastAsia="Calibri" w:hAnsi="Calibri" w:cs="Calibri"/>
                <w:sz w:val="18"/>
              </w:rPr>
              <w:t>defaultLocale &gt;</w:t>
            </w:r>
          </w:p>
          <w:p w14:paraId="08457B32" w14:textId="77777777" w:rsidR="009A7E22" w:rsidRPr="00285C6E" w:rsidRDefault="009A7E22" w:rsidP="002D2EE8">
            <w:pPr>
              <w:spacing w:after="0" w:line="240" w:lineRule="auto"/>
              <w:ind w:left="218" w:right="0" w:firstLine="0"/>
              <w:jc w:val="left"/>
              <w:rPr>
                <w:rFonts w:ascii="Calibri" w:eastAsia="Calibri" w:hAnsi="Calibri" w:cs="Calibri"/>
                <w:sz w:val="18"/>
              </w:rPr>
            </w:pPr>
            <w:r w:rsidRPr="00285C6E">
              <w:rPr>
                <w:rFonts w:ascii="Calibri" w:eastAsia="Calibri" w:hAnsi="Calibri" w:cs="Calibri"/>
                <w:sz w:val="18"/>
              </w:rPr>
              <w:t>PT_Locale.characterEncoding</w:t>
            </w:r>
            <w:r w:rsidRPr="00285C6E" w:rsidDel="00F569E5">
              <w:rPr>
                <w:rFonts w:ascii="Calibri" w:eastAsia="Calibri" w:hAnsi="Calibri" w:cs="Calibri"/>
                <w:sz w:val="18"/>
              </w:rPr>
              <w:t xml:space="preserve"> </w:t>
            </w:r>
            <w:r w:rsidRPr="00285C6E">
              <w:rPr>
                <w:rFonts w:ascii="Calibri" w:eastAsia="Calibri" w:hAnsi="Calibri" w:cs="Calibri"/>
                <w:sz w:val="18"/>
              </w:rPr>
              <w:t xml:space="preserve">) </w:t>
            </w:r>
          </w:p>
        </w:tc>
      </w:tr>
      <w:tr w:rsidR="009A7E22" w14:paraId="32A516BC" w14:textId="77777777" w:rsidTr="002D2EE8">
        <w:trPr>
          <w:trHeight w:val="486"/>
        </w:trPr>
        <w:tc>
          <w:tcPr>
            <w:tcW w:w="4770" w:type="dxa"/>
            <w:tcBorders>
              <w:top w:val="single" w:sz="8" w:space="0" w:color="000000"/>
              <w:left w:val="single" w:sz="8" w:space="0" w:color="000000"/>
              <w:bottom w:val="single" w:sz="8" w:space="0" w:color="000000"/>
              <w:right w:val="single" w:sz="8" w:space="0" w:color="000000"/>
            </w:tcBorders>
          </w:tcPr>
          <w:p w14:paraId="01909492" w14:textId="77777777" w:rsidR="009A7E22" w:rsidRPr="00285C6E" w:rsidRDefault="009A7E22" w:rsidP="002D2EE8">
            <w:pPr>
              <w:spacing w:after="43" w:line="240" w:lineRule="auto"/>
              <w:ind w:left="166" w:right="0" w:firstLine="0"/>
              <w:jc w:val="left"/>
            </w:pPr>
            <w:r w:rsidRPr="00285C6E">
              <w:rPr>
                <w:rFonts w:ascii="Calibri" w:eastAsia="Calibri" w:hAnsi="Calibri" w:cs="Calibri"/>
                <w:b/>
                <w:sz w:val="18"/>
              </w:rPr>
              <w:t xml:space="preserve">Distribution format </w:t>
            </w:r>
            <w:r w:rsidRPr="00285C6E">
              <w:rPr>
                <w:rFonts w:ascii="Calibri" w:eastAsia="Calibri" w:hAnsi="Calibri" w:cs="Calibri"/>
                <w:sz w:val="18"/>
              </w:rPr>
              <w:t xml:space="preserve">(O) </w:t>
            </w:r>
          </w:p>
          <w:p w14:paraId="22A05D9D" w14:textId="77777777" w:rsidR="009A7E22" w:rsidRPr="00285C6E" w:rsidRDefault="009A7E22" w:rsidP="002D2EE8">
            <w:pPr>
              <w:spacing w:after="0" w:line="240" w:lineRule="auto"/>
              <w:ind w:left="166" w:right="0" w:firstLine="0"/>
              <w:jc w:val="left"/>
            </w:pPr>
            <w:r w:rsidRPr="00285C6E">
              <w:rPr>
                <w:rFonts w:ascii="Calibri" w:eastAsia="Calibri" w:hAnsi="Calibri" w:cs="Calibri"/>
                <w:sz w:val="18"/>
              </w:rPr>
              <w:t xml:space="preserve">(MD_Metadata.distributionInfo &gt; MD_Distribution &gt; </w:t>
            </w:r>
          </w:p>
          <w:p w14:paraId="7D3408D4" w14:textId="77777777" w:rsidR="009A7E22" w:rsidRPr="00285C6E" w:rsidRDefault="009A7E22" w:rsidP="002D2EE8">
            <w:pPr>
              <w:spacing w:after="41" w:line="240" w:lineRule="auto"/>
              <w:ind w:left="166" w:right="0" w:firstLine="0"/>
              <w:jc w:val="left"/>
            </w:pPr>
            <w:r w:rsidRPr="00285C6E">
              <w:rPr>
                <w:rFonts w:ascii="Calibri" w:eastAsia="Calibri" w:hAnsi="Calibri" w:cs="Calibri"/>
                <w:sz w:val="18"/>
              </w:rPr>
              <w:t xml:space="preserve">MD_Format) </w:t>
            </w:r>
          </w:p>
          <w:p w14:paraId="5043AC95" w14:textId="77777777" w:rsidR="009A7E22" w:rsidRPr="00285C6E" w:rsidRDefault="009A7E22" w:rsidP="002D2EE8">
            <w:pPr>
              <w:spacing w:after="43" w:line="240" w:lineRule="auto"/>
              <w:ind w:left="166" w:right="0" w:firstLine="0"/>
              <w:jc w:val="left"/>
            </w:pPr>
            <w:r w:rsidRPr="00285C6E">
              <w:rPr>
                <w:rFonts w:ascii="Calibri" w:eastAsia="Calibri" w:hAnsi="Calibri" w:cs="Calibri"/>
                <w:sz w:val="18"/>
              </w:rPr>
              <w:t xml:space="preserve">Optional - not applicable </w:t>
            </w:r>
          </w:p>
          <w:p w14:paraId="4F40A03A" w14:textId="77777777" w:rsidR="009A7E22" w:rsidRPr="00285C6E" w:rsidRDefault="009A7E22" w:rsidP="002D2EE8">
            <w:pPr>
              <w:spacing w:after="0" w:line="240" w:lineRule="auto"/>
              <w:ind w:left="166" w:right="88" w:firstLine="0"/>
              <w:jc w:val="left"/>
            </w:pPr>
            <w:r w:rsidRPr="00285C6E">
              <w:rPr>
                <w:rFonts w:ascii="Calibri" w:eastAsia="Calibri" w:hAnsi="Calibri" w:cs="Calibri"/>
                <w:sz w:val="18"/>
              </w:rPr>
              <w:t xml:space="preserve">To maintain the separation of carrier and content the content model does not contain any format information. This would be included in a transmittal or by file types. </w:t>
            </w:r>
          </w:p>
        </w:tc>
        <w:tc>
          <w:tcPr>
            <w:tcW w:w="4523" w:type="dxa"/>
            <w:tcBorders>
              <w:top w:val="single" w:sz="8" w:space="0" w:color="000000"/>
              <w:left w:val="single" w:sz="8" w:space="0" w:color="000000"/>
              <w:bottom w:val="single" w:sz="8" w:space="0" w:color="000000"/>
              <w:right w:val="single" w:sz="8" w:space="0" w:color="000000"/>
            </w:tcBorders>
          </w:tcPr>
          <w:p w14:paraId="7D4FB193" w14:textId="77777777" w:rsidR="009A7E22" w:rsidRPr="00285C6E" w:rsidRDefault="009A7E22" w:rsidP="002D2EE8">
            <w:pPr>
              <w:spacing w:after="0" w:line="240" w:lineRule="auto"/>
              <w:ind w:left="218" w:right="199" w:firstLine="7"/>
              <w:jc w:val="left"/>
              <w:rPr>
                <w:rFonts w:ascii="Calibri" w:eastAsia="Calibri" w:hAnsi="Calibri" w:cs="Calibri"/>
                <w:sz w:val="18"/>
              </w:rPr>
            </w:pPr>
            <w:r w:rsidRPr="00285C6E">
              <w:rPr>
                <w:rFonts w:ascii="Calibri" w:eastAsia="Calibri" w:hAnsi="Calibri" w:cs="Calibri"/>
                <w:b/>
                <w:sz w:val="18"/>
              </w:rPr>
              <w:t xml:space="preserve">Party responsible for the metadata information </w:t>
            </w:r>
            <w:r w:rsidRPr="00285C6E">
              <w:rPr>
                <w:rFonts w:ascii="Calibri" w:eastAsia="Calibri" w:hAnsi="Calibri" w:cs="Calibri"/>
                <w:sz w:val="18"/>
              </w:rPr>
              <w:t xml:space="preserve">(M) </w:t>
            </w:r>
          </w:p>
          <w:p w14:paraId="755C52CE" w14:textId="77777777" w:rsidR="009A7E22" w:rsidRPr="00285C6E" w:rsidRDefault="009A7E22" w:rsidP="002D2EE8">
            <w:pPr>
              <w:spacing w:after="0" w:line="240" w:lineRule="auto"/>
              <w:ind w:left="218" w:right="199" w:firstLine="7"/>
              <w:jc w:val="left"/>
              <w:rPr>
                <w:rFonts w:ascii="Calibri" w:eastAsia="Calibri" w:hAnsi="Calibri" w:cs="Calibri"/>
                <w:sz w:val="18"/>
              </w:rPr>
            </w:pPr>
            <w:r w:rsidRPr="00285C6E">
              <w:rPr>
                <w:rFonts w:ascii="Calibri" w:eastAsia="Calibri" w:hAnsi="Calibri" w:cs="Calibri"/>
                <w:sz w:val="18"/>
              </w:rPr>
              <w:t>S102_DS_DiscoveryMetadata &gt; contact</w:t>
            </w:r>
          </w:p>
          <w:p w14:paraId="71E19328" w14:textId="77777777" w:rsidR="009A7E22" w:rsidRPr="00285C6E" w:rsidRDefault="009A7E22" w:rsidP="002D2EE8">
            <w:pPr>
              <w:spacing w:after="0" w:line="240" w:lineRule="auto"/>
              <w:ind w:left="218" w:right="199" w:firstLine="7"/>
              <w:jc w:val="left"/>
              <w:rPr>
                <w:rFonts w:ascii="Calibri" w:eastAsia="Calibri" w:hAnsi="Calibri" w:cs="Calibri"/>
                <w:sz w:val="18"/>
              </w:rPr>
            </w:pPr>
            <w:r w:rsidRPr="00285C6E">
              <w:rPr>
                <w:rFonts w:ascii="Calibri" w:eastAsia="Calibri" w:hAnsi="Calibri" w:cs="Calibri"/>
                <w:sz w:val="18"/>
              </w:rPr>
              <w:t xml:space="preserve">Or </w:t>
            </w:r>
          </w:p>
          <w:p w14:paraId="75D75C24" w14:textId="77777777" w:rsidR="009A7E22" w:rsidRPr="00285C6E" w:rsidRDefault="009A7E22" w:rsidP="002D2EE8">
            <w:pPr>
              <w:spacing w:after="0" w:line="240" w:lineRule="auto"/>
              <w:ind w:left="218" w:right="199" w:firstLine="7"/>
              <w:jc w:val="left"/>
              <w:rPr>
                <w:rFonts w:ascii="Calibri" w:eastAsia="Calibri" w:hAnsi="Calibri" w:cs="Calibri"/>
                <w:sz w:val="18"/>
              </w:rPr>
            </w:pPr>
            <w:r w:rsidRPr="00285C6E">
              <w:rPr>
                <w:rFonts w:ascii="Calibri" w:eastAsia="Calibri" w:hAnsi="Calibri" w:cs="Calibri"/>
                <w:sz w:val="18"/>
              </w:rPr>
              <w:t xml:space="preserve">S102_Tile_DiscoveryMetadata &gt; contact </w:t>
            </w:r>
          </w:p>
          <w:p w14:paraId="61F6BF98" w14:textId="77777777" w:rsidR="009A7E22" w:rsidRPr="00285C6E" w:rsidRDefault="009A7E22" w:rsidP="002D2EE8">
            <w:pPr>
              <w:spacing w:after="0" w:line="240" w:lineRule="auto"/>
              <w:ind w:left="218" w:right="199" w:firstLine="7"/>
              <w:jc w:val="left"/>
              <w:rPr>
                <w:rFonts w:ascii="Calibri" w:eastAsia="Calibri" w:hAnsi="Calibri" w:cs="Calibri"/>
                <w:sz w:val="18"/>
              </w:rPr>
            </w:pPr>
          </w:p>
          <w:p w14:paraId="5221276C" w14:textId="77777777" w:rsidR="009A7E22" w:rsidRPr="00285C6E" w:rsidRDefault="009A7E22" w:rsidP="002D2EE8">
            <w:pPr>
              <w:spacing w:after="0" w:line="240" w:lineRule="auto"/>
              <w:ind w:left="218" w:right="199" w:firstLine="7"/>
              <w:jc w:val="left"/>
            </w:pPr>
            <w:r w:rsidRPr="00285C6E">
              <w:rPr>
                <w:rFonts w:ascii="Calibri" w:eastAsia="Calibri" w:hAnsi="Calibri" w:cs="Calibri"/>
                <w:sz w:val="18"/>
              </w:rPr>
              <w:t xml:space="preserve">from: (MD_Metadata.contact &gt; </w:t>
            </w:r>
          </w:p>
          <w:p w14:paraId="5CF24814" w14:textId="77777777" w:rsidR="009A7E22" w:rsidRPr="00285C6E" w:rsidRDefault="009A7E22" w:rsidP="002D2EE8">
            <w:pPr>
              <w:tabs>
                <w:tab w:val="left" w:pos="2945"/>
              </w:tabs>
              <w:spacing w:after="0" w:line="240" w:lineRule="auto"/>
              <w:ind w:left="218" w:right="199" w:firstLine="7"/>
              <w:jc w:val="left"/>
              <w:rPr>
                <w:rFonts w:ascii="Calibri" w:eastAsia="Calibri" w:hAnsi="Calibri" w:cs="Calibri"/>
                <w:sz w:val="18"/>
              </w:rPr>
            </w:pPr>
            <w:r w:rsidRPr="00285C6E">
              <w:rPr>
                <w:rFonts w:ascii="Calibri" w:eastAsia="Calibri" w:hAnsi="Calibri" w:cs="Calibri"/>
                <w:sz w:val="18"/>
              </w:rPr>
              <w:t>CI_Responsibility.CI_Individual</w:t>
            </w:r>
            <w:r w:rsidRPr="00285C6E">
              <w:rPr>
                <w:rFonts w:ascii="Calibri" w:eastAsia="Calibri" w:hAnsi="Calibri" w:cs="Calibri"/>
                <w:sz w:val="18"/>
              </w:rPr>
              <w:tab/>
            </w:r>
          </w:p>
          <w:p w14:paraId="55C40C0B" w14:textId="77777777" w:rsidR="009A7E22" w:rsidRPr="00285C6E" w:rsidRDefault="009A7E22" w:rsidP="002D2EE8">
            <w:pPr>
              <w:spacing w:after="0" w:line="240" w:lineRule="auto"/>
              <w:ind w:left="218" w:right="199" w:firstLine="7"/>
              <w:jc w:val="left"/>
              <w:rPr>
                <w:rFonts w:ascii="Calibri" w:eastAsia="Calibri" w:hAnsi="Calibri" w:cs="Calibri"/>
                <w:sz w:val="18"/>
              </w:rPr>
            </w:pPr>
            <w:r w:rsidRPr="00285C6E">
              <w:rPr>
                <w:rFonts w:ascii="Calibri" w:eastAsia="Calibri" w:hAnsi="Calibri" w:cs="Calibri"/>
                <w:sz w:val="18"/>
              </w:rPr>
              <w:t>or</w:t>
            </w:r>
          </w:p>
          <w:p w14:paraId="5D0EE799" w14:textId="77777777" w:rsidR="009A7E22" w:rsidRPr="00285C6E" w:rsidRDefault="009A7E22" w:rsidP="002D2EE8">
            <w:pPr>
              <w:spacing w:after="0" w:line="240" w:lineRule="auto"/>
              <w:ind w:left="218" w:right="199" w:firstLine="7"/>
              <w:jc w:val="left"/>
              <w:rPr>
                <w:rFonts w:ascii="Calibri" w:eastAsia="Calibri" w:hAnsi="Calibri" w:cs="Calibri"/>
                <w:sz w:val="18"/>
              </w:rPr>
            </w:pPr>
            <w:r w:rsidRPr="00285C6E">
              <w:rPr>
                <w:rFonts w:ascii="Calibri" w:eastAsia="Calibri" w:hAnsi="Calibri" w:cs="Calibri"/>
                <w:sz w:val="18"/>
              </w:rPr>
              <w:t>MD_Metadata.contact &gt;</w:t>
            </w:r>
          </w:p>
          <w:p w14:paraId="1FD7BE1D" w14:textId="77777777" w:rsidR="009A7E22" w:rsidRPr="00285C6E" w:rsidRDefault="009A7E22" w:rsidP="002D2EE8">
            <w:pPr>
              <w:spacing w:after="0" w:line="240" w:lineRule="auto"/>
              <w:ind w:left="218" w:right="199" w:firstLine="7"/>
              <w:jc w:val="left"/>
            </w:pPr>
            <w:r w:rsidRPr="00285C6E">
              <w:rPr>
                <w:rFonts w:ascii="Calibri" w:eastAsia="Calibri" w:hAnsi="Calibri" w:cs="Calibri"/>
                <w:sz w:val="18"/>
              </w:rPr>
              <w:t xml:space="preserve">CI_Responsibility.CI_Organisation) </w:t>
            </w:r>
          </w:p>
        </w:tc>
      </w:tr>
      <w:tr w:rsidR="009A7E22" w14:paraId="68BDDDDF" w14:textId="77777777" w:rsidTr="002D2EE8">
        <w:trPr>
          <w:trHeight w:val="1579"/>
        </w:trPr>
        <w:tc>
          <w:tcPr>
            <w:tcW w:w="4770" w:type="dxa"/>
            <w:tcBorders>
              <w:top w:val="single" w:sz="8" w:space="0" w:color="000000"/>
              <w:left w:val="single" w:sz="8" w:space="0" w:color="000000"/>
              <w:bottom w:val="single" w:sz="8" w:space="0" w:color="000000"/>
              <w:right w:val="single" w:sz="8" w:space="0" w:color="000000"/>
            </w:tcBorders>
          </w:tcPr>
          <w:p w14:paraId="0265E69E" w14:textId="77777777" w:rsidR="009A7E22" w:rsidRPr="00285C6E" w:rsidRDefault="009A7E22" w:rsidP="002D2EE8">
            <w:pPr>
              <w:spacing w:after="58" w:line="240" w:lineRule="auto"/>
              <w:ind w:left="166" w:right="0" w:firstLine="0"/>
              <w:jc w:val="left"/>
              <w:rPr>
                <w:b/>
              </w:rPr>
            </w:pPr>
            <w:r w:rsidRPr="00285C6E">
              <w:rPr>
                <w:rFonts w:ascii="Calibri" w:eastAsia="Calibri" w:hAnsi="Calibri" w:cs="Calibri"/>
                <w:b/>
                <w:sz w:val="18"/>
              </w:rPr>
              <w:t xml:space="preserve">Temporal extent information for the dataset (O) </w:t>
            </w:r>
          </w:p>
          <w:p w14:paraId="1A4CF758" w14:textId="77777777" w:rsidR="009A7E22" w:rsidRPr="00285C6E" w:rsidRDefault="009A7E22" w:rsidP="002D2EE8">
            <w:pPr>
              <w:spacing w:after="0" w:line="240" w:lineRule="auto"/>
              <w:ind w:left="166" w:right="0" w:firstLine="0"/>
              <w:jc w:val="left"/>
            </w:pPr>
            <w:r w:rsidRPr="00285C6E">
              <w:rPr>
                <w:rFonts w:ascii="Calibri" w:eastAsia="Calibri" w:hAnsi="Calibri" w:cs="Calibri"/>
                <w:sz w:val="18"/>
              </w:rPr>
              <w:t xml:space="preserve">(MD_Metadata.identificationInfo &gt; </w:t>
            </w:r>
          </w:p>
          <w:p w14:paraId="15B9AA70" w14:textId="77777777" w:rsidR="009A7E22" w:rsidRPr="00285C6E" w:rsidRDefault="009A7E22" w:rsidP="002D2EE8">
            <w:pPr>
              <w:spacing w:after="0" w:line="240" w:lineRule="auto"/>
              <w:ind w:left="166" w:right="0" w:firstLine="0"/>
              <w:jc w:val="left"/>
            </w:pPr>
            <w:r w:rsidRPr="00285C6E">
              <w:rPr>
                <w:rFonts w:ascii="Calibri" w:eastAsia="Calibri" w:hAnsi="Calibri" w:cs="Calibri"/>
                <w:sz w:val="18"/>
              </w:rPr>
              <w:t>MD_Identification.extent &gt; EX_Extent.temporalElement</w:t>
            </w:r>
          </w:p>
        </w:tc>
        <w:tc>
          <w:tcPr>
            <w:tcW w:w="4523" w:type="dxa"/>
            <w:tcBorders>
              <w:top w:val="single" w:sz="8" w:space="0" w:color="000000"/>
              <w:left w:val="single" w:sz="8" w:space="0" w:color="000000"/>
              <w:bottom w:val="single" w:sz="8" w:space="0" w:color="000000"/>
              <w:right w:val="single" w:sz="8" w:space="0" w:color="000000"/>
            </w:tcBorders>
          </w:tcPr>
          <w:p w14:paraId="0ECC4F66" w14:textId="4A23AEEE" w:rsidR="009A7E22" w:rsidRPr="00285C6E" w:rsidRDefault="009A7E22" w:rsidP="002D2EE8">
            <w:pPr>
              <w:spacing w:after="0" w:line="240" w:lineRule="auto"/>
              <w:ind w:left="135" w:right="0" w:firstLine="0"/>
              <w:jc w:val="left"/>
            </w:pPr>
            <w:r w:rsidRPr="00285C6E">
              <w:rPr>
                <w:rFonts w:ascii="Calibri" w:eastAsia="Calibri" w:hAnsi="Calibri" w:cs="Calibri"/>
                <w:b/>
                <w:sz w:val="18"/>
              </w:rPr>
              <w:t xml:space="preserve">Date(s) associated with the </w:t>
            </w:r>
            <w:r w:rsidR="00051A76" w:rsidRPr="00285C6E">
              <w:rPr>
                <w:rFonts w:ascii="Calibri" w:eastAsia="Calibri" w:hAnsi="Calibri" w:cs="Calibri"/>
                <w:b/>
                <w:sz w:val="18"/>
              </w:rPr>
              <w:t>metadata (</w:t>
            </w:r>
            <w:r w:rsidRPr="00285C6E">
              <w:rPr>
                <w:rFonts w:ascii="Calibri" w:eastAsia="Calibri" w:hAnsi="Calibri" w:cs="Calibri"/>
                <w:sz w:val="18"/>
              </w:rPr>
              <w:t xml:space="preserve">M) </w:t>
            </w:r>
          </w:p>
          <w:p w14:paraId="4F0EC52F" w14:textId="77777777" w:rsidR="009A7E22" w:rsidRPr="00285C6E" w:rsidRDefault="009A7E22" w:rsidP="002D2EE8">
            <w:pPr>
              <w:spacing w:after="0" w:line="240" w:lineRule="auto"/>
              <w:ind w:left="135" w:right="0" w:firstLine="0"/>
              <w:jc w:val="left"/>
              <w:rPr>
                <w:rFonts w:ascii="Calibri" w:eastAsia="Calibri" w:hAnsi="Calibri" w:cs="Calibri"/>
                <w:sz w:val="18"/>
              </w:rPr>
            </w:pPr>
            <w:r w:rsidRPr="00285C6E">
              <w:rPr>
                <w:rFonts w:ascii="Calibri" w:eastAsia="Calibri" w:hAnsi="Calibri" w:cs="Calibri"/>
                <w:sz w:val="18"/>
              </w:rPr>
              <w:t xml:space="preserve">S102_DS_DiscoveryMetadata &gt; dateInfo </w:t>
            </w:r>
          </w:p>
          <w:p w14:paraId="04AF80B5" w14:textId="77777777" w:rsidR="009A7E22" w:rsidRPr="00285C6E" w:rsidRDefault="009A7E22" w:rsidP="002D2EE8">
            <w:pPr>
              <w:spacing w:after="0" w:line="240" w:lineRule="auto"/>
              <w:ind w:left="135" w:right="0" w:firstLine="0"/>
              <w:jc w:val="left"/>
              <w:rPr>
                <w:rFonts w:ascii="Calibri" w:eastAsia="Calibri" w:hAnsi="Calibri" w:cs="Calibri"/>
                <w:sz w:val="18"/>
              </w:rPr>
            </w:pPr>
            <w:r w:rsidRPr="00285C6E">
              <w:rPr>
                <w:rFonts w:ascii="Calibri" w:eastAsia="Calibri" w:hAnsi="Calibri" w:cs="Calibri"/>
                <w:sz w:val="18"/>
              </w:rPr>
              <w:t>Or</w:t>
            </w:r>
          </w:p>
          <w:p w14:paraId="5BE9510E" w14:textId="77777777" w:rsidR="009A7E22" w:rsidRPr="00285C6E" w:rsidRDefault="009A7E22" w:rsidP="002D2EE8">
            <w:pPr>
              <w:spacing w:after="0" w:line="240" w:lineRule="auto"/>
              <w:ind w:left="135" w:right="0" w:firstLine="0"/>
              <w:jc w:val="left"/>
              <w:rPr>
                <w:rFonts w:ascii="Calibri" w:eastAsia="Calibri" w:hAnsi="Calibri" w:cs="Calibri"/>
                <w:sz w:val="18"/>
              </w:rPr>
            </w:pPr>
            <w:r w:rsidRPr="00285C6E">
              <w:rPr>
                <w:rFonts w:ascii="Calibri" w:eastAsia="Calibri" w:hAnsi="Calibri" w:cs="Calibri"/>
                <w:sz w:val="18"/>
              </w:rPr>
              <w:t xml:space="preserve">S102_Tile_DiscoveryMetadata &gt; dateInfo </w:t>
            </w:r>
          </w:p>
          <w:p w14:paraId="20D773DC" w14:textId="77777777" w:rsidR="009A7E22" w:rsidRPr="00285C6E" w:rsidRDefault="009A7E22" w:rsidP="002D2EE8">
            <w:pPr>
              <w:spacing w:after="0" w:line="240" w:lineRule="auto"/>
              <w:ind w:left="135" w:right="0" w:firstLine="0"/>
              <w:jc w:val="left"/>
              <w:rPr>
                <w:rFonts w:ascii="Calibri" w:eastAsia="Calibri" w:hAnsi="Calibri" w:cs="Calibri"/>
                <w:sz w:val="18"/>
              </w:rPr>
            </w:pPr>
          </w:p>
          <w:p w14:paraId="0484765F" w14:textId="77777777" w:rsidR="009A7E22" w:rsidRPr="00285C6E" w:rsidRDefault="009A7E22" w:rsidP="002D2EE8">
            <w:pPr>
              <w:spacing w:after="0" w:line="240" w:lineRule="auto"/>
              <w:ind w:left="135" w:right="0" w:firstLine="0"/>
              <w:jc w:val="left"/>
            </w:pPr>
            <w:r w:rsidRPr="00285C6E">
              <w:rPr>
                <w:rFonts w:ascii="Calibri" w:eastAsia="Calibri" w:hAnsi="Calibri" w:cs="Calibri"/>
                <w:sz w:val="18"/>
              </w:rPr>
              <w:t xml:space="preserve">from: (MD_Metadata.dateInfo &gt; CI_Date) </w:t>
            </w:r>
          </w:p>
        </w:tc>
      </w:tr>
      <w:tr w:rsidR="009A7E22" w14:paraId="327C96AB" w14:textId="77777777" w:rsidTr="002D2EE8">
        <w:trPr>
          <w:trHeight w:val="2376"/>
        </w:trPr>
        <w:tc>
          <w:tcPr>
            <w:tcW w:w="4770" w:type="dxa"/>
            <w:tcBorders>
              <w:top w:val="single" w:sz="8" w:space="0" w:color="000000"/>
              <w:left w:val="single" w:sz="8" w:space="0" w:color="000000"/>
              <w:bottom w:val="single" w:sz="8" w:space="0" w:color="000000"/>
              <w:right w:val="single" w:sz="8" w:space="0" w:color="000000"/>
            </w:tcBorders>
          </w:tcPr>
          <w:p w14:paraId="56F5992A" w14:textId="77777777" w:rsidR="009A7E22" w:rsidRPr="00285C6E" w:rsidRDefault="009A7E22" w:rsidP="002D2EE8">
            <w:pPr>
              <w:spacing w:after="58" w:line="240" w:lineRule="auto"/>
              <w:ind w:left="166" w:right="0" w:firstLine="0"/>
              <w:jc w:val="left"/>
              <w:rPr>
                <w:rFonts w:ascii="Calibri" w:eastAsia="Calibri" w:hAnsi="Calibri" w:cs="Calibri"/>
                <w:b/>
                <w:sz w:val="18"/>
              </w:rPr>
            </w:pPr>
            <w:r w:rsidRPr="00285C6E">
              <w:rPr>
                <w:rFonts w:ascii="Calibri" w:eastAsia="Calibri" w:hAnsi="Calibri" w:cs="Calibri"/>
                <w:b/>
                <w:sz w:val="18"/>
              </w:rPr>
              <w:t>Vertical extent information for the dataset (O)</w:t>
            </w:r>
          </w:p>
          <w:p w14:paraId="2701C257" w14:textId="77777777" w:rsidR="009A7E22" w:rsidRPr="00285C6E" w:rsidRDefault="009A7E22" w:rsidP="002D2EE8">
            <w:pPr>
              <w:spacing w:after="58" w:line="240" w:lineRule="auto"/>
              <w:ind w:left="166" w:right="0" w:firstLine="0"/>
              <w:jc w:val="left"/>
              <w:rPr>
                <w:rFonts w:ascii="Calibri" w:eastAsia="Calibri" w:hAnsi="Calibri" w:cs="Calibri"/>
                <w:sz w:val="18"/>
              </w:rPr>
            </w:pPr>
            <w:r w:rsidRPr="00285C6E">
              <w:rPr>
                <w:rFonts w:ascii="Calibri" w:eastAsia="Calibri" w:hAnsi="Calibri" w:cs="Calibri"/>
                <w:sz w:val="18"/>
              </w:rPr>
              <w:t>MD_Metadata.identificationInfo &gt;</w:t>
            </w:r>
          </w:p>
          <w:p w14:paraId="09895488" w14:textId="77777777" w:rsidR="009A7E22" w:rsidRPr="00285C6E" w:rsidRDefault="009A7E22" w:rsidP="002D2EE8">
            <w:pPr>
              <w:spacing w:after="58" w:line="240" w:lineRule="auto"/>
              <w:ind w:left="166" w:right="0" w:firstLine="0"/>
              <w:jc w:val="left"/>
              <w:rPr>
                <w:rFonts w:ascii="Calibri" w:eastAsia="Calibri" w:hAnsi="Calibri" w:cs="Calibri"/>
                <w:sz w:val="18"/>
              </w:rPr>
            </w:pPr>
            <w:r w:rsidRPr="00285C6E">
              <w:rPr>
                <w:rFonts w:ascii="Calibri" w:eastAsia="Calibri" w:hAnsi="Calibri" w:cs="Calibri"/>
                <w:sz w:val="18"/>
              </w:rPr>
              <w:t>MD_DataIdentification.extent &gt;</w:t>
            </w:r>
          </w:p>
          <w:p w14:paraId="747C9F79" w14:textId="77777777" w:rsidR="009A7E22" w:rsidRPr="00285C6E" w:rsidRDefault="009A7E22" w:rsidP="002D2EE8">
            <w:pPr>
              <w:spacing w:after="58" w:line="240" w:lineRule="auto"/>
              <w:ind w:left="166" w:right="0" w:firstLine="0"/>
              <w:jc w:val="left"/>
              <w:rPr>
                <w:rFonts w:ascii="Calibri" w:eastAsia="Calibri" w:hAnsi="Calibri" w:cs="Calibri"/>
                <w:sz w:val="18"/>
              </w:rPr>
            </w:pPr>
            <w:r w:rsidRPr="00285C6E">
              <w:rPr>
                <w:rFonts w:ascii="Calibri" w:eastAsia="Calibri" w:hAnsi="Calibri" w:cs="Calibri"/>
                <w:sz w:val="18"/>
              </w:rPr>
              <w:t>EX_Extent.verticalElement &gt; EX_VerticalExtent</w:t>
            </w:r>
          </w:p>
        </w:tc>
        <w:tc>
          <w:tcPr>
            <w:tcW w:w="4523" w:type="dxa"/>
            <w:tcBorders>
              <w:top w:val="single" w:sz="8" w:space="0" w:color="000000"/>
              <w:left w:val="single" w:sz="8" w:space="0" w:color="000000"/>
              <w:bottom w:val="single" w:sz="8" w:space="0" w:color="000000"/>
              <w:right w:val="single" w:sz="8" w:space="0" w:color="000000"/>
            </w:tcBorders>
          </w:tcPr>
          <w:p w14:paraId="6BFEDC64" w14:textId="77777777" w:rsidR="009A7E22" w:rsidRPr="00285C6E" w:rsidRDefault="009A7E22" w:rsidP="002D2EE8">
            <w:pPr>
              <w:spacing w:after="0" w:line="240" w:lineRule="auto"/>
              <w:ind w:left="260" w:right="0" w:firstLine="0"/>
              <w:jc w:val="left"/>
              <w:rPr>
                <w:rFonts w:ascii="Calibri" w:eastAsia="Calibri" w:hAnsi="Calibri" w:cs="Calibri"/>
                <w:b/>
                <w:sz w:val="18"/>
              </w:rPr>
            </w:pPr>
            <w:r w:rsidRPr="00285C6E">
              <w:rPr>
                <w:rFonts w:ascii="Calibri" w:eastAsia="Calibri" w:hAnsi="Calibri" w:cs="Calibri"/>
                <w:b/>
                <w:sz w:val="18"/>
              </w:rPr>
              <w:t>Name of the scope/type of resource for which the metadata is provided (M)</w:t>
            </w:r>
          </w:p>
          <w:p w14:paraId="2B59D6D9" w14:textId="77777777" w:rsidR="009A7E22" w:rsidRPr="00285C6E" w:rsidRDefault="009A7E22" w:rsidP="002D2EE8">
            <w:pPr>
              <w:spacing w:after="0" w:line="240" w:lineRule="auto"/>
              <w:ind w:left="260" w:right="0" w:firstLine="0"/>
              <w:jc w:val="left"/>
              <w:rPr>
                <w:rFonts w:ascii="Calibri" w:eastAsia="Calibri" w:hAnsi="Calibri" w:cs="Calibri"/>
                <w:sz w:val="18"/>
              </w:rPr>
            </w:pPr>
            <w:r w:rsidRPr="00285C6E">
              <w:rPr>
                <w:rFonts w:ascii="Calibri" w:eastAsia="Calibri" w:hAnsi="Calibri" w:cs="Calibri"/>
                <w:sz w:val="18"/>
              </w:rPr>
              <w:t xml:space="preserve">S102_DS_DiscoveryMetadata &gt; resourceScope </w:t>
            </w:r>
          </w:p>
          <w:p w14:paraId="309419AD" w14:textId="77777777" w:rsidR="009A7E22" w:rsidRPr="00285C6E" w:rsidRDefault="009A7E22" w:rsidP="002D2EE8">
            <w:pPr>
              <w:spacing w:after="0" w:line="240" w:lineRule="auto"/>
              <w:ind w:left="260" w:right="0" w:firstLine="0"/>
              <w:jc w:val="left"/>
              <w:rPr>
                <w:rFonts w:ascii="Calibri" w:eastAsia="Calibri" w:hAnsi="Calibri" w:cs="Calibri"/>
                <w:sz w:val="18"/>
              </w:rPr>
            </w:pPr>
            <w:r w:rsidRPr="00285C6E">
              <w:rPr>
                <w:rFonts w:ascii="Calibri" w:eastAsia="Calibri" w:hAnsi="Calibri" w:cs="Calibri"/>
                <w:sz w:val="18"/>
              </w:rPr>
              <w:t xml:space="preserve">or </w:t>
            </w:r>
          </w:p>
          <w:p w14:paraId="3CA9C954" w14:textId="77777777" w:rsidR="009A7E22" w:rsidRPr="00285C6E" w:rsidRDefault="009A7E22" w:rsidP="002D2EE8">
            <w:pPr>
              <w:spacing w:after="0" w:line="240" w:lineRule="auto"/>
              <w:ind w:left="260" w:right="0" w:firstLine="0"/>
              <w:jc w:val="left"/>
              <w:rPr>
                <w:rFonts w:ascii="Calibri" w:eastAsia="Calibri" w:hAnsi="Calibri" w:cs="Calibri"/>
                <w:sz w:val="18"/>
              </w:rPr>
            </w:pPr>
            <w:r w:rsidRPr="00285C6E">
              <w:rPr>
                <w:rFonts w:ascii="Calibri" w:eastAsia="Calibri" w:hAnsi="Calibri" w:cs="Calibri"/>
                <w:sz w:val="18"/>
              </w:rPr>
              <w:t xml:space="preserve">S102_Tile_DiscoveryMetadata &gt; resourceScope </w:t>
            </w:r>
          </w:p>
          <w:p w14:paraId="589D804B" w14:textId="77777777" w:rsidR="009A7E22" w:rsidRPr="00285C6E" w:rsidRDefault="009A7E22" w:rsidP="002D2EE8">
            <w:pPr>
              <w:spacing w:after="0" w:line="240" w:lineRule="auto"/>
              <w:ind w:left="260" w:right="0" w:firstLine="0"/>
              <w:jc w:val="left"/>
              <w:rPr>
                <w:rFonts w:ascii="Calibri" w:eastAsia="Calibri" w:hAnsi="Calibri" w:cs="Calibri"/>
                <w:sz w:val="18"/>
              </w:rPr>
            </w:pPr>
          </w:p>
          <w:p w14:paraId="2D4FA2DA" w14:textId="77777777" w:rsidR="009A7E22" w:rsidRPr="00285C6E" w:rsidRDefault="009A7E22" w:rsidP="002D2EE8">
            <w:pPr>
              <w:spacing w:after="0" w:line="240" w:lineRule="auto"/>
              <w:ind w:left="260" w:right="0" w:firstLine="0"/>
              <w:jc w:val="left"/>
              <w:rPr>
                <w:rFonts w:ascii="Calibri" w:eastAsia="Calibri" w:hAnsi="Calibri" w:cs="Calibri"/>
                <w:sz w:val="18"/>
              </w:rPr>
            </w:pPr>
            <w:r w:rsidRPr="00285C6E">
              <w:rPr>
                <w:rFonts w:ascii="Calibri" w:eastAsia="Calibri" w:hAnsi="Calibri" w:cs="Calibri"/>
                <w:sz w:val="18"/>
              </w:rPr>
              <w:t>from:</w:t>
            </w:r>
          </w:p>
          <w:p w14:paraId="6327445C" w14:textId="77777777" w:rsidR="009A7E22" w:rsidRPr="00285C6E" w:rsidRDefault="009A7E22" w:rsidP="002D2EE8">
            <w:pPr>
              <w:spacing w:after="0" w:line="240" w:lineRule="auto"/>
              <w:ind w:left="260" w:right="0" w:firstLine="0"/>
              <w:jc w:val="left"/>
              <w:rPr>
                <w:rFonts w:ascii="Calibri" w:eastAsia="Calibri" w:hAnsi="Calibri" w:cs="Calibri"/>
                <w:sz w:val="18"/>
              </w:rPr>
            </w:pPr>
            <w:r w:rsidRPr="00285C6E">
              <w:rPr>
                <w:rFonts w:ascii="Calibri" w:eastAsia="Calibri" w:hAnsi="Calibri" w:cs="Calibri"/>
                <w:sz w:val="18"/>
              </w:rPr>
              <w:t>(MD_Metadata.metadataScope &gt;</w:t>
            </w:r>
          </w:p>
          <w:p w14:paraId="74765BFA" w14:textId="77777777" w:rsidR="009A7E22" w:rsidRPr="00285C6E" w:rsidRDefault="009A7E22" w:rsidP="002D2EE8">
            <w:pPr>
              <w:spacing w:after="0" w:line="240" w:lineRule="auto"/>
              <w:ind w:left="260" w:right="0" w:firstLine="0"/>
              <w:jc w:val="left"/>
              <w:rPr>
                <w:rFonts w:ascii="Calibri" w:eastAsia="Calibri" w:hAnsi="Calibri" w:cs="Calibri"/>
                <w:sz w:val="18"/>
              </w:rPr>
            </w:pPr>
            <w:r w:rsidRPr="00285C6E">
              <w:rPr>
                <w:rFonts w:ascii="Calibri" w:eastAsia="Calibri" w:hAnsi="Calibri" w:cs="Calibri"/>
                <w:sz w:val="18"/>
              </w:rPr>
              <w:t>MD_MetadataScope.resourceScope &gt;</w:t>
            </w:r>
          </w:p>
          <w:p w14:paraId="7BB38EDC" w14:textId="77777777" w:rsidR="009A7E22" w:rsidRPr="00285C6E" w:rsidRDefault="009A7E22" w:rsidP="002D2EE8">
            <w:pPr>
              <w:spacing w:after="0" w:line="240" w:lineRule="auto"/>
              <w:ind w:left="260" w:right="0" w:firstLine="0"/>
              <w:jc w:val="left"/>
              <w:rPr>
                <w:rFonts w:ascii="Calibri" w:eastAsia="Calibri" w:hAnsi="Calibri" w:cs="Calibri"/>
                <w:sz w:val="18"/>
              </w:rPr>
            </w:pPr>
            <w:r w:rsidRPr="00285C6E">
              <w:rPr>
                <w:rFonts w:ascii="Calibri" w:eastAsia="Calibri" w:hAnsi="Calibri" w:cs="Calibri"/>
                <w:sz w:val="18"/>
              </w:rPr>
              <w:t>MD_ScopeCode (codelist – ISO 19115-1))</w:t>
            </w:r>
          </w:p>
        </w:tc>
      </w:tr>
    </w:tbl>
    <w:p w14:paraId="70ACE4A0" w14:textId="77777777" w:rsidR="009A7E22" w:rsidRDefault="009A7E22" w:rsidP="009A7E22">
      <w:pPr>
        <w:spacing w:after="88" w:line="259" w:lineRule="auto"/>
        <w:ind w:left="12" w:right="0" w:firstLine="0"/>
        <w:jc w:val="left"/>
      </w:pPr>
      <w:r>
        <w:rPr>
          <w:sz w:val="9"/>
        </w:rPr>
        <w:t xml:space="preserve"> </w:t>
      </w:r>
    </w:p>
    <w:p w14:paraId="33CBCB68" w14:textId="77777777" w:rsidR="009A7E22" w:rsidRDefault="009A7E22" w:rsidP="009A7E22">
      <w:pPr>
        <w:spacing w:after="120" w:line="259" w:lineRule="auto"/>
        <w:ind w:left="12" w:right="0" w:firstLine="0"/>
        <w:jc w:val="left"/>
      </w:pPr>
      <w:r>
        <w:t xml:space="preserve"> </w:t>
      </w:r>
    </w:p>
    <w:p w14:paraId="2C47233C" w14:textId="77777777" w:rsidR="009A7E22" w:rsidRDefault="009A7E22" w:rsidP="009A7E22">
      <w:pPr>
        <w:pStyle w:val="berschrift2"/>
        <w:spacing w:after="163"/>
        <w:ind w:left="7"/>
      </w:pPr>
      <w:bookmarkStart w:id="84" w:name="_Toc2765805"/>
      <w:bookmarkStart w:id="85" w:name="_Toc3544678"/>
      <w:r>
        <w:t>12.2 Discovery Metadata</w:t>
      </w:r>
      <w:bookmarkEnd w:id="84"/>
      <w:bookmarkEnd w:id="85"/>
      <w:r>
        <w:t xml:space="preserve"> </w:t>
      </w:r>
    </w:p>
    <w:p w14:paraId="401F6F17" w14:textId="77777777" w:rsidR="009A7E22" w:rsidRDefault="009A7E22" w:rsidP="009A7E22">
      <w:pPr>
        <w:ind w:left="12" w:right="236"/>
      </w:pPr>
      <w:r>
        <w:t xml:space="preserve">Metadata is used for a number of purposes. One high level purpose is for the identification and discovery of data. Every data set needs to be identified so that it can be distinguished from other data sets and so it can be found in a data catalogue, such as a Web Catalogue Service. The discovery metadata applies at the </w:t>
      </w:r>
      <w:r>
        <w:rPr>
          <w:b/>
        </w:rPr>
        <w:t xml:space="preserve">S102_DataSet </w:t>
      </w:r>
      <w:r>
        <w:t xml:space="preserve">level and at the </w:t>
      </w:r>
      <w:r>
        <w:rPr>
          <w:b/>
        </w:rPr>
        <w:t xml:space="preserve">S102_IG_Collection </w:t>
      </w:r>
      <w:r>
        <w:t>level. That is, there is discovery data for the whole data set and for those data sets that are composed of several tiles there is also equivalent discovery metadata for each tile.</w:t>
      </w:r>
    </w:p>
    <w:p w14:paraId="10F5AB56" w14:textId="77777777" w:rsidR="009A7E22" w:rsidRDefault="009A7E22" w:rsidP="009A7E22">
      <w:pPr>
        <w:ind w:left="12" w:right="236"/>
      </w:pPr>
      <w:bookmarkStart w:id="86" w:name="_Hlk2678411"/>
      <w:r>
        <w:t xml:space="preserve">Metadata in S102_DiscoveryMetadataBlock is encoded as embedded metadata in the HDF5 file at Level 2 or Level 3 (see clause 10.2) depending on whether it applies to a single feature instance, tile, or to all instances of a feature class or all tiles. </w:t>
      </w:r>
    </w:p>
    <w:bookmarkEnd w:id="86"/>
    <w:p w14:paraId="3BBABDE3" w14:textId="77777777" w:rsidR="009A7E22" w:rsidRDefault="009A7E22" w:rsidP="009A7E22">
      <w:pPr>
        <w:ind w:left="12" w:right="236"/>
      </w:pPr>
    </w:p>
    <w:p w14:paraId="0613776C" w14:textId="77777777" w:rsidR="009A7E22" w:rsidRDefault="009A7E22" w:rsidP="009A7E22">
      <w:pPr>
        <w:ind w:left="12" w:right="236"/>
      </w:pPr>
    </w:p>
    <w:p w14:paraId="33D9286D" w14:textId="77777777" w:rsidR="009A7E22" w:rsidRDefault="009A7E22" w:rsidP="009A7E22">
      <w:pPr>
        <w:ind w:left="12" w:right="236"/>
      </w:pPr>
    </w:p>
    <w:p w14:paraId="2CF0AE4C" w14:textId="77777777" w:rsidR="009A7E22" w:rsidRDefault="009A7E22" w:rsidP="009A7E22">
      <w:pPr>
        <w:ind w:right="236"/>
      </w:pPr>
      <w:r>
        <w:rPr>
          <w:noProof/>
          <w:lang w:val="de-DE" w:eastAsia="de-DE"/>
        </w:rPr>
        <w:drawing>
          <wp:inline distT="0" distB="0" distL="0" distR="0" wp14:anchorId="2CCEA9C7" wp14:editId="4A68D329">
            <wp:extent cx="6564702" cy="6744548"/>
            <wp:effectExtent l="19050" t="19050" r="2667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2.1 S102 DiscoveryMetadata.jpg"/>
                    <pic:cNvPicPr/>
                  </pic:nvPicPr>
                  <pic:blipFill>
                    <a:blip r:embed="rId69"/>
                    <a:stretch>
                      <a:fillRect/>
                    </a:stretch>
                  </pic:blipFill>
                  <pic:spPr>
                    <a:xfrm>
                      <a:off x="0" y="0"/>
                      <a:ext cx="6570154" cy="6750149"/>
                    </a:xfrm>
                    <a:prstGeom prst="rect">
                      <a:avLst/>
                    </a:prstGeom>
                    <a:ln>
                      <a:solidFill>
                        <a:schemeClr val="tx1"/>
                      </a:solidFill>
                    </a:ln>
                  </pic:spPr>
                </pic:pic>
              </a:graphicData>
            </a:graphic>
          </wp:inline>
        </w:drawing>
      </w:r>
    </w:p>
    <w:p w14:paraId="5543CD26" w14:textId="01656E2C" w:rsidR="009A7E22" w:rsidRDefault="009A7E22" w:rsidP="00DF6750">
      <w:pPr>
        <w:tabs>
          <w:tab w:val="center" w:pos="5244"/>
          <w:tab w:val="right" w:pos="10488"/>
        </w:tabs>
        <w:jc w:val="center"/>
      </w:pPr>
      <w:r>
        <w:t>Figure 12.1 – S-102 Discovery Metadata</w:t>
      </w:r>
    </w:p>
    <w:p w14:paraId="2522180D" w14:textId="77777777" w:rsidR="009A7E22" w:rsidRDefault="009A7E22" w:rsidP="009A7E22">
      <w:pPr>
        <w:spacing w:after="101" w:line="259" w:lineRule="auto"/>
        <w:ind w:left="12" w:right="0" w:firstLine="0"/>
        <w:jc w:val="left"/>
      </w:pPr>
      <w:r>
        <w:t xml:space="preserve"> </w:t>
      </w:r>
    </w:p>
    <w:p w14:paraId="28017E1F" w14:textId="77777777" w:rsidR="009A7E22" w:rsidRDefault="009A7E22" w:rsidP="009A7E22">
      <w:pPr>
        <w:spacing w:after="101" w:line="259" w:lineRule="auto"/>
        <w:ind w:left="12" w:right="0" w:firstLine="0"/>
        <w:jc w:val="left"/>
      </w:pPr>
      <w:r>
        <w:t xml:space="preserve">Figure 12.1 shows the </w:t>
      </w:r>
      <w:r>
        <w:rPr>
          <w:b/>
        </w:rPr>
        <w:t>S102_DiscoveryMetadataBlock</w:t>
      </w:r>
      <w:r>
        <w:t xml:space="preserve">.  It has two subtypes S102_DS_DiscoveryMetadata and </w:t>
      </w:r>
      <w:r>
        <w:rPr>
          <w:b/>
        </w:rPr>
        <w:t>S102_Tile_DiscoveryMetadata</w:t>
      </w:r>
      <w:r>
        <w:t xml:space="preserve">. The only difference is that the </w:t>
      </w:r>
      <w:r>
        <w:rPr>
          <w:i/>
        </w:rPr>
        <w:t>resourceScope</w:t>
      </w:r>
      <w:r>
        <w:t xml:space="preserve"> is set to "dataset" for the whole data set and "tile" for a tile. These two classes implement the metadata classes from ISO 19115. First implementation classes have been developed corresponding to each of the ISO 19115 classes that have been referenced in which only the applicable attributes have been included. The classes </w:t>
      </w:r>
      <w:r>
        <w:rPr>
          <w:b/>
        </w:rPr>
        <w:t xml:space="preserve">S102_DS_DiscoveryMetadata </w:t>
      </w:r>
      <w:r>
        <w:t xml:space="preserve">and </w:t>
      </w:r>
      <w:r>
        <w:rPr>
          <w:b/>
        </w:rPr>
        <w:t xml:space="preserve">S102_Tile_DiscoveryMetadata </w:t>
      </w:r>
      <w:r>
        <w:t>inherit their attributes from these S-102 specific implementation classes. In addition, an additional componen</w:t>
      </w:r>
      <w:r>
        <w:rPr>
          <w:b/>
        </w:rPr>
        <w:t xml:space="preserve">S102_DataIdentification </w:t>
      </w:r>
      <w:r>
        <w:t xml:space="preserve">has been added. </w:t>
      </w:r>
    </w:p>
    <w:p w14:paraId="5C50251B" w14:textId="77777777" w:rsidR="009A7E22" w:rsidRDefault="009A7E22" w:rsidP="009A7E22">
      <w:pPr>
        <w:ind w:left="12" w:right="0"/>
      </w:pPr>
      <w:r>
        <w:t xml:space="preserve">This model provides the minimum amount of metadata for a Bathymetry Surface data product. Any of the additional optional metadata elements from the source ISO 19115 metadata standard can also be included. </w:t>
      </w:r>
    </w:p>
    <w:p w14:paraId="09AC5F58" w14:textId="77777777" w:rsidR="009A7E22" w:rsidRDefault="009A7E22" w:rsidP="009A7E22">
      <w:pPr>
        <w:ind w:left="12" w:right="513"/>
      </w:pPr>
      <w:r>
        <w:t xml:space="preserve">Table 12.2 provides a description of each attribute of the S102_DiscoveryMetadataBlock class attributes. </w:t>
      </w:r>
    </w:p>
    <w:p w14:paraId="34D260FA" w14:textId="77777777" w:rsidR="009A7E22" w:rsidRDefault="009A7E22" w:rsidP="009A7E22">
      <w:pPr>
        <w:ind w:left="12" w:right="513"/>
      </w:pPr>
    </w:p>
    <w:p w14:paraId="05DF1E88" w14:textId="77777777" w:rsidR="009A7E22" w:rsidRDefault="009A7E22" w:rsidP="009A7E22">
      <w:pPr>
        <w:jc w:val="center"/>
      </w:pPr>
    </w:p>
    <w:p w14:paraId="5BA2F45D" w14:textId="77777777" w:rsidR="009A7E22" w:rsidRDefault="009A7E22" w:rsidP="009A7E22">
      <w:pPr>
        <w:jc w:val="center"/>
      </w:pPr>
      <w:r>
        <w:t>Table 12.2 - S102_DiscoveryMetadataBlock class attributes.</w:t>
      </w:r>
    </w:p>
    <w:tbl>
      <w:tblPr>
        <w:tblStyle w:val="TableGrid"/>
        <w:tblW w:w="10250" w:type="dxa"/>
        <w:tblInd w:w="0" w:type="dxa"/>
        <w:tblLayout w:type="fixed"/>
        <w:tblCellMar>
          <w:top w:w="62" w:type="dxa"/>
          <w:left w:w="107" w:type="dxa"/>
          <w:right w:w="71" w:type="dxa"/>
        </w:tblCellMar>
        <w:tblLook w:val="04A0" w:firstRow="1" w:lastRow="0" w:firstColumn="1" w:lastColumn="0" w:noHBand="0" w:noVBand="1"/>
      </w:tblPr>
      <w:tblGrid>
        <w:gridCol w:w="800"/>
        <w:gridCol w:w="2160"/>
        <w:gridCol w:w="1710"/>
        <w:gridCol w:w="630"/>
        <w:gridCol w:w="2790"/>
        <w:gridCol w:w="2160"/>
      </w:tblGrid>
      <w:tr w:rsidR="009A7E22" w14:paraId="452C87AB" w14:textId="77777777" w:rsidTr="002D2EE8">
        <w:trPr>
          <w:trHeight w:val="556"/>
        </w:trPr>
        <w:tc>
          <w:tcPr>
            <w:tcW w:w="800" w:type="dxa"/>
            <w:tcBorders>
              <w:top w:val="single" w:sz="4" w:space="0" w:color="000000"/>
              <w:left w:val="single" w:sz="4" w:space="0" w:color="000000"/>
              <w:bottom w:val="single" w:sz="4" w:space="0" w:color="000000"/>
              <w:right w:val="single" w:sz="4" w:space="0" w:color="000000"/>
            </w:tcBorders>
            <w:shd w:val="clear" w:color="auto" w:fill="CCCCCC"/>
          </w:tcPr>
          <w:p w14:paraId="15856D07" w14:textId="77777777" w:rsidR="009A7E22" w:rsidRDefault="009A7E22" w:rsidP="002D2EE8">
            <w:pPr>
              <w:spacing w:after="0" w:line="259" w:lineRule="auto"/>
              <w:ind w:left="0" w:right="0" w:firstLine="0"/>
              <w:jc w:val="left"/>
            </w:pPr>
            <w:r>
              <w:rPr>
                <w:b/>
                <w:sz w:val="16"/>
              </w:rPr>
              <w:t>Role Name</w:t>
            </w:r>
            <w:r>
              <w:rPr>
                <w:sz w:val="16"/>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CCCCCC"/>
          </w:tcPr>
          <w:p w14:paraId="3AB465D5" w14:textId="77777777" w:rsidR="009A7E22" w:rsidRDefault="009A7E22" w:rsidP="002D2EE8">
            <w:pPr>
              <w:spacing w:after="0" w:line="259" w:lineRule="auto"/>
              <w:ind w:left="0" w:right="0" w:firstLine="0"/>
              <w:jc w:val="left"/>
            </w:pPr>
            <w:r>
              <w:rPr>
                <w:b/>
                <w:sz w:val="16"/>
              </w:rPr>
              <w:t>Name</w:t>
            </w:r>
            <w:r>
              <w:rPr>
                <w:sz w:val="16"/>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CCCCCC"/>
          </w:tcPr>
          <w:p w14:paraId="35B37060" w14:textId="77777777" w:rsidR="009A7E22" w:rsidRDefault="009A7E22" w:rsidP="002D2EE8">
            <w:pPr>
              <w:spacing w:after="0" w:line="259" w:lineRule="auto"/>
              <w:ind w:left="1" w:right="0" w:firstLine="0"/>
              <w:jc w:val="left"/>
            </w:pPr>
            <w:r>
              <w:rPr>
                <w:b/>
                <w:sz w:val="16"/>
              </w:rPr>
              <w:t>Description</w:t>
            </w:r>
            <w:r>
              <w:rPr>
                <w:sz w:val="16"/>
              </w:rPr>
              <w:t xml:space="preserve"> </w:t>
            </w:r>
          </w:p>
        </w:tc>
        <w:tc>
          <w:tcPr>
            <w:tcW w:w="630" w:type="dxa"/>
            <w:tcBorders>
              <w:top w:val="single" w:sz="4" w:space="0" w:color="000000"/>
              <w:left w:val="single" w:sz="4" w:space="0" w:color="000000"/>
              <w:bottom w:val="single" w:sz="4" w:space="0" w:color="000000"/>
              <w:right w:val="single" w:sz="4" w:space="0" w:color="000000"/>
            </w:tcBorders>
            <w:shd w:val="clear" w:color="auto" w:fill="CCCCCC"/>
          </w:tcPr>
          <w:p w14:paraId="3FEADE1A" w14:textId="77777777" w:rsidR="009A7E22" w:rsidRDefault="009A7E22" w:rsidP="002D2EE8">
            <w:pPr>
              <w:spacing w:after="0" w:line="259" w:lineRule="auto"/>
              <w:ind w:left="0" w:right="32" w:firstLine="0"/>
              <w:jc w:val="center"/>
            </w:pPr>
            <w:r>
              <w:rPr>
                <w:b/>
                <w:sz w:val="16"/>
              </w:rPr>
              <w:t>Mult</w:t>
            </w:r>
            <w:r>
              <w:rPr>
                <w:sz w:val="16"/>
              </w:rPr>
              <w:t xml:space="preserve"> </w:t>
            </w:r>
          </w:p>
        </w:tc>
        <w:tc>
          <w:tcPr>
            <w:tcW w:w="2790" w:type="dxa"/>
            <w:tcBorders>
              <w:top w:val="single" w:sz="4" w:space="0" w:color="000000"/>
              <w:left w:val="single" w:sz="4" w:space="0" w:color="000000"/>
              <w:bottom w:val="single" w:sz="4" w:space="0" w:color="000000"/>
              <w:right w:val="single" w:sz="4" w:space="0" w:color="000000"/>
            </w:tcBorders>
            <w:shd w:val="clear" w:color="auto" w:fill="CCCCCC"/>
          </w:tcPr>
          <w:p w14:paraId="3057735F" w14:textId="77777777" w:rsidR="009A7E22" w:rsidRDefault="009A7E22" w:rsidP="002D2EE8">
            <w:pPr>
              <w:spacing w:after="40" w:line="259" w:lineRule="auto"/>
              <w:ind w:left="2" w:right="0" w:firstLine="0"/>
              <w:jc w:val="left"/>
            </w:pPr>
            <w:r>
              <w:rPr>
                <w:sz w:val="16"/>
              </w:rPr>
              <w:t xml:space="preserve"> </w:t>
            </w:r>
          </w:p>
          <w:p w14:paraId="25F1DAE1" w14:textId="77777777" w:rsidR="009A7E22" w:rsidRDefault="009A7E22" w:rsidP="002D2EE8">
            <w:pPr>
              <w:spacing w:after="0" w:line="259" w:lineRule="auto"/>
              <w:ind w:left="2" w:right="0" w:firstLine="0"/>
              <w:jc w:val="left"/>
            </w:pPr>
            <w:r>
              <w:rPr>
                <w:b/>
                <w:sz w:val="16"/>
              </w:rPr>
              <w:t>Type</w:t>
            </w:r>
            <w:r>
              <w:rPr>
                <w:sz w:val="16"/>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CCCCCC"/>
          </w:tcPr>
          <w:p w14:paraId="4A66BBA2" w14:textId="77777777" w:rsidR="009A7E22" w:rsidRDefault="009A7E22" w:rsidP="002D2EE8">
            <w:pPr>
              <w:spacing w:after="40" w:line="259" w:lineRule="auto"/>
              <w:ind w:left="1" w:right="0" w:firstLine="0"/>
              <w:jc w:val="left"/>
            </w:pPr>
            <w:r>
              <w:rPr>
                <w:sz w:val="16"/>
              </w:rPr>
              <w:t xml:space="preserve"> </w:t>
            </w:r>
          </w:p>
          <w:p w14:paraId="62392425" w14:textId="77777777" w:rsidR="009A7E22" w:rsidRDefault="009A7E22" w:rsidP="002D2EE8">
            <w:pPr>
              <w:spacing w:after="0" w:line="259" w:lineRule="auto"/>
              <w:ind w:left="1" w:right="0" w:firstLine="0"/>
              <w:jc w:val="left"/>
            </w:pPr>
            <w:r>
              <w:rPr>
                <w:b/>
                <w:sz w:val="16"/>
              </w:rPr>
              <w:t>Remarks</w:t>
            </w:r>
            <w:r>
              <w:rPr>
                <w:sz w:val="16"/>
              </w:rPr>
              <w:t xml:space="preserve"> </w:t>
            </w:r>
          </w:p>
        </w:tc>
      </w:tr>
      <w:tr w:rsidR="009A7E22" w14:paraId="37C5098C" w14:textId="77777777" w:rsidTr="002D2EE8">
        <w:trPr>
          <w:trHeight w:val="499"/>
        </w:trPr>
        <w:tc>
          <w:tcPr>
            <w:tcW w:w="80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585D77FF" w14:textId="77777777" w:rsidR="009A7E22" w:rsidRDefault="009A7E22" w:rsidP="002D2EE8">
            <w:pPr>
              <w:spacing w:after="0" w:line="259" w:lineRule="auto"/>
              <w:ind w:left="0" w:right="0" w:firstLine="0"/>
              <w:jc w:val="left"/>
            </w:pPr>
            <w:r>
              <w:rPr>
                <w:sz w:val="16"/>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4D1596A" w14:textId="77777777" w:rsidR="009A7E22" w:rsidRDefault="009A7E22" w:rsidP="002D2EE8">
            <w:pPr>
              <w:spacing w:after="0" w:line="259" w:lineRule="auto"/>
              <w:ind w:left="0" w:right="0" w:firstLine="0"/>
              <w:jc w:val="left"/>
            </w:pPr>
            <w:r>
              <w:rPr>
                <w:sz w:val="16"/>
              </w:rPr>
              <w:t xml:space="preserve">S102_DiscoveryMetadata Block </w:t>
            </w:r>
          </w:p>
        </w:tc>
        <w:tc>
          <w:tcPr>
            <w:tcW w:w="171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3E6000F0" w14:textId="77777777" w:rsidR="009A7E22" w:rsidRDefault="009A7E22" w:rsidP="002D2EE8">
            <w:pPr>
              <w:spacing w:after="0" w:line="259" w:lineRule="auto"/>
              <w:ind w:left="1" w:right="0" w:firstLine="0"/>
              <w:jc w:val="left"/>
            </w:pPr>
            <w:r>
              <w:rPr>
                <w:sz w:val="16"/>
              </w:rPr>
              <w:t xml:space="preserve">Container class for discovery metadata </w:t>
            </w:r>
          </w:p>
        </w:tc>
        <w:tc>
          <w:tcPr>
            <w:tcW w:w="63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410D155" w14:textId="77777777" w:rsidR="009A7E22" w:rsidRDefault="009A7E22" w:rsidP="002D2EE8">
            <w:pPr>
              <w:spacing w:after="0" w:line="259" w:lineRule="auto"/>
              <w:ind w:left="0" w:right="39" w:firstLine="0"/>
              <w:jc w:val="left"/>
            </w:pPr>
            <w:r>
              <w:rPr>
                <w:sz w:val="16"/>
              </w:rPr>
              <w:t xml:space="preserve">- </w:t>
            </w:r>
          </w:p>
        </w:tc>
        <w:tc>
          <w:tcPr>
            <w:tcW w:w="279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43B4AB3" w14:textId="77777777" w:rsidR="009A7E22" w:rsidRDefault="009A7E22" w:rsidP="002D2EE8">
            <w:pPr>
              <w:spacing w:after="0" w:line="259" w:lineRule="auto"/>
              <w:ind w:left="2" w:right="0" w:firstLine="0"/>
              <w:jc w:val="left"/>
            </w:pPr>
            <w:r>
              <w:rPr>
                <w:sz w:val="16"/>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41AD7DEF" w14:textId="77777777" w:rsidR="009A7E22" w:rsidRDefault="009A7E22" w:rsidP="002D2EE8">
            <w:pPr>
              <w:spacing w:after="0" w:line="259" w:lineRule="auto"/>
              <w:ind w:left="1" w:right="0" w:firstLine="0"/>
              <w:jc w:val="left"/>
            </w:pPr>
            <w:r>
              <w:rPr>
                <w:sz w:val="16"/>
              </w:rPr>
              <w:t xml:space="preserve"> </w:t>
            </w:r>
          </w:p>
        </w:tc>
      </w:tr>
      <w:tr w:rsidR="009A7E22" w14:paraId="3B345FF0" w14:textId="77777777" w:rsidTr="002D2EE8">
        <w:trPr>
          <w:trHeight w:val="865"/>
        </w:trPr>
        <w:tc>
          <w:tcPr>
            <w:tcW w:w="80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D0C23E4" w14:textId="77777777" w:rsidR="009A7E22" w:rsidRDefault="009A7E22" w:rsidP="002D2EE8">
            <w:pPr>
              <w:spacing w:after="0" w:line="259" w:lineRule="auto"/>
              <w:ind w:left="0" w:right="0" w:firstLine="0"/>
              <w:jc w:val="left"/>
            </w:pPr>
            <w:r>
              <w:rPr>
                <w:sz w:val="16"/>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75C9A81C" w14:textId="77777777" w:rsidR="009A7E22" w:rsidRDefault="009A7E22" w:rsidP="002D2EE8">
            <w:pPr>
              <w:spacing w:after="0" w:line="259" w:lineRule="auto"/>
              <w:ind w:left="0" w:right="0" w:firstLine="0"/>
              <w:jc w:val="left"/>
            </w:pPr>
            <w:r>
              <w:rPr>
                <w:sz w:val="16"/>
              </w:rPr>
              <w:t xml:space="preserve">S102_DS_DiscoveryMeta data </w:t>
            </w:r>
          </w:p>
        </w:tc>
        <w:tc>
          <w:tcPr>
            <w:tcW w:w="171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5443228C" w14:textId="77777777" w:rsidR="009A7E22" w:rsidRDefault="009A7E22" w:rsidP="002D2EE8">
            <w:pPr>
              <w:spacing w:after="0" w:line="259" w:lineRule="auto"/>
              <w:ind w:left="1" w:right="213" w:firstLine="0"/>
              <w:jc w:val="left"/>
            </w:pPr>
            <w:r>
              <w:rPr>
                <w:sz w:val="16"/>
              </w:rPr>
              <w:t xml:space="preserve">Container class for discovery metadata related to an entire data set </w:t>
            </w:r>
          </w:p>
        </w:tc>
        <w:tc>
          <w:tcPr>
            <w:tcW w:w="63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2E912FC0" w14:textId="77777777" w:rsidR="009A7E22" w:rsidRDefault="009A7E22" w:rsidP="002D2EE8">
            <w:pPr>
              <w:spacing w:after="0" w:line="259" w:lineRule="auto"/>
              <w:ind w:left="0" w:right="39" w:firstLine="0"/>
              <w:jc w:val="left"/>
            </w:pPr>
            <w:r>
              <w:rPr>
                <w:sz w:val="16"/>
              </w:rPr>
              <w:t xml:space="preserve">- </w:t>
            </w:r>
          </w:p>
        </w:tc>
        <w:tc>
          <w:tcPr>
            <w:tcW w:w="279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2E198E4" w14:textId="77777777" w:rsidR="009A7E22" w:rsidRDefault="009A7E22" w:rsidP="002D2EE8">
            <w:pPr>
              <w:spacing w:after="0" w:line="259" w:lineRule="auto"/>
              <w:ind w:left="2" w:right="0" w:firstLine="0"/>
              <w:jc w:val="left"/>
            </w:pPr>
            <w:r>
              <w:rPr>
                <w:sz w:val="16"/>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73B328E2" w14:textId="77777777" w:rsidR="009A7E22" w:rsidRDefault="009A7E22" w:rsidP="002D2EE8">
            <w:pPr>
              <w:spacing w:after="0" w:line="259" w:lineRule="auto"/>
              <w:ind w:left="1" w:right="0" w:firstLine="0"/>
              <w:jc w:val="left"/>
            </w:pPr>
            <w:r>
              <w:rPr>
                <w:sz w:val="16"/>
              </w:rPr>
              <w:t xml:space="preserve"> </w:t>
            </w:r>
          </w:p>
        </w:tc>
      </w:tr>
      <w:tr w:rsidR="009A7E22" w14:paraId="0FC3B9A8" w14:textId="77777777" w:rsidTr="002D2EE8">
        <w:trPr>
          <w:trHeight w:val="1234"/>
        </w:trPr>
        <w:tc>
          <w:tcPr>
            <w:tcW w:w="80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63513B26" w14:textId="77777777" w:rsidR="009A7E22" w:rsidRDefault="009A7E22" w:rsidP="002D2EE8">
            <w:pPr>
              <w:spacing w:after="0" w:line="259" w:lineRule="auto"/>
              <w:ind w:left="0" w:right="0" w:firstLine="0"/>
              <w:jc w:val="left"/>
            </w:pPr>
            <w:r>
              <w:rPr>
                <w:sz w:val="16"/>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3E570D27" w14:textId="77777777" w:rsidR="009A7E22" w:rsidRDefault="009A7E22" w:rsidP="002D2EE8">
            <w:pPr>
              <w:spacing w:after="0" w:line="259" w:lineRule="auto"/>
              <w:ind w:left="0" w:right="0" w:firstLine="0"/>
              <w:jc w:val="left"/>
            </w:pPr>
            <w:r>
              <w:rPr>
                <w:sz w:val="16"/>
              </w:rPr>
              <w:t xml:space="preserve">S102_Tile_DiscoveryMeta data </w:t>
            </w:r>
          </w:p>
        </w:tc>
        <w:tc>
          <w:tcPr>
            <w:tcW w:w="171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2CA05DAC" w14:textId="77777777" w:rsidR="009A7E22" w:rsidRDefault="009A7E22" w:rsidP="002D2EE8">
            <w:pPr>
              <w:spacing w:after="0" w:line="259" w:lineRule="auto"/>
              <w:ind w:left="1" w:right="59" w:firstLine="0"/>
              <w:jc w:val="left"/>
            </w:pPr>
            <w:r>
              <w:rPr>
                <w:sz w:val="16"/>
              </w:rPr>
              <w:t xml:space="preserve">Container class for discovery metadata related to a particular tile when there are multiple tiles in a data set </w:t>
            </w:r>
          </w:p>
        </w:tc>
        <w:tc>
          <w:tcPr>
            <w:tcW w:w="63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F36546C" w14:textId="77777777" w:rsidR="009A7E22" w:rsidRDefault="009A7E22" w:rsidP="002D2EE8">
            <w:pPr>
              <w:spacing w:after="0" w:line="259" w:lineRule="auto"/>
              <w:ind w:left="0" w:right="39" w:firstLine="0"/>
              <w:jc w:val="left"/>
            </w:pPr>
            <w:r>
              <w:rPr>
                <w:sz w:val="16"/>
              </w:rPr>
              <w:t xml:space="preserve">- </w:t>
            </w:r>
          </w:p>
        </w:tc>
        <w:tc>
          <w:tcPr>
            <w:tcW w:w="279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2516AE9" w14:textId="77777777" w:rsidR="009A7E22" w:rsidRDefault="009A7E22" w:rsidP="002D2EE8">
            <w:pPr>
              <w:spacing w:after="0" w:line="259" w:lineRule="auto"/>
              <w:ind w:left="2" w:right="0" w:firstLine="0"/>
              <w:jc w:val="left"/>
            </w:pPr>
            <w:r>
              <w:rPr>
                <w:sz w:val="16"/>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87F1E8D" w14:textId="77777777" w:rsidR="009A7E22" w:rsidRDefault="009A7E22" w:rsidP="002D2EE8">
            <w:pPr>
              <w:spacing w:after="0" w:line="259" w:lineRule="auto"/>
              <w:ind w:left="1" w:right="0" w:firstLine="0"/>
              <w:jc w:val="left"/>
            </w:pPr>
            <w:r>
              <w:rPr>
                <w:sz w:val="16"/>
              </w:rPr>
              <w:t xml:space="preserve"> </w:t>
            </w:r>
          </w:p>
        </w:tc>
      </w:tr>
      <w:tr w:rsidR="009A7E22" w14:paraId="5D4CF89E" w14:textId="77777777" w:rsidTr="002D2EE8">
        <w:trPr>
          <w:trHeight w:val="866"/>
        </w:trPr>
        <w:tc>
          <w:tcPr>
            <w:tcW w:w="800" w:type="dxa"/>
            <w:tcBorders>
              <w:top w:val="single" w:sz="4" w:space="0" w:color="000000"/>
              <w:left w:val="single" w:sz="4" w:space="0" w:color="000000"/>
              <w:bottom w:val="single" w:sz="4" w:space="0" w:color="000000"/>
              <w:right w:val="single" w:sz="4" w:space="0" w:color="000000"/>
            </w:tcBorders>
            <w:vAlign w:val="center"/>
          </w:tcPr>
          <w:p w14:paraId="62B60F80" w14:textId="77777777" w:rsidR="009A7E22" w:rsidRDefault="009A7E22" w:rsidP="002D2EE8">
            <w:pPr>
              <w:spacing w:after="0" w:line="259" w:lineRule="auto"/>
              <w:ind w:left="0" w:right="0" w:firstLine="0"/>
              <w:jc w:val="left"/>
            </w:pPr>
            <w:r>
              <w:rPr>
                <w:sz w:val="16"/>
              </w:rPr>
              <w:t xml:space="preserve">attribute </w:t>
            </w:r>
          </w:p>
        </w:tc>
        <w:tc>
          <w:tcPr>
            <w:tcW w:w="2160" w:type="dxa"/>
            <w:tcBorders>
              <w:top w:val="single" w:sz="4" w:space="0" w:color="000000"/>
              <w:left w:val="single" w:sz="4" w:space="0" w:color="000000"/>
              <w:bottom w:val="single" w:sz="4" w:space="0" w:color="000000"/>
              <w:right w:val="single" w:sz="4" w:space="0" w:color="000000"/>
            </w:tcBorders>
            <w:vAlign w:val="center"/>
          </w:tcPr>
          <w:p w14:paraId="7D7D9C44" w14:textId="77777777" w:rsidR="009A7E22" w:rsidRDefault="009A7E22" w:rsidP="002D2EE8">
            <w:pPr>
              <w:spacing w:after="0" w:line="259" w:lineRule="auto"/>
              <w:ind w:left="0" w:right="0" w:firstLine="0"/>
              <w:jc w:val="left"/>
            </w:pPr>
            <w:r>
              <w:rPr>
                <w:sz w:val="16"/>
              </w:rPr>
              <w:t xml:space="preserve">resourceScope </w:t>
            </w:r>
          </w:p>
        </w:tc>
        <w:tc>
          <w:tcPr>
            <w:tcW w:w="1710" w:type="dxa"/>
            <w:tcBorders>
              <w:top w:val="single" w:sz="4" w:space="0" w:color="000000"/>
              <w:left w:val="single" w:sz="4" w:space="0" w:color="000000"/>
              <w:bottom w:val="single" w:sz="4" w:space="0" w:color="000000"/>
              <w:right w:val="single" w:sz="4" w:space="0" w:color="000000"/>
            </w:tcBorders>
            <w:vAlign w:val="center"/>
          </w:tcPr>
          <w:p w14:paraId="56E0E17A" w14:textId="77777777" w:rsidR="009A7E22" w:rsidRDefault="009A7E22" w:rsidP="002D2EE8">
            <w:pPr>
              <w:spacing w:after="0" w:line="259" w:lineRule="auto"/>
              <w:ind w:left="1" w:right="0" w:firstLine="0"/>
              <w:jc w:val="left"/>
            </w:pPr>
            <w:r>
              <w:rPr>
                <w:sz w:val="16"/>
              </w:rPr>
              <w:t xml:space="preserve"> </w:t>
            </w:r>
          </w:p>
        </w:tc>
        <w:tc>
          <w:tcPr>
            <w:tcW w:w="630" w:type="dxa"/>
            <w:tcBorders>
              <w:top w:val="single" w:sz="4" w:space="0" w:color="000000"/>
              <w:left w:val="single" w:sz="4" w:space="0" w:color="000000"/>
              <w:bottom w:val="single" w:sz="4" w:space="0" w:color="000000"/>
              <w:right w:val="single" w:sz="4" w:space="0" w:color="000000"/>
            </w:tcBorders>
            <w:vAlign w:val="center"/>
          </w:tcPr>
          <w:p w14:paraId="0C36DA11" w14:textId="77777777" w:rsidR="009A7E22" w:rsidRDefault="009A7E22" w:rsidP="002D2EE8">
            <w:pPr>
              <w:spacing w:after="0" w:line="259" w:lineRule="auto"/>
              <w:ind w:left="0" w:right="37" w:firstLine="0"/>
              <w:jc w:val="left"/>
            </w:pPr>
            <w:r>
              <w:rPr>
                <w:sz w:val="16"/>
              </w:rPr>
              <w:t xml:space="preserve">1 </w:t>
            </w:r>
          </w:p>
        </w:tc>
        <w:tc>
          <w:tcPr>
            <w:tcW w:w="2790" w:type="dxa"/>
            <w:tcBorders>
              <w:top w:val="single" w:sz="4" w:space="0" w:color="000000"/>
              <w:left w:val="single" w:sz="4" w:space="0" w:color="000000"/>
              <w:bottom w:val="single" w:sz="4" w:space="0" w:color="000000"/>
              <w:right w:val="single" w:sz="4" w:space="0" w:color="000000"/>
            </w:tcBorders>
            <w:vAlign w:val="center"/>
          </w:tcPr>
          <w:p w14:paraId="2F58825D" w14:textId="77777777" w:rsidR="009A7E22" w:rsidRDefault="009A7E22" w:rsidP="002D2EE8">
            <w:pPr>
              <w:spacing w:after="0" w:line="259" w:lineRule="auto"/>
              <w:ind w:left="2" w:right="0" w:firstLine="0"/>
              <w:jc w:val="left"/>
            </w:pPr>
            <w:r>
              <w:rPr>
                <w:sz w:val="16"/>
              </w:rPr>
              <w:t xml:space="preserve">MD_ScopeCode </w:t>
            </w:r>
          </w:p>
        </w:tc>
        <w:tc>
          <w:tcPr>
            <w:tcW w:w="2160" w:type="dxa"/>
            <w:tcBorders>
              <w:top w:val="single" w:sz="4" w:space="0" w:color="000000"/>
              <w:left w:val="single" w:sz="4" w:space="0" w:color="000000"/>
              <w:bottom w:val="single" w:sz="4" w:space="0" w:color="000000"/>
              <w:right w:val="single" w:sz="4" w:space="0" w:color="000000"/>
            </w:tcBorders>
            <w:vAlign w:val="center"/>
          </w:tcPr>
          <w:p w14:paraId="718DE87F" w14:textId="77777777" w:rsidR="009A7E22" w:rsidRDefault="009A7E22" w:rsidP="002D2EE8">
            <w:pPr>
              <w:spacing w:after="0" w:line="259" w:lineRule="auto"/>
              <w:ind w:left="1" w:right="0" w:firstLine="0"/>
              <w:jc w:val="left"/>
            </w:pPr>
            <w:r>
              <w:rPr>
                <w:sz w:val="16"/>
              </w:rPr>
              <w:t xml:space="preserve">"dataset" for </w:t>
            </w:r>
          </w:p>
          <w:p w14:paraId="6C1D519C" w14:textId="77777777" w:rsidR="009A7E22" w:rsidRDefault="009A7E22" w:rsidP="002D2EE8">
            <w:pPr>
              <w:spacing w:after="0" w:line="259" w:lineRule="auto"/>
              <w:ind w:left="1" w:right="0" w:firstLine="0"/>
              <w:jc w:val="left"/>
            </w:pPr>
            <w:r>
              <w:rPr>
                <w:sz w:val="16"/>
              </w:rPr>
              <w:t xml:space="preserve">S102_DS_DiscoveryMetadata or </w:t>
            </w:r>
          </w:p>
          <w:p w14:paraId="3BD0C914" w14:textId="77777777" w:rsidR="009A7E22" w:rsidRDefault="009A7E22" w:rsidP="002D2EE8">
            <w:pPr>
              <w:spacing w:after="0" w:line="259" w:lineRule="auto"/>
              <w:ind w:left="1" w:right="0" w:firstLine="0"/>
              <w:jc w:val="left"/>
            </w:pPr>
            <w:r>
              <w:rPr>
                <w:sz w:val="16"/>
              </w:rPr>
              <w:t xml:space="preserve">"tile" for </w:t>
            </w:r>
          </w:p>
          <w:p w14:paraId="53BEE466" w14:textId="77777777" w:rsidR="009A7E22" w:rsidRDefault="009A7E22" w:rsidP="002D2EE8">
            <w:pPr>
              <w:spacing w:after="0" w:line="259" w:lineRule="auto"/>
              <w:ind w:left="1" w:right="0" w:firstLine="0"/>
              <w:jc w:val="left"/>
            </w:pPr>
            <w:r>
              <w:rPr>
                <w:sz w:val="16"/>
              </w:rPr>
              <w:t xml:space="preserve">S102_Tile_DiscoveryMetadata </w:t>
            </w:r>
          </w:p>
        </w:tc>
      </w:tr>
      <w:tr w:rsidR="009A7E22" w14:paraId="22A5F2A1" w14:textId="77777777" w:rsidTr="002D2EE8">
        <w:trPr>
          <w:trHeight w:val="684"/>
        </w:trPr>
        <w:tc>
          <w:tcPr>
            <w:tcW w:w="800" w:type="dxa"/>
            <w:tcBorders>
              <w:top w:val="single" w:sz="4" w:space="0" w:color="000000"/>
              <w:left w:val="single" w:sz="4" w:space="0" w:color="000000"/>
              <w:bottom w:val="single" w:sz="4" w:space="0" w:color="000000"/>
              <w:right w:val="single" w:sz="4" w:space="0" w:color="000000"/>
            </w:tcBorders>
            <w:vAlign w:val="center"/>
          </w:tcPr>
          <w:p w14:paraId="6CEA9DE3" w14:textId="77777777" w:rsidR="009A7E22" w:rsidRDefault="009A7E22" w:rsidP="002D2EE8">
            <w:pPr>
              <w:spacing w:after="0" w:line="259" w:lineRule="auto"/>
              <w:ind w:left="0" w:right="0" w:firstLine="0"/>
              <w:jc w:val="left"/>
              <w:rPr>
                <w:sz w:val="16"/>
              </w:rPr>
            </w:pPr>
            <w:r>
              <w:rPr>
                <w:sz w:val="16"/>
              </w:rPr>
              <w:t xml:space="preserve">attribute </w:t>
            </w:r>
          </w:p>
        </w:tc>
        <w:tc>
          <w:tcPr>
            <w:tcW w:w="2160" w:type="dxa"/>
            <w:tcBorders>
              <w:top w:val="single" w:sz="4" w:space="0" w:color="000000"/>
              <w:left w:val="single" w:sz="4" w:space="0" w:color="000000"/>
              <w:bottom w:val="single" w:sz="4" w:space="0" w:color="000000"/>
              <w:right w:val="single" w:sz="4" w:space="0" w:color="000000"/>
            </w:tcBorders>
            <w:vAlign w:val="center"/>
          </w:tcPr>
          <w:p w14:paraId="7FB7FB28" w14:textId="77777777" w:rsidR="009A7E22" w:rsidRDefault="009A7E22" w:rsidP="002D2EE8">
            <w:pPr>
              <w:spacing w:after="0" w:line="259" w:lineRule="auto"/>
              <w:ind w:left="0" w:right="0" w:firstLine="0"/>
              <w:jc w:val="left"/>
              <w:rPr>
                <w:sz w:val="16"/>
              </w:rPr>
            </w:pPr>
            <w:r>
              <w:rPr>
                <w:sz w:val="16"/>
              </w:rPr>
              <w:t xml:space="preserve">abstract </w:t>
            </w:r>
          </w:p>
        </w:tc>
        <w:tc>
          <w:tcPr>
            <w:tcW w:w="1710" w:type="dxa"/>
            <w:tcBorders>
              <w:top w:val="single" w:sz="4" w:space="0" w:color="000000"/>
              <w:left w:val="single" w:sz="4" w:space="0" w:color="000000"/>
              <w:bottom w:val="single" w:sz="4" w:space="0" w:color="000000"/>
              <w:right w:val="single" w:sz="4" w:space="0" w:color="000000"/>
            </w:tcBorders>
            <w:vAlign w:val="center"/>
          </w:tcPr>
          <w:p w14:paraId="502B2ABC" w14:textId="77777777" w:rsidR="009A7E22" w:rsidRDefault="009A7E22" w:rsidP="002D2EE8">
            <w:pPr>
              <w:spacing w:after="0" w:line="259" w:lineRule="auto"/>
              <w:ind w:left="1" w:right="138" w:firstLine="0"/>
              <w:jc w:val="left"/>
              <w:rPr>
                <w:sz w:val="16"/>
              </w:rPr>
            </w:pPr>
            <w:r>
              <w:rPr>
                <w:sz w:val="16"/>
              </w:rPr>
              <w:t xml:space="preserve">Brief narrative summary of the content of the resource(s) </w:t>
            </w:r>
          </w:p>
        </w:tc>
        <w:tc>
          <w:tcPr>
            <w:tcW w:w="630" w:type="dxa"/>
            <w:tcBorders>
              <w:top w:val="single" w:sz="4" w:space="0" w:color="000000"/>
              <w:left w:val="single" w:sz="4" w:space="0" w:color="000000"/>
              <w:bottom w:val="single" w:sz="4" w:space="0" w:color="000000"/>
              <w:right w:val="single" w:sz="4" w:space="0" w:color="000000"/>
            </w:tcBorders>
            <w:vAlign w:val="center"/>
          </w:tcPr>
          <w:p w14:paraId="23135C38" w14:textId="77777777" w:rsidR="009A7E22" w:rsidRDefault="009A7E22" w:rsidP="002D2EE8">
            <w:pPr>
              <w:spacing w:after="0" w:line="259" w:lineRule="auto"/>
              <w:ind w:left="0" w:right="37" w:firstLine="0"/>
              <w:jc w:val="left"/>
              <w:rPr>
                <w:sz w:val="16"/>
              </w:rPr>
            </w:pPr>
            <w:r>
              <w:rPr>
                <w:sz w:val="16"/>
              </w:rPr>
              <w:t xml:space="preserve">1 </w:t>
            </w:r>
          </w:p>
        </w:tc>
        <w:tc>
          <w:tcPr>
            <w:tcW w:w="2790" w:type="dxa"/>
            <w:tcBorders>
              <w:top w:val="single" w:sz="4" w:space="0" w:color="000000"/>
              <w:left w:val="single" w:sz="4" w:space="0" w:color="000000"/>
              <w:bottom w:val="single" w:sz="4" w:space="0" w:color="000000"/>
              <w:right w:val="single" w:sz="4" w:space="0" w:color="000000"/>
            </w:tcBorders>
            <w:vAlign w:val="center"/>
          </w:tcPr>
          <w:p w14:paraId="38C595BA" w14:textId="77777777" w:rsidR="009A7E22" w:rsidDel="00A76D8E" w:rsidRDefault="009A7E22" w:rsidP="002D2EE8">
            <w:pPr>
              <w:spacing w:after="0" w:line="259" w:lineRule="auto"/>
              <w:ind w:left="0" w:right="37" w:firstLine="0"/>
              <w:jc w:val="left"/>
              <w:rPr>
                <w:sz w:val="16"/>
              </w:rPr>
            </w:pPr>
            <w:r>
              <w:rPr>
                <w:sz w:val="16"/>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vAlign w:val="center"/>
          </w:tcPr>
          <w:p w14:paraId="0F0DE20E" w14:textId="77777777" w:rsidR="009A7E22" w:rsidDel="00C44D18" w:rsidRDefault="009A7E22" w:rsidP="002D2EE8">
            <w:pPr>
              <w:spacing w:after="0" w:line="259" w:lineRule="auto"/>
              <w:ind w:left="1" w:right="0" w:firstLine="0"/>
              <w:jc w:val="left"/>
              <w:rPr>
                <w:sz w:val="16"/>
              </w:rPr>
            </w:pPr>
            <w:r>
              <w:rPr>
                <w:sz w:val="16"/>
              </w:rPr>
              <w:t xml:space="preserve"> </w:t>
            </w:r>
          </w:p>
        </w:tc>
      </w:tr>
      <w:tr w:rsidR="009A7E22" w14:paraId="0EBD51CF" w14:textId="77777777" w:rsidTr="002D2EE8">
        <w:trPr>
          <w:trHeight w:val="684"/>
        </w:trPr>
        <w:tc>
          <w:tcPr>
            <w:tcW w:w="800" w:type="dxa"/>
            <w:tcBorders>
              <w:top w:val="single" w:sz="4" w:space="0" w:color="000000"/>
              <w:left w:val="single" w:sz="4" w:space="0" w:color="000000"/>
              <w:bottom w:val="single" w:sz="4" w:space="0" w:color="000000"/>
              <w:right w:val="single" w:sz="4" w:space="0" w:color="000000"/>
            </w:tcBorders>
            <w:vAlign w:val="center"/>
          </w:tcPr>
          <w:p w14:paraId="5359BF29" w14:textId="77777777" w:rsidR="009A7E22" w:rsidRDefault="009A7E22" w:rsidP="002D2EE8">
            <w:pPr>
              <w:spacing w:after="0" w:line="259" w:lineRule="auto"/>
              <w:ind w:left="0" w:right="0" w:firstLine="0"/>
              <w:jc w:val="left"/>
              <w:rPr>
                <w:sz w:val="16"/>
              </w:rPr>
            </w:pPr>
            <w:r>
              <w:rPr>
                <w:sz w:val="16"/>
              </w:rPr>
              <w:t xml:space="preserve">attribute </w:t>
            </w:r>
          </w:p>
        </w:tc>
        <w:tc>
          <w:tcPr>
            <w:tcW w:w="2160" w:type="dxa"/>
            <w:tcBorders>
              <w:top w:val="single" w:sz="4" w:space="0" w:color="000000"/>
              <w:left w:val="single" w:sz="4" w:space="0" w:color="000000"/>
              <w:bottom w:val="single" w:sz="4" w:space="0" w:color="000000"/>
              <w:right w:val="single" w:sz="4" w:space="0" w:color="000000"/>
            </w:tcBorders>
            <w:vAlign w:val="center"/>
          </w:tcPr>
          <w:p w14:paraId="35077C56" w14:textId="77777777" w:rsidR="009A7E22" w:rsidRDefault="009A7E22" w:rsidP="002D2EE8">
            <w:pPr>
              <w:spacing w:after="0" w:line="259" w:lineRule="auto"/>
              <w:ind w:left="0" w:right="0" w:firstLine="0"/>
              <w:jc w:val="left"/>
              <w:rPr>
                <w:sz w:val="16"/>
              </w:rPr>
            </w:pPr>
            <w:r>
              <w:rPr>
                <w:sz w:val="16"/>
              </w:rPr>
              <w:t xml:space="preserve">citation </w:t>
            </w:r>
          </w:p>
        </w:tc>
        <w:tc>
          <w:tcPr>
            <w:tcW w:w="1710" w:type="dxa"/>
            <w:tcBorders>
              <w:top w:val="single" w:sz="4" w:space="0" w:color="000000"/>
              <w:left w:val="single" w:sz="4" w:space="0" w:color="000000"/>
              <w:bottom w:val="single" w:sz="4" w:space="0" w:color="000000"/>
              <w:right w:val="single" w:sz="4" w:space="0" w:color="000000"/>
            </w:tcBorders>
            <w:vAlign w:val="center"/>
          </w:tcPr>
          <w:p w14:paraId="7B39AD0E" w14:textId="77777777" w:rsidR="009A7E22" w:rsidRDefault="009A7E22" w:rsidP="002D2EE8">
            <w:pPr>
              <w:spacing w:after="0" w:line="259" w:lineRule="auto"/>
              <w:ind w:left="1" w:right="138" w:firstLine="0"/>
              <w:jc w:val="left"/>
              <w:rPr>
                <w:sz w:val="16"/>
              </w:rPr>
            </w:pPr>
            <w:r>
              <w:rPr>
                <w:sz w:val="16"/>
              </w:rPr>
              <w:t xml:space="preserve">Citation data for the resource(s) </w:t>
            </w:r>
          </w:p>
        </w:tc>
        <w:tc>
          <w:tcPr>
            <w:tcW w:w="630" w:type="dxa"/>
            <w:tcBorders>
              <w:top w:val="single" w:sz="4" w:space="0" w:color="000000"/>
              <w:left w:val="single" w:sz="4" w:space="0" w:color="000000"/>
              <w:bottom w:val="single" w:sz="4" w:space="0" w:color="000000"/>
              <w:right w:val="single" w:sz="4" w:space="0" w:color="000000"/>
            </w:tcBorders>
            <w:vAlign w:val="center"/>
          </w:tcPr>
          <w:p w14:paraId="6EB0ECAB" w14:textId="77777777" w:rsidR="009A7E22" w:rsidRDefault="009A7E22" w:rsidP="002D2EE8">
            <w:pPr>
              <w:spacing w:after="0" w:line="259" w:lineRule="auto"/>
              <w:ind w:left="0" w:right="37" w:firstLine="0"/>
              <w:jc w:val="left"/>
              <w:rPr>
                <w:sz w:val="16"/>
              </w:rPr>
            </w:pPr>
            <w:r>
              <w:rPr>
                <w:sz w:val="16"/>
              </w:rPr>
              <w:t xml:space="preserve">1 </w:t>
            </w:r>
          </w:p>
        </w:tc>
        <w:tc>
          <w:tcPr>
            <w:tcW w:w="2790" w:type="dxa"/>
            <w:tcBorders>
              <w:top w:val="single" w:sz="4" w:space="0" w:color="000000"/>
              <w:left w:val="single" w:sz="4" w:space="0" w:color="000000"/>
              <w:bottom w:val="single" w:sz="4" w:space="0" w:color="000000"/>
              <w:right w:val="single" w:sz="4" w:space="0" w:color="000000"/>
            </w:tcBorders>
            <w:vAlign w:val="center"/>
          </w:tcPr>
          <w:p w14:paraId="14743C42" w14:textId="77777777" w:rsidR="009A7E22" w:rsidDel="00A76D8E" w:rsidRDefault="009A7E22" w:rsidP="002D2EE8">
            <w:pPr>
              <w:spacing w:after="0" w:line="259" w:lineRule="auto"/>
              <w:ind w:left="0" w:right="37" w:firstLine="0"/>
              <w:jc w:val="left"/>
              <w:rPr>
                <w:sz w:val="16"/>
              </w:rPr>
            </w:pPr>
            <w:r>
              <w:rPr>
                <w:sz w:val="16"/>
              </w:rPr>
              <w:t xml:space="preserve">CI_Citation </w:t>
            </w:r>
          </w:p>
        </w:tc>
        <w:tc>
          <w:tcPr>
            <w:tcW w:w="2160" w:type="dxa"/>
            <w:tcBorders>
              <w:top w:val="single" w:sz="4" w:space="0" w:color="000000"/>
              <w:left w:val="single" w:sz="4" w:space="0" w:color="000000"/>
              <w:bottom w:val="single" w:sz="4" w:space="0" w:color="000000"/>
              <w:right w:val="single" w:sz="4" w:space="0" w:color="000000"/>
            </w:tcBorders>
            <w:vAlign w:val="center"/>
          </w:tcPr>
          <w:p w14:paraId="4A386540" w14:textId="77777777" w:rsidR="009A7E22" w:rsidRDefault="009A7E22" w:rsidP="002D2EE8">
            <w:pPr>
              <w:spacing w:after="43" w:line="259" w:lineRule="auto"/>
              <w:ind w:left="1" w:right="0" w:firstLine="0"/>
              <w:jc w:val="left"/>
            </w:pPr>
            <w:r>
              <w:rPr>
                <w:sz w:val="16"/>
              </w:rPr>
              <w:t xml:space="preserve">CI_Citation &lt;&lt;DataType&gt;&gt;  </w:t>
            </w:r>
          </w:p>
          <w:p w14:paraId="709127B5" w14:textId="77777777" w:rsidR="009A7E22" w:rsidRDefault="009A7E22" w:rsidP="002D2EE8">
            <w:pPr>
              <w:spacing w:after="0" w:line="259" w:lineRule="auto"/>
              <w:ind w:left="1" w:right="0" w:firstLine="0"/>
              <w:jc w:val="left"/>
            </w:pPr>
            <w:r>
              <w:rPr>
                <w:sz w:val="16"/>
              </w:rPr>
              <w:t xml:space="preserve">Required items are Citation.title, </w:t>
            </w:r>
          </w:p>
          <w:p w14:paraId="0BAD3455" w14:textId="77777777" w:rsidR="009A7E22" w:rsidDel="00C44D18" w:rsidRDefault="009A7E22" w:rsidP="002D2EE8">
            <w:pPr>
              <w:spacing w:after="0" w:line="259" w:lineRule="auto"/>
              <w:ind w:left="1" w:right="0" w:firstLine="0"/>
              <w:jc w:val="left"/>
              <w:rPr>
                <w:sz w:val="16"/>
              </w:rPr>
            </w:pPr>
            <w:r>
              <w:rPr>
                <w:sz w:val="16"/>
              </w:rPr>
              <w:t xml:space="preserve">&amp; Citation.date, </w:t>
            </w:r>
          </w:p>
        </w:tc>
      </w:tr>
      <w:tr w:rsidR="009A7E22" w14:paraId="44EB367C" w14:textId="77777777" w:rsidTr="002D2EE8">
        <w:trPr>
          <w:trHeight w:val="684"/>
        </w:trPr>
        <w:tc>
          <w:tcPr>
            <w:tcW w:w="800" w:type="dxa"/>
            <w:tcBorders>
              <w:top w:val="single" w:sz="4" w:space="0" w:color="000000"/>
              <w:left w:val="single" w:sz="4" w:space="0" w:color="000000"/>
              <w:bottom w:val="single" w:sz="4" w:space="0" w:color="000000"/>
              <w:right w:val="single" w:sz="4" w:space="0" w:color="000000"/>
            </w:tcBorders>
            <w:vAlign w:val="center"/>
          </w:tcPr>
          <w:p w14:paraId="0FF83D21" w14:textId="77777777" w:rsidR="009A7E22" w:rsidRDefault="009A7E22" w:rsidP="002D2EE8">
            <w:pPr>
              <w:spacing w:after="0" w:line="259" w:lineRule="auto"/>
              <w:ind w:left="0" w:right="0" w:firstLine="0"/>
              <w:jc w:val="left"/>
            </w:pPr>
            <w:r>
              <w:rPr>
                <w:sz w:val="16"/>
              </w:rPr>
              <w:t xml:space="preserve">attribute </w:t>
            </w:r>
          </w:p>
        </w:tc>
        <w:tc>
          <w:tcPr>
            <w:tcW w:w="2160" w:type="dxa"/>
            <w:tcBorders>
              <w:top w:val="single" w:sz="4" w:space="0" w:color="000000"/>
              <w:left w:val="single" w:sz="4" w:space="0" w:color="000000"/>
              <w:bottom w:val="single" w:sz="4" w:space="0" w:color="000000"/>
              <w:right w:val="single" w:sz="4" w:space="0" w:color="000000"/>
            </w:tcBorders>
            <w:vAlign w:val="center"/>
          </w:tcPr>
          <w:p w14:paraId="414DE70A" w14:textId="77777777" w:rsidR="009A7E22" w:rsidRDefault="009A7E22" w:rsidP="002D2EE8">
            <w:pPr>
              <w:spacing w:after="0" w:line="259" w:lineRule="auto"/>
              <w:ind w:left="0" w:right="0" w:firstLine="0"/>
              <w:jc w:val="left"/>
            </w:pPr>
            <w:r>
              <w:rPr>
                <w:sz w:val="16"/>
              </w:rPr>
              <w:t xml:space="preserve">pointOfContact </w:t>
            </w:r>
          </w:p>
        </w:tc>
        <w:tc>
          <w:tcPr>
            <w:tcW w:w="1710" w:type="dxa"/>
            <w:tcBorders>
              <w:top w:val="single" w:sz="4" w:space="0" w:color="000000"/>
              <w:left w:val="single" w:sz="4" w:space="0" w:color="000000"/>
              <w:bottom w:val="single" w:sz="4" w:space="0" w:color="000000"/>
              <w:right w:val="single" w:sz="4" w:space="0" w:color="000000"/>
            </w:tcBorders>
            <w:vAlign w:val="center"/>
          </w:tcPr>
          <w:p w14:paraId="64A5527B" w14:textId="77777777" w:rsidR="009A7E22" w:rsidRDefault="009A7E22" w:rsidP="002D2EE8">
            <w:pPr>
              <w:spacing w:after="0" w:line="259" w:lineRule="auto"/>
              <w:ind w:left="1" w:right="138" w:firstLine="0"/>
              <w:jc w:val="left"/>
            </w:pPr>
            <w:r>
              <w:rPr>
                <w:sz w:val="16"/>
              </w:rPr>
              <w:t xml:space="preserve">Identification of, and means of communication with, person(s) and organization(s) associated with the resource(s) </w:t>
            </w:r>
          </w:p>
        </w:tc>
        <w:tc>
          <w:tcPr>
            <w:tcW w:w="630" w:type="dxa"/>
            <w:tcBorders>
              <w:top w:val="single" w:sz="4" w:space="0" w:color="000000"/>
              <w:left w:val="single" w:sz="4" w:space="0" w:color="000000"/>
              <w:bottom w:val="single" w:sz="4" w:space="0" w:color="000000"/>
              <w:right w:val="single" w:sz="4" w:space="0" w:color="000000"/>
            </w:tcBorders>
            <w:vAlign w:val="center"/>
          </w:tcPr>
          <w:p w14:paraId="355A2F72" w14:textId="77777777" w:rsidR="009A7E22" w:rsidRDefault="009A7E22" w:rsidP="002D2EE8">
            <w:pPr>
              <w:spacing w:after="0" w:line="259" w:lineRule="auto"/>
              <w:ind w:left="0" w:right="37" w:firstLine="0"/>
              <w:jc w:val="left"/>
            </w:pPr>
            <w:r>
              <w:rPr>
                <w:sz w:val="16"/>
              </w:rPr>
              <w:t xml:space="preserve">1 </w:t>
            </w:r>
          </w:p>
        </w:tc>
        <w:tc>
          <w:tcPr>
            <w:tcW w:w="2790" w:type="dxa"/>
            <w:tcBorders>
              <w:top w:val="single" w:sz="4" w:space="0" w:color="000000"/>
              <w:left w:val="single" w:sz="4" w:space="0" w:color="000000"/>
              <w:bottom w:val="single" w:sz="4" w:space="0" w:color="000000"/>
              <w:right w:val="single" w:sz="4" w:space="0" w:color="000000"/>
            </w:tcBorders>
            <w:vAlign w:val="center"/>
          </w:tcPr>
          <w:p w14:paraId="5FDAFE6E" w14:textId="77777777" w:rsidR="009A7E22" w:rsidRPr="004D70D2" w:rsidRDefault="009A7E22" w:rsidP="002D2EE8">
            <w:pPr>
              <w:spacing w:after="0" w:line="259" w:lineRule="auto"/>
              <w:ind w:left="2" w:right="0" w:firstLine="0"/>
              <w:jc w:val="left"/>
            </w:pPr>
            <w:r w:rsidRPr="004D70D2">
              <w:rPr>
                <w:sz w:val="16"/>
              </w:rPr>
              <w:t xml:space="preserve"> CI_Responsibility</w:t>
            </w:r>
          </w:p>
        </w:tc>
        <w:tc>
          <w:tcPr>
            <w:tcW w:w="2160" w:type="dxa"/>
            <w:tcBorders>
              <w:top w:val="single" w:sz="4" w:space="0" w:color="000000"/>
              <w:left w:val="single" w:sz="4" w:space="0" w:color="000000"/>
              <w:bottom w:val="single" w:sz="4" w:space="0" w:color="000000"/>
              <w:right w:val="single" w:sz="4" w:space="0" w:color="000000"/>
            </w:tcBorders>
            <w:vAlign w:val="center"/>
          </w:tcPr>
          <w:p w14:paraId="6F5FAFE1" w14:textId="77777777" w:rsidR="009A7E22" w:rsidRDefault="009A7E22" w:rsidP="002D2EE8">
            <w:pPr>
              <w:spacing w:after="0" w:line="259" w:lineRule="auto"/>
              <w:ind w:left="1" w:right="0" w:firstLine="0"/>
              <w:jc w:val="left"/>
            </w:pPr>
            <w:r w:rsidRPr="00C44D18">
              <w:rPr>
                <w:sz w:val="16"/>
              </w:rPr>
              <w:t xml:space="preserve">See </w:t>
            </w:r>
            <w:r>
              <w:rPr>
                <w:sz w:val="16"/>
              </w:rPr>
              <w:t xml:space="preserve">S-100 Part 4a </w:t>
            </w:r>
            <w:r w:rsidRPr="00C44D18">
              <w:rPr>
                <w:sz w:val="16"/>
              </w:rPr>
              <w:t>Tables 4a-2 and 4a-3</w:t>
            </w:r>
            <w:r>
              <w:rPr>
                <w:sz w:val="16"/>
              </w:rPr>
              <w:t xml:space="preserve"> </w:t>
            </w:r>
            <w:r w:rsidRPr="00815F5A">
              <w:rPr>
                <w:sz w:val="16"/>
              </w:rPr>
              <w:t>for required items</w:t>
            </w:r>
            <w:r>
              <w:rPr>
                <w:sz w:val="16"/>
              </w:rPr>
              <w:t>.</w:t>
            </w:r>
          </w:p>
        </w:tc>
      </w:tr>
      <w:tr w:rsidR="009A7E22" w14:paraId="4342A088" w14:textId="77777777" w:rsidTr="002D2EE8">
        <w:trPr>
          <w:trHeight w:val="682"/>
        </w:trPr>
        <w:tc>
          <w:tcPr>
            <w:tcW w:w="800" w:type="dxa"/>
            <w:tcBorders>
              <w:top w:val="single" w:sz="4" w:space="0" w:color="000000"/>
              <w:left w:val="single" w:sz="4" w:space="0" w:color="000000"/>
              <w:bottom w:val="single" w:sz="4" w:space="0" w:color="000000"/>
              <w:right w:val="single" w:sz="4" w:space="0" w:color="000000"/>
            </w:tcBorders>
            <w:vAlign w:val="center"/>
          </w:tcPr>
          <w:p w14:paraId="0E9614AF" w14:textId="77777777" w:rsidR="009A7E22" w:rsidRDefault="009A7E22" w:rsidP="002D2EE8">
            <w:pPr>
              <w:spacing w:after="0" w:line="259" w:lineRule="auto"/>
              <w:ind w:left="0" w:right="0" w:firstLine="0"/>
              <w:jc w:val="left"/>
              <w:rPr>
                <w:sz w:val="16"/>
              </w:rPr>
            </w:pPr>
            <w:r>
              <w:rPr>
                <w:sz w:val="16"/>
              </w:rPr>
              <w:t xml:space="preserve">attribute </w:t>
            </w:r>
          </w:p>
        </w:tc>
        <w:tc>
          <w:tcPr>
            <w:tcW w:w="2160" w:type="dxa"/>
            <w:tcBorders>
              <w:top w:val="single" w:sz="4" w:space="0" w:color="000000"/>
              <w:left w:val="single" w:sz="4" w:space="0" w:color="000000"/>
              <w:bottom w:val="single" w:sz="4" w:space="0" w:color="000000"/>
              <w:right w:val="single" w:sz="4" w:space="0" w:color="000000"/>
            </w:tcBorders>
            <w:vAlign w:val="center"/>
          </w:tcPr>
          <w:p w14:paraId="2EA424B0" w14:textId="77777777" w:rsidR="009A7E22" w:rsidDel="00A76D8E" w:rsidRDefault="009A7E22" w:rsidP="002D2EE8">
            <w:pPr>
              <w:spacing w:after="0" w:line="259" w:lineRule="auto"/>
              <w:ind w:left="0" w:right="0" w:firstLine="0"/>
              <w:jc w:val="left"/>
              <w:rPr>
                <w:sz w:val="16"/>
              </w:rPr>
            </w:pPr>
            <w:r>
              <w:rPr>
                <w:sz w:val="16"/>
              </w:rPr>
              <w:t xml:space="preserve">spatialRepresentationType </w:t>
            </w:r>
          </w:p>
        </w:tc>
        <w:tc>
          <w:tcPr>
            <w:tcW w:w="1710" w:type="dxa"/>
            <w:tcBorders>
              <w:top w:val="single" w:sz="4" w:space="0" w:color="000000"/>
              <w:left w:val="single" w:sz="4" w:space="0" w:color="000000"/>
              <w:bottom w:val="single" w:sz="4" w:space="0" w:color="000000"/>
              <w:right w:val="single" w:sz="4" w:space="0" w:color="000000"/>
            </w:tcBorders>
            <w:vAlign w:val="center"/>
          </w:tcPr>
          <w:p w14:paraId="6A2046BB" w14:textId="77777777" w:rsidR="009A7E22" w:rsidRDefault="009A7E22" w:rsidP="002D2EE8">
            <w:pPr>
              <w:spacing w:after="0" w:line="259" w:lineRule="auto"/>
              <w:ind w:left="1" w:right="17" w:firstLine="0"/>
              <w:jc w:val="left"/>
              <w:rPr>
                <w:sz w:val="16"/>
              </w:rPr>
            </w:pPr>
            <w:r>
              <w:rPr>
                <w:sz w:val="16"/>
              </w:rPr>
              <w:t xml:space="preserve">Method used to spatially represent geographic information </w:t>
            </w:r>
          </w:p>
        </w:tc>
        <w:tc>
          <w:tcPr>
            <w:tcW w:w="630" w:type="dxa"/>
            <w:tcBorders>
              <w:top w:val="single" w:sz="4" w:space="0" w:color="000000"/>
              <w:left w:val="single" w:sz="4" w:space="0" w:color="000000"/>
              <w:bottom w:val="single" w:sz="4" w:space="0" w:color="000000"/>
              <w:right w:val="single" w:sz="4" w:space="0" w:color="000000"/>
            </w:tcBorders>
            <w:vAlign w:val="center"/>
          </w:tcPr>
          <w:p w14:paraId="7346691E" w14:textId="77777777" w:rsidR="009A7E22" w:rsidRDefault="009A7E22" w:rsidP="002D2EE8">
            <w:pPr>
              <w:spacing w:after="0" w:line="259" w:lineRule="auto"/>
              <w:ind w:left="0" w:right="37" w:firstLine="0"/>
              <w:jc w:val="left"/>
              <w:rPr>
                <w:sz w:val="16"/>
              </w:rPr>
            </w:pPr>
            <w:r>
              <w:rPr>
                <w:sz w:val="16"/>
              </w:rPr>
              <w:t xml:space="preserve">1 </w:t>
            </w:r>
          </w:p>
        </w:tc>
        <w:tc>
          <w:tcPr>
            <w:tcW w:w="2790" w:type="dxa"/>
            <w:tcBorders>
              <w:top w:val="single" w:sz="4" w:space="0" w:color="000000"/>
              <w:left w:val="single" w:sz="4" w:space="0" w:color="000000"/>
              <w:bottom w:val="single" w:sz="4" w:space="0" w:color="000000"/>
              <w:right w:val="single" w:sz="4" w:space="0" w:color="000000"/>
            </w:tcBorders>
            <w:vAlign w:val="center"/>
          </w:tcPr>
          <w:p w14:paraId="6F3BA765" w14:textId="77777777" w:rsidR="009A7E22" w:rsidRDefault="009A7E22" w:rsidP="002D2EE8">
            <w:pPr>
              <w:spacing w:after="0" w:line="240" w:lineRule="auto"/>
              <w:ind w:left="2" w:right="0" w:firstLine="0"/>
              <w:jc w:val="left"/>
            </w:pPr>
            <w:r>
              <w:rPr>
                <w:sz w:val="16"/>
              </w:rPr>
              <w:t>MD_SpatialRepresentationType</w:t>
            </w:r>
          </w:p>
          <w:p w14:paraId="5E91C580" w14:textId="77777777" w:rsidR="009A7E22" w:rsidDel="00A76D8E" w:rsidRDefault="009A7E22" w:rsidP="002D2EE8">
            <w:pPr>
              <w:spacing w:after="0" w:line="259" w:lineRule="auto"/>
              <w:ind w:left="2" w:right="0" w:firstLine="0"/>
              <w:jc w:val="left"/>
              <w:rPr>
                <w:sz w:val="16"/>
              </w:rPr>
            </w:pPr>
            <w:r>
              <w:rPr>
                <w:sz w:val="16"/>
              </w:rPr>
              <w:t xml:space="preserve">Code </w:t>
            </w:r>
          </w:p>
        </w:tc>
        <w:tc>
          <w:tcPr>
            <w:tcW w:w="2160" w:type="dxa"/>
            <w:tcBorders>
              <w:top w:val="single" w:sz="4" w:space="0" w:color="000000"/>
              <w:left w:val="single" w:sz="4" w:space="0" w:color="000000"/>
              <w:bottom w:val="single" w:sz="4" w:space="0" w:color="000000"/>
              <w:right w:val="single" w:sz="4" w:space="0" w:color="000000"/>
            </w:tcBorders>
            <w:vAlign w:val="center"/>
          </w:tcPr>
          <w:p w14:paraId="1952AA6D" w14:textId="77777777" w:rsidR="009A7E22" w:rsidRDefault="009A7E22" w:rsidP="002D2EE8">
            <w:pPr>
              <w:spacing w:after="61" w:line="240" w:lineRule="auto"/>
              <w:ind w:left="1" w:right="0" w:firstLine="0"/>
              <w:jc w:val="left"/>
            </w:pPr>
            <w:r>
              <w:rPr>
                <w:sz w:val="16"/>
              </w:rPr>
              <w:t xml:space="preserve">MD_SpatialRepresentationType Code &lt;&lt;CodeList&gt;&gt; </w:t>
            </w:r>
          </w:p>
          <w:p w14:paraId="1360D2CB" w14:textId="77777777" w:rsidR="009A7E22" w:rsidRDefault="009A7E22" w:rsidP="002D2EE8">
            <w:pPr>
              <w:spacing w:after="63" w:line="237" w:lineRule="auto"/>
              <w:ind w:left="1" w:right="0" w:firstLine="0"/>
              <w:jc w:val="left"/>
            </w:pPr>
            <w:r>
              <w:rPr>
                <w:sz w:val="16"/>
              </w:rPr>
              <w:t xml:space="preserve">002– Grid; (for regular grid coverage) </w:t>
            </w:r>
          </w:p>
          <w:p w14:paraId="04837C42" w14:textId="77777777" w:rsidR="009A7E22" w:rsidRDefault="009A7E22" w:rsidP="002D2EE8">
            <w:pPr>
              <w:spacing w:after="0" w:line="259" w:lineRule="auto"/>
              <w:ind w:left="1" w:right="0" w:firstLine="0"/>
              <w:jc w:val="left"/>
              <w:rPr>
                <w:sz w:val="16"/>
              </w:rPr>
            </w:pPr>
            <w:r>
              <w:rPr>
                <w:sz w:val="16"/>
              </w:rPr>
              <w:t xml:space="preserve">001– Vector; (for tracking list discrete point coverage) </w:t>
            </w:r>
          </w:p>
        </w:tc>
      </w:tr>
      <w:tr w:rsidR="009A7E22" w14:paraId="69A77756" w14:textId="77777777" w:rsidTr="002D2EE8">
        <w:trPr>
          <w:trHeight w:val="1340"/>
        </w:trPr>
        <w:tc>
          <w:tcPr>
            <w:tcW w:w="800" w:type="dxa"/>
            <w:tcBorders>
              <w:top w:val="single" w:sz="4" w:space="0" w:color="000000"/>
              <w:left w:val="single" w:sz="4" w:space="0" w:color="000000"/>
              <w:bottom w:val="single" w:sz="4" w:space="0" w:color="000000"/>
              <w:right w:val="single" w:sz="4" w:space="0" w:color="000000"/>
            </w:tcBorders>
            <w:vAlign w:val="center"/>
          </w:tcPr>
          <w:p w14:paraId="6E154FDB" w14:textId="77777777" w:rsidR="009A7E22" w:rsidRDefault="009A7E22" w:rsidP="002D2EE8">
            <w:pPr>
              <w:spacing w:after="0" w:line="259" w:lineRule="auto"/>
              <w:ind w:left="0" w:right="0" w:firstLine="0"/>
              <w:jc w:val="left"/>
            </w:pPr>
            <w:r>
              <w:rPr>
                <w:sz w:val="16"/>
              </w:rPr>
              <w:t xml:space="preserve">attribute </w:t>
            </w:r>
          </w:p>
        </w:tc>
        <w:tc>
          <w:tcPr>
            <w:tcW w:w="2160" w:type="dxa"/>
            <w:tcBorders>
              <w:top w:val="single" w:sz="4" w:space="0" w:color="000000"/>
              <w:left w:val="single" w:sz="4" w:space="0" w:color="000000"/>
              <w:bottom w:val="single" w:sz="4" w:space="0" w:color="000000"/>
              <w:right w:val="single" w:sz="4" w:space="0" w:color="000000"/>
            </w:tcBorders>
            <w:vAlign w:val="center"/>
          </w:tcPr>
          <w:p w14:paraId="42A56537" w14:textId="77777777" w:rsidR="009A7E22" w:rsidRDefault="009A7E22" w:rsidP="002D2EE8">
            <w:pPr>
              <w:spacing w:after="0" w:line="259" w:lineRule="auto"/>
              <w:ind w:left="0" w:right="0" w:firstLine="0"/>
              <w:jc w:val="left"/>
            </w:pPr>
            <w:r>
              <w:rPr>
                <w:sz w:val="16"/>
              </w:rPr>
              <w:t xml:space="preserve">topicCategory </w:t>
            </w:r>
          </w:p>
        </w:tc>
        <w:tc>
          <w:tcPr>
            <w:tcW w:w="1710" w:type="dxa"/>
            <w:tcBorders>
              <w:top w:val="single" w:sz="4" w:space="0" w:color="000000"/>
              <w:left w:val="single" w:sz="4" w:space="0" w:color="000000"/>
              <w:bottom w:val="single" w:sz="4" w:space="0" w:color="000000"/>
              <w:right w:val="single" w:sz="4" w:space="0" w:color="000000"/>
            </w:tcBorders>
            <w:vAlign w:val="center"/>
          </w:tcPr>
          <w:p w14:paraId="5E28D51B" w14:textId="77777777" w:rsidR="009A7E22" w:rsidRDefault="009A7E22" w:rsidP="002D2EE8">
            <w:pPr>
              <w:spacing w:after="0" w:line="259" w:lineRule="auto"/>
              <w:ind w:left="1" w:right="17" w:firstLine="0"/>
              <w:jc w:val="left"/>
            </w:pPr>
            <w:r>
              <w:rPr>
                <w:sz w:val="16"/>
              </w:rPr>
              <w:t xml:space="preserve">Main theme(s) of the dataset </w:t>
            </w:r>
          </w:p>
        </w:tc>
        <w:tc>
          <w:tcPr>
            <w:tcW w:w="630" w:type="dxa"/>
            <w:tcBorders>
              <w:top w:val="single" w:sz="4" w:space="0" w:color="000000"/>
              <w:left w:val="single" w:sz="4" w:space="0" w:color="000000"/>
              <w:bottom w:val="single" w:sz="4" w:space="0" w:color="000000"/>
              <w:right w:val="single" w:sz="4" w:space="0" w:color="000000"/>
            </w:tcBorders>
            <w:vAlign w:val="center"/>
          </w:tcPr>
          <w:p w14:paraId="5F845CC0" w14:textId="77777777" w:rsidR="009A7E22" w:rsidRDefault="009A7E22" w:rsidP="002D2EE8">
            <w:pPr>
              <w:spacing w:after="0" w:line="259" w:lineRule="auto"/>
              <w:ind w:left="0" w:right="37" w:firstLine="0"/>
              <w:jc w:val="left"/>
            </w:pPr>
            <w:r>
              <w:rPr>
                <w:sz w:val="16"/>
              </w:rPr>
              <w:t xml:space="preserve">1..* </w:t>
            </w:r>
          </w:p>
        </w:tc>
        <w:tc>
          <w:tcPr>
            <w:tcW w:w="2790" w:type="dxa"/>
            <w:tcBorders>
              <w:top w:val="single" w:sz="4" w:space="0" w:color="000000"/>
              <w:left w:val="single" w:sz="4" w:space="0" w:color="000000"/>
              <w:bottom w:val="single" w:sz="4" w:space="0" w:color="000000"/>
              <w:right w:val="single" w:sz="4" w:space="0" w:color="000000"/>
            </w:tcBorders>
            <w:vAlign w:val="center"/>
          </w:tcPr>
          <w:p w14:paraId="73E719D3" w14:textId="77777777" w:rsidR="009A7E22" w:rsidRDefault="009A7E22" w:rsidP="002D2EE8">
            <w:pPr>
              <w:spacing w:after="0" w:line="259" w:lineRule="auto"/>
              <w:ind w:left="2" w:right="0" w:firstLine="0"/>
              <w:jc w:val="left"/>
            </w:pPr>
            <w:r>
              <w:rPr>
                <w:sz w:val="16"/>
              </w:rPr>
              <w:t xml:space="preserve">MD_TopicCategoryCode </w:t>
            </w:r>
          </w:p>
        </w:tc>
        <w:tc>
          <w:tcPr>
            <w:tcW w:w="2160" w:type="dxa"/>
            <w:tcBorders>
              <w:top w:val="single" w:sz="4" w:space="0" w:color="000000"/>
              <w:left w:val="single" w:sz="4" w:space="0" w:color="000000"/>
              <w:bottom w:val="single" w:sz="4" w:space="0" w:color="000000"/>
              <w:right w:val="single" w:sz="4" w:space="0" w:color="000000"/>
            </w:tcBorders>
            <w:vAlign w:val="center"/>
          </w:tcPr>
          <w:p w14:paraId="03D698F6" w14:textId="77777777" w:rsidR="009A7E22" w:rsidRDefault="009A7E22" w:rsidP="002D2EE8">
            <w:pPr>
              <w:spacing w:after="0" w:line="259" w:lineRule="auto"/>
              <w:ind w:left="1" w:right="0" w:firstLine="0"/>
              <w:jc w:val="left"/>
            </w:pPr>
            <w:r>
              <w:rPr>
                <w:sz w:val="16"/>
              </w:rPr>
              <w:t xml:space="preserve">MD_TopicCategoryCode </w:t>
            </w:r>
          </w:p>
          <w:p w14:paraId="5AB6B8A8" w14:textId="77777777" w:rsidR="009A7E22" w:rsidRDefault="009A7E22" w:rsidP="002D2EE8">
            <w:pPr>
              <w:spacing w:after="47" w:line="259" w:lineRule="auto"/>
              <w:ind w:left="1" w:right="0" w:firstLine="0"/>
              <w:jc w:val="left"/>
            </w:pPr>
            <w:r>
              <w:rPr>
                <w:sz w:val="16"/>
              </w:rPr>
              <w:t xml:space="preserve">&lt;&lt;Enumeration&gt;&gt; </w:t>
            </w:r>
          </w:p>
          <w:p w14:paraId="2ED6F414" w14:textId="77777777" w:rsidR="009A7E22" w:rsidRDefault="009A7E22" w:rsidP="002D2EE8">
            <w:pPr>
              <w:spacing w:after="48" w:line="259" w:lineRule="auto"/>
              <w:ind w:left="1" w:right="0" w:firstLine="0"/>
              <w:jc w:val="left"/>
            </w:pPr>
            <w:r>
              <w:rPr>
                <w:sz w:val="16"/>
              </w:rPr>
              <w:t xml:space="preserve">006– elevation </w:t>
            </w:r>
          </w:p>
          <w:p w14:paraId="075E5E17" w14:textId="77777777" w:rsidR="009A7E22" w:rsidRDefault="009A7E22" w:rsidP="002D2EE8">
            <w:pPr>
              <w:spacing w:after="45" w:line="259" w:lineRule="auto"/>
              <w:ind w:left="1" w:right="0" w:firstLine="0"/>
              <w:jc w:val="left"/>
            </w:pPr>
            <w:r>
              <w:rPr>
                <w:sz w:val="16"/>
              </w:rPr>
              <w:t xml:space="preserve">014– oceans </w:t>
            </w:r>
          </w:p>
          <w:p w14:paraId="4A4C3C05" w14:textId="77777777" w:rsidR="009A7E22" w:rsidRDefault="009A7E22" w:rsidP="002D2EE8">
            <w:pPr>
              <w:spacing w:after="0" w:line="259" w:lineRule="auto"/>
              <w:ind w:left="1" w:right="0" w:firstLine="0"/>
              <w:jc w:val="left"/>
            </w:pPr>
            <w:r>
              <w:rPr>
                <w:sz w:val="16"/>
              </w:rPr>
              <w:t xml:space="preserve">012– inlandWaters </w:t>
            </w:r>
          </w:p>
        </w:tc>
      </w:tr>
      <w:tr w:rsidR="009A7E22" w14:paraId="43234B5E" w14:textId="77777777" w:rsidTr="002D2EE8">
        <w:trPr>
          <w:trHeight w:val="864"/>
        </w:trPr>
        <w:tc>
          <w:tcPr>
            <w:tcW w:w="800" w:type="dxa"/>
            <w:tcBorders>
              <w:top w:val="single" w:sz="4" w:space="0" w:color="000000"/>
              <w:left w:val="single" w:sz="4" w:space="0" w:color="000000"/>
              <w:bottom w:val="single" w:sz="4" w:space="0" w:color="000000"/>
              <w:right w:val="single" w:sz="4" w:space="0" w:color="000000"/>
            </w:tcBorders>
            <w:vAlign w:val="center"/>
          </w:tcPr>
          <w:p w14:paraId="589A112E" w14:textId="77777777" w:rsidR="009A7E22" w:rsidRDefault="009A7E22" w:rsidP="002D2EE8">
            <w:pPr>
              <w:spacing w:after="0" w:line="259" w:lineRule="auto"/>
              <w:ind w:left="0" w:right="0" w:firstLine="0"/>
              <w:jc w:val="left"/>
            </w:pPr>
            <w:r>
              <w:rPr>
                <w:sz w:val="16"/>
              </w:rPr>
              <w:t xml:space="preserve">attribute </w:t>
            </w:r>
          </w:p>
        </w:tc>
        <w:tc>
          <w:tcPr>
            <w:tcW w:w="2160" w:type="dxa"/>
            <w:tcBorders>
              <w:top w:val="single" w:sz="4" w:space="0" w:color="000000"/>
              <w:left w:val="single" w:sz="4" w:space="0" w:color="000000"/>
              <w:bottom w:val="single" w:sz="4" w:space="0" w:color="000000"/>
              <w:right w:val="single" w:sz="4" w:space="0" w:color="000000"/>
            </w:tcBorders>
            <w:vAlign w:val="center"/>
          </w:tcPr>
          <w:p w14:paraId="299203FA" w14:textId="77777777" w:rsidR="009A7E22" w:rsidRDefault="009A7E22" w:rsidP="002D2EE8">
            <w:pPr>
              <w:spacing w:after="0" w:line="259" w:lineRule="auto"/>
              <w:ind w:left="0" w:right="0" w:firstLine="0"/>
              <w:jc w:val="left"/>
            </w:pPr>
            <w:r>
              <w:rPr>
                <w:sz w:val="16"/>
              </w:rPr>
              <w:t xml:space="preserve">extent </w:t>
            </w:r>
          </w:p>
        </w:tc>
        <w:tc>
          <w:tcPr>
            <w:tcW w:w="1710" w:type="dxa"/>
            <w:tcBorders>
              <w:top w:val="single" w:sz="4" w:space="0" w:color="000000"/>
              <w:left w:val="single" w:sz="4" w:space="0" w:color="000000"/>
              <w:bottom w:val="single" w:sz="4" w:space="0" w:color="000000"/>
              <w:right w:val="single" w:sz="4" w:space="0" w:color="000000"/>
            </w:tcBorders>
            <w:vAlign w:val="center"/>
          </w:tcPr>
          <w:p w14:paraId="61AF67BC" w14:textId="77777777" w:rsidR="009A7E22" w:rsidRDefault="009A7E22" w:rsidP="002D2EE8">
            <w:pPr>
              <w:spacing w:after="0" w:line="259" w:lineRule="auto"/>
              <w:ind w:left="1" w:right="0" w:firstLine="0"/>
              <w:jc w:val="left"/>
            </w:pPr>
            <w:r>
              <w:rPr>
                <w:sz w:val="16"/>
              </w:rPr>
              <w:t xml:space="preserve">Extent information including the bounding box, bounding polygon, vertical, and temporal extent of the dataset </w:t>
            </w:r>
          </w:p>
        </w:tc>
        <w:tc>
          <w:tcPr>
            <w:tcW w:w="630" w:type="dxa"/>
            <w:tcBorders>
              <w:top w:val="single" w:sz="4" w:space="0" w:color="000000"/>
              <w:left w:val="single" w:sz="4" w:space="0" w:color="000000"/>
              <w:bottom w:val="single" w:sz="4" w:space="0" w:color="000000"/>
              <w:right w:val="single" w:sz="4" w:space="0" w:color="000000"/>
            </w:tcBorders>
            <w:vAlign w:val="center"/>
          </w:tcPr>
          <w:p w14:paraId="212B6FF0" w14:textId="77777777" w:rsidR="009A7E22" w:rsidRDefault="009A7E22" w:rsidP="002D2EE8">
            <w:pPr>
              <w:spacing w:after="0" w:line="259" w:lineRule="auto"/>
              <w:ind w:left="0" w:right="37" w:firstLine="0"/>
              <w:jc w:val="left"/>
            </w:pPr>
            <w:r>
              <w:rPr>
                <w:sz w:val="16"/>
              </w:rPr>
              <w:t xml:space="preserve">0..1 </w:t>
            </w:r>
          </w:p>
        </w:tc>
        <w:tc>
          <w:tcPr>
            <w:tcW w:w="2790" w:type="dxa"/>
            <w:tcBorders>
              <w:top w:val="single" w:sz="4" w:space="0" w:color="000000"/>
              <w:left w:val="single" w:sz="4" w:space="0" w:color="000000"/>
              <w:bottom w:val="single" w:sz="4" w:space="0" w:color="000000"/>
              <w:right w:val="single" w:sz="4" w:space="0" w:color="000000"/>
            </w:tcBorders>
            <w:vAlign w:val="center"/>
          </w:tcPr>
          <w:p w14:paraId="1A721F75" w14:textId="77777777" w:rsidR="009A7E22" w:rsidRDefault="009A7E22" w:rsidP="002D2EE8">
            <w:pPr>
              <w:spacing w:after="0" w:line="259" w:lineRule="auto"/>
              <w:ind w:left="2" w:right="0" w:firstLine="0"/>
              <w:jc w:val="left"/>
            </w:pPr>
            <w:r w:rsidRPr="00EC2C56">
              <w:rPr>
                <w:sz w:val="16"/>
              </w:rPr>
              <w:t>EX_Extent</w:t>
            </w:r>
            <w:r>
              <w:rPr>
                <w:sz w:val="16"/>
              </w:rPr>
              <w:t xml:space="preserve"> </w:t>
            </w:r>
          </w:p>
        </w:tc>
        <w:tc>
          <w:tcPr>
            <w:tcW w:w="2160" w:type="dxa"/>
            <w:tcBorders>
              <w:top w:val="single" w:sz="4" w:space="0" w:color="000000"/>
              <w:left w:val="single" w:sz="4" w:space="0" w:color="000000"/>
              <w:bottom w:val="single" w:sz="4" w:space="0" w:color="000000"/>
              <w:right w:val="single" w:sz="4" w:space="0" w:color="000000"/>
            </w:tcBorders>
            <w:vAlign w:val="center"/>
          </w:tcPr>
          <w:p w14:paraId="272D9A1B" w14:textId="77777777" w:rsidR="009A7E22" w:rsidRDefault="009A7E22" w:rsidP="002D2EE8">
            <w:pPr>
              <w:spacing w:after="0" w:line="259" w:lineRule="auto"/>
              <w:ind w:left="1" w:right="0" w:firstLine="0"/>
              <w:jc w:val="left"/>
              <w:rPr>
                <w:sz w:val="16"/>
              </w:rPr>
            </w:pPr>
            <w:r>
              <w:rPr>
                <w:sz w:val="16"/>
              </w:rPr>
              <w:t>EX_Extent &lt;&lt;DataType&gt;&gt;</w:t>
            </w:r>
          </w:p>
          <w:p w14:paraId="1B7DC60B" w14:textId="77777777" w:rsidR="009A7E22" w:rsidRDefault="009A7E22" w:rsidP="002D2EE8">
            <w:pPr>
              <w:spacing w:after="0" w:line="259" w:lineRule="auto"/>
              <w:ind w:left="1" w:right="0" w:firstLine="0"/>
              <w:jc w:val="left"/>
            </w:pPr>
            <w:r w:rsidRPr="00815F5A">
              <w:rPr>
                <w:sz w:val="16"/>
              </w:rPr>
              <w:t>If this attribute is present, the four bounding box sub-attributes westBoundLongitude, etc., must be populated.</w:t>
            </w:r>
            <w:r>
              <w:rPr>
                <w:sz w:val="16"/>
              </w:rPr>
              <w:t xml:space="preserve"> </w:t>
            </w:r>
          </w:p>
        </w:tc>
      </w:tr>
      <w:tr w:rsidR="009A7E22" w14:paraId="08D35F28" w14:textId="77777777" w:rsidTr="002D2EE8">
        <w:trPr>
          <w:trHeight w:val="744"/>
        </w:trPr>
        <w:tc>
          <w:tcPr>
            <w:tcW w:w="800" w:type="dxa"/>
            <w:tcBorders>
              <w:top w:val="single" w:sz="4" w:space="0" w:color="000000"/>
              <w:left w:val="single" w:sz="4" w:space="0" w:color="000000"/>
              <w:bottom w:val="single" w:sz="4" w:space="0" w:color="000000"/>
              <w:right w:val="single" w:sz="4" w:space="0" w:color="000000"/>
            </w:tcBorders>
            <w:vAlign w:val="center"/>
          </w:tcPr>
          <w:p w14:paraId="3C0F37E8" w14:textId="77777777" w:rsidR="009A7E22" w:rsidRDefault="009A7E22" w:rsidP="002D2EE8">
            <w:pPr>
              <w:spacing w:after="0" w:line="259" w:lineRule="auto"/>
              <w:ind w:left="0" w:right="0" w:firstLine="0"/>
              <w:jc w:val="left"/>
            </w:pPr>
            <w:r>
              <w:rPr>
                <w:sz w:val="16"/>
              </w:rPr>
              <w:t xml:space="preserve">attribute </w:t>
            </w:r>
          </w:p>
        </w:tc>
        <w:tc>
          <w:tcPr>
            <w:tcW w:w="2160" w:type="dxa"/>
            <w:tcBorders>
              <w:top w:val="single" w:sz="4" w:space="0" w:color="000000"/>
              <w:left w:val="single" w:sz="4" w:space="0" w:color="000000"/>
              <w:bottom w:val="single" w:sz="4" w:space="0" w:color="000000"/>
              <w:right w:val="single" w:sz="4" w:space="0" w:color="000000"/>
            </w:tcBorders>
            <w:vAlign w:val="center"/>
          </w:tcPr>
          <w:p w14:paraId="2EE08232" w14:textId="77777777" w:rsidR="009A7E22" w:rsidRDefault="009A7E22" w:rsidP="002D2EE8">
            <w:pPr>
              <w:spacing w:after="0" w:line="259" w:lineRule="auto"/>
              <w:ind w:left="0" w:right="0" w:firstLine="0"/>
              <w:jc w:val="left"/>
            </w:pPr>
            <w:r>
              <w:rPr>
                <w:sz w:val="16"/>
              </w:rPr>
              <w:t xml:space="preserve">contact </w:t>
            </w:r>
          </w:p>
        </w:tc>
        <w:tc>
          <w:tcPr>
            <w:tcW w:w="1710" w:type="dxa"/>
            <w:tcBorders>
              <w:top w:val="single" w:sz="4" w:space="0" w:color="000000"/>
              <w:left w:val="single" w:sz="4" w:space="0" w:color="000000"/>
              <w:bottom w:val="single" w:sz="4" w:space="0" w:color="000000"/>
              <w:right w:val="single" w:sz="4" w:space="0" w:color="000000"/>
            </w:tcBorders>
            <w:vAlign w:val="center"/>
          </w:tcPr>
          <w:p w14:paraId="75EF7381" w14:textId="77777777" w:rsidR="009A7E22" w:rsidRDefault="009A7E22" w:rsidP="002D2EE8">
            <w:pPr>
              <w:spacing w:after="0" w:line="259" w:lineRule="auto"/>
              <w:ind w:left="1" w:right="0" w:firstLine="0"/>
              <w:jc w:val="left"/>
            </w:pPr>
            <w:r>
              <w:rPr>
                <w:sz w:val="16"/>
              </w:rPr>
              <w:t xml:space="preserve">Party responsible for the metadata information </w:t>
            </w:r>
          </w:p>
        </w:tc>
        <w:tc>
          <w:tcPr>
            <w:tcW w:w="630" w:type="dxa"/>
            <w:tcBorders>
              <w:top w:val="single" w:sz="4" w:space="0" w:color="000000"/>
              <w:left w:val="single" w:sz="4" w:space="0" w:color="000000"/>
              <w:bottom w:val="single" w:sz="4" w:space="0" w:color="000000"/>
              <w:right w:val="single" w:sz="4" w:space="0" w:color="000000"/>
            </w:tcBorders>
            <w:vAlign w:val="center"/>
          </w:tcPr>
          <w:p w14:paraId="7E2F16AB" w14:textId="77777777" w:rsidR="009A7E22" w:rsidRDefault="009A7E22" w:rsidP="002D2EE8">
            <w:pPr>
              <w:spacing w:after="0" w:line="259" w:lineRule="auto"/>
              <w:ind w:left="0" w:right="37" w:firstLine="0"/>
              <w:jc w:val="left"/>
            </w:pPr>
            <w:r>
              <w:rPr>
                <w:sz w:val="16"/>
              </w:rPr>
              <w:t xml:space="preserve">1 </w:t>
            </w:r>
          </w:p>
        </w:tc>
        <w:tc>
          <w:tcPr>
            <w:tcW w:w="2790" w:type="dxa"/>
            <w:tcBorders>
              <w:top w:val="single" w:sz="4" w:space="0" w:color="000000"/>
              <w:left w:val="single" w:sz="4" w:space="0" w:color="000000"/>
              <w:bottom w:val="single" w:sz="4" w:space="0" w:color="000000"/>
              <w:right w:val="single" w:sz="4" w:space="0" w:color="000000"/>
            </w:tcBorders>
            <w:vAlign w:val="center"/>
          </w:tcPr>
          <w:p w14:paraId="6F85933B" w14:textId="77777777" w:rsidR="009A7E22" w:rsidRPr="004D70D2" w:rsidRDefault="009A7E22" w:rsidP="002D2EE8">
            <w:pPr>
              <w:spacing w:after="0" w:line="259" w:lineRule="auto"/>
              <w:ind w:left="0" w:right="37" w:firstLine="0"/>
              <w:jc w:val="left"/>
              <w:rPr>
                <w:sz w:val="16"/>
              </w:rPr>
            </w:pPr>
            <w:r w:rsidRPr="004D70D2">
              <w:rPr>
                <w:sz w:val="16"/>
              </w:rPr>
              <w:t>CI_Responsibility&gt;CI_Organisation</w:t>
            </w:r>
          </w:p>
          <w:p w14:paraId="726E3B09" w14:textId="77777777" w:rsidR="009A7E22" w:rsidRPr="004D70D2" w:rsidRDefault="009A7E22" w:rsidP="002D2EE8">
            <w:pPr>
              <w:spacing w:after="0" w:line="259" w:lineRule="auto"/>
              <w:ind w:left="0" w:right="37" w:firstLine="0"/>
              <w:jc w:val="left"/>
              <w:rPr>
                <w:sz w:val="16"/>
              </w:rPr>
            </w:pPr>
            <w:r w:rsidRPr="004D70D2">
              <w:rPr>
                <w:sz w:val="16"/>
              </w:rPr>
              <w:t>or</w:t>
            </w:r>
          </w:p>
          <w:p w14:paraId="09DBCB2C" w14:textId="77777777" w:rsidR="009A7E22" w:rsidRDefault="009A7E22" w:rsidP="002D2EE8">
            <w:pPr>
              <w:spacing w:after="0" w:line="259" w:lineRule="auto"/>
              <w:ind w:left="2" w:right="0" w:firstLine="0"/>
              <w:jc w:val="left"/>
              <w:rPr>
                <w:sz w:val="16"/>
              </w:rPr>
            </w:pPr>
            <w:r w:rsidRPr="004D70D2">
              <w:rPr>
                <w:sz w:val="16"/>
              </w:rPr>
              <w:t>CI_Responsibility&gt;CI_Individual</w:t>
            </w:r>
          </w:p>
          <w:p w14:paraId="500E170C" w14:textId="77777777" w:rsidR="009A7E22" w:rsidRDefault="009A7E22" w:rsidP="002D2EE8">
            <w:pPr>
              <w:spacing w:after="0" w:line="259" w:lineRule="auto"/>
              <w:ind w:left="2" w:right="0" w:firstLine="0"/>
              <w:jc w:val="left"/>
            </w:pPr>
          </w:p>
        </w:tc>
        <w:tc>
          <w:tcPr>
            <w:tcW w:w="2160" w:type="dxa"/>
            <w:tcBorders>
              <w:top w:val="single" w:sz="4" w:space="0" w:color="000000"/>
              <w:left w:val="single" w:sz="4" w:space="0" w:color="000000"/>
              <w:bottom w:val="single" w:sz="4" w:space="0" w:color="000000"/>
              <w:right w:val="single" w:sz="4" w:space="0" w:color="000000"/>
            </w:tcBorders>
            <w:vAlign w:val="center"/>
          </w:tcPr>
          <w:p w14:paraId="47970CD0" w14:textId="77777777" w:rsidR="009A7E22" w:rsidRDefault="009A7E22" w:rsidP="002D2EE8">
            <w:pPr>
              <w:spacing w:after="0" w:line="259" w:lineRule="auto"/>
              <w:ind w:left="1" w:right="0" w:firstLine="0"/>
              <w:jc w:val="left"/>
            </w:pPr>
            <w:r w:rsidRPr="00C44D18">
              <w:rPr>
                <w:sz w:val="16"/>
              </w:rPr>
              <w:t>See S-100 Part 4a Tables 4a-2 and 4a-3</w:t>
            </w:r>
            <w:r>
              <w:rPr>
                <w:sz w:val="16"/>
              </w:rPr>
              <w:t xml:space="preserve"> </w:t>
            </w:r>
            <w:r w:rsidRPr="00815F5A">
              <w:rPr>
                <w:sz w:val="16"/>
              </w:rPr>
              <w:t>for required items</w:t>
            </w:r>
            <w:r>
              <w:rPr>
                <w:sz w:val="16"/>
              </w:rPr>
              <w:t>.</w:t>
            </w:r>
          </w:p>
        </w:tc>
      </w:tr>
      <w:tr w:rsidR="009A7E22" w14:paraId="50160044" w14:textId="77777777" w:rsidTr="002D2EE8">
        <w:trPr>
          <w:trHeight w:val="1416"/>
        </w:trPr>
        <w:tc>
          <w:tcPr>
            <w:tcW w:w="800" w:type="dxa"/>
            <w:tcBorders>
              <w:top w:val="single" w:sz="4" w:space="0" w:color="000000"/>
              <w:left w:val="single" w:sz="4" w:space="0" w:color="000000"/>
              <w:bottom w:val="single" w:sz="4" w:space="0" w:color="000000"/>
              <w:right w:val="single" w:sz="4" w:space="0" w:color="000000"/>
            </w:tcBorders>
            <w:vAlign w:val="center"/>
          </w:tcPr>
          <w:p w14:paraId="2FF641F9" w14:textId="77777777" w:rsidR="009A7E22" w:rsidRDefault="009A7E22" w:rsidP="002D2EE8">
            <w:pPr>
              <w:spacing w:after="0" w:line="259" w:lineRule="auto"/>
              <w:ind w:left="0" w:right="0" w:firstLine="0"/>
              <w:jc w:val="left"/>
            </w:pPr>
            <w:r>
              <w:rPr>
                <w:sz w:val="16"/>
              </w:rPr>
              <w:t xml:space="preserve">attribute </w:t>
            </w:r>
          </w:p>
        </w:tc>
        <w:tc>
          <w:tcPr>
            <w:tcW w:w="2160" w:type="dxa"/>
            <w:tcBorders>
              <w:top w:val="single" w:sz="4" w:space="0" w:color="000000"/>
              <w:left w:val="single" w:sz="4" w:space="0" w:color="000000"/>
              <w:bottom w:val="single" w:sz="4" w:space="0" w:color="000000"/>
              <w:right w:val="single" w:sz="4" w:space="0" w:color="000000"/>
            </w:tcBorders>
            <w:vAlign w:val="center"/>
          </w:tcPr>
          <w:p w14:paraId="154DA907" w14:textId="77777777" w:rsidR="009A7E22" w:rsidRDefault="009A7E22" w:rsidP="002D2EE8">
            <w:pPr>
              <w:spacing w:after="0" w:line="259" w:lineRule="auto"/>
              <w:ind w:left="0" w:right="0" w:firstLine="0"/>
              <w:jc w:val="left"/>
            </w:pPr>
            <w:r>
              <w:rPr>
                <w:sz w:val="16"/>
              </w:rPr>
              <w:t xml:space="preserve">dateInfo </w:t>
            </w:r>
          </w:p>
        </w:tc>
        <w:tc>
          <w:tcPr>
            <w:tcW w:w="1710" w:type="dxa"/>
            <w:tcBorders>
              <w:top w:val="single" w:sz="4" w:space="0" w:color="000000"/>
              <w:left w:val="single" w:sz="4" w:space="0" w:color="000000"/>
              <w:bottom w:val="single" w:sz="4" w:space="0" w:color="000000"/>
              <w:right w:val="single" w:sz="4" w:space="0" w:color="000000"/>
            </w:tcBorders>
            <w:vAlign w:val="center"/>
          </w:tcPr>
          <w:p w14:paraId="5F5A3487" w14:textId="77777777" w:rsidR="009A7E22" w:rsidRDefault="009A7E22" w:rsidP="002D2EE8">
            <w:pPr>
              <w:spacing w:after="0" w:line="259" w:lineRule="auto"/>
              <w:ind w:left="1" w:right="157" w:firstLine="0"/>
              <w:jc w:val="left"/>
            </w:pPr>
            <w:r>
              <w:rPr>
                <w:sz w:val="16"/>
              </w:rPr>
              <w:t xml:space="preserve">Date that the metadata was created </w:t>
            </w:r>
          </w:p>
        </w:tc>
        <w:tc>
          <w:tcPr>
            <w:tcW w:w="630" w:type="dxa"/>
            <w:tcBorders>
              <w:top w:val="single" w:sz="4" w:space="0" w:color="000000"/>
              <w:left w:val="single" w:sz="4" w:space="0" w:color="000000"/>
              <w:bottom w:val="single" w:sz="4" w:space="0" w:color="000000"/>
              <w:right w:val="single" w:sz="4" w:space="0" w:color="000000"/>
            </w:tcBorders>
            <w:vAlign w:val="center"/>
          </w:tcPr>
          <w:p w14:paraId="229E07B8" w14:textId="77777777" w:rsidR="009A7E22" w:rsidRDefault="009A7E22" w:rsidP="002D2EE8">
            <w:pPr>
              <w:spacing w:after="0" w:line="259" w:lineRule="auto"/>
              <w:ind w:left="0" w:right="37" w:firstLine="0"/>
              <w:jc w:val="left"/>
            </w:pPr>
            <w:r>
              <w:rPr>
                <w:sz w:val="16"/>
              </w:rPr>
              <w:t xml:space="preserve">1 </w:t>
            </w:r>
          </w:p>
        </w:tc>
        <w:tc>
          <w:tcPr>
            <w:tcW w:w="2790" w:type="dxa"/>
            <w:tcBorders>
              <w:top w:val="single" w:sz="4" w:space="0" w:color="000000"/>
              <w:left w:val="single" w:sz="4" w:space="0" w:color="000000"/>
              <w:bottom w:val="single" w:sz="4" w:space="0" w:color="000000"/>
              <w:right w:val="single" w:sz="4" w:space="0" w:color="000000"/>
            </w:tcBorders>
            <w:vAlign w:val="center"/>
          </w:tcPr>
          <w:p w14:paraId="239AEE2B" w14:textId="77777777" w:rsidR="009A7E22" w:rsidRDefault="009A7E22" w:rsidP="002D2EE8">
            <w:pPr>
              <w:spacing w:after="0" w:line="259" w:lineRule="auto"/>
              <w:ind w:left="2" w:right="0" w:firstLine="0"/>
              <w:jc w:val="left"/>
              <w:rPr>
                <w:sz w:val="16"/>
              </w:rPr>
            </w:pPr>
            <w:r>
              <w:rPr>
                <w:sz w:val="16"/>
              </w:rPr>
              <w:t>CI_Date</w:t>
            </w:r>
          </w:p>
          <w:p w14:paraId="09AFB6AD" w14:textId="77777777" w:rsidR="009A7E22" w:rsidRDefault="009A7E22" w:rsidP="002D2EE8">
            <w:pPr>
              <w:spacing w:after="0" w:line="259" w:lineRule="auto"/>
              <w:ind w:left="0" w:right="37" w:firstLine="0"/>
              <w:jc w:val="left"/>
            </w:pPr>
            <w:r>
              <w:rPr>
                <w:sz w:val="16"/>
              </w:rPr>
              <w:t xml:space="preserve">(dateInfo.dateType = ‘creation’) </w:t>
            </w:r>
          </w:p>
        </w:tc>
        <w:tc>
          <w:tcPr>
            <w:tcW w:w="2160" w:type="dxa"/>
            <w:tcBorders>
              <w:top w:val="single" w:sz="4" w:space="0" w:color="000000"/>
              <w:left w:val="single" w:sz="4" w:space="0" w:color="000000"/>
              <w:bottom w:val="single" w:sz="4" w:space="0" w:color="000000"/>
              <w:right w:val="single" w:sz="4" w:space="0" w:color="000000"/>
            </w:tcBorders>
            <w:vAlign w:val="center"/>
          </w:tcPr>
          <w:p w14:paraId="34FFB02A" w14:textId="77777777" w:rsidR="009A7E22" w:rsidRDefault="009A7E22" w:rsidP="002D2EE8">
            <w:pPr>
              <w:spacing w:after="0" w:line="259" w:lineRule="auto"/>
              <w:ind w:left="1" w:right="0" w:firstLine="0"/>
              <w:jc w:val="left"/>
            </w:pPr>
            <w:r>
              <w:rPr>
                <w:sz w:val="16"/>
              </w:rPr>
              <w:t xml:space="preserve"> </w:t>
            </w:r>
          </w:p>
        </w:tc>
      </w:tr>
      <w:tr w:rsidR="009A7E22" w14:paraId="011DEF7D" w14:textId="77777777" w:rsidTr="002D2EE8">
        <w:trPr>
          <w:trHeight w:val="684"/>
        </w:trPr>
        <w:tc>
          <w:tcPr>
            <w:tcW w:w="800" w:type="dxa"/>
            <w:tcBorders>
              <w:top w:val="single" w:sz="4" w:space="0" w:color="000000"/>
              <w:left w:val="single" w:sz="4" w:space="0" w:color="000000"/>
              <w:bottom w:val="single" w:sz="4" w:space="0" w:color="000000"/>
              <w:right w:val="single" w:sz="4" w:space="0" w:color="000000"/>
            </w:tcBorders>
            <w:vAlign w:val="center"/>
          </w:tcPr>
          <w:p w14:paraId="771515B4" w14:textId="77777777" w:rsidR="009A7E22" w:rsidRDefault="009A7E22" w:rsidP="002D2EE8">
            <w:pPr>
              <w:spacing w:after="0" w:line="259" w:lineRule="auto"/>
              <w:ind w:left="0" w:right="0" w:firstLine="0"/>
              <w:jc w:val="left"/>
            </w:pPr>
            <w:r>
              <w:rPr>
                <w:sz w:val="16"/>
              </w:rPr>
              <w:t xml:space="preserve">attribute </w:t>
            </w:r>
          </w:p>
        </w:tc>
        <w:tc>
          <w:tcPr>
            <w:tcW w:w="2160" w:type="dxa"/>
            <w:tcBorders>
              <w:top w:val="single" w:sz="4" w:space="0" w:color="000000"/>
              <w:left w:val="single" w:sz="4" w:space="0" w:color="000000"/>
              <w:bottom w:val="single" w:sz="4" w:space="0" w:color="000000"/>
              <w:right w:val="single" w:sz="4" w:space="0" w:color="000000"/>
            </w:tcBorders>
            <w:vAlign w:val="center"/>
          </w:tcPr>
          <w:p w14:paraId="7EEE94E5" w14:textId="77777777" w:rsidR="009A7E22" w:rsidRDefault="009A7E22" w:rsidP="002D2EE8">
            <w:pPr>
              <w:spacing w:after="0" w:line="259" w:lineRule="auto"/>
              <w:ind w:left="0" w:right="0" w:firstLine="0"/>
              <w:jc w:val="left"/>
            </w:pPr>
            <w:r>
              <w:rPr>
                <w:sz w:val="16"/>
              </w:rPr>
              <w:t xml:space="preserve">defaultLocale </w:t>
            </w:r>
          </w:p>
        </w:tc>
        <w:tc>
          <w:tcPr>
            <w:tcW w:w="1710" w:type="dxa"/>
            <w:tcBorders>
              <w:top w:val="single" w:sz="4" w:space="0" w:color="000000"/>
              <w:left w:val="single" w:sz="4" w:space="0" w:color="000000"/>
              <w:bottom w:val="single" w:sz="4" w:space="0" w:color="000000"/>
              <w:right w:val="single" w:sz="4" w:space="0" w:color="000000"/>
            </w:tcBorders>
            <w:vAlign w:val="center"/>
          </w:tcPr>
          <w:p w14:paraId="21D314CC" w14:textId="77777777" w:rsidR="009A7E22" w:rsidRDefault="009A7E22" w:rsidP="002D2EE8">
            <w:pPr>
              <w:autoSpaceDE w:val="0"/>
              <w:autoSpaceDN w:val="0"/>
              <w:adjustRightInd w:val="0"/>
              <w:spacing w:after="0" w:line="240" w:lineRule="auto"/>
              <w:ind w:left="0" w:right="0" w:firstLine="0"/>
              <w:jc w:val="left"/>
              <w:rPr>
                <w:rFonts w:eastAsiaTheme="minorEastAsia"/>
                <w:color w:val="auto"/>
                <w:sz w:val="16"/>
                <w:szCs w:val="16"/>
              </w:rPr>
            </w:pPr>
            <w:r>
              <w:rPr>
                <w:rFonts w:eastAsiaTheme="minorEastAsia"/>
                <w:color w:val="auto"/>
                <w:sz w:val="16"/>
                <w:szCs w:val="16"/>
              </w:rPr>
              <w:t>Default language and character set used in</w:t>
            </w:r>
          </w:p>
          <w:p w14:paraId="39D19679" w14:textId="77777777" w:rsidR="009A7E22" w:rsidRDefault="009A7E22" w:rsidP="002D2EE8">
            <w:pPr>
              <w:spacing w:after="0" w:line="259" w:lineRule="auto"/>
              <w:ind w:left="1" w:right="0" w:firstLine="0"/>
              <w:jc w:val="left"/>
            </w:pPr>
            <w:r>
              <w:rPr>
                <w:rFonts w:eastAsiaTheme="minorEastAsia"/>
                <w:color w:val="auto"/>
                <w:sz w:val="16"/>
                <w:szCs w:val="16"/>
              </w:rPr>
              <w:t>the exchange catalogue</w:t>
            </w:r>
          </w:p>
        </w:tc>
        <w:tc>
          <w:tcPr>
            <w:tcW w:w="630" w:type="dxa"/>
            <w:tcBorders>
              <w:top w:val="single" w:sz="4" w:space="0" w:color="000000"/>
              <w:left w:val="single" w:sz="4" w:space="0" w:color="000000"/>
              <w:bottom w:val="single" w:sz="4" w:space="0" w:color="000000"/>
              <w:right w:val="single" w:sz="4" w:space="0" w:color="000000"/>
            </w:tcBorders>
            <w:vAlign w:val="center"/>
          </w:tcPr>
          <w:p w14:paraId="38867AEC" w14:textId="77777777" w:rsidR="009A7E22" w:rsidRDefault="009A7E22" w:rsidP="002D2EE8">
            <w:pPr>
              <w:spacing w:after="0" w:line="259" w:lineRule="auto"/>
              <w:ind w:left="0" w:right="37" w:firstLine="0"/>
              <w:jc w:val="left"/>
            </w:pPr>
            <w:r>
              <w:rPr>
                <w:sz w:val="16"/>
              </w:rPr>
              <w:t xml:space="preserve">1 </w:t>
            </w:r>
          </w:p>
        </w:tc>
        <w:tc>
          <w:tcPr>
            <w:tcW w:w="2790" w:type="dxa"/>
            <w:tcBorders>
              <w:top w:val="single" w:sz="4" w:space="0" w:color="000000"/>
              <w:left w:val="single" w:sz="4" w:space="0" w:color="000000"/>
              <w:bottom w:val="single" w:sz="4" w:space="0" w:color="000000"/>
              <w:right w:val="single" w:sz="4" w:space="0" w:color="000000"/>
            </w:tcBorders>
            <w:vAlign w:val="center"/>
          </w:tcPr>
          <w:p w14:paraId="1A2676D8" w14:textId="77777777" w:rsidR="009A7E22" w:rsidRDefault="009A7E22" w:rsidP="002D2EE8">
            <w:pPr>
              <w:spacing w:after="0" w:line="259" w:lineRule="auto"/>
              <w:ind w:left="2" w:right="0" w:firstLine="0"/>
              <w:jc w:val="left"/>
              <w:rPr>
                <w:sz w:val="16"/>
              </w:rPr>
            </w:pPr>
            <w:r>
              <w:rPr>
                <w:sz w:val="16"/>
              </w:rPr>
              <w:t>PT_Locale</w:t>
            </w:r>
          </w:p>
          <w:p w14:paraId="50A9FE68" w14:textId="77777777" w:rsidR="009A7E22" w:rsidRDefault="009A7E22" w:rsidP="002D2EE8">
            <w:pPr>
              <w:spacing w:after="0" w:line="259" w:lineRule="auto"/>
              <w:ind w:left="2" w:right="0" w:firstLine="0"/>
              <w:jc w:val="left"/>
            </w:pPr>
            <w:r w:rsidRPr="00815F5A">
              <w:rPr>
                <w:sz w:val="16"/>
              </w:rPr>
              <w:t>(defaultLocale.language = ISO 639-2/T code)</w:t>
            </w:r>
          </w:p>
        </w:tc>
        <w:tc>
          <w:tcPr>
            <w:tcW w:w="2160" w:type="dxa"/>
            <w:tcBorders>
              <w:top w:val="single" w:sz="4" w:space="0" w:color="000000"/>
              <w:left w:val="single" w:sz="4" w:space="0" w:color="000000"/>
              <w:bottom w:val="single" w:sz="4" w:space="0" w:color="000000"/>
              <w:right w:val="single" w:sz="4" w:space="0" w:color="000000"/>
            </w:tcBorders>
            <w:vAlign w:val="center"/>
          </w:tcPr>
          <w:p w14:paraId="2491AFA1" w14:textId="77777777" w:rsidR="009A7E22" w:rsidRPr="00815F5A" w:rsidRDefault="009A7E22" w:rsidP="002D2EE8">
            <w:pPr>
              <w:spacing w:after="0" w:line="259" w:lineRule="auto"/>
              <w:ind w:left="1" w:right="0" w:firstLine="0"/>
              <w:jc w:val="left"/>
              <w:rPr>
                <w:sz w:val="16"/>
              </w:rPr>
            </w:pPr>
            <w:r w:rsidRPr="00815F5A">
              <w:rPr>
                <w:sz w:val="16"/>
              </w:rPr>
              <w:t>Populate ‘language’ from ISO 639-2/T list of languages, default “eng”.</w:t>
            </w:r>
          </w:p>
          <w:p w14:paraId="040B70C9" w14:textId="77777777" w:rsidR="009A7E22" w:rsidRPr="00815F5A" w:rsidRDefault="009A7E22" w:rsidP="002D2EE8">
            <w:pPr>
              <w:spacing w:after="0" w:line="259" w:lineRule="auto"/>
              <w:ind w:left="1" w:right="0" w:firstLine="0"/>
              <w:jc w:val="left"/>
              <w:rPr>
                <w:sz w:val="16"/>
              </w:rPr>
            </w:pPr>
            <w:r w:rsidRPr="00815F5A">
              <w:rPr>
                <w:sz w:val="16"/>
              </w:rPr>
              <w:t>For example: defaultLocale.language=”eng” for English</w:t>
            </w:r>
          </w:p>
          <w:p w14:paraId="45F27276" w14:textId="77777777" w:rsidR="009A7E22" w:rsidRDefault="009A7E22" w:rsidP="002D2EE8">
            <w:pPr>
              <w:spacing w:after="0" w:line="259" w:lineRule="auto"/>
              <w:ind w:left="1" w:right="0" w:firstLine="0"/>
              <w:jc w:val="left"/>
            </w:pPr>
            <w:r w:rsidRPr="00815F5A">
              <w:rPr>
                <w:sz w:val="16"/>
              </w:rPr>
              <w:t>defaultLocale.language=”fra” for French</w:t>
            </w:r>
          </w:p>
        </w:tc>
      </w:tr>
      <w:tr w:rsidR="009A7E22" w14:paraId="48F08E66" w14:textId="77777777" w:rsidTr="002D2EE8">
        <w:trPr>
          <w:trHeight w:val="684"/>
        </w:trPr>
        <w:tc>
          <w:tcPr>
            <w:tcW w:w="800" w:type="dxa"/>
            <w:tcBorders>
              <w:top w:val="single" w:sz="4" w:space="0" w:color="000000"/>
              <w:left w:val="single" w:sz="4" w:space="0" w:color="000000"/>
              <w:bottom w:val="single" w:sz="4" w:space="0" w:color="000000"/>
              <w:right w:val="single" w:sz="4" w:space="0" w:color="000000"/>
            </w:tcBorders>
            <w:vAlign w:val="center"/>
          </w:tcPr>
          <w:p w14:paraId="747940FC" w14:textId="77777777" w:rsidR="009A7E22" w:rsidRPr="00050866" w:rsidRDefault="009A7E22" w:rsidP="002D2EE8">
            <w:pPr>
              <w:spacing w:after="0" w:line="259" w:lineRule="auto"/>
              <w:ind w:left="0" w:right="0" w:firstLine="0"/>
              <w:jc w:val="left"/>
              <w:rPr>
                <w:sz w:val="16"/>
              </w:rPr>
            </w:pPr>
            <w:r w:rsidRPr="00050866">
              <w:rPr>
                <w:sz w:val="16"/>
              </w:rPr>
              <w:t>attribute</w:t>
            </w:r>
          </w:p>
        </w:tc>
        <w:tc>
          <w:tcPr>
            <w:tcW w:w="2160" w:type="dxa"/>
            <w:tcBorders>
              <w:top w:val="single" w:sz="4" w:space="0" w:color="000000"/>
              <w:left w:val="single" w:sz="4" w:space="0" w:color="000000"/>
              <w:bottom w:val="single" w:sz="4" w:space="0" w:color="000000"/>
              <w:right w:val="single" w:sz="4" w:space="0" w:color="000000"/>
            </w:tcBorders>
            <w:vAlign w:val="center"/>
          </w:tcPr>
          <w:p w14:paraId="6ABEF4B0" w14:textId="77777777" w:rsidR="009A7E22" w:rsidRPr="00050866" w:rsidDel="00C44D18" w:rsidRDefault="009A7E22" w:rsidP="002D2EE8">
            <w:pPr>
              <w:spacing w:after="0" w:line="259" w:lineRule="auto"/>
              <w:ind w:left="0" w:right="0" w:firstLine="0"/>
              <w:jc w:val="left"/>
              <w:rPr>
                <w:sz w:val="16"/>
              </w:rPr>
            </w:pPr>
            <w:r w:rsidRPr="00050866">
              <w:rPr>
                <w:sz w:val="16"/>
              </w:rPr>
              <w:t>otherLocale</w:t>
            </w:r>
          </w:p>
        </w:tc>
        <w:tc>
          <w:tcPr>
            <w:tcW w:w="1710" w:type="dxa"/>
            <w:tcBorders>
              <w:top w:val="single" w:sz="4" w:space="0" w:color="000000"/>
              <w:left w:val="single" w:sz="4" w:space="0" w:color="000000"/>
              <w:bottom w:val="single" w:sz="4" w:space="0" w:color="000000"/>
              <w:right w:val="single" w:sz="4" w:space="0" w:color="000000"/>
            </w:tcBorders>
            <w:vAlign w:val="center"/>
          </w:tcPr>
          <w:p w14:paraId="3ABDF3F5" w14:textId="77777777" w:rsidR="009A7E22" w:rsidRPr="00050866" w:rsidRDefault="009A7E22" w:rsidP="002D2EE8">
            <w:pPr>
              <w:autoSpaceDE w:val="0"/>
              <w:autoSpaceDN w:val="0"/>
              <w:adjustRightInd w:val="0"/>
              <w:spacing w:after="0" w:line="240" w:lineRule="auto"/>
              <w:ind w:left="0" w:right="0" w:firstLine="0"/>
              <w:jc w:val="left"/>
              <w:rPr>
                <w:sz w:val="16"/>
              </w:rPr>
            </w:pPr>
            <w:r w:rsidRPr="00050866">
              <w:rPr>
                <w:rFonts w:eastAsiaTheme="minorEastAsia"/>
                <w:color w:val="auto"/>
                <w:sz w:val="16"/>
                <w:szCs w:val="16"/>
              </w:rPr>
              <w:t>Other languages and character sets used in the exchange catalogue</w:t>
            </w:r>
          </w:p>
        </w:tc>
        <w:tc>
          <w:tcPr>
            <w:tcW w:w="630" w:type="dxa"/>
            <w:tcBorders>
              <w:top w:val="single" w:sz="4" w:space="0" w:color="000000"/>
              <w:left w:val="single" w:sz="4" w:space="0" w:color="000000"/>
              <w:bottom w:val="single" w:sz="4" w:space="0" w:color="000000"/>
              <w:right w:val="single" w:sz="4" w:space="0" w:color="000000"/>
            </w:tcBorders>
            <w:vAlign w:val="center"/>
          </w:tcPr>
          <w:p w14:paraId="2444C6B0" w14:textId="77777777" w:rsidR="009A7E22" w:rsidRPr="00050866" w:rsidRDefault="009A7E22" w:rsidP="002D2EE8">
            <w:pPr>
              <w:spacing w:after="0" w:line="259" w:lineRule="auto"/>
              <w:ind w:left="0" w:right="37" w:firstLine="0"/>
              <w:jc w:val="left"/>
              <w:rPr>
                <w:sz w:val="16"/>
              </w:rPr>
            </w:pPr>
            <w:r w:rsidRPr="00050866">
              <w:rPr>
                <w:sz w:val="16"/>
              </w:rPr>
              <w:t>0..*</w:t>
            </w:r>
          </w:p>
        </w:tc>
        <w:tc>
          <w:tcPr>
            <w:tcW w:w="2790" w:type="dxa"/>
            <w:tcBorders>
              <w:top w:val="single" w:sz="4" w:space="0" w:color="000000"/>
              <w:left w:val="single" w:sz="4" w:space="0" w:color="000000"/>
              <w:bottom w:val="single" w:sz="4" w:space="0" w:color="000000"/>
              <w:right w:val="single" w:sz="4" w:space="0" w:color="000000"/>
            </w:tcBorders>
            <w:vAlign w:val="center"/>
          </w:tcPr>
          <w:p w14:paraId="7D8708C1" w14:textId="77777777" w:rsidR="009A7E22" w:rsidRDefault="009A7E22" w:rsidP="002D2EE8">
            <w:pPr>
              <w:spacing w:after="0" w:line="259" w:lineRule="auto"/>
              <w:ind w:left="2" w:right="0" w:firstLine="0"/>
              <w:jc w:val="left"/>
              <w:rPr>
                <w:sz w:val="16"/>
              </w:rPr>
            </w:pPr>
            <w:r w:rsidRPr="00050866">
              <w:rPr>
                <w:sz w:val="16"/>
              </w:rPr>
              <w:t>PT_Locale</w:t>
            </w:r>
          </w:p>
          <w:p w14:paraId="4067C482" w14:textId="77777777" w:rsidR="009A7E22" w:rsidRPr="00050866" w:rsidDel="00C44D18" w:rsidRDefault="009A7E22" w:rsidP="002D2EE8">
            <w:pPr>
              <w:spacing w:after="0" w:line="259" w:lineRule="auto"/>
              <w:ind w:left="2" w:right="0" w:firstLine="0"/>
              <w:jc w:val="left"/>
              <w:rPr>
                <w:sz w:val="16"/>
              </w:rPr>
            </w:pPr>
            <w:r w:rsidRPr="00815F5A">
              <w:rPr>
                <w:sz w:val="16"/>
              </w:rPr>
              <w:t>(otherLocale.language = ISO 639-2/T code)</w:t>
            </w:r>
          </w:p>
        </w:tc>
        <w:tc>
          <w:tcPr>
            <w:tcW w:w="2160" w:type="dxa"/>
            <w:tcBorders>
              <w:top w:val="single" w:sz="4" w:space="0" w:color="000000"/>
              <w:left w:val="single" w:sz="4" w:space="0" w:color="000000"/>
              <w:bottom w:val="single" w:sz="4" w:space="0" w:color="000000"/>
              <w:right w:val="single" w:sz="4" w:space="0" w:color="000000"/>
            </w:tcBorders>
            <w:vAlign w:val="center"/>
          </w:tcPr>
          <w:p w14:paraId="67EA7462" w14:textId="77777777" w:rsidR="009A7E22" w:rsidRPr="00815F5A" w:rsidRDefault="009A7E22" w:rsidP="002D2EE8">
            <w:pPr>
              <w:spacing w:after="0" w:line="259" w:lineRule="auto"/>
              <w:ind w:left="1" w:right="0" w:firstLine="0"/>
              <w:jc w:val="left"/>
              <w:rPr>
                <w:sz w:val="16"/>
              </w:rPr>
            </w:pPr>
            <w:r w:rsidRPr="00815F5A">
              <w:rPr>
                <w:sz w:val="16"/>
              </w:rPr>
              <w:t>Populate ‘language’ from ISO 639-2/T list of languages.</w:t>
            </w:r>
          </w:p>
          <w:p w14:paraId="287FC68B" w14:textId="77777777" w:rsidR="009A7E22" w:rsidRPr="00050866" w:rsidRDefault="009A7E22" w:rsidP="002D2EE8">
            <w:pPr>
              <w:spacing w:after="0" w:line="259" w:lineRule="auto"/>
              <w:ind w:left="1" w:right="0" w:firstLine="0"/>
              <w:jc w:val="left"/>
              <w:rPr>
                <w:sz w:val="16"/>
              </w:rPr>
            </w:pPr>
            <w:r w:rsidRPr="00815F5A">
              <w:rPr>
                <w:sz w:val="16"/>
              </w:rPr>
              <w:t>otherLocale need be populated only if the dataset uses more than one language.</w:t>
            </w:r>
          </w:p>
        </w:tc>
      </w:tr>
      <w:tr w:rsidR="009A7E22" w14:paraId="4B7B32C8" w14:textId="77777777" w:rsidTr="002D2EE8">
        <w:trPr>
          <w:trHeight w:val="1047"/>
        </w:trPr>
        <w:tc>
          <w:tcPr>
            <w:tcW w:w="80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4F93B8F8" w14:textId="77777777" w:rsidR="009A7E22" w:rsidRDefault="009A7E22" w:rsidP="002D2EE8">
            <w:pPr>
              <w:spacing w:after="0" w:line="259" w:lineRule="auto"/>
              <w:ind w:left="0" w:right="0" w:firstLine="0"/>
              <w:jc w:val="left"/>
            </w:pPr>
            <w:r>
              <w:rPr>
                <w:sz w:val="16"/>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712BDABB" w14:textId="77777777" w:rsidR="009A7E22" w:rsidRDefault="009A7E22" w:rsidP="002D2EE8">
            <w:pPr>
              <w:spacing w:after="0" w:line="259" w:lineRule="auto"/>
              <w:ind w:left="0" w:right="0" w:firstLine="0"/>
              <w:jc w:val="left"/>
            </w:pPr>
            <w:r>
              <w:rPr>
                <w:sz w:val="16"/>
              </w:rPr>
              <w:t xml:space="preserve">S102_DataIdentification </w:t>
            </w:r>
          </w:p>
        </w:tc>
        <w:tc>
          <w:tcPr>
            <w:tcW w:w="171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3A733391" w14:textId="77777777" w:rsidR="009A7E22" w:rsidRDefault="009A7E22" w:rsidP="002D2EE8">
            <w:pPr>
              <w:spacing w:after="0" w:line="259" w:lineRule="auto"/>
              <w:ind w:left="1" w:right="0" w:firstLine="0"/>
              <w:jc w:val="left"/>
            </w:pPr>
            <w:r>
              <w:rPr>
                <w:sz w:val="16"/>
              </w:rPr>
              <w:t xml:space="preserve">Component for </w:t>
            </w:r>
          </w:p>
          <w:p w14:paraId="708E106C" w14:textId="77777777" w:rsidR="009A7E22" w:rsidRDefault="009A7E22" w:rsidP="002D2EE8">
            <w:pPr>
              <w:spacing w:after="0" w:line="259" w:lineRule="auto"/>
              <w:ind w:left="1" w:right="0" w:firstLine="0"/>
              <w:jc w:val="left"/>
            </w:pPr>
            <w:r>
              <w:rPr>
                <w:sz w:val="16"/>
              </w:rPr>
              <w:t xml:space="preserve">S102_DiscoveryMeta data Block. Extension beyond ISO 19115 metadata </w:t>
            </w:r>
          </w:p>
        </w:tc>
        <w:tc>
          <w:tcPr>
            <w:tcW w:w="63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518FBC5" w14:textId="77777777" w:rsidR="009A7E22" w:rsidRDefault="009A7E22" w:rsidP="002D2EE8">
            <w:pPr>
              <w:spacing w:after="0" w:line="259" w:lineRule="auto"/>
              <w:ind w:left="0" w:right="27" w:firstLine="0"/>
              <w:jc w:val="left"/>
            </w:pPr>
            <w:r>
              <w:rPr>
                <w:sz w:val="16"/>
              </w:rPr>
              <w:t xml:space="preserve">- </w:t>
            </w:r>
          </w:p>
        </w:tc>
        <w:tc>
          <w:tcPr>
            <w:tcW w:w="279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7A7F63D8" w14:textId="77777777" w:rsidR="009A7E22" w:rsidRDefault="009A7E22" w:rsidP="002D2EE8">
            <w:pPr>
              <w:spacing w:after="0" w:line="259" w:lineRule="auto"/>
              <w:ind w:left="2" w:right="0" w:firstLine="0"/>
              <w:jc w:val="left"/>
            </w:pPr>
            <w:r>
              <w:rPr>
                <w:sz w:val="16"/>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42646EA" w14:textId="77777777" w:rsidR="009A7E22" w:rsidRDefault="009A7E22" w:rsidP="002D2EE8">
            <w:pPr>
              <w:spacing w:after="0" w:line="259" w:lineRule="auto"/>
              <w:ind w:left="1" w:right="0" w:firstLine="0"/>
              <w:jc w:val="left"/>
            </w:pPr>
            <w:r>
              <w:rPr>
                <w:sz w:val="16"/>
              </w:rPr>
              <w:t xml:space="preserve"> </w:t>
            </w:r>
          </w:p>
        </w:tc>
      </w:tr>
      <w:tr w:rsidR="009A7E22" w14:paraId="55DE4945" w14:textId="77777777" w:rsidTr="002D2EE8">
        <w:trPr>
          <w:trHeight w:val="868"/>
        </w:trPr>
        <w:tc>
          <w:tcPr>
            <w:tcW w:w="800" w:type="dxa"/>
            <w:tcBorders>
              <w:top w:val="single" w:sz="4" w:space="0" w:color="000000"/>
              <w:left w:val="single" w:sz="4" w:space="0" w:color="000000"/>
              <w:bottom w:val="single" w:sz="4" w:space="0" w:color="000000"/>
              <w:right w:val="single" w:sz="4" w:space="0" w:color="000000"/>
            </w:tcBorders>
            <w:vAlign w:val="center"/>
          </w:tcPr>
          <w:p w14:paraId="50581033" w14:textId="77777777" w:rsidR="009A7E22" w:rsidRDefault="009A7E22" w:rsidP="002D2EE8">
            <w:pPr>
              <w:spacing w:after="0" w:line="259" w:lineRule="auto"/>
              <w:ind w:left="0" w:right="0" w:firstLine="0"/>
              <w:jc w:val="left"/>
            </w:pPr>
            <w:r>
              <w:rPr>
                <w:sz w:val="16"/>
              </w:rPr>
              <w:t xml:space="preserve">attribute </w:t>
            </w:r>
          </w:p>
        </w:tc>
        <w:tc>
          <w:tcPr>
            <w:tcW w:w="2160" w:type="dxa"/>
            <w:tcBorders>
              <w:top w:val="single" w:sz="4" w:space="0" w:color="000000"/>
              <w:left w:val="single" w:sz="4" w:space="0" w:color="000000"/>
              <w:bottom w:val="single" w:sz="4" w:space="0" w:color="000000"/>
              <w:right w:val="single" w:sz="4" w:space="0" w:color="000000"/>
            </w:tcBorders>
            <w:vAlign w:val="center"/>
          </w:tcPr>
          <w:p w14:paraId="5D7263CB" w14:textId="77777777" w:rsidR="009A7E22" w:rsidRDefault="009A7E22" w:rsidP="002D2EE8">
            <w:pPr>
              <w:spacing w:after="0" w:line="259" w:lineRule="auto"/>
              <w:ind w:left="0" w:right="0" w:firstLine="0"/>
              <w:jc w:val="left"/>
            </w:pPr>
            <w:r>
              <w:rPr>
                <w:sz w:val="16"/>
              </w:rPr>
              <w:t xml:space="preserve">depthCorrectionType </w:t>
            </w:r>
          </w:p>
        </w:tc>
        <w:tc>
          <w:tcPr>
            <w:tcW w:w="1710" w:type="dxa"/>
            <w:tcBorders>
              <w:top w:val="single" w:sz="4" w:space="0" w:color="000000"/>
              <w:left w:val="single" w:sz="4" w:space="0" w:color="000000"/>
              <w:bottom w:val="single" w:sz="4" w:space="0" w:color="000000"/>
              <w:right w:val="single" w:sz="4" w:space="0" w:color="000000"/>
            </w:tcBorders>
            <w:vAlign w:val="center"/>
          </w:tcPr>
          <w:p w14:paraId="086B58D6" w14:textId="77777777" w:rsidR="009A7E22" w:rsidRDefault="009A7E22" w:rsidP="002D2EE8">
            <w:pPr>
              <w:spacing w:after="0" w:line="259" w:lineRule="auto"/>
              <w:ind w:left="1" w:right="0" w:firstLine="0"/>
              <w:jc w:val="left"/>
            </w:pPr>
            <w:r>
              <w:rPr>
                <w:sz w:val="16"/>
              </w:rPr>
              <w:t xml:space="preserve">Code defining the type of sound velocity correction made to the depths </w:t>
            </w:r>
          </w:p>
        </w:tc>
        <w:tc>
          <w:tcPr>
            <w:tcW w:w="630" w:type="dxa"/>
            <w:tcBorders>
              <w:top w:val="single" w:sz="4" w:space="0" w:color="000000"/>
              <w:left w:val="single" w:sz="4" w:space="0" w:color="000000"/>
              <w:bottom w:val="single" w:sz="4" w:space="0" w:color="000000"/>
              <w:right w:val="single" w:sz="4" w:space="0" w:color="000000"/>
            </w:tcBorders>
            <w:vAlign w:val="center"/>
          </w:tcPr>
          <w:p w14:paraId="193BC769" w14:textId="77777777" w:rsidR="009A7E22" w:rsidRDefault="009A7E22" w:rsidP="002D2EE8">
            <w:pPr>
              <w:spacing w:after="0" w:line="259" w:lineRule="auto"/>
              <w:ind w:left="0" w:right="25" w:firstLine="0"/>
              <w:jc w:val="left"/>
            </w:pPr>
            <w:r>
              <w:rPr>
                <w:sz w:val="16"/>
              </w:rPr>
              <w:t xml:space="preserve">1 </w:t>
            </w:r>
          </w:p>
        </w:tc>
        <w:tc>
          <w:tcPr>
            <w:tcW w:w="2790" w:type="dxa"/>
            <w:tcBorders>
              <w:top w:val="single" w:sz="4" w:space="0" w:color="000000"/>
              <w:left w:val="single" w:sz="4" w:space="0" w:color="000000"/>
              <w:bottom w:val="single" w:sz="4" w:space="0" w:color="000000"/>
              <w:right w:val="single" w:sz="4" w:space="0" w:color="000000"/>
            </w:tcBorders>
            <w:vAlign w:val="center"/>
          </w:tcPr>
          <w:p w14:paraId="255DCD6E" w14:textId="77777777" w:rsidR="009A7E22" w:rsidRDefault="009A7E22" w:rsidP="002D2EE8">
            <w:pPr>
              <w:spacing w:after="0" w:line="259" w:lineRule="auto"/>
              <w:ind w:left="2" w:right="0" w:firstLine="0"/>
              <w:jc w:val="left"/>
            </w:pPr>
            <w:r>
              <w:rPr>
                <w:sz w:val="16"/>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vAlign w:val="center"/>
          </w:tcPr>
          <w:p w14:paraId="1A9EB6FA" w14:textId="77777777" w:rsidR="009A7E22" w:rsidRDefault="009A7E22" w:rsidP="002D2EE8">
            <w:pPr>
              <w:spacing w:after="0" w:line="259" w:lineRule="auto"/>
              <w:ind w:left="1" w:right="0" w:firstLine="0"/>
              <w:jc w:val="left"/>
            </w:pPr>
            <w:r>
              <w:rPr>
                <w:sz w:val="16"/>
              </w:rPr>
              <w:t xml:space="preserve">see Table 12.3 </w:t>
            </w:r>
          </w:p>
        </w:tc>
      </w:tr>
      <w:tr w:rsidR="009A7E22" w14:paraId="1F4757A5" w14:textId="77777777" w:rsidTr="002D2EE8">
        <w:trPr>
          <w:trHeight w:val="682"/>
        </w:trPr>
        <w:tc>
          <w:tcPr>
            <w:tcW w:w="800" w:type="dxa"/>
            <w:tcBorders>
              <w:top w:val="single" w:sz="4" w:space="0" w:color="000000"/>
              <w:left w:val="single" w:sz="4" w:space="0" w:color="000000"/>
              <w:bottom w:val="single" w:sz="4" w:space="0" w:color="000000"/>
              <w:right w:val="single" w:sz="4" w:space="0" w:color="000000"/>
            </w:tcBorders>
            <w:vAlign w:val="center"/>
          </w:tcPr>
          <w:p w14:paraId="4BADBB99" w14:textId="77777777" w:rsidR="009A7E22" w:rsidRDefault="009A7E22" w:rsidP="002D2EE8">
            <w:pPr>
              <w:spacing w:after="0" w:line="259" w:lineRule="auto"/>
              <w:ind w:left="0" w:right="0" w:firstLine="0"/>
              <w:jc w:val="left"/>
            </w:pPr>
            <w:r>
              <w:rPr>
                <w:sz w:val="16"/>
              </w:rPr>
              <w:t xml:space="preserve">attribute </w:t>
            </w:r>
          </w:p>
        </w:tc>
        <w:tc>
          <w:tcPr>
            <w:tcW w:w="2160" w:type="dxa"/>
            <w:tcBorders>
              <w:top w:val="single" w:sz="4" w:space="0" w:color="000000"/>
              <w:left w:val="single" w:sz="4" w:space="0" w:color="000000"/>
              <w:bottom w:val="single" w:sz="4" w:space="0" w:color="000000"/>
              <w:right w:val="single" w:sz="4" w:space="0" w:color="000000"/>
            </w:tcBorders>
            <w:vAlign w:val="center"/>
          </w:tcPr>
          <w:p w14:paraId="6302CD1F" w14:textId="77777777" w:rsidR="009A7E22" w:rsidRDefault="009A7E22" w:rsidP="002D2EE8">
            <w:pPr>
              <w:spacing w:after="0" w:line="259" w:lineRule="auto"/>
              <w:ind w:left="0" w:right="0" w:firstLine="0"/>
              <w:jc w:val="left"/>
            </w:pPr>
            <w:r>
              <w:rPr>
                <w:sz w:val="16"/>
              </w:rPr>
              <w:t xml:space="preserve">verticalUncertaintyType </w:t>
            </w:r>
          </w:p>
        </w:tc>
        <w:tc>
          <w:tcPr>
            <w:tcW w:w="1710" w:type="dxa"/>
            <w:tcBorders>
              <w:top w:val="single" w:sz="4" w:space="0" w:color="000000"/>
              <w:left w:val="single" w:sz="4" w:space="0" w:color="000000"/>
              <w:bottom w:val="single" w:sz="4" w:space="0" w:color="000000"/>
              <w:right w:val="single" w:sz="4" w:space="0" w:color="000000"/>
            </w:tcBorders>
            <w:vAlign w:val="center"/>
          </w:tcPr>
          <w:p w14:paraId="7D8417B8" w14:textId="77777777" w:rsidR="009A7E22" w:rsidRDefault="009A7E22" w:rsidP="002D2EE8">
            <w:pPr>
              <w:spacing w:after="0" w:line="259" w:lineRule="auto"/>
              <w:ind w:left="1" w:right="263" w:firstLine="0"/>
              <w:jc w:val="left"/>
            </w:pPr>
            <w:r>
              <w:rPr>
                <w:sz w:val="16"/>
              </w:rPr>
              <w:t xml:space="preserve">Code defining how uncertainty was determined </w:t>
            </w:r>
          </w:p>
        </w:tc>
        <w:tc>
          <w:tcPr>
            <w:tcW w:w="630" w:type="dxa"/>
            <w:tcBorders>
              <w:top w:val="single" w:sz="4" w:space="0" w:color="000000"/>
              <w:left w:val="single" w:sz="4" w:space="0" w:color="000000"/>
              <w:bottom w:val="single" w:sz="4" w:space="0" w:color="000000"/>
              <w:right w:val="single" w:sz="4" w:space="0" w:color="000000"/>
            </w:tcBorders>
            <w:vAlign w:val="center"/>
          </w:tcPr>
          <w:p w14:paraId="4F8ED88A" w14:textId="77777777" w:rsidR="009A7E22" w:rsidRDefault="009A7E22" w:rsidP="002D2EE8">
            <w:pPr>
              <w:spacing w:after="0" w:line="259" w:lineRule="auto"/>
              <w:ind w:left="0" w:right="25" w:firstLine="0"/>
              <w:jc w:val="left"/>
            </w:pPr>
            <w:r>
              <w:rPr>
                <w:sz w:val="16"/>
              </w:rPr>
              <w:t xml:space="preserve">1 </w:t>
            </w:r>
          </w:p>
        </w:tc>
        <w:tc>
          <w:tcPr>
            <w:tcW w:w="2790" w:type="dxa"/>
            <w:tcBorders>
              <w:top w:val="single" w:sz="4" w:space="0" w:color="000000"/>
              <w:left w:val="single" w:sz="4" w:space="0" w:color="000000"/>
              <w:bottom w:val="single" w:sz="4" w:space="0" w:color="000000"/>
              <w:right w:val="single" w:sz="4" w:space="0" w:color="000000"/>
            </w:tcBorders>
            <w:vAlign w:val="center"/>
          </w:tcPr>
          <w:p w14:paraId="36161926" w14:textId="77777777" w:rsidR="009A7E22" w:rsidRDefault="009A7E22" w:rsidP="002D2EE8">
            <w:pPr>
              <w:spacing w:after="0" w:line="259" w:lineRule="auto"/>
              <w:ind w:left="2" w:right="0" w:firstLine="0"/>
              <w:jc w:val="left"/>
            </w:pPr>
            <w:r>
              <w:rPr>
                <w:sz w:val="16"/>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vAlign w:val="center"/>
          </w:tcPr>
          <w:p w14:paraId="08CF99AE" w14:textId="77777777" w:rsidR="009A7E22" w:rsidRDefault="009A7E22" w:rsidP="002D2EE8">
            <w:pPr>
              <w:spacing w:after="0" w:line="259" w:lineRule="auto"/>
              <w:ind w:left="1" w:right="0" w:firstLine="0"/>
              <w:jc w:val="left"/>
            </w:pPr>
            <w:r>
              <w:rPr>
                <w:sz w:val="16"/>
              </w:rPr>
              <w:t xml:space="preserve">see Table 12.4 </w:t>
            </w:r>
          </w:p>
        </w:tc>
      </w:tr>
    </w:tbl>
    <w:p w14:paraId="0EFA0799" w14:textId="77777777" w:rsidR="009A7E22" w:rsidRDefault="009A7E22" w:rsidP="009A7E22">
      <w:pPr>
        <w:spacing w:after="101" w:line="259" w:lineRule="auto"/>
        <w:ind w:left="12" w:right="0" w:firstLine="0"/>
        <w:jc w:val="left"/>
      </w:pPr>
      <w:r>
        <w:t xml:space="preserve"> </w:t>
      </w:r>
    </w:p>
    <w:p w14:paraId="290223F8" w14:textId="77777777" w:rsidR="009A7E22" w:rsidRDefault="009A7E22" w:rsidP="009A7E22">
      <w:pPr>
        <w:ind w:left="12" w:right="513"/>
      </w:pPr>
      <w:r>
        <w:t xml:space="preserve">The class </w:t>
      </w:r>
      <w:r>
        <w:rPr>
          <w:b/>
        </w:rPr>
        <w:t xml:space="preserve">S102_DataIdentification </w:t>
      </w:r>
      <w:r>
        <w:t xml:space="preserve">provides an extension to the metadata available from ISO 19115. The verticalUncertaintyType attribute was added to accurately describe the source and meaning of the encoded Uncertainty coverage.  The depthCorrectionType was also added to define if and how the depths are corrected (that is, true depth, depth ref 1500 m/sec, etc.). Tables 12.3 and 12.4 provide a description. </w:t>
      </w:r>
    </w:p>
    <w:p w14:paraId="522A9B16" w14:textId="77777777" w:rsidR="009A7E22" w:rsidRDefault="009A7E22" w:rsidP="009A7E22">
      <w:pPr>
        <w:ind w:left="12" w:right="513"/>
      </w:pPr>
    </w:p>
    <w:p w14:paraId="478C8B76" w14:textId="77777777" w:rsidR="009A7E22" w:rsidRDefault="009A7E22" w:rsidP="009A7E22">
      <w:pPr>
        <w:jc w:val="center"/>
      </w:pPr>
      <w:r>
        <w:t>Table 12.3 - Code defining the type of sound velocity correction</w:t>
      </w:r>
    </w:p>
    <w:tbl>
      <w:tblPr>
        <w:tblStyle w:val="TableGrid"/>
        <w:tblW w:w="8854" w:type="dxa"/>
        <w:tblInd w:w="819" w:type="dxa"/>
        <w:tblCellMar>
          <w:top w:w="100" w:type="dxa"/>
          <w:left w:w="106" w:type="dxa"/>
          <w:right w:w="115" w:type="dxa"/>
        </w:tblCellMar>
        <w:tblLook w:val="04A0" w:firstRow="1" w:lastRow="0" w:firstColumn="1" w:lastColumn="0" w:noHBand="0" w:noVBand="1"/>
      </w:tblPr>
      <w:tblGrid>
        <w:gridCol w:w="2806"/>
        <w:gridCol w:w="6048"/>
      </w:tblGrid>
      <w:tr w:rsidR="009A7E22" w14:paraId="22C78913" w14:textId="77777777" w:rsidTr="002D2EE8">
        <w:trPr>
          <w:trHeight w:val="347"/>
        </w:trPr>
        <w:tc>
          <w:tcPr>
            <w:tcW w:w="2806" w:type="dxa"/>
            <w:tcBorders>
              <w:top w:val="single" w:sz="4" w:space="0" w:color="000000"/>
              <w:left w:val="single" w:sz="4" w:space="0" w:color="000000"/>
              <w:bottom w:val="single" w:sz="4" w:space="0" w:color="000000"/>
              <w:right w:val="single" w:sz="4" w:space="0" w:color="000000"/>
            </w:tcBorders>
            <w:shd w:val="clear" w:color="auto" w:fill="CCCCCC"/>
          </w:tcPr>
          <w:p w14:paraId="75CEF9FE" w14:textId="77777777" w:rsidR="009A7E22" w:rsidRDefault="009A7E22" w:rsidP="002D2EE8">
            <w:pPr>
              <w:spacing w:after="0" w:line="259" w:lineRule="auto"/>
              <w:ind w:left="0" w:right="0" w:firstLine="0"/>
              <w:jc w:val="left"/>
            </w:pPr>
            <w:r>
              <w:rPr>
                <w:rFonts w:ascii="Calibri" w:eastAsia="Calibri" w:hAnsi="Calibri" w:cs="Calibri"/>
                <w:b/>
                <w:sz w:val="18"/>
              </w:rPr>
              <w:t>Value</w:t>
            </w:r>
            <w:r>
              <w:rPr>
                <w:rFonts w:ascii="Calibri" w:eastAsia="Calibri" w:hAnsi="Calibri" w:cs="Calibri"/>
                <w:sz w:val="18"/>
              </w:rPr>
              <w:t xml:space="preserve"> </w:t>
            </w:r>
          </w:p>
        </w:tc>
        <w:tc>
          <w:tcPr>
            <w:tcW w:w="6048" w:type="dxa"/>
            <w:tcBorders>
              <w:top w:val="single" w:sz="4" w:space="0" w:color="000000"/>
              <w:left w:val="single" w:sz="4" w:space="0" w:color="000000"/>
              <w:bottom w:val="single" w:sz="4" w:space="0" w:color="000000"/>
              <w:right w:val="single" w:sz="4" w:space="0" w:color="000000"/>
            </w:tcBorders>
            <w:shd w:val="clear" w:color="auto" w:fill="CCCCCC"/>
          </w:tcPr>
          <w:p w14:paraId="20597418" w14:textId="77777777" w:rsidR="009A7E22" w:rsidRDefault="009A7E22" w:rsidP="002D2EE8">
            <w:pPr>
              <w:spacing w:after="0" w:line="259" w:lineRule="auto"/>
              <w:ind w:left="2" w:right="0" w:firstLine="0"/>
              <w:jc w:val="left"/>
            </w:pPr>
            <w:r>
              <w:rPr>
                <w:rFonts w:ascii="Calibri" w:eastAsia="Calibri" w:hAnsi="Calibri" w:cs="Calibri"/>
                <w:b/>
                <w:sz w:val="18"/>
              </w:rPr>
              <w:t>Definition</w:t>
            </w:r>
            <w:r>
              <w:rPr>
                <w:rFonts w:ascii="Calibri" w:eastAsia="Calibri" w:hAnsi="Calibri" w:cs="Calibri"/>
                <w:sz w:val="18"/>
              </w:rPr>
              <w:t xml:space="preserve"> </w:t>
            </w:r>
          </w:p>
        </w:tc>
      </w:tr>
      <w:tr w:rsidR="009A7E22" w14:paraId="6BE77FE5" w14:textId="77777777" w:rsidTr="002D2EE8">
        <w:trPr>
          <w:trHeight w:val="352"/>
        </w:trPr>
        <w:tc>
          <w:tcPr>
            <w:tcW w:w="2806" w:type="dxa"/>
            <w:tcBorders>
              <w:top w:val="single" w:sz="4" w:space="0" w:color="000000"/>
              <w:left w:val="single" w:sz="4" w:space="0" w:color="000000"/>
              <w:bottom w:val="single" w:sz="4" w:space="0" w:color="000000"/>
              <w:right w:val="single" w:sz="4" w:space="0" w:color="000000"/>
            </w:tcBorders>
          </w:tcPr>
          <w:p w14:paraId="5BE254E6" w14:textId="77777777" w:rsidR="009A7E22" w:rsidRDefault="009A7E22" w:rsidP="002D2EE8">
            <w:pPr>
              <w:spacing w:after="0" w:line="259" w:lineRule="auto"/>
              <w:ind w:left="0" w:right="0" w:firstLine="0"/>
              <w:jc w:val="left"/>
            </w:pPr>
            <w:r>
              <w:rPr>
                <w:rFonts w:ascii="Calibri" w:eastAsia="Calibri" w:hAnsi="Calibri" w:cs="Calibri"/>
                <w:sz w:val="18"/>
              </w:rPr>
              <w:t xml:space="preserve">SVP_Applied </w:t>
            </w:r>
          </w:p>
        </w:tc>
        <w:tc>
          <w:tcPr>
            <w:tcW w:w="6048" w:type="dxa"/>
            <w:tcBorders>
              <w:top w:val="single" w:sz="4" w:space="0" w:color="000000"/>
              <w:left w:val="single" w:sz="4" w:space="0" w:color="000000"/>
              <w:bottom w:val="single" w:sz="4" w:space="0" w:color="000000"/>
              <w:right w:val="single" w:sz="4" w:space="0" w:color="000000"/>
            </w:tcBorders>
          </w:tcPr>
          <w:p w14:paraId="14DFE1D6" w14:textId="77777777" w:rsidR="009A7E22" w:rsidRDefault="009A7E22" w:rsidP="002D2EE8">
            <w:pPr>
              <w:spacing w:after="0" w:line="259" w:lineRule="auto"/>
              <w:ind w:left="2" w:right="0" w:firstLine="0"/>
              <w:jc w:val="left"/>
            </w:pPr>
            <w:r>
              <w:rPr>
                <w:rFonts w:ascii="Calibri" w:eastAsia="Calibri" w:hAnsi="Calibri" w:cs="Calibri"/>
                <w:sz w:val="18"/>
              </w:rPr>
              <w:t xml:space="preserve">Sound velocity field measured and applied (True Depth) </w:t>
            </w:r>
          </w:p>
        </w:tc>
      </w:tr>
      <w:tr w:rsidR="009A7E22" w14:paraId="5D5BB047" w14:textId="77777777" w:rsidTr="002D2EE8">
        <w:trPr>
          <w:trHeight w:val="350"/>
        </w:trPr>
        <w:tc>
          <w:tcPr>
            <w:tcW w:w="2806" w:type="dxa"/>
            <w:tcBorders>
              <w:top w:val="single" w:sz="4" w:space="0" w:color="000000"/>
              <w:left w:val="single" w:sz="4" w:space="0" w:color="000000"/>
              <w:bottom w:val="single" w:sz="4" w:space="0" w:color="000000"/>
              <w:right w:val="single" w:sz="4" w:space="0" w:color="000000"/>
            </w:tcBorders>
          </w:tcPr>
          <w:p w14:paraId="2B225407" w14:textId="77777777" w:rsidR="009A7E22" w:rsidRDefault="009A7E22" w:rsidP="002D2EE8">
            <w:pPr>
              <w:spacing w:after="0" w:line="259" w:lineRule="auto"/>
              <w:ind w:left="0" w:right="0" w:firstLine="0"/>
              <w:jc w:val="left"/>
            </w:pPr>
            <w:r>
              <w:rPr>
                <w:rFonts w:ascii="Calibri" w:eastAsia="Calibri" w:hAnsi="Calibri" w:cs="Calibri"/>
                <w:sz w:val="18"/>
              </w:rPr>
              <w:t xml:space="preserve">1500_MS </w:t>
            </w:r>
          </w:p>
        </w:tc>
        <w:tc>
          <w:tcPr>
            <w:tcW w:w="6048" w:type="dxa"/>
            <w:tcBorders>
              <w:top w:val="single" w:sz="4" w:space="0" w:color="000000"/>
              <w:left w:val="single" w:sz="4" w:space="0" w:color="000000"/>
              <w:bottom w:val="single" w:sz="4" w:space="0" w:color="000000"/>
              <w:right w:val="single" w:sz="4" w:space="0" w:color="000000"/>
            </w:tcBorders>
          </w:tcPr>
          <w:p w14:paraId="5EFE504E" w14:textId="77777777" w:rsidR="009A7E22" w:rsidRDefault="009A7E22" w:rsidP="002D2EE8">
            <w:pPr>
              <w:spacing w:after="0" w:line="259" w:lineRule="auto"/>
              <w:ind w:left="2" w:right="0" w:firstLine="0"/>
              <w:jc w:val="left"/>
            </w:pPr>
            <w:r>
              <w:rPr>
                <w:rFonts w:ascii="Calibri" w:eastAsia="Calibri" w:hAnsi="Calibri" w:cs="Calibri"/>
                <w:sz w:val="18"/>
              </w:rPr>
              <w:t xml:space="preserve">Assumed sound velocity of 1500 m/s used </w:t>
            </w:r>
          </w:p>
        </w:tc>
      </w:tr>
      <w:tr w:rsidR="009A7E22" w14:paraId="3571D24C" w14:textId="77777777" w:rsidTr="002D2EE8">
        <w:trPr>
          <w:trHeight w:val="348"/>
        </w:trPr>
        <w:tc>
          <w:tcPr>
            <w:tcW w:w="2806" w:type="dxa"/>
            <w:tcBorders>
              <w:top w:val="single" w:sz="4" w:space="0" w:color="000000"/>
              <w:left w:val="single" w:sz="4" w:space="0" w:color="000000"/>
              <w:bottom w:val="single" w:sz="4" w:space="0" w:color="000000"/>
              <w:right w:val="single" w:sz="4" w:space="0" w:color="000000"/>
            </w:tcBorders>
          </w:tcPr>
          <w:p w14:paraId="21867BDF" w14:textId="77777777" w:rsidR="009A7E22" w:rsidRDefault="009A7E22" w:rsidP="002D2EE8">
            <w:pPr>
              <w:spacing w:after="0" w:line="259" w:lineRule="auto"/>
              <w:ind w:left="0" w:right="0" w:firstLine="0"/>
              <w:jc w:val="left"/>
            </w:pPr>
            <w:r>
              <w:rPr>
                <w:rFonts w:ascii="Calibri" w:eastAsia="Calibri" w:hAnsi="Calibri" w:cs="Calibri"/>
                <w:sz w:val="18"/>
              </w:rPr>
              <w:t xml:space="preserve">1463_MS </w:t>
            </w:r>
          </w:p>
        </w:tc>
        <w:tc>
          <w:tcPr>
            <w:tcW w:w="6048" w:type="dxa"/>
            <w:tcBorders>
              <w:top w:val="single" w:sz="4" w:space="0" w:color="000000"/>
              <w:left w:val="single" w:sz="4" w:space="0" w:color="000000"/>
              <w:bottom w:val="single" w:sz="4" w:space="0" w:color="000000"/>
              <w:right w:val="single" w:sz="4" w:space="0" w:color="000000"/>
            </w:tcBorders>
          </w:tcPr>
          <w:p w14:paraId="3F4AD8F4" w14:textId="77777777" w:rsidR="009A7E22" w:rsidRDefault="009A7E22" w:rsidP="002D2EE8">
            <w:pPr>
              <w:spacing w:after="0" w:line="259" w:lineRule="auto"/>
              <w:ind w:left="2" w:right="0" w:firstLine="0"/>
              <w:jc w:val="left"/>
            </w:pPr>
            <w:r>
              <w:rPr>
                <w:rFonts w:ascii="Calibri" w:eastAsia="Calibri" w:hAnsi="Calibri" w:cs="Calibri"/>
                <w:sz w:val="18"/>
              </w:rPr>
              <w:t xml:space="preserve">Assumed sound velocity of 1463 m/s used (Equivalent to 4800 ft./s) </w:t>
            </w:r>
          </w:p>
        </w:tc>
      </w:tr>
      <w:tr w:rsidR="009A7E22" w14:paraId="01541436" w14:textId="77777777" w:rsidTr="002D2EE8">
        <w:trPr>
          <w:trHeight w:val="350"/>
        </w:trPr>
        <w:tc>
          <w:tcPr>
            <w:tcW w:w="2806" w:type="dxa"/>
            <w:tcBorders>
              <w:top w:val="single" w:sz="4" w:space="0" w:color="000000"/>
              <w:left w:val="single" w:sz="4" w:space="0" w:color="000000"/>
              <w:bottom w:val="single" w:sz="4" w:space="0" w:color="000000"/>
              <w:right w:val="single" w:sz="4" w:space="0" w:color="000000"/>
            </w:tcBorders>
          </w:tcPr>
          <w:p w14:paraId="6A9D764A" w14:textId="77777777" w:rsidR="009A7E22" w:rsidRDefault="009A7E22" w:rsidP="002D2EE8">
            <w:pPr>
              <w:spacing w:after="0" w:line="259" w:lineRule="auto"/>
              <w:ind w:left="0" w:right="0" w:firstLine="0"/>
              <w:jc w:val="left"/>
            </w:pPr>
            <w:r>
              <w:rPr>
                <w:rFonts w:ascii="Calibri" w:eastAsia="Calibri" w:hAnsi="Calibri" w:cs="Calibri"/>
                <w:sz w:val="18"/>
              </w:rPr>
              <w:t xml:space="preserve">NA </w:t>
            </w:r>
          </w:p>
        </w:tc>
        <w:tc>
          <w:tcPr>
            <w:tcW w:w="6048" w:type="dxa"/>
            <w:tcBorders>
              <w:top w:val="single" w:sz="4" w:space="0" w:color="000000"/>
              <w:left w:val="single" w:sz="4" w:space="0" w:color="000000"/>
              <w:bottom w:val="single" w:sz="4" w:space="0" w:color="000000"/>
              <w:right w:val="single" w:sz="4" w:space="0" w:color="000000"/>
            </w:tcBorders>
          </w:tcPr>
          <w:p w14:paraId="35CFD611" w14:textId="77777777" w:rsidR="009A7E22" w:rsidRDefault="009A7E22" w:rsidP="002D2EE8">
            <w:pPr>
              <w:spacing w:after="0" w:line="259" w:lineRule="auto"/>
              <w:ind w:left="2" w:right="0" w:firstLine="0"/>
              <w:jc w:val="left"/>
            </w:pPr>
            <w:r>
              <w:rPr>
                <w:rFonts w:ascii="Calibri" w:eastAsia="Calibri" w:hAnsi="Calibri" w:cs="Calibri"/>
                <w:sz w:val="18"/>
              </w:rPr>
              <w:t xml:space="preserve">Depth not measured acoustically </w:t>
            </w:r>
          </w:p>
        </w:tc>
      </w:tr>
      <w:tr w:rsidR="009A7E22" w14:paraId="405B0065" w14:textId="77777777" w:rsidTr="002D2EE8">
        <w:trPr>
          <w:trHeight w:val="350"/>
        </w:trPr>
        <w:tc>
          <w:tcPr>
            <w:tcW w:w="2806" w:type="dxa"/>
            <w:tcBorders>
              <w:top w:val="single" w:sz="4" w:space="0" w:color="000000"/>
              <w:left w:val="single" w:sz="4" w:space="0" w:color="000000"/>
              <w:bottom w:val="single" w:sz="4" w:space="0" w:color="000000"/>
              <w:right w:val="single" w:sz="4" w:space="0" w:color="000000"/>
            </w:tcBorders>
          </w:tcPr>
          <w:p w14:paraId="1197FA6A" w14:textId="77777777" w:rsidR="009A7E22" w:rsidRDefault="009A7E22" w:rsidP="002D2EE8">
            <w:pPr>
              <w:spacing w:after="0" w:line="259" w:lineRule="auto"/>
              <w:ind w:left="0" w:right="0" w:firstLine="0"/>
              <w:jc w:val="left"/>
            </w:pPr>
            <w:r>
              <w:rPr>
                <w:rFonts w:ascii="Calibri" w:eastAsia="Calibri" w:hAnsi="Calibri" w:cs="Calibri"/>
                <w:sz w:val="18"/>
              </w:rPr>
              <w:t xml:space="preserve">Carters </w:t>
            </w:r>
          </w:p>
        </w:tc>
        <w:tc>
          <w:tcPr>
            <w:tcW w:w="6048" w:type="dxa"/>
            <w:tcBorders>
              <w:top w:val="single" w:sz="4" w:space="0" w:color="000000"/>
              <w:left w:val="single" w:sz="4" w:space="0" w:color="000000"/>
              <w:bottom w:val="single" w:sz="4" w:space="0" w:color="000000"/>
              <w:right w:val="single" w:sz="4" w:space="0" w:color="000000"/>
            </w:tcBorders>
          </w:tcPr>
          <w:p w14:paraId="0E6E8117" w14:textId="77777777" w:rsidR="009A7E22" w:rsidRDefault="009A7E22" w:rsidP="002D2EE8">
            <w:pPr>
              <w:spacing w:after="0" w:line="259" w:lineRule="auto"/>
              <w:ind w:left="2" w:right="0" w:firstLine="0"/>
              <w:jc w:val="left"/>
            </w:pPr>
            <w:r>
              <w:rPr>
                <w:rFonts w:ascii="Calibri" w:eastAsia="Calibri" w:hAnsi="Calibri" w:cs="Calibri"/>
                <w:sz w:val="18"/>
              </w:rPr>
              <w:t xml:space="preserve">Depths corrected using Carter‘s Tables </w:t>
            </w:r>
          </w:p>
        </w:tc>
      </w:tr>
      <w:tr w:rsidR="009A7E22" w14:paraId="5888133C" w14:textId="77777777" w:rsidTr="002D2EE8">
        <w:trPr>
          <w:trHeight w:val="350"/>
        </w:trPr>
        <w:tc>
          <w:tcPr>
            <w:tcW w:w="2806" w:type="dxa"/>
            <w:tcBorders>
              <w:top w:val="single" w:sz="4" w:space="0" w:color="000000"/>
              <w:left w:val="single" w:sz="4" w:space="0" w:color="000000"/>
              <w:bottom w:val="single" w:sz="4" w:space="0" w:color="000000"/>
              <w:right w:val="single" w:sz="4" w:space="0" w:color="000000"/>
            </w:tcBorders>
          </w:tcPr>
          <w:p w14:paraId="7E2B0B40" w14:textId="77777777" w:rsidR="009A7E22" w:rsidRDefault="009A7E22" w:rsidP="002D2EE8">
            <w:pPr>
              <w:spacing w:after="0" w:line="259" w:lineRule="auto"/>
              <w:ind w:left="0" w:right="0" w:firstLine="0"/>
              <w:jc w:val="left"/>
            </w:pPr>
            <w:r>
              <w:rPr>
                <w:rFonts w:ascii="Calibri" w:eastAsia="Calibri" w:hAnsi="Calibri" w:cs="Calibri"/>
                <w:sz w:val="18"/>
              </w:rPr>
              <w:t xml:space="preserve">Unknown </w:t>
            </w:r>
          </w:p>
        </w:tc>
        <w:tc>
          <w:tcPr>
            <w:tcW w:w="6048" w:type="dxa"/>
            <w:tcBorders>
              <w:top w:val="single" w:sz="4" w:space="0" w:color="000000"/>
              <w:left w:val="single" w:sz="4" w:space="0" w:color="000000"/>
              <w:bottom w:val="single" w:sz="4" w:space="0" w:color="000000"/>
              <w:right w:val="single" w:sz="4" w:space="0" w:color="000000"/>
            </w:tcBorders>
          </w:tcPr>
          <w:p w14:paraId="545B95A1" w14:textId="77777777" w:rsidR="009A7E22" w:rsidRDefault="009A7E22" w:rsidP="002D2EE8">
            <w:pPr>
              <w:spacing w:after="0" w:line="259" w:lineRule="auto"/>
              <w:ind w:left="2" w:right="0" w:firstLine="0"/>
              <w:jc w:val="left"/>
            </w:pPr>
            <w:r>
              <w:rPr>
                <w:rFonts w:ascii="Calibri" w:eastAsia="Calibri" w:hAnsi="Calibri" w:cs="Calibri"/>
                <w:sz w:val="18"/>
              </w:rPr>
              <w:t xml:space="preserve"> </w:t>
            </w:r>
          </w:p>
        </w:tc>
      </w:tr>
    </w:tbl>
    <w:p w14:paraId="7756C527" w14:textId="77777777" w:rsidR="009A7E22" w:rsidRDefault="009A7E22" w:rsidP="009A7E22">
      <w:pPr>
        <w:spacing w:after="196" w:line="259" w:lineRule="auto"/>
        <w:ind w:left="12" w:right="877" w:firstLine="0"/>
        <w:jc w:val="left"/>
        <w:rPr>
          <w:sz w:val="11"/>
        </w:rPr>
      </w:pPr>
      <w:r>
        <w:rPr>
          <w:sz w:val="11"/>
        </w:rPr>
        <w:t xml:space="preserve"> </w:t>
      </w:r>
    </w:p>
    <w:p w14:paraId="201C24FF" w14:textId="77777777" w:rsidR="009A7E22" w:rsidRDefault="009A7E22" w:rsidP="009A7E22">
      <w:pPr>
        <w:spacing w:after="196" w:line="259" w:lineRule="auto"/>
        <w:ind w:left="12" w:right="877" w:firstLine="0"/>
        <w:jc w:val="left"/>
      </w:pPr>
    </w:p>
    <w:p w14:paraId="72C40980" w14:textId="77777777" w:rsidR="009A7E22" w:rsidRDefault="009A7E22" w:rsidP="009A7E22">
      <w:pPr>
        <w:jc w:val="center"/>
      </w:pPr>
      <w:r>
        <w:t>Table 12.4 - Code defining how uncertainty was determined</w:t>
      </w:r>
    </w:p>
    <w:tbl>
      <w:tblPr>
        <w:tblStyle w:val="TableGrid"/>
        <w:tblW w:w="8854" w:type="dxa"/>
        <w:tblInd w:w="819" w:type="dxa"/>
        <w:tblCellMar>
          <w:top w:w="99" w:type="dxa"/>
          <w:left w:w="106" w:type="dxa"/>
          <w:right w:w="179" w:type="dxa"/>
        </w:tblCellMar>
        <w:tblLook w:val="04A0" w:firstRow="1" w:lastRow="0" w:firstColumn="1" w:lastColumn="0" w:noHBand="0" w:noVBand="1"/>
      </w:tblPr>
      <w:tblGrid>
        <w:gridCol w:w="2806"/>
        <w:gridCol w:w="6048"/>
      </w:tblGrid>
      <w:tr w:rsidR="009A7E22" w14:paraId="75C438BA" w14:textId="77777777" w:rsidTr="002D2EE8">
        <w:trPr>
          <w:trHeight w:val="348"/>
        </w:trPr>
        <w:tc>
          <w:tcPr>
            <w:tcW w:w="2806" w:type="dxa"/>
            <w:tcBorders>
              <w:top w:val="single" w:sz="4" w:space="0" w:color="000000"/>
              <w:left w:val="single" w:sz="4" w:space="0" w:color="000000"/>
              <w:bottom w:val="single" w:sz="4" w:space="0" w:color="000000"/>
              <w:right w:val="single" w:sz="4" w:space="0" w:color="000000"/>
            </w:tcBorders>
            <w:shd w:val="clear" w:color="auto" w:fill="CCCCCC"/>
          </w:tcPr>
          <w:p w14:paraId="65AD5C8C" w14:textId="77777777" w:rsidR="009A7E22" w:rsidRDefault="009A7E22" w:rsidP="002D2EE8">
            <w:pPr>
              <w:spacing w:after="0" w:line="259" w:lineRule="auto"/>
              <w:ind w:left="0" w:right="0" w:firstLine="0"/>
              <w:jc w:val="left"/>
            </w:pPr>
            <w:r>
              <w:rPr>
                <w:rFonts w:ascii="Calibri" w:eastAsia="Calibri" w:hAnsi="Calibri" w:cs="Calibri"/>
                <w:b/>
                <w:sz w:val="18"/>
              </w:rPr>
              <w:t>Value</w:t>
            </w:r>
            <w:r>
              <w:rPr>
                <w:rFonts w:ascii="Calibri" w:eastAsia="Calibri" w:hAnsi="Calibri" w:cs="Calibri"/>
                <w:sz w:val="18"/>
              </w:rPr>
              <w:t xml:space="preserve"> </w:t>
            </w:r>
          </w:p>
        </w:tc>
        <w:tc>
          <w:tcPr>
            <w:tcW w:w="6048" w:type="dxa"/>
            <w:tcBorders>
              <w:top w:val="single" w:sz="4" w:space="0" w:color="000000"/>
              <w:left w:val="single" w:sz="4" w:space="0" w:color="000000"/>
              <w:bottom w:val="single" w:sz="4" w:space="0" w:color="000000"/>
              <w:right w:val="single" w:sz="4" w:space="0" w:color="000000"/>
            </w:tcBorders>
            <w:shd w:val="clear" w:color="auto" w:fill="CCCCCC"/>
          </w:tcPr>
          <w:p w14:paraId="46C45A2D" w14:textId="77777777" w:rsidR="009A7E22" w:rsidRDefault="009A7E22" w:rsidP="002D2EE8">
            <w:pPr>
              <w:spacing w:after="0" w:line="259" w:lineRule="auto"/>
              <w:ind w:left="2" w:right="0" w:firstLine="0"/>
              <w:jc w:val="left"/>
            </w:pPr>
            <w:r>
              <w:rPr>
                <w:rFonts w:ascii="Calibri" w:eastAsia="Calibri" w:hAnsi="Calibri" w:cs="Calibri"/>
                <w:b/>
                <w:sz w:val="18"/>
              </w:rPr>
              <w:t>Definition</w:t>
            </w:r>
            <w:r>
              <w:rPr>
                <w:rFonts w:ascii="Calibri" w:eastAsia="Calibri" w:hAnsi="Calibri" w:cs="Calibri"/>
                <w:sz w:val="18"/>
              </w:rPr>
              <w:t xml:space="preserve"> </w:t>
            </w:r>
          </w:p>
        </w:tc>
      </w:tr>
      <w:tr w:rsidR="009A7E22" w14:paraId="62160F29" w14:textId="77777777" w:rsidTr="002D2EE8">
        <w:trPr>
          <w:trHeight w:val="352"/>
        </w:trPr>
        <w:tc>
          <w:tcPr>
            <w:tcW w:w="2806" w:type="dxa"/>
            <w:tcBorders>
              <w:top w:val="single" w:sz="4" w:space="0" w:color="000000"/>
              <w:left w:val="single" w:sz="4" w:space="0" w:color="000000"/>
              <w:bottom w:val="single" w:sz="4" w:space="0" w:color="000000"/>
              <w:right w:val="single" w:sz="4" w:space="0" w:color="000000"/>
            </w:tcBorders>
          </w:tcPr>
          <w:p w14:paraId="03C1233F" w14:textId="77777777" w:rsidR="009A7E22" w:rsidRDefault="009A7E22" w:rsidP="002D2EE8">
            <w:pPr>
              <w:spacing w:after="0" w:line="259" w:lineRule="auto"/>
              <w:ind w:left="0" w:right="0" w:firstLine="0"/>
              <w:jc w:val="left"/>
            </w:pPr>
            <w:r>
              <w:rPr>
                <w:rFonts w:ascii="Calibri" w:eastAsia="Calibri" w:hAnsi="Calibri" w:cs="Calibri"/>
                <w:sz w:val="18"/>
              </w:rPr>
              <w:t xml:space="preserve">Unknown </w:t>
            </w:r>
          </w:p>
        </w:tc>
        <w:tc>
          <w:tcPr>
            <w:tcW w:w="6048" w:type="dxa"/>
            <w:tcBorders>
              <w:top w:val="single" w:sz="4" w:space="0" w:color="000000"/>
              <w:left w:val="single" w:sz="4" w:space="0" w:color="000000"/>
              <w:bottom w:val="single" w:sz="4" w:space="0" w:color="000000"/>
              <w:right w:val="single" w:sz="4" w:space="0" w:color="000000"/>
            </w:tcBorders>
          </w:tcPr>
          <w:p w14:paraId="2371DC1D" w14:textId="77777777" w:rsidR="009A7E22" w:rsidRDefault="009A7E22" w:rsidP="002D2EE8">
            <w:pPr>
              <w:spacing w:after="0" w:line="259" w:lineRule="auto"/>
              <w:ind w:left="2" w:right="0" w:firstLine="0"/>
              <w:jc w:val="left"/>
            </w:pPr>
            <w:r>
              <w:rPr>
                <w:rFonts w:ascii="Calibri" w:eastAsia="Calibri" w:hAnsi="Calibri" w:cs="Calibri"/>
                <w:sz w:val="18"/>
              </w:rPr>
              <w:t xml:space="preserve">"Unknown" - The uncertainty layer is an unknown type </w:t>
            </w:r>
          </w:p>
        </w:tc>
      </w:tr>
      <w:tr w:rsidR="009A7E22" w14:paraId="73F33A50" w14:textId="77777777" w:rsidTr="002D2EE8">
        <w:trPr>
          <w:trHeight w:val="569"/>
        </w:trPr>
        <w:tc>
          <w:tcPr>
            <w:tcW w:w="2806" w:type="dxa"/>
            <w:tcBorders>
              <w:top w:val="single" w:sz="4" w:space="0" w:color="000000"/>
              <w:left w:val="single" w:sz="4" w:space="0" w:color="000000"/>
              <w:bottom w:val="single" w:sz="4" w:space="0" w:color="000000"/>
              <w:right w:val="single" w:sz="4" w:space="0" w:color="000000"/>
            </w:tcBorders>
          </w:tcPr>
          <w:p w14:paraId="035094CE" w14:textId="77777777" w:rsidR="009A7E22" w:rsidRDefault="009A7E22" w:rsidP="002D2EE8">
            <w:pPr>
              <w:spacing w:after="0" w:line="259" w:lineRule="auto"/>
              <w:ind w:left="0" w:right="0" w:firstLine="0"/>
              <w:jc w:val="left"/>
            </w:pPr>
            <w:r>
              <w:rPr>
                <w:rFonts w:ascii="Calibri" w:eastAsia="Calibri" w:hAnsi="Calibri" w:cs="Calibri"/>
                <w:sz w:val="18"/>
              </w:rPr>
              <w:t xml:space="preserve">Raw_Std_Dev </w:t>
            </w:r>
          </w:p>
        </w:tc>
        <w:tc>
          <w:tcPr>
            <w:tcW w:w="6048" w:type="dxa"/>
            <w:tcBorders>
              <w:top w:val="single" w:sz="4" w:space="0" w:color="000000"/>
              <w:left w:val="single" w:sz="4" w:space="0" w:color="000000"/>
              <w:bottom w:val="single" w:sz="4" w:space="0" w:color="000000"/>
              <w:right w:val="single" w:sz="4" w:space="0" w:color="000000"/>
            </w:tcBorders>
          </w:tcPr>
          <w:p w14:paraId="45694E72" w14:textId="77777777" w:rsidR="009A7E22" w:rsidRDefault="009A7E22" w:rsidP="002D2EE8">
            <w:pPr>
              <w:spacing w:after="0" w:line="259" w:lineRule="auto"/>
              <w:ind w:left="2" w:right="0" w:firstLine="0"/>
            </w:pPr>
            <w:r>
              <w:rPr>
                <w:rFonts w:ascii="Calibri" w:eastAsia="Calibri" w:hAnsi="Calibri" w:cs="Calibri"/>
                <w:sz w:val="18"/>
              </w:rPr>
              <w:t xml:space="preserve">"Raw Standard Deviation" - Raw standard deviation of soundings that contributed to the node </w:t>
            </w:r>
          </w:p>
        </w:tc>
      </w:tr>
      <w:tr w:rsidR="009A7E22" w14:paraId="25897C92" w14:textId="77777777" w:rsidTr="002D2EE8">
        <w:trPr>
          <w:trHeight w:val="569"/>
        </w:trPr>
        <w:tc>
          <w:tcPr>
            <w:tcW w:w="2806" w:type="dxa"/>
            <w:tcBorders>
              <w:top w:val="single" w:sz="4" w:space="0" w:color="000000"/>
              <w:left w:val="single" w:sz="4" w:space="0" w:color="000000"/>
              <w:bottom w:val="single" w:sz="4" w:space="0" w:color="000000"/>
              <w:right w:val="single" w:sz="4" w:space="0" w:color="000000"/>
            </w:tcBorders>
          </w:tcPr>
          <w:p w14:paraId="55110A2B" w14:textId="77777777" w:rsidR="009A7E22" w:rsidRDefault="009A7E22" w:rsidP="002D2EE8">
            <w:pPr>
              <w:spacing w:after="0" w:line="259" w:lineRule="auto"/>
              <w:ind w:left="0" w:right="0" w:firstLine="0"/>
              <w:jc w:val="left"/>
            </w:pPr>
            <w:r>
              <w:rPr>
                <w:rFonts w:ascii="Calibri" w:eastAsia="Calibri" w:hAnsi="Calibri" w:cs="Calibri"/>
                <w:sz w:val="18"/>
              </w:rPr>
              <w:t xml:space="preserve">CUBE_Std_Dev </w:t>
            </w:r>
          </w:p>
        </w:tc>
        <w:tc>
          <w:tcPr>
            <w:tcW w:w="6048" w:type="dxa"/>
            <w:tcBorders>
              <w:top w:val="single" w:sz="4" w:space="0" w:color="000000"/>
              <w:left w:val="single" w:sz="4" w:space="0" w:color="000000"/>
              <w:bottom w:val="single" w:sz="4" w:space="0" w:color="000000"/>
              <w:right w:val="single" w:sz="4" w:space="0" w:color="000000"/>
            </w:tcBorders>
          </w:tcPr>
          <w:p w14:paraId="09BFFE3F" w14:textId="77777777" w:rsidR="009A7E22" w:rsidRDefault="009A7E22" w:rsidP="002D2EE8">
            <w:pPr>
              <w:spacing w:after="0" w:line="259" w:lineRule="auto"/>
              <w:ind w:left="2" w:right="0" w:firstLine="0"/>
              <w:jc w:val="left"/>
            </w:pPr>
            <w:r>
              <w:rPr>
                <w:rFonts w:ascii="Calibri" w:eastAsia="Calibri" w:hAnsi="Calibri" w:cs="Calibri"/>
                <w:sz w:val="18"/>
              </w:rPr>
              <w:t xml:space="preserve">Dev "CUBE Standard Deviation " - Standard deviation of soundings captured by a CUBE hypothesis (that is, CUBE‘s standard output of uncertainty) </w:t>
            </w:r>
          </w:p>
        </w:tc>
      </w:tr>
      <w:tr w:rsidR="009A7E22" w14:paraId="0C1BFE4B" w14:textId="77777777" w:rsidTr="002D2EE8">
        <w:trPr>
          <w:trHeight w:val="569"/>
        </w:trPr>
        <w:tc>
          <w:tcPr>
            <w:tcW w:w="2806" w:type="dxa"/>
            <w:tcBorders>
              <w:top w:val="single" w:sz="4" w:space="0" w:color="000000"/>
              <w:left w:val="single" w:sz="4" w:space="0" w:color="000000"/>
              <w:bottom w:val="single" w:sz="4" w:space="0" w:color="000000"/>
              <w:right w:val="single" w:sz="4" w:space="0" w:color="000000"/>
            </w:tcBorders>
          </w:tcPr>
          <w:p w14:paraId="267CC408" w14:textId="77777777" w:rsidR="009A7E22" w:rsidRDefault="009A7E22" w:rsidP="002D2EE8">
            <w:pPr>
              <w:spacing w:after="0" w:line="259" w:lineRule="auto"/>
              <w:ind w:left="0" w:right="0" w:firstLine="0"/>
              <w:jc w:val="left"/>
            </w:pPr>
            <w:r>
              <w:rPr>
                <w:rFonts w:ascii="Calibri" w:eastAsia="Calibri" w:hAnsi="Calibri" w:cs="Calibri"/>
                <w:sz w:val="18"/>
              </w:rPr>
              <w:t xml:space="preserve">Product_Uncert </w:t>
            </w:r>
          </w:p>
        </w:tc>
        <w:tc>
          <w:tcPr>
            <w:tcW w:w="6048" w:type="dxa"/>
            <w:tcBorders>
              <w:top w:val="single" w:sz="4" w:space="0" w:color="000000"/>
              <w:left w:val="single" w:sz="4" w:space="0" w:color="000000"/>
              <w:bottom w:val="single" w:sz="4" w:space="0" w:color="000000"/>
              <w:right w:val="single" w:sz="4" w:space="0" w:color="000000"/>
            </w:tcBorders>
          </w:tcPr>
          <w:p w14:paraId="1B793C54" w14:textId="77777777" w:rsidR="009A7E22" w:rsidRDefault="009A7E22" w:rsidP="002D2EE8">
            <w:pPr>
              <w:spacing w:after="0" w:line="259" w:lineRule="auto"/>
              <w:ind w:left="2" w:right="0" w:firstLine="0"/>
              <w:jc w:val="left"/>
            </w:pPr>
            <w:r>
              <w:rPr>
                <w:rFonts w:ascii="Calibri" w:eastAsia="Calibri" w:hAnsi="Calibri" w:cs="Calibri"/>
                <w:sz w:val="18"/>
              </w:rPr>
              <w:t xml:space="preserve">"Product Uncertainty" - NOAA standard product uncertainty V1.0 (a blend of </w:t>
            </w:r>
          </w:p>
          <w:p w14:paraId="150C18B1" w14:textId="77777777" w:rsidR="009A7E22" w:rsidRDefault="009A7E22" w:rsidP="002D2EE8">
            <w:pPr>
              <w:spacing w:after="0" w:line="259" w:lineRule="auto"/>
              <w:ind w:left="2" w:right="0" w:firstLine="0"/>
              <w:jc w:val="left"/>
            </w:pPr>
            <w:r>
              <w:rPr>
                <w:rFonts w:ascii="Calibri" w:eastAsia="Calibri" w:hAnsi="Calibri" w:cs="Calibri"/>
                <w:sz w:val="18"/>
              </w:rPr>
              <w:t xml:space="preserve">CUBE uncertainty and other measures) </w:t>
            </w:r>
          </w:p>
        </w:tc>
      </w:tr>
      <w:tr w:rsidR="009A7E22" w14:paraId="2969BE5A" w14:textId="77777777" w:rsidTr="002D2EE8">
        <w:trPr>
          <w:trHeight w:val="571"/>
        </w:trPr>
        <w:tc>
          <w:tcPr>
            <w:tcW w:w="2806" w:type="dxa"/>
            <w:tcBorders>
              <w:top w:val="single" w:sz="4" w:space="0" w:color="000000"/>
              <w:left w:val="single" w:sz="4" w:space="0" w:color="000000"/>
              <w:bottom w:val="single" w:sz="4" w:space="0" w:color="000000"/>
              <w:right w:val="single" w:sz="4" w:space="0" w:color="000000"/>
            </w:tcBorders>
          </w:tcPr>
          <w:p w14:paraId="28F73B5E" w14:textId="77777777" w:rsidR="009A7E22" w:rsidRDefault="009A7E22" w:rsidP="002D2EE8">
            <w:pPr>
              <w:spacing w:after="0" w:line="259" w:lineRule="auto"/>
              <w:ind w:left="0" w:right="0" w:firstLine="0"/>
              <w:jc w:val="left"/>
            </w:pPr>
            <w:r>
              <w:rPr>
                <w:rFonts w:ascii="Calibri" w:eastAsia="Calibri" w:hAnsi="Calibri" w:cs="Calibri"/>
                <w:sz w:val="18"/>
              </w:rPr>
              <w:t xml:space="preserve">Historical_Std_Dev </w:t>
            </w:r>
          </w:p>
        </w:tc>
        <w:tc>
          <w:tcPr>
            <w:tcW w:w="6048" w:type="dxa"/>
            <w:tcBorders>
              <w:top w:val="single" w:sz="4" w:space="0" w:color="000000"/>
              <w:left w:val="single" w:sz="4" w:space="0" w:color="000000"/>
              <w:bottom w:val="single" w:sz="4" w:space="0" w:color="000000"/>
              <w:right w:val="single" w:sz="4" w:space="0" w:color="000000"/>
            </w:tcBorders>
          </w:tcPr>
          <w:p w14:paraId="2FAD60DD" w14:textId="77777777" w:rsidR="009A7E22" w:rsidRDefault="009A7E22" w:rsidP="002D2EE8">
            <w:pPr>
              <w:spacing w:after="0" w:line="259" w:lineRule="auto"/>
              <w:ind w:left="2" w:right="0" w:firstLine="0"/>
            </w:pPr>
            <w:r>
              <w:rPr>
                <w:rFonts w:ascii="Calibri" w:eastAsia="Calibri" w:hAnsi="Calibri" w:cs="Calibri"/>
                <w:sz w:val="18"/>
              </w:rPr>
              <w:t xml:space="preserve">"Historical Standard Deviation " – Estimated standard deviation based on historical/archive data </w:t>
            </w:r>
          </w:p>
        </w:tc>
      </w:tr>
    </w:tbl>
    <w:p w14:paraId="58B841C9" w14:textId="77777777" w:rsidR="009A7E22" w:rsidRDefault="009A7E22" w:rsidP="009A7E22">
      <w:pPr>
        <w:spacing w:after="120" w:line="259" w:lineRule="auto"/>
        <w:ind w:left="12" w:right="0" w:firstLine="0"/>
        <w:jc w:val="left"/>
      </w:pPr>
      <w:r>
        <w:t xml:space="preserve"> </w:t>
      </w:r>
    </w:p>
    <w:p w14:paraId="2FC0939D" w14:textId="77777777" w:rsidR="009A7E22" w:rsidRDefault="009A7E22" w:rsidP="009A7E22">
      <w:pPr>
        <w:pStyle w:val="berschrift2"/>
        <w:spacing w:after="160"/>
        <w:ind w:left="7"/>
      </w:pPr>
      <w:bookmarkStart w:id="87" w:name="_Toc2765806"/>
      <w:bookmarkStart w:id="88" w:name="_Toc3544679"/>
      <w:r>
        <w:t>12.3 Structure Metadata</w:t>
      </w:r>
      <w:bookmarkEnd w:id="87"/>
      <w:bookmarkEnd w:id="88"/>
      <w:r>
        <w:t xml:space="preserve"> </w:t>
      </w:r>
    </w:p>
    <w:p w14:paraId="09EBAE7A" w14:textId="77777777" w:rsidR="009A7E22" w:rsidRDefault="009A7E22" w:rsidP="009A7E22">
      <w:pPr>
        <w:ind w:left="12" w:right="69"/>
      </w:pPr>
      <w:r>
        <w:t xml:space="preserve">Structure metadata is used to describe the structure of an instance of a collection, including any reference to a tiling scheme. Since constraints can be different on separate files (for example they could be derived from different legal sources), or security constraints may be different, the constraint information becomes part of the structure metadata. The other structure metadata is the grid representation and the reference system. </w:t>
      </w:r>
    </w:p>
    <w:p w14:paraId="319139E4" w14:textId="77777777" w:rsidR="009A7E22" w:rsidRDefault="009A7E22" w:rsidP="009A7E22">
      <w:pPr>
        <w:ind w:left="12" w:right="71"/>
      </w:pPr>
      <w:r>
        <w:t xml:space="preserve">Figure 12.2 shows the </w:t>
      </w:r>
      <w:r>
        <w:rPr>
          <w:b/>
        </w:rPr>
        <w:t>S102_StructureMetadataBlock</w:t>
      </w:r>
      <w:r>
        <w:t>. The metadata block is generated by the inheritance of attributes from a number of ISO 19115 metadata classes, and S-100 class for tiling and two implementation classes for the horizontal and vertical reference system. This makes the metadata block a simple table.</w:t>
      </w:r>
    </w:p>
    <w:p w14:paraId="2B66A2D1" w14:textId="77777777" w:rsidR="009A7E22" w:rsidRDefault="009A7E22" w:rsidP="009A7E22">
      <w:pPr>
        <w:ind w:left="12" w:right="71"/>
      </w:pPr>
      <w:r>
        <w:t xml:space="preserve"> </w:t>
      </w:r>
      <w:r w:rsidRPr="00077872">
        <w:t>Metadata in S102_</w:t>
      </w:r>
      <w:r>
        <w:t>Structure</w:t>
      </w:r>
      <w:r w:rsidRPr="00077872">
        <w:t>MetadataBlock is encoded as embedded metadata in the HDF5 file at Level 2 or Level 3 (see clause 10.2) depending on whether it applies to a single feature instance, tile, or to all instances of a feature class or all tiles.</w:t>
      </w:r>
    </w:p>
    <w:p w14:paraId="1B80EE3D" w14:textId="77777777" w:rsidR="009A7E22" w:rsidRDefault="009A7E22" w:rsidP="009A7E22">
      <w:pPr>
        <w:ind w:left="12" w:right="71"/>
      </w:pPr>
      <w:r>
        <w:rPr>
          <w:noProof/>
          <w:lang w:val="de-DE" w:eastAsia="de-DE"/>
        </w:rPr>
        <w:drawing>
          <wp:inline distT="0" distB="0" distL="0" distR="0" wp14:anchorId="2516EE90" wp14:editId="32799A32">
            <wp:extent cx="6564702" cy="5478156"/>
            <wp:effectExtent l="19050" t="19050" r="2667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12.2 S102 StructureMetadata.jpg"/>
                    <pic:cNvPicPr/>
                  </pic:nvPicPr>
                  <pic:blipFill>
                    <a:blip r:embed="rId70"/>
                    <a:stretch>
                      <a:fillRect/>
                    </a:stretch>
                  </pic:blipFill>
                  <pic:spPr>
                    <a:xfrm>
                      <a:off x="0" y="0"/>
                      <a:ext cx="6570126" cy="5482682"/>
                    </a:xfrm>
                    <a:prstGeom prst="rect">
                      <a:avLst/>
                    </a:prstGeom>
                    <a:ln>
                      <a:solidFill>
                        <a:schemeClr val="tx1"/>
                      </a:solidFill>
                    </a:ln>
                  </pic:spPr>
                </pic:pic>
              </a:graphicData>
            </a:graphic>
          </wp:inline>
        </w:drawing>
      </w:r>
    </w:p>
    <w:p w14:paraId="3C406A7C" w14:textId="77777777" w:rsidR="009A7E22" w:rsidRDefault="009A7E22" w:rsidP="009A7E22">
      <w:pPr>
        <w:jc w:val="center"/>
      </w:pPr>
      <w:r>
        <w:t>Figure 12.2 – S-102 Structure Metadata</w:t>
      </w:r>
    </w:p>
    <w:p w14:paraId="0E41E619" w14:textId="77777777" w:rsidR="009A7E22" w:rsidRDefault="009A7E22" w:rsidP="009A7E22">
      <w:pPr>
        <w:spacing w:after="0" w:line="259" w:lineRule="auto"/>
        <w:ind w:left="12" w:right="0" w:firstLine="0"/>
        <w:jc w:val="left"/>
      </w:pPr>
      <w:r>
        <w:t xml:space="preserve"> </w:t>
      </w:r>
    </w:p>
    <w:p w14:paraId="112518C3" w14:textId="77777777" w:rsidR="009A7E22" w:rsidRDefault="009A7E22" w:rsidP="009A7E22">
      <w:pPr>
        <w:jc w:val="center"/>
      </w:pPr>
      <w:r>
        <w:t>Table 12.5 - S102_StructureMetadataBlock class attributes.</w:t>
      </w:r>
    </w:p>
    <w:tbl>
      <w:tblPr>
        <w:tblStyle w:val="TableGrid"/>
        <w:tblW w:w="9749" w:type="dxa"/>
        <w:tblInd w:w="13" w:type="dxa"/>
        <w:tblCellMar>
          <w:top w:w="63" w:type="dxa"/>
          <w:left w:w="107" w:type="dxa"/>
          <w:right w:w="71" w:type="dxa"/>
        </w:tblCellMar>
        <w:tblLook w:val="04A0" w:firstRow="1" w:lastRow="0" w:firstColumn="1" w:lastColumn="0" w:noHBand="0" w:noVBand="1"/>
      </w:tblPr>
      <w:tblGrid>
        <w:gridCol w:w="957"/>
        <w:gridCol w:w="2128"/>
        <w:gridCol w:w="2127"/>
        <w:gridCol w:w="742"/>
        <w:gridCol w:w="1417"/>
        <w:gridCol w:w="2378"/>
      </w:tblGrid>
      <w:tr w:rsidR="009A7E22" w14:paraId="13B8D894" w14:textId="77777777" w:rsidTr="002D2EE8">
        <w:trPr>
          <w:trHeight w:val="497"/>
        </w:trPr>
        <w:tc>
          <w:tcPr>
            <w:tcW w:w="957" w:type="dxa"/>
            <w:tcBorders>
              <w:top w:val="single" w:sz="4" w:space="0" w:color="000000"/>
              <w:left w:val="single" w:sz="4" w:space="0" w:color="000000"/>
              <w:bottom w:val="single" w:sz="4" w:space="0" w:color="000000"/>
              <w:right w:val="single" w:sz="4" w:space="0" w:color="000000"/>
            </w:tcBorders>
            <w:shd w:val="clear" w:color="auto" w:fill="CCCCCC"/>
          </w:tcPr>
          <w:p w14:paraId="5733B5D9" w14:textId="77777777" w:rsidR="009A7E22" w:rsidRDefault="009A7E22" w:rsidP="002D2EE8">
            <w:pPr>
              <w:spacing w:after="0" w:line="259" w:lineRule="auto"/>
              <w:ind w:left="0" w:right="0" w:firstLine="0"/>
              <w:jc w:val="left"/>
            </w:pPr>
            <w:r>
              <w:rPr>
                <w:b/>
                <w:sz w:val="16"/>
              </w:rPr>
              <w:t>Role Name</w:t>
            </w:r>
            <w:r>
              <w:rPr>
                <w:sz w:val="16"/>
              </w:rPr>
              <w:t xml:space="preserve"> </w:t>
            </w:r>
          </w:p>
        </w:tc>
        <w:tc>
          <w:tcPr>
            <w:tcW w:w="2128" w:type="dxa"/>
            <w:tcBorders>
              <w:top w:val="single" w:sz="4" w:space="0" w:color="000000"/>
              <w:left w:val="single" w:sz="4" w:space="0" w:color="000000"/>
              <w:bottom w:val="single" w:sz="4" w:space="0" w:color="000000"/>
              <w:right w:val="single" w:sz="4" w:space="0" w:color="000000"/>
            </w:tcBorders>
            <w:shd w:val="clear" w:color="auto" w:fill="CCCCCC"/>
          </w:tcPr>
          <w:p w14:paraId="75D42AD5" w14:textId="77777777" w:rsidR="009A7E22" w:rsidRDefault="009A7E22" w:rsidP="002D2EE8">
            <w:pPr>
              <w:spacing w:after="0" w:line="259" w:lineRule="auto"/>
              <w:ind w:left="2" w:right="0" w:firstLine="0"/>
              <w:jc w:val="left"/>
            </w:pPr>
            <w:r>
              <w:rPr>
                <w:b/>
                <w:sz w:val="16"/>
              </w:rPr>
              <w:t>Name</w:t>
            </w:r>
            <w:r>
              <w:rPr>
                <w:sz w:val="16"/>
              </w:rPr>
              <w:t xml:space="preserve"> </w:t>
            </w:r>
          </w:p>
        </w:tc>
        <w:tc>
          <w:tcPr>
            <w:tcW w:w="2127" w:type="dxa"/>
            <w:tcBorders>
              <w:top w:val="single" w:sz="4" w:space="0" w:color="000000"/>
              <w:left w:val="single" w:sz="4" w:space="0" w:color="000000"/>
              <w:bottom w:val="single" w:sz="4" w:space="0" w:color="000000"/>
              <w:right w:val="single" w:sz="4" w:space="0" w:color="000000"/>
            </w:tcBorders>
            <w:shd w:val="clear" w:color="auto" w:fill="CCCCCC"/>
          </w:tcPr>
          <w:p w14:paraId="677C27E2" w14:textId="77777777" w:rsidR="009A7E22" w:rsidRDefault="009A7E22" w:rsidP="002D2EE8">
            <w:pPr>
              <w:spacing w:after="0" w:line="259" w:lineRule="auto"/>
              <w:ind w:left="1" w:right="0" w:firstLine="0"/>
              <w:jc w:val="left"/>
            </w:pPr>
            <w:r>
              <w:rPr>
                <w:b/>
                <w:sz w:val="16"/>
              </w:rPr>
              <w:t>Description</w:t>
            </w:r>
            <w:r>
              <w:rPr>
                <w:sz w:val="16"/>
              </w:rPr>
              <w:t xml:space="preserve"> </w:t>
            </w:r>
          </w:p>
        </w:tc>
        <w:tc>
          <w:tcPr>
            <w:tcW w:w="742" w:type="dxa"/>
            <w:tcBorders>
              <w:top w:val="single" w:sz="4" w:space="0" w:color="000000"/>
              <w:left w:val="single" w:sz="4" w:space="0" w:color="000000"/>
              <w:bottom w:val="single" w:sz="4" w:space="0" w:color="000000"/>
              <w:right w:val="single" w:sz="4" w:space="0" w:color="000000"/>
            </w:tcBorders>
            <w:shd w:val="clear" w:color="auto" w:fill="CCCCCC"/>
          </w:tcPr>
          <w:p w14:paraId="211308B5" w14:textId="77777777" w:rsidR="009A7E22" w:rsidRDefault="009A7E22" w:rsidP="002D2EE8">
            <w:pPr>
              <w:spacing w:after="0" w:line="259" w:lineRule="auto"/>
              <w:ind w:left="0" w:right="33" w:firstLine="0"/>
              <w:jc w:val="center"/>
            </w:pPr>
            <w:r>
              <w:rPr>
                <w:b/>
                <w:sz w:val="16"/>
              </w:rPr>
              <w:t>Mult</w:t>
            </w:r>
            <w:r>
              <w:rPr>
                <w:sz w:val="16"/>
              </w:rPr>
              <w:t xml:space="preserve"> </w:t>
            </w:r>
          </w:p>
        </w:tc>
        <w:tc>
          <w:tcPr>
            <w:tcW w:w="1417" w:type="dxa"/>
            <w:tcBorders>
              <w:top w:val="single" w:sz="4" w:space="0" w:color="000000"/>
              <w:left w:val="single" w:sz="4" w:space="0" w:color="000000"/>
              <w:bottom w:val="single" w:sz="4" w:space="0" w:color="000000"/>
              <w:right w:val="single" w:sz="4" w:space="0" w:color="000000"/>
            </w:tcBorders>
            <w:shd w:val="clear" w:color="auto" w:fill="CCCCCC"/>
          </w:tcPr>
          <w:p w14:paraId="7241C80A" w14:textId="77777777" w:rsidR="009A7E22" w:rsidRDefault="009A7E22" w:rsidP="002D2EE8">
            <w:pPr>
              <w:spacing w:after="0" w:line="259" w:lineRule="auto"/>
              <w:ind w:left="1" w:right="0" w:firstLine="0"/>
              <w:jc w:val="left"/>
            </w:pPr>
            <w:r>
              <w:rPr>
                <w:b/>
                <w:sz w:val="16"/>
              </w:rPr>
              <w:t>Type</w:t>
            </w:r>
            <w:r>
              <w:rPr>
                <w:sz w:val="16"/>
              </w:rPr>
              <w:t xml:space="preserve"> </w:t>
            </w:r>
          </w:p>
        </w:tc>
        <w:tc>
          <w:tcPr>
            <w:tcW w:w="2378" w:type="dxa"/>
            <w:tcBorders>
              <w:top w:val="single" w:sz="4" w:space="0" w:color="000000"/>
              <w:left w:val="single" w:sz="4" w:space="0" w:color="000000"/>
              <w:bottom w:val="single" w:sz="4" w:space="0" w:color="000000"/>
              <w:right w:val="single" w:sz="4" w:space="0" w:color="000000"/>
            </w:tcBorders>
            <w:shd w:val="clear" w:color="auto" w:fill="CCCCCC"/>
          </w:tcPr>
          <w:p w14:paraId="60A421FD" w14:textId="77777777" w:rsidR="009A7E22" w:rsidRDefault="009A7E22" w:rsidP="002D2EE8">
            <w:pPr>
              <w:spacing w:after="0" w:line="259" w:lineRule="auto"/>
              <w:ind w:left="1" w:right="0" w:firstLine="0"/>
              <w:jc w:val="left"/>
            </w:pPr>
            <w:r>
              <w:rPr>
                <w:b/>
                <w:sz w:val="16"/>
              </w:rPr>
              <w:t>Remarks</w:t>
            </w:r>
            <w:r>
              <w:rPr>
                <w:sz w:val="16"/>
              </w:rPr>
              <w:t xml:space="preserve"> </w:t>
            </w:r>
          </w:p>
        </w:tc>
      </w:tr>
      <w:tr w:rsidR="009A7E22" w14:paraId="3E0650C1" w14:textId="77777777" w:rsidTr="002D2EE8">
        <w:trPr>
          <w:trHeight w:val="556"/>
        </w:trPr>
        <w:tc>
          <w:tcPr>
            <w:tcW w:w="957"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35596E4C" w14:textId="77777777" w:rsidR="009A7E22" w:rsidRDefault="009A7E22" w:rsidP="002D2EE8">
            <w:pPr>
              <w:spacing w:after="0" w:line="259" w:lineRule="auto"/>
              <w:ind w:left="0" w:right="0" w:firstLine="0"/>
              <w:jc w:val="left"/>
            </w:pPr>
            <w:r>
              <w:rPr>
                <w:sz w:val="16"/>
              </w:rPr>
              <w:t xml:space="preserve">Class </w:t>
            </w:r>
          </w:p>
        </w:tc>
        <w:tc>
          <w:tcPr>
            <w:tcW w:w="2128"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42E92CDB" w14:textId="77777777" w:rsidR="009A7E22" w:rsidRDefault="009A7E22" w:rsidP="002D2EE8">
            <w:pPr>
              <w:spacing w:after="45" w:line="259" w:lineRule="auto"/>
              <w:ind w:left="2" w:right="0" w:firstLine="0"/>
              <w:jc w:val="left"/>
            </w:pPr>
            <w:r>
              <w:rPr>
                <w:sz w:val="16"/>
              </w:rPr>
              <w:t xml:space="preserve">S102_StructuralMetadata </w:t>
            </w:r>
          </w:p>
          <w:p w14:paraId="066A9FD5" w14:textId="77777777" w:rsidR="009A7E22" w:rsidRDefault="009A7E22" w:rsidP="002D2EE8">
            <w:pPr>
              <w:spacing w:after="0" w:line="259" w:lineRule="auto"/>
              <w:ind w:left="2" w:right="0" w:firstLine="0"/>
              <w:jc w:val="left"/>
            </w:pPr>
            <w:r>
              <w:rPr>
                <w:sz w:val="16"/>
              </w:rPr>
              <w:t xml:space="preserve">Block </w:t>
            </w:r>
          </w:p>
        </w:tc>
        <w:tc>
          <w:tcPr>
            <w:tcW w:w="2127"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438272CA" w14:textId="77777777" w:rsidR="009A7E22" w:rsidRDefault="009A7E22" w:rsidP="002D2EE8">
            <w:pPr>
              <w:spacing w:after="0" w:line="259" w:lineRule="auto"/>
              <w:ind w:left="1" w:right="0" w:firstLine="0"/>
              <w:jc w:val="left"/>
            </w:pPr>
            <w:r>
              <w:rPr>
                <w:sz w:val="16"/>
              </w:rPr>
              <w:t xml:space="preserve">Container class for structural metadata </w:t>
            </w:r>
          </w:p>
        </w:tc>
        <w:tc>
          <w:tcPr>
            <w:tcW w:w="74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7E7A8300" w14:textId="77777777" w:rsidR="009A7E22" w:rsidRDefault="009A7E22" w:rsidP="002D2EE8">
            <w:pPr>
              <w:spacing w:after="0" w:line="259" w:lineRule="auto"/>
              <w:ind w:left="0" w:right="40" w:firstLine="0"/>
              <w:jc w:val="left"/>
            </w:pPr>
            <w:r>
              <w:rPr>
                <w:sz w:val="16"/>
              </w:rPr>
              <w:t xml:space="preserve">-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3D008C1D" w14:textId="77777777" w:rsidR="009A7E22" w:rsidRDefault="009A7E22" w:rsidP="002D2EE8">
            <w:pPr>
              <w:spacing w:after="0" w:line="259" w:lineRule="auto"/>
              <w:ind w:left="1" w:right="0" w:firstLine="0"/>
              <w:jc w:val="left"/>
            </w:pPr>
            <w:r>
              <w:rPr>
                <w:sz w:val="16"/>
              </w:rPr>
              <w:t xml:space="preserve">- </w:t>
            </w:r>
          </w:p>
        </w:tc>
        <w:tc>
          <w:tcPr>
            <w:tcW w:w="2378"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590C0AC7" w14:textId="77777777" w:rsidR="009A7E22" w:rsidRDefault="009A7E22" w:rsidP="002D2EE8">
            <w:pPr>
              <w:spacing w:after="0" w:line="259" w:lineRule="auto"/>
              <w:ind w:left="1" w:right="0" w:firstLine="0"/>
              <w:jc w:val="left"/>
            </w:pPr>
            <w:r>
              <w:rPr>
                <w:sz w:val="16"/>
              </w:rPr>
              <w:t xml:space="preserve"> </w:t>
            </w:r>
          </w:p>
        </w:tc>
      </w:tr>
      <w:tr w:rsidR="009A7E22" w14:paraId="05428C4A" w14:textId="77777777" w:rsidTr="002D2EE8">
        <w:trPr>
          <w:trHeight w:val="500"/>
        </w:trPr>
        <w:tc>
          <w:tcPr>
            <w:tcW w:w="957" w:type="dxa"/>
            <w:tcBorders>
              <w:top w:val="single" w:sz="4" w:space="0" w:color="000000"/>
              <w:left w:val="single" w:sz="4" w:space="0" w:color="000000"/>
              <w:bottom w:val="single" w:sz="4" w:space="0" w:color="000000"/>
              <w:right w:val="single" w:sz="4" w:space="0" w:color="000000"/>
            </w:tcBorders>
            <w:vAlign w:val="center"/>
          </w:tcPr>
          <w:p w14:paraId="1354DB80"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397579BE" w14:textId="77777777" w:rsidR="009A7E22" w:rsidRDefault="009A7E22" w:rsidP="002D2EE8">
            <w:pPr>
              <w:spacing w:after="0" w:line="259" w:lineRule="auto"/>
              <w:ind w:left="2" w:right="0" w:firstLine="0"/>
              <w:jc w:val="left"/>
            </w:pPr>
            <w:r>
              <w:rPr>
                <w:sz w:val="16"/>
              </w:rPr>
              <w:t xml:space="preserve">maximumDisplayScale </w:t>
            </w:r>
          </w:p>
        </w:tc>
        <w:tc>
          <w:tcPr>
            <w:tcW w:w="2127" w:type="dxa"/>
            <w:tcBorders>
              <w:top w:val="single" w:sz="4" w:space="0" w:color="000000"/>
              <w:left w:val="single" w:sz="4" w:space="0" w:color="000000"/>
              <w:bottom w:val="single" w:sz="4" w:space="0" w:color="000000"/>
              <w:right w:val="single" w:sz="4" w:space="0" w:color="000000"/>
            </w:tcBorders>
            <w:vAlign w:val="center"/>
          </w:tcPr>
          <w:p w14:paraId="6ACC495C" w14:textId="77777777" w:rsidR="009A7E22" w:rsidRDefault="009A7E22" w:rsidP="002D2EE8">
            <w:pPr>
              <w:spacing w:after="0" w:line="259" w:lineRule="auto"/>
              <w:ind w:left="1" w:right="0" w:firstLine="0"/>
              <w:jc w:val="left"/>
            </w:pPr>
            <w:r>
              <w:rPr>
                <w:sz w:val="16"/>
              </w:rPr>
              <w:t xml:space="preserve">Maximum display scale for the bathymetry coverage </w:t>
            </w:r>
          </w:p>
        </w:tc>
        <w:tc>
          <w:tcPr>
            <w:tcW w:w="742" w:type="dxa"/>
            <w:tcBorders>
              <w:top w:val="single" w:sz="4" w:space="0" w:color="000000"/>
              <w:left w:val="single" w:sz="4" w:space="0" w:color="000000"/>
              <w:bottom w:val="single" w:sz="4" w:space="0" w:color="000000"/>
              <w:right w:val="single" w:sz="4" w:space="0" w:color="000000"/>
            </w:tcBorders>
            <w:vAlign w:val="center"/>
          </w:tcPr>
          <w:p w14:paraId="3A27385F" w14:textId="77777777" w:rsidR="009A7E22" w:rsidRDefault="009A7E22" w:rsidP="002D2EE8">
            <w:pPr>
              <w:spacing w:after="0" w:line="259" w:lineRule="auto"/>
              <w:ind w:left="0" w:right="36" w:firstLine="0"/>
              <w:jc w:val="left"/>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vAlign w:val="center"/>
          </w:tcPr>
          <w:p w14:paraId="0DAA685C" w14:textId="77777777" w:rsidR="009A7E22" w:rsidRDefault="009A7E22" w:rsidP="002D2EE8">
            <w:pPr>
              <w:spacing w:after="0" w:line="259" w:lineRule="auto"/>
              <w:ind w:left="1" w:right="0" w:firstLine="0"/>
              <w:jc w:val="left"/>
            </w:pPr>
            <w:r>
              <w:rPr>
                <w:sz w:val="16"/>
              </w:rPr>
              <w:t xml:space="preserve">Integer </w:t>
            </w:r>
          </w:p>
        </w:tc>
        <w:tc>
          <w:tcPr>
            <w:tcW w:w="2378" w:type="dxa"/>
            <w:tcBorders>
              <w:top w:val="single" w:sz="4" w:space="0" w:color="000000"/>
              <w:left w:val="single" w:sz="4" w:space="0" w:color="000000"/>
              <w:bottom w:val="single" w:sz="4" w:space="0" w:color="000000"/>
              <w:right w:val="single" w:sz="4" w:space="0" w:color="000000"/>
            </w:tcBorders>
            <w:vAlign w:val="center"/>
          </w:tcPr>
          <w:p w14:paraId="5D724EB6" w14:textId="77777777" w:rsidR="009A7E22" w:rsidRDefault="009A7E22" w:rsidP="002D2EE8">
            <w:pPr>
              <w:spacing w:after="0" w:line="259" w:lineRule="auto"/>
              <w:ind w:left="1" w:right="0" w:firstLine="0"/>
              <w:jc w:val="left"/>
            </w:pPr>
            <w:r>
              <w:rPr>
                <w:sz w:val="16"/>
              </w:rPr>
              <w:t xml:space="preserve"> </w:t>
            </w:r>
          </w:p>
        </w:tc>
      </w:tr>
      <w:tr w:rsidR="009A7E22" w14:paraId="6289C096" w14:textId="77777777" w:rsidTr="002D2EE8">
        <w:trPr>
          <w:trHeight w:val="497"/>
        </w:trPr>
        <w:tc>
          <w:tcPr>
            <w:tcW w:w="957" w:type="dxa"/>
            <w:tcBorders>
              <w:top w:val="single" w:sz="4" w:space="0" w:color="000000"/>
              <w:left w:val="single" w:sz="4" w:space="0" w:color="000000"/>
              <w:bottom w:val="single" w:sz="4" w:space="0" w:color="000000"/>
              <w:right w:val="single" w:sz="4" w:space="0" w:color="000000"/>
            </w:tcBorders>
            <w:vAlign w:val="center"/>
          </w:tcPr>
          <w:p w14:paraId="650CA322" w14:textId="77777777" w:rsidR="009A7E22" w:rsidRPr="00556129" w:rsidRDefault="009A7E22" w:rsidP="002D2EE8">
            <w:pPr>
              <w:spacing w:after="0" w:line="259" w:lineRule="auto"/>
              <w:ind w:left="0" w:right="0" w:firstLine="0"/>
              <w:jc w:val="left"/>
            </w:pPr>
            <w:r w:rsidRPr="00556129">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30DB4EA8" w14:textId="77777777" w:rsidR="009A7E22" w:rsidRPr="00556129" w:rsidRDefault="009A7E22" w:rsidP="002D2EE8">
            <w:pPr>
              <w:spacing w:after="0" w:line="259" w:lineRule="auto"/>
              <w:ind w:left="2" w:right="0" w:firstLine="0"/>
              <w:jc w:val="left"/>
            </w:pPr>
            <w:r w:rsidRPr="00556129">
              <w:rPr>
                <w:sz w:val="16"/>
              </w:rPr>
              <w:t xml:space="preserve">minimumDisplayScale </w:t>
            </w:r>
          </w:p>
        </w:tc>
        <w:tc>
          <w:tcPr>
            <w:tcW w:w="2127" w:type="dxa"/>
            <w:tcBorders>
              <w:top w:val="single" w:sz="4" w:space="0" w:color="000000"/>
              <w:left w:val="single" w:sz="4" w:space="0" w:color="000000"/>
              <w:bottom w:val="single" w:sz="4" w:space="0" w:color="000000"/>
              <w:right w:val="single" w:sz="4" w:space="0" w:color="000000"/>
            </w:tcBorders>
            <w:vAlign w:val="center"/>
          </w:tcPr>
          <w:p w14:paraId="68654DCF" w14:textId="77777777" w:rsidR="009A7E22" w:rsidRPr="00556129" w:rsidRDefault="009A7E22" w:rsidP="002D2EE8">
            <w:pPr>
              <w:spacing w:after="0" w:line="259" w:lineRule="auto"/>
              <w:ind w:left="1" w:right="0" w:firstLine="0"/>
              <w:jc w:val="left"/>
            </w:pPr>
            <w:r w:rsidRPr="00556129">
              <w:rPr>
                <w:sz w:val="16"/>
              </w:rPr>
              <w:t xml:space="preserve">Minimum display scale for the bathymetry coverage </w:t>
            </w:r>
          </w:p>
        </w:tc>
        <w:tc>
          <w:tcPr>
            <w:tcW w:w="742" w:type="dxa"/>
            <w:tcBorders>
              <w:top w:val="single" w:sz="4" w:space="0" w:color="000000"/>
              <w:left w:val="single" w:sz="4" w:space="0" w:color="000000"/>
              <w:bottom w:val="single" w:sz="4" w:space="0" w:color="000000"/>
              <w:right w:val="single" w:sz="4" w:space="0" w:color="000000"/>
            </w:tcBorders>
            <w:vAlign w:val="center"/>
          </w:tcPr>
          <w:p w14:paraId="1166E2AE" w14:textId="77777777" w:rsidR="009A7E22" w:rsidRPr="00556129" w:rsidRDefault="009A7E22" w:rsidP="002D2EE8">
            <w:pPr>
              <w:spacing w:after="0" w:line="259" w:lineRule="auto"/>
              <w:ind w:left="0" w:right="36" w:firstLine="0"/>
              <w:jc w:val="left"/>
            </w:pPr>
            <w:r w:rsidRPr="00556129">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vAlign w:val="center"/>
          </w:tcPr>
          <w:p w14:paraId="3312F6F1" w14:textId="77777777" w:rsidR="009A7E22" w:rsidRPr="00556129" w:rsidRDefault="009A7E22" w:rsidP="002D2EE8">
            <w:pPr>
              <w:spacing w:after="0" w:line="259" w:lineRule="auto"/>
              <w:ind w:left="1" w:right="0" w:firstLine="0"/>
              <w:jc w:val="left"/>
            </w:pPr>
            <w:r w:rsidRPr="00556129">
              <w:rPr>
                <w:sz w:val="16"/>
              </w:rPr>
              <w:t xml:space="preserve">Integer </w:t>
            </w:r>
          </w:p>
        </w:tc>
        <w:tc>
          <w:tcPr>
            <w:tcW w:w="2378" w:type="dxa"/>
            <w:tcBorders>
              <w:top w:val="single" w:sz="4" w:space="0" w:color="000000"/>
              <w:left w:val="single" w:sz="4" w:space="0" w:color="000000"/>
              <w:bottom w:val="single" w:sz="4" w:space="0" w:color="000000"/>
              <w:right w:val="single" w:sz="4" w:space="0" w:color="000000"/>
            </w:tcBorders>
            <w:vAlign w:val="center"/>
          </w:tcPr>
          <w:p w14:paraId="79984B32" w14:textId="77777777" w:rsidR="009A7E22" w:rsidRPr="00556129" w:rsidRDefault="009A7E22" w:rsidP="002D2EE8">
            <w:pPr>
              <w:spacing w:after="0" w:line="259" w:lineRule="auto"/>
              <w:ind w:left="1" w:right="0" w:firstLine="0"/>
              <w:jc w:val="left"/>
            </w:pPr>
            <w:r w:rsidRPr="00556129">
              <w:rPr>
                <w:sz w:val="16"/>
              </w:rPr>
              <w:t xml:space="preserve"> </w:t>
            </w:r>
          </w:p>
        </w:tc>
      </w:tr>
      <w:tr w:rsidR="009A7E22" w14:paraId="03DA1FB3" w14:textId="77777777" w:rsidTr="002D2EE8">
        <w:trPr>
          <w:trHeight w:val="559"/>
        </w:trPr>
        <w:tc>
          <w:tcPr>
            <w:tcW w:w="957" w:type="dxa"/>
            <w:tcBorders>
              <w:top w:val="single" w:sz="4" w:space="0" w:color="000000"/>
              <w:left w:val="single" w:sz="4" w:space="0" w:color="000000"/>
              <w:bottom w:val="single" w:sz="4" w:space="0" w:color="000000"/>
              <w:right w:val="single" w:sz="4" w:space="0" w:color="000000"/>
            </w:tcBorders>
            <w:vAlign w:val="center"/>
          </w:tcPr>
          <w:p w14:paraId="59AE2B68"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09C42AB9" w14:textId="77777777" w:rsidR="009A7E22" w:rsidRDefault="009A7E22" w:rsidP="002D2EE8">
            <w:pPr>
              <w:spacing w:after="0" w:line="259" w:lineRule="auto"/>
              <w:ind w:left="2" w:right="0" w:firstLine="0"/>
              <w:jc w:val="left"/>
            </w:pPr>
            <w:r>
              <w:rPr>
                <w:sz w:val="16"/>
              </w:rPr>
              <w:t xml:space="preserve">numberOfDimensions </w:t>
            </w:r>
          </w:p>
        </w:tc>
        <w:tc>
          <w:tcPr>
            <w:tcW w:w="2127" w:type="dxa"/>
            <w:tcBorders>
              <w:top w:val="single" w:sz="4" w:space="0" w:color="000000"/>
              <w:left w:val="single" w:sz="4" w:space="0" w:color="000000"/>
              <w:bottom w:val="single" w:sz="4" w:space="0" w:color="000000"/>
              <w:right w:val="single" w:sz="4" w:space="0" w:color="000000"/>
            </w:tcBorders>
            <w:vAlign w:val="center"/>
          </w:tcPr>
          <w:p w14:paraId="45A7AAF0" w14:textId="77777777" w:rsidR="009A7E22" w:rsidRDefault="009A7E22" w:rsidP="002D2EE8">
            <w:pPr>
              <w:spacing w:after="0" w:line="259" w:lineRule="auto"/>
              <w:ind w:left="1" w:right="0" w:firstLine="0"/>
              <w:jc w:val="left"/>
            </w:pPr>
            <w:r>
              <w:rPr>
                <w:sz w:val="16"/>
              </w:rPr>
              <w:t xml:space="preserve">Number of independent spatial/temporal axes </w:t>
            </w:r>
          </w:p>
        </w:tc>
        <w:tc>
          <w:tcPr>
            <w:tcW w:w="742" w:type="dxa"/>
            <w:tcBorders>
              <w:top w:val="single" w:sz="4" w:space="0" w:color="000000"/>
              <w:left w:val="single" w:sz="4" w:space="0" w:color="000000"/>
              <w:bottom w:val="single" w:sz="4" w:space="0" w:color="000000"/>
              <w:right w:val="single" w:sz="4" w:space="0" w:color="000000"/>
            </w:tcBorders>
            <w:vAlign w:val="center"/>
          </w:tcPr>
          <w:p w14:paraId="4C5587B6" w14:textId="77777777" w:rsidR="009A7E22" w:rsidRDefault="009A7E22" w:rsidP="002D2EE8">
            <w:pPr>
              <w:spacing w:after="0" w:line="259" w:lineRule="auto"/>
              <w:ind w:left="0" w:right="39" w:firstLine="0"/>
              <w:jc w:val="left"/>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vAlign w:val="center"/>
          </w:tcPr>
          <w:p w14:paraId="084438BF" w14:textId="77777777" w:rsidR="009A7E22" w:rsidRDefault="009A7E22" w:rsidP="002D2EE8">
            <w:pPr>
              <w:spacing w:after="0" w:line="259" w:lineRule="auto"/>
              <w:ind w:left="1" w:right="0" w:firstLine="0"/>
              <w:jc w:val="left"/>
            </w:pPr>
            <w:r>
              <w:rPr>
                <w:sz w:val="16"/>
              </w:rPr>
              <w:t xml:space="preserve">Integer </w:t>
            </w:r>
          </w:p>
        </w:tc>
        <w:tc>
          <w:tcPr>
            <w:tcW w:w="2378" w:type="dxa"/>
            <w:tcBorders>
              <w:top w:val="single" w:sz="4" w:space="0" w:color="000000"/>
              <w:left w:val="single" w:sz="4" w:space="0" w:color="000000"/>
              <w:bottom w:val="single" w:sz="4" w:space="0" w:color="000000"/>
              <w:right w:val="single" w:sz="4" w:space="0" w:color="000000"/>
            </w:tcBorders>
            <w:vAlign w:val="center"/>
          </w:tcPr>
          <w:p w14:paraId="3C41B2E1" w14:textId="77777777" w:rsidR="009A7E22" w:rsidRDefault="009A7E22" w:rsidP="002D2EE8">
            <w:pPr>
              <w:spacing w:after="43" w:line="259" w:lineRule="auto"/>
              <w:ind w:left="1" w:right="0" w:firstLine="0"/>
              <w:jc w:val="left"/>
            </w:pPr>
            <w:r>
              <w:rPr>
                <w:sz w:val="16"/>
              </w:rPr>
              <w:t xml:space="preserve">Default = 2 </w:t>
            </w:r>
          </w:p>
          <w:p w14:paraId="3F78441F" w14:textId="77777777" w:rsidR="009A7E22" w:rsidRDefault="009A7E22" w:rsidP="002D2EE8">
            <w:pPr>
              <w:spacing w:after="0" w:line="259" w:lineRule="auto"/>
              <w:ind w:left="1" w:right="0" w:firstLine="0"/>
              <w:jc w:val="left"/>
            </w:pPr>
            <w:r>
              <w:rPr>
                <w:sz w:val="16"/>
              </w:rPr>
              <w:t xml:space="preserve">No other value is allowed </w:t>
            </w:r>
          </w:p>
        </w:tc>
      </w:tr>
      <w:tr w:rsidR="009A7E22" w14:paraId="46BF7174" w14:textId="77777777" w:rsidTr="002D2EE8">
        <w:trPr>
          <w:trHeight w:val="867"/>
        </w:trPr>
        <w:tc>
          <w:tcPr>
            <w:tcW w:w="957" w:type="dxa"/>
            <w:tcBorders>
              <w:top w:val="single" w:sz="4" w:space="0" w:color="000000"/>
              <w:left w:val="single" w:sz="4" w:space="0" w:color="000000"/>
              <w:bottom w:val="single" w:sz="4" w:space="0" w:color="000000"/>
              <w:right w:val="single" w:sz="4" w:space="0" w:color="000000"/>
            </w:tcBorders>
            <w:vAlign w:val="center"/>
          </w:tcPr>
          <w:p w14:paraId="61FEBF9C"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0509BC9C" w14:textId="77777777" w:rsidR="009A7E22" w:rsidRDefault="009A7E22" w:rsidP="002D2EE8">
            <w:pPr>
              <w:spacing w:after="0" w:line="259" w:lineRule="auto"/>
              <w:ind w:left="2" w:right="0" w:firstLine="0"/>
              <w:jc w:val="left"/>
            </w:pPr>
            <w:r>
              <w:rPr>
                <w:sz w:val="16"/>
              </w:rPr>
              <w:t xml:space="preserve">axisDimensionProperties </w:t>
            </w:r>
          </w:p>
        </w:tc>
        <w:tc>
          <w:tcPr>
            <w:tcW w:w="2127" w:type="dxa"/>
            <w:tcBorders>
              <w:top w:val="single" w:sz="4" w:space="0" w:color="000000"/>
              <w:left w:val="single" w:sz="4" w:space="0" w:color="000000"/>
              <w:bottom w:val="single" w:sz="4" w:space="0" w:color="000000"/>
              <w:right w:val="single" w:sz="4" w:space="0" w:color="000000"/>
            </w:tcBorders>
            <w:vAlign w:val="center"/>
          </w:tcPr>
          <w:p w14:paraId="61956697" w14:textId="77777777" w:rsidR="009A7E22" w:rsidRDefault="009A7E22" w:rsidP="002D2EE8">
            <w:pPr>
              <w:spacing w:after="0" w:line="259" w:lineRule="auto"/>
              <w:ind w:left="1" w:right="0" w:firstLine="0"/>
              <w:jc w:val="left"/>
            </w:pPr>
            <w:r>
              <w:rPr>
                <w:sz w:val="16"/>
              </w:rPr>
              <w:t xml:space="preserve">Information about spatial- temporal axis properties </w:t>
            </w:r>
          </w:p>
        </w:tc>
        <w:tc>
          <w:tcPr>
            <w:tcW w:w="742" w:type="dxa"/>
            <w:tcBorders>
              <w:top w:val="single" w:sz="4" w:space="0" w:color="000000"/>
              <w:left w:val="single" w:sz="4" w:space="0" w:color="000000"/>
              <w:bottom w:val="single" w:sz="4" w:space="0" w:color="000000"/>
              <w:right w:val="single" w:sz="4" w:space="0" w:color="000000"/>
            </w:tcBorders>
            <w:vAlign w:val="center"/>
          </w:tcPr>
          <w:p w14:paraId="3B8D985B" w14:textId="77777777" w:rsidR="009A7E22" w:rsidRDefault="009A7E22" w:rsidP="002D2EE8">
            <w:pPr>
              <w:spacing w:after="0" w:line="259" w:lineRule="auto"/>
              <w:ind w:left="0" w:right="39" w:firstLine="0"/>
              <w:jc w:val="left"/>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vAlign w:val="center"/>
          </w:tcPr>
          <w:p w14:paraId="421AAB4F" w14:textId="77777777" w:rsidR="009A7E22" w:rsidRDefault="009A7E22" w:rsidP="002D2EE8">
            <w:pPr>
              <w:spacing w:after="0" w:line="259" w:lineRule="auto"/>
              <w:ind w:left="1" w:right="0" w:firstLine="0"/>
              <w:jc w:val="left"/>
            </w:pPr>
            <w:r>
              <w:rPr>
                <w:sz w:val="16"/>
              </w:rPr>
              <w:t xml:space="preserve">MD_Dimension </w:t>
            </w:r>
          </w:p>
        </w:tc>
        <w:tc>
          <w:tcPr>
            <w:tcW w:w="2378" w:type="dxa"/>
            <w:tcBorders>
              <w:top w:val="single" w:sz="4" w:space="0" w:color="000000"/>
              <w:left w:val="single" w:sz="4" w:space="0" w:color="000000"/>
              <w:bottom w:val="single" w:sz="4" w:space="0" w:color="000000"/>
              <w:right w:val="single" w:sz="4" w:space="0" w:color="000000"/>
            </w:tcBorders>
            <w:vAlign w:val="center"/>
          </w:tcPr>
          <w:p w14:paraId="142ABDC9" w14:textId="77777777" w:rsidR="009A7E22" w:rsidRDefault="009A7E22" w:rsidP="002D2EE8">
            <w:pPr>
              <w:spacing w:after="0" w:line="259" w:lineRule="auto"/>
              <w:ind w:left="1" w:right="0" w:firstLine="0"/>
              <w:jc w:val="left"/>
            </w:pPr>
            <w:r>
              <w:rPr>
                <w:sz w:val="16"/>
              </w:rPr>
              <w:t xml:space="preserve">MD_Dimension &lt;&lt;DataType&gt;&gt; dimensionName and dimensionSize </w:t>
            </w:r>
          </w:p>
        </w:tc>
      </w:tr>
      <w:tr w:rsidR="009A7E22" w14:paraId="0B0CFC22" w14:textId="77777777" w:rsidTr="002D2EE8">
        <w:trPr>
          <w:trHeight w:val="497"/>
        </w:trPr>
        <w:tc>
          <w:tcPr>
            <w:tcW w:w="957" w:type="dxa"/>
            <w:tcBorders>
              <w:top w:val="single" w:sz="4" w:space="0" w:color="000000"/>
              <w:left w:val="single" w:sz="4" w:space="0" w:color="000000"/>
              <w:bottom w:val="single" w:sz="4" w:space="0" w:color="000000"/>
              <w:right w:val="single" w:sz="4" w:space="0" w:color="000000"/>
            </w:tcBorders>
            <w:vAlign w:val="center"/>
          </w:tcPr>
          <w:p w14:paraId="39705A24"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263ED93E" w14:textId="77777777" w:rsidR="009A7E22" w:rsidRDefault="009A7E22" w:rsidP="002D2EE8">
            <w:pPr>
              <w:spacing w:after="0" w:line="259" w:lineRule="auto"/>
              <w:ind w:left="2" w:right="0" w:firstLine="0"/>
              <w:jc w:val="left"/>
            </w:pPr>
            <w:r>
              <w:rPr>
                <w:sz w:val="16"/>
              </w:rPr>
              <w:t xml:space="preserve">cellGeometry </w:t>
            </w:r>
          </w:p>
        </w:tc>
        <w:tc>
          <w:tcPr>
            <w:tcW w:w="2127" w:type="dxa"/>
            <w:tcBorders>
              <w:top w:val="single" w:sz="4" w:space="0" w:color="000000"/>
              <w:left w:val="single" w:sz="4" w:space="0" w:color="000000"/>
              <w:bottom w:val="single" w:sz="4" w:space="0" w:color="000000"/>
              <w:right w:val="single" w:sz="4" w:space="0" w:color="000000"/>
            </w:tcBorders>
            <w:vAlign w:val="center"/>
          </w:tcPr>
          <w:p w14:paraId="5420E1E9" w14:textId="77777777" w:rsidR="009A7E22" w:rsidRDefault="009A7E22" w:rsidP="002D2EE8">
            <w:pPr>
              <w:spacing w:after="0" w:line="259" w:lineRule="auto"/>
              <w:ind w:left="1" w:right="2" w:firstLine="0"/>
              <w:jc w:val="left"/>
            </w:pPr>
            <w:r>
              <w:rPr>
                <w:sz w:val="16"/>
              </w:rPr>
              <w:t xml:space="preserve">Identification of grid data as point or cell </w:t>
            </w:r>
          </w:p>
        </w:tc>
        <w:tc>
          <w:tcPr>
            <w:tcW w:w="742" w:type="dxa"/>
            <w:tcBorders>
              <w:top w:val="single" w:sz="4" w:space="0" w:color="000000"/>
              <w:left w:val="single" w:sz="4" w:space="0" w:color="000000"/>
              <w:bottom w:val="single" w:sz="4" w:space="0" w:color="000000"/>
              <w:right w:val="single" w:sz="4" w:space="0" w:color="000000"/>
            </w:tcBorders>
            <w:vAlign w:val="center"/>
          </w:tcPr>
          <w:p w14:paraId="0C877EF1" w14:textId="77777777" w:rsidR="009A7E22" w:rsidRDefault="009A7E22" w:rsidP="002D2EE8">
            <w:pPr>
              <w:spacing w:after="0" w:line="259" w:lineRule="auto"/>
              <w:ind w:left="0" w:right="39" w:firstLine="0"/>
              <w:jc w:val="left"/>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vAlign w:val="center"/>
          </w:tcPr>
          <w:p w14:paraId="451D881E" w14:textId="77777777" w:rsidR="009A7E22" w:rsidRDefault="009A7E22" w:rsidP="002D2EE8">
            <w:pPr>
              <w:spacing w:after="0" w:line="259" w:lineRule="auto"/>
              <w:ind w:left="1" w:right="0" w:firstLine="0"/>
              <w:jc w:val="left"/>
            </w:pPr>
            <w:r>
              <w:rPr>
                <w:sz w:val="16"/>
              </w:rPr>
              <w:t xml:space="preserve">MD_CellGeomet ryCode </w:t>
            </w:r>
          </w:p>
        </w:tc>
        <w:tc>
          <w:tcPr>
            <w:tcW w:w="2378" w:type="dxa"/>
            <w:tcBorders>
              <w:top w:val="single" w:sz="4" w:space="0" w:color="000000"/>
              <w:left w:val="single" w:sz="4" w:space="0" w:color="000000"/>
              <w:bottom w:val="single" w:sz="4" w:space="0" w:color="000000"/>
              <w:right w:val="single" w:sz="4" w:space="0" w:color="000000"/>
            </w:tcBorders>
            <w:vAlign w:val="center"/>
          </w:tcPr>
          <w:p w14:paraId="18FBB2F4" w14:textId="77777777" w:rsidR="009A7E22" w:rsidRDefault="009A7E22" w:rsidP="002D2EE8">
            <w:pPr>
              <w:spacing w:after="0" w:line="259" w:lineRule="auto"/>
              <w:ind w:left="1" w:right="0" w:firstLine="0"/>
              <w:jc w:val="left"/>
            </w:pPr>
            <w:r>
              <w:rPr>
                <w:sz w:val="16"/>
              </w:rPr>
              <w:t xml:space="preserve"> </w:t>
            </w:r>
          </w:p>
        </w:tc>
      </w:tr>
      <w:tr w:rsidR="009A7E22" w14:paraId="70EE487C" w14:textId="77777777" w:rsidTr="002D2EE8">
        <w:trPr>
          <w:trHeight w:val="538"/>
        </w:trPr>
        <w:tc>
          <w:tcPr>
            <w:tcW w:w="9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0C314E64" w14:textId="77777777" w:rsidR="009A7E22" w:rsidRDefault="009A7E22" w:rsidP="002D2EE8">
            <w:pPr>
              <w:spacing w:after="0" w:line="259" w:lineRule="auto"/>
              <w:ind w:left="0" w:right="0" w:firstLine="0"/>
              <w:jc w:val="left"/>
              <w:rPr>
                <w:sz w:val="16"/>
              </w:rPr>
            </w:pPr>
            <w:r>
              <w:rPr>
                <w:b/>
                <w:sz w:val="16"/>
              </w:rPr>
              <w:t>Role Name</w:t>
            </w:r>
            <w:r>
              <w:rPr>
                <w:sz w:val="16"/>
              </w:rPr>
              <w:t xml:space="preserve"> </w:t>
            </w:r>
          </w:p>
        </w:tc>
        <w:tc>
          <w:tcPr>
            <w:tcW w:w="212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5A9901FB" w14:textId="77777777" w:rsidR="009A7E22" w:rsidRDefault="009A7E22" w:rsidP="002D2EE8">
            <w:pPr>
              <w:spacing w:after="0" w:line="259" w:lineRule="auto"/>
              <w:ind w:left="2" w:right="0" w:firstLine="0"/>
              <w:jc w:val="left"/>
              <w:rPr>
                <w:sz w:val="16"/>
              </w:rPr>
            </w:pPr>
            <w:r>
              <w:rPr>
                <w:b/>
                <w:sz w:val="16"/>
              </w:rPr>
              <w:t>Name</w:t>
            </w:r>
            <w:r>
              <w:rPr>
                <w:sz w:val="16"/>
              </w:rPr>
              <w:t xml:space="preserve"> </w:t>
            </w:r>
          </w:p>
        </w:tc>
        <w:tc>
          <w:tcPr>
            <w:tcW w:w="212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3AEDE81B" w14:textId="77777777" w:rsidR="009A7E22" w:rsidRDefault="009A7E22" w:rsidP="002D2EE8">
            <w:pPr>
              <w:spacing w:after="0" w:line="259" w:lineRule="auto"/>
              <w:ind w:left="1" w:right="275" w:firstLine="0"/>
              <w:jc w:val="left"/>
              <w:rPr>
                <w:sz w:val="16"/>
              </w:rPr>
            </w:pPr>
            <w:r>
              <w:rPr>
                <w:b/>
                <w:sz w:val="16"/>
              </w:rPr>
              <w:t>Description</w:t>
            </w:r>
            <w:r>
              <w:rPr>
                <w:sz w:val="16"/>
              </w:rPr>
              <w:t xml:space="preserve"> </w:t>
            </w:r>
          </w:p>
        </w:tc>
        <w:tc>
          <w:tcPr>
            <w:tcW w:w="74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53EE1931" w14:textId="77777777" w:rsidR="009A7E22" w:rsidRDefault="009A7E22" w:rsidP="002D2EE8">
            <w:pPr>
              <w:spacing w:after="0" w:line="259" w:lineRule="auto"/>
              <w:ind w:left="0" w:right="39" w:firstLine="0"/>
              <w:jc w:val="left"/>
              <w:rPr>
                <w:sz w:val="16"/>
              </w:rPr>
            </w:pPr>
            <w:r>
              <w:rPr>
                <w:b/>
                <w:sz w:val="16"/>
              </w:rPr>
              <w:t>Mult</w:t>
            </w:r>
            <w:r>
              <w:rPr>
                <w:sz w:val="16"/>
              </w:rPr>
              <w:t xml:space="preserve"> </w:t>
            </w:r>
          </w:p>
        </w:tc>
        <w:tc>
          <w:tcPr>
            <w:tcW w:w="141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70494E48" w14:textId="77777777" w:rsidR="009A7E22" w:rsidRDefault="009A7E22" w:rsidP="002D2EE8">
            <w:pPr>
              <w:spacing w:after="0" w:line="259" w:lineRule="auto"/>
              <w:ind w:left="1" w:right="0" w:firstLine="0"/>
              <w:jc w:val="left"/>
              <w:rPr>
                <w:sz w:val="16"/>
              </w:rPr>
            </w:pPr>
            <w:r>
              <w:rPr>
                <w:b/>
                <w:sz w:val="16"/>
              </w:rPr>
              <w:t>Type</w:t>
            </w:r>
            <w:r>
              <w:rPr>
                <w:sz w:val="16"/>
              </w:rPr>
              <w:t xml:space="preserve"> </w:t>
            </w:r>
          </w:p>
        </w:tc>
        <w:tc>
          <w:tcPr>
            <w:tcW w:w="237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474D060F" w14:textId="77777777" w:rsidR="009A7E22" w:rsidRDefault="009A7E22" w:rsidP="002D2EE8">
            <w:pPr>
              <w:spacing w:after="45" w:line="259" w:lineRule="auto"/>
              <w:ind w:left="1" w:right="0" w:firstLine="0"/>
              <w:jc w:val="left"/>
              <w:rPr>
                <w:sz w:val="16"/>
              </w:rPr>
            </w:pPr>
            <w:r>
              <w:rPr>
                <w:b/>
                <w:sz w:val="16"/>
              </w:rPr>
              <w:t>Remarks</w:t>
            </w:r>
            <w:r>
              <w:rPr>
                <w:sz w:val="16"/>
              </w:rPr>
              <w:t xml:space="preserve"> </w:t>
            </w:r>
          </w:p>
        </w:tc>
      </w:tr>
      <w:tr w:rsidR="009A7E22" w14:paraId="09793F8B" w14:textId="77777777" w:rsidTr="002D2EE8">
        <w:trPr>
          <w:trHeight w:val="1418"/>
        </w:trPr>
        <w:tc>
          <w:tcPr>
            <w:tcW w:w="957" w:type="dxa"/>
            <w:tcBorders>
              <w:top w:val="single" w:sz="4" w:space="0" w:color="000000"/>
              <w:left w:val="single" w:sz="4" w:space="0" w:color="000000"/>
              <w:bottom w:val="single" w:sz="4" w:space="0" w:color="000000"/>
              <w:right w:val="single" w:sz="4" w:space="0" w:color="000000"/>
            </w:tcBorders>
            <w:vAlign w:val="center"/>
          </w:tcPr>
          <w:p w14:paraId="005FB17D"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7228C660" w14:textId="77777777" w:rsidR="009A7E22" w:rsidRDefault="009A7E22" w:rsidP="002D2EE8">
            <w:pPr>
              <w:spacing w:after="0" w:line="259" w:lineRule="auto"/>
              <w:ind w:left="2" w:right="0" w:firstLine="0"/>
              <w:jc w:val="left"/>
            </w:pPr>
            <w:r>
              <w:rPr>
                <w:sz w:val="16"/>
              </w:rPr>
              <w:t>transformationParameterA</w:t>
            </w:r>
          </w:p>
          <w:p w14:paraId="214F3309" w14:textId="77777777" w:rsidR="009A7E22" w:rsidRDefault="009A7E22" w:rsidP="002D2EE8">
            <w:pPr>
              <w:spacing w:after="0" w:line="259" w:lineRule="auto"/>
              <w:ind w:left="2" w:right="0" w:firstLine="0"/>
              <w:jc w:val="left"/>
            </w:pPr>
            <w:r>
              <w:rPr>
                <w:sz w:val="16"/>
              </w:rPr>
              <w:t xml:space="preserve">vailability </w:t>
            </w:r>
          </w:p>
        </w:tc>
        <w:tc>
          <w:tcPr>
            <w:tcW w:w="2127" w:type="dxa"/>
            <w:tcBorders>
              <w:top w:val="single" w:sz="4" w:space="0" w:color="000000"/>
              <w:left w:val="single" w:sz="4" w:space="0" w:color="000000"/>
              <w:bottom w:val="single" w:sz="4" w:space="0" w:color="000000"/>
              <w:right w:val="single" w:sz="4" w:space="0" w:color="000000"/>
            </w:tcBorders>
            <w:vAlign w:val="center"/>
          </w:tcPr>
          <w:p w14:paraId="7665A02E" w14:textId="77777777" w:rsidR="009A7E22" w:rsidRDefault="009A7E22" w:rsidP="002D2EE8">
            <w:pPr>
              <w:spacing w:after="0" w:line="259" w:lineRule="auto"/>
              <w:ind w:left="1" w:right="275" w:firstLine="0"/>
              <w:jc w:val="left"/>
            </w:pPr>
            <w:r>
              <w:rPr>
                <w:sz w:val="16"/>
              </w:rPr>
              <w:t xml:space="preserve">Indication of whether or not parameters for transformation between image coordinates and geographic or map coordinates exist (are available) </w:t>
            </w:r>
          </w:p>
        </w:tc>
        <w:tc>
          <w:tcPr>
            <w:tcW w:w="742" w:type="dxa"/>
            <w:tcBorders>
              <w:top w:val="single" w:sz="4" w:space="0" w:color="000000"/>
              <w:left w:val="single" w:sz="4" w:space="0" w:color="000000"/>
              <w:bottom w:val="single" w:sz="4" w:space="0" w:color="000000"/>
              <w:right w:val="single" w:sz="4" w:space="0" w:color="000000"/>
            </w:tcBorders>
            <w:vAlign w:val="center"/>
          </w:tcPr>
          <w:p w14:paraId="33BF0297" w14:textId="77777777" w:rsidR="009A7E22" w:rsidRDefault="009A7E22" w:rsidP="002D2EE8">
            <w:pPr>
              <w:spacing w:after="0" w:line="259" w:lineRule="auto"/>
              <w:ind w:left="0" w:right="39" w:firstLine="0"/>
              <w:jc w:val="left"/>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vAlign w:val="center"/>
          </w:tcPr>
          <w:p w14:paraId="41D33AB0" w14:textId="77777777" w:rsidR="009A7E22" w:rsidRDefault="009A7E22" w:rsidP="002D2EE8">
            <w:pPr>
              <w:spacing w:after="0" w:line="259" w:lineRule="auto"/>
              <w:ind w:left="1" w:right="0" w:firstLine="0"/>
              <w:jc w:val="left"/>
            </w:pPr>
            <w:r>
              <w:rPr>
                <w:sz w:val="16"/>
              </w:rPr>
              <w:t xml:space="preserve">Boolean </w:t>
            </w:r>
          </w:p>
        </w:tc>
        <w:tc>
          <w:tcPr>
            <w:tcW w:w="2378" w:type="dxa"/>
            <w:tcBorders>
              <w:top w:val="single" w:sz="4" w:space="0" w:color="000000"/>
              <w:left w:val="single" w:sz="4" w:space="0" w:color="000000"/>
              <w:bottom w:val="single" w:sz="4" w:space="0" w:color="000000"/>
              <w:right w:val="single" w:sz="4" w:space="0" w:color="000000"/>
            </w:tcBorders>
            <w:vAlign w:val="center"/>
          </w:tcPr>
          <w:p w14:paraId="5F7F57FD" w14:textId="77777777" w:rsidR="009A7E22" w:rsidRDefault="009A7E22" w:rsidP="002D2EE8">
            <w:pPr>
              <w:spacing w:after="45" w:line="259" w:lineRule="auto"/>
              <w:ind w:left="1" w:right="0" w:firstLine="0"/>
              <w:jc w:val="left"/>
            </w:pPr>
            <w:r>
              <w:rPr>
                <w:sz w:val="16"/>
              </w:rPr>
              <w:t xml:space="preserve">1 = yes  </w:t>
            </w:r>
          </w:p>
          <w:p w14:paraId="335F6DE3" w14:textId="77777777" w:rsidR="009A7E22" w:rsidRDefault="009A7E22" w:rsidP="002D2EE8">
            <w:pPr>
              <w:spacing w:after="45" w:line="259" w:lineRule="auto"/>
              <w:ind w:left="1" w:right="0" w:firstLine="0"/>
              <w:jc w:val="left"/>
            </w:pPr>
            <w:r>
              <w:rPr>
                <w:sz w:val="16"/>
              </w:rPr>
              <w:t xml:space="preserve">0 = no  </w:t>
            </w:r>
          </w:p>
          <w:p w14:paraId="6F07634C" w14:textId="77777777" w:rsidR="009A7E22" w:rsidRDefault="009A7E22" w:rsidP="002D2EE8">
            <w:pPr>
              <w:spacing w:after="0" w:line="259" w:lineRule="auto"/>
              <w:ind w:left="1" w:right="0" w:firstLine="0"/>
              <w:jc w:val="left"/>
            </w:pPr>
            <w:r>
              <w:rPr>
                <w:sz w:val="16"/>
              </w:rPr>
              <w:t xml:space="preserve">Mandatory and must be 1. </w:t>
            </w:r>
          </w:p>
        </w:tc>
      </w:tr>
      <w:tr w:rsidR="009A7E22" w14:paraId="0CB5B09E" w14:textId="77777777" w:rsidTr="002D2EE8">
        <w:trPr>
          <w:trHeight w:val="497"/>
        </w:trPr>
        <w:tc>
          <w:tcPr>
            <w:tcW w:w="957" w:type="dxa"/>
            <w:tcBorders>
              <w:top w:val="single" w:sz="4" w:space="0" w:color="000000"/>
              <w:left w:val="single" w:sz="4" w:space="0" w:color="000000"/>
              <w:bottom w:val="single" w:sz="4" w:space="0" w:color="000000"/>
              <w:right w:val="single" w:sz="4" w:space="0" w:color="000000"/>
            </w:tcBorders>
            <w:vAlign w:val="center"/>
          </w:tcPr>
          <w:p w14:paraId="0B875E63"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633CB9DB" w14:textId="77777777" w:rsidR="009A7E22" w:rsidRDefault="009A7E22" w:rsidP="002D2EE8">
            <w:pPr>
              <w:spacing w:after="0" w:line="259" w:lineRule="auto"/>
              <w:ind w:left="2" w:right="0" w:firstLine="0"/>
              <w:jc w:val="left"/>
            </w:pPr>
            <w:r>
              <w:rPr>
                <w:sz w:val="16"/>
              </w:rPr>
              <w:t xml:space="preserve">vRefSystem </w:t>
            </w:r>
          </w:p>
        </w:tc>
        <w:tc>
          <w:tcPr>
            <w:tcW w:w="2127" w:type="dxa"/>
            <w:tcBorders>
              <w:top w:val="single" w:sz="4" w:space="0" w:color="000000"/>
              <w:left w:val="single" w:sz="4" w:space="0" w:color="000000"/>
              <w:bottom w:val="single" w:sz="4" w:space="0" w:color="000000"/>
              <w:right w:val="single" w:sz="4" w:space="0" w:color="000000"/>
            </w:tcBorders>
            <w:vAlign w:val="center"/>
          </w:tcPr>
          <w:p w14:paraId="2BB2E1BF" w14:textId="77777777" w:rsidR="009A7E22" w:rsidRDefault="009A7E22" w:rsidP="002D2EE8">
            <w:pPr>
              <w:spacing w:after="0" w:line="259" w:lineRule="auto"/>
              <w:ind w:left="1" w:right="0" w:firstLine="0"/>
              <w:jc w:val="left"/>
            </w:pPr>
            <w:r>
              <w:rPr>
                <w:sz w:val="16"/>
              </w:rPr>
              <w:t xml:space="preserve">Name of vertical reference system </w:t>
            </w:r>
          </w:p>
        </w:tc>
        <w:tc>
          <w:tcPr>
            <w:tcW w:w="742" w:type="dxa"/>
            <w:tcBorders>
              <w:top w:val="single" w:sz="4" w:space="0" w:color="000000"/>
              <w:left w:val="single" w:sz="4" w:space="0" w:color="000000"/>
              <w:bottom w:val="single" w:sz="4" w:space="0" w:color="000000"/>
              <w:right w:val="single" w:sz="4" w:space="0" w:color="000000"/>
            </w:tcBorders>
            <w:vAlign w:val="center"/>
          </w:tcPr>
          <w:p w14:paraId="088B3867" w14:textId="77777777" w:rsidR="009A7E22" w:rsidRDefault="009A7E22" w:rsidP="002D2EE8">
            <w:pPr>
              <w:spacing w:after="0" w:line="259" w:lineRule="auto"/>
              <w:ind w:left="0" w:right="39" w:firstLine="0"/>
              <w:jc w:val="left"/>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vAlign w:val="center"/>
          </w:tcPr>
          <w:p w14:paraId="5FFF7CFD" w14:textId="77777777" w:rsidR="009A7E22" w:rsidRDefault="009A7E22" w:rsidP="002D2EE8">
            <w:pPr>
              <w:spacing w:after="0" w:line="259" w:lineRule="auto"/>
              <w:ind w:left="1" w:right="0" w:firstLine="0"/>
              <w:jc w:val="left"/>
            </w:pPr>
            <w:r>
              <w:rPr>
                <w:sz w:val="16"/>
              </w:rPr>
              <w:t>MD_Identifier &gt; code, codespace, version</w:t>
            </w:r>
          </w:p>
        </w:tc>
        <w:tc>
          <w:tcPr>
            <w:tcW w:w="2378" w:type="dxa"/>
            <w:tcBorders>
              <w:top w:val="single" w:sz="4" w:space="0" w:color="000000"/>
              <w:left w:val="single" w:sz="4" w:space="0" w:color="000000"/>
              <w:bottom w:val="single" w:sz="4" w:space="0" w:color="000000"/>
              <w:right w:val="single" w:sz="4" w:space="0" w:color="000000"/>
            </w:tcBorders>
            <w:vAlign w:val="center"/>
          </w:tcPr>
          <w:p w14:paraId="676AF13D" w14:textId="02AFBA21" w:rsidR="009A7E22" w:rsidRDefault="009A7E22" w:rsidP="002D2EE8">
            <w:pPr>
              <w:spacing w:after="0" w:line="259" w:lineRule="auto"/>
              <w:ind w:left="1" w:right="0" w:firstLine="0"/>
              <w:jc w:val="left"/>
            </w:pPr>
            <w:r>
              <w:rPr>
                <w:sz w:val="16"/>
              </w:rPr>
              <w:t xml:space="preserve"> Must be the identifier of a</w:t>
            </w:r>
            <w:r w:rsidR="00A14C8E">
              <w:rPr>
                <w:sz w:val="16"/>
              </w:rPr>
              <w:t xml:space="preserve"> vertical reference system.</w:t>
            </w:r>
          </w:p>
        </w:tc>
      </w:tr>
      <w:tr w:rsidR="009A7E22" w14:paraId="09BFF592" w14:textId="77777777" w:rsidTr="002D2EE8">
        <w:trPr>
          <w:trHeight w:val="499"/>
        </w:trPr>
        <w:tc>
          <w:tcPr>
            <w:tcW w:w="957" w:type="dxa"/>
            <w:tcBorders>
              <w:top w:val="single" w:sz="4" w:space="0" w:color="000000"/>
              <w:left w:val="single" w:sz="4" w:space="0" w:color="000000"/>
              <w:bottom w:val="single" w:sz="4" w:space="0" w:color="000000"/>
              <w:right w:val="single" w:sz="4" w:space="0" w:color="000000"/>
            </w:tcBorders>
            <w:vAlign w:val="center"/>
          </w:tcPr>
          <w:p w14:paraId="31454FC0"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4B1154FD" w14:textId="77777777" w:rsidR="009A7E22" w:rsidRDefault="009A7E22" w:rsidP="002D2EE8">
            <w:pPr>
              <w:spacing w:after="0" w:line="259" w:lineRule="auto"/>
              <w:ind w:left="2" w:right="0" w:firstLine="0"/>
              <w:jc w:val="left"/>
            </w:pPr>
            <w:r>
              <w:rPr>
                <w:sz w:val="16"/>
              </w:rPr>
              <w:t xml:space="preserve">hRefSystem </w:t>
            </w:r>
          </w:p>
        </w:tc>
        <w:tc>
          <w:tcPr>
            <w:tcW w:w="2127" w:type="dxa"/>
            <w:tcBorders>
              <w:top w:val="single" w:sz="4" w:space="0" w:color="000000"/>
              <w:left w:val="single" w:sz="4" w:space="0" w:color="000000"/>
              <w:bottom w:val="single" w:sz="4" w:space="0" w:color="000000"/>
              <w:right w:val="single" w:sz="4" w:space="0" w:color="000000"/>
            </w:tcBorders>
            <w:vAlign w:val="center"/>
          </w:tcPr>
          <w:p w14:paraId="72F63863" w14:textId="77777777" w:rsidR="009A7E22" w:rsidRDefault="009A7E22" w:rsidP="002D2EE8">
            <w:pPr>
              <w:spacing w:after="0" w:line="259" w:lineRule="auto"/>
              <w:ind w:left="1" w:right="0" w:firstLine="0"/>
              <w:jc w:val="left"/>
            </w:pPr>
            <w:r>
              <w:rPr>
                <w:sz w:val="16"/>
              </w:rPr>
              <w:t xml:space="preserve">Name of horizontal reference system </w:t>
            </w:r>
          </w:p>
        </w:tc>
        <w:tc>
          <w:tcPr>
            <w:tcW w:w="742" w:type="dxa"/>
            <w:tcBorders>
              <w:top w:val="single" w:sz="4" w:space="0" w:color="000000"/>
              <w:left w:val="single" w:sz="4" w:space="0" w:color="000000"/>
              <w:bottom w:val="single" w:sz="4" w:space="0" w:color="000000"/>
              <w:right w:val="single" w:sz="4" w:space="0" w:color="000000"/>
            </w:tcBorders>
            <w:vAlign w:val="center"/>
          </w:tcPr>
          <w:p w14:paraId="6ADE1CEE" w14:textId="77777777" w:rsidR="009A7E22" w:rsidRDefault="009A7E22" w:rsidP="002D2EE8">
            <w:pPr>
              <w:spacing w:after="0" w:line="259" w:lineRule="auto"/>
              <w:ind w:left="0" w:right="39" w:firstLine="0"/>
              <w:jc w:val="left"/>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vAlign w:val="center"/>
          </w:tcPr>
          <w:p w14:paraId="6608D71C" w14:textId="77777777" w:rsidR="009A7E22" w:rsidRDefault="009A7E22" w:rsidP="002D2EE8">
            <w:pPr>
              <w:spacing w:after="0" w:line="259" w:lineRule="auto"/>
              <w:ind w:left="1" w:right="0" w:firstLine="0"/>
              <w:jc w:val="left"/>
            </w:pPr>
            <w:r>
              <w:rPr>
                <w:sz w:val="16"/>
              </w:rPr>
              <w:t>MD_Identifier &gt; code, codespace, version</w:t>
            </w:r>
          </w:p>
        </w:tc>
        <w:tc>
          <w:tcPr>
            <w:tcW w:w="2378" w:type="dxa"/>
            <w:tcBorders>
              <w:top w:val="single" w:sz="4" w:space="0" w:color="000000"/>
              <w:left w:val="single" w:sz="4" w:space="0" w:color="000000"/>
              <w:bottom w:val="single" w:sz="4" w:space="0" w:color="000000"/>
              <w:right w:val="single" w:sz="4" w:space="0" w:color="000000"/>
            </w:tcBorders>
            <w:vAlign w:val="center"/>
          </w:tcPr>
          <w:p w14:paraId="7C3148BA" w14:textId="603B7F4F" w:rsidR="009A7E22" w:rsidRDefault="009A7E22" w:rsidP="00A54FD3">
            <w:pPr>
              <w:spacing w:after="0" w:line="259" w:lineRule="auto"/>
              <w:ind w:left="-30" w:right="0" w:firstLine="0"/>
              <w:jc w:val="left"/>
            </w:pPr>
            <w:r>
              <w:rPr>
                <w:sz w:val="16"/>
              </w:rPr>
              <w:t xml:space="preserve"> </w:t>
            </w:r>
            <w:r w:rsidRPr="00097E05">
              <w:rPr>
                <w:sz w:val="16"/>
              </w:rPr>
              <w:t xml:space="preserve">Must be the identifier of a vertical reference system from </w:t>
            </w:r>
            <w:r w:rsidRPr="00A54FD3">
              <w:rPr>
                <w:sz w:val="16"/>
              </w:rPr>
              <w:t>(</w:t>
            </w:r>
            <w:r w:rsidR="00A54FD3" w:rsidRPr="00A54FD3">
              <w:rPr>
                <w:sz w:val="16"/>
              </w:rPr>
              <w:t>Table 5.1 – EPSG Codes</w:t>
            </w:r>
            <w:r w:rsidRPr="00A54FD3">
              <w:rPr>
                <w:sz w:val="16"/>
              </w:rPr>
              <w:t>)</w:t>
            </w:r>
          </w:p>
        </w:tc>
      </w:tr>
      <w:tr w:rsidR="009A7E22" w14:paraId="4238A634" w14:textId="77777777" w:rsidTr="002D2EE8">
        <w:trPr>
          <w:trHeight w:val="1234"/>
        </w:trPr>
        <w:tc>
          <w:tcPr>
            <w:tcW w:w="957" w:type="dxa"/>
            <w:tcBorders>
              <w:top w:val="single" w:sz="4" w:space="0" w:color="000000"/>
              <w:left w:val="single" w:sz="4" w:space="0" w:color="000000"/>
              <w:bottom w:val="single" w:sz="4" w:space="0" w:color="000000"/>
              <w:right w:val="single" w:sz="4" w:space="0" w:color="000000"/>
            </w:tcBorders>
            <w:vAlign w:val="center"/>
          </w:tcPr>
          <w:p w14:paraId="243C8808"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413B51E7" w14:textId="77777777" w:rsidR="009A7E22" w:rsidRDefault="009A7E22" w:rsidP="002D2EE8">
            <w:pPr>
              <w:spacing w:after="0" w:line="259" w:lineRule="auto"/>
              <w:ind w:left="2" w:right="0" w:firstLine="0"/>
              <w:jc w:val="left"/>
            </w:pPr>
            <w:r>
              <w:rPr>
                <w:sz w:val="16"/>
              </w:rPr>
              <w:t xml:space="preserve">accessConstraints </w:t>
            </w:r>
          </w:p>
        </w:tc>
        <w:tc>
          <w:tcPr>
            <w:tcW w:w="2127" w:type="dxa"/>
            <w:tcBorders>
              <w:top w:val="single" w:sz="4" w:space="0" w:color="000000"/>
              <w:left w:val="single" w:sz="4" w:space="0" w:color="000000"/>
              <w:bottom w:val="single" w:sz="4" w:space="0" w:color="000000"/>
              <w:right w:val="single" w:sz="4" w:space="0" w:color="000000"/>
            </w:tcBorders>
            <w:vAlign w:val="center"/>
          </w:tcPr>
          <w:p w14:paraId="1BC1F133" w14:textId="77777777" w:rsidR="009A7E22" w:rsidRDefault="009A7E22" w:rsidP="002D2EE8">
            <w:pPr>
              <w:spacing w:after="0" w:line="259" w:lineRule="auto"/>
              <w:ind w:left="1" w:right="14" w:firstLine="0"/>
              <w:jc w:val="left"/>
            </w:pPr>
            <w:r>
              <w:rPr>
                <w:sz w:val="16"/>
              </w:rPr>
              <w:t xml:space="preserve">Access constraints applied to assure the protection of privacy or intellectual property,and any special restrictions or limitations on obtaining the dataset </w:t>
            </w:r>
          </w:p>
        </w:tc>
        <w:tc>
          <w:tcPr>
            <w:tcW w:w="742" w:type="dxa"/>
            <w:tcBorders>
              <w:top w:val="single" w:sz="4" w:space="0" w:color="000000"/>
              <w:left w:val="single" w:sz="4" w:space="0" w:color="000000"/>
              <w:bottom w:val="single" w:sz="4" w:space="0" w:color="000000"/>
              <w:right w:val="single" w:sz="4" w:space="0" w:color="000000"/>
            </w:tcBorders>
            <w:vAlign w:val="center"/>
          </w:tcPr>
          <w:p w14:paraId="7A4EE2AD" w14:textId="77777777" w:rsidR="009A7E22" w:rsidRDefault="009A7E22" w:rsidP="002D2EE8">
            <w:pPr>
              <w:spacing w:after="0" w:line="259" w:lineRule="auto"/>
              <w:ind w:left="0" w:right="38" w:firstLine="0"/>
              <w:jc w:val="left"/>
            </w:pPr>
            <w:r>
              <w:rPr>
                <w:sz w:val="16"/>
              </w:rPr>
              <w:t xml:space="preserve">0-* </w:t>
            </w:r>
          </w:p>
        </w:tc>
        <w:tc>
          <w:tcPr>
            <w:tcW w:w="1417" w:type="dxa"/>
            <w:tcBorders>
              <w:top w:val="single" w:sz="4" w:space="0" w:color="000000"/>
              <w:left w:val="single" w:sz="4" w:space="0" w:color="000000"/>
              <w:bottom w:val="single" w:sz="4" w:space="0" w:color="000000"/>
              <w:right w:val="single" w:sz="4" w:space="0" w:color="000000"/>
            </w:tcBorders>
            <w:vAlign w:val="center"/>
          </w:tcPr>
          <w:p w14:paraId="3F5B0D0B" w14:textId="77777777" w:rsidR="009A7E22" w:rsidRDefault="009A7E22" w:rsidP="002D2EE8">
            <w:pPr>
              <w:spacing w:after="0" w:line="259" w:lineRule="auto"/>
              <w:ind w:left="1" w:right="0" w:firstLine="0"/>
              <w:jc w:val="left"/>
            </w:pPr>
            <w:r>
              <w:rPr>
                <w:sz w:val="16"/>
              </w:rPr>
              <w:t xml:space="preserve">MD_Restriction Code </w:t>
            </w:r>
          </w:p>
        </w:tc>
        <w:tc>
          <w:tcPr>
            <w:tcW w:w="2378" w:type="dxa"/>
            <w:tcBorders>
              <w:top w:val="single" w:sz="4" w:space="0" w:color="000000"/>
              <w:left w:val="single" w:sz="4" w:space="0" w:color="000000"/>
              <w:bottom w:val="single" w:sz="4" w:space="0" w:color="000000"/>
              <w:right w:val="single" w:sz="4" w:space="0" w:color="000000"/>
            </w:tcBorders>
            <w:vAlign w:val="center"/>
          </w:tcPr>
          <w:p w14:paraId="23104520" w14:textId="77777777" w:rsidR="009A7E22" w:rsidRDefault="009A7E22" w:rsidP="002D2EE8">
            <w:pPr>
              <w:spacing w:after="0" w:line="259" w:lineRule="auto"/>
              <w:ind w:left="1" w:right="0" w:firstLine="0"/>
              <w:jc w:val="left"/>
            </w:pPr>
            <w:r>
              <w:rPr>
                <w:sz w:val="16"/>
              </w:rPr>
              <w:t xml:space="preserve"> </w:t>
            </w:r>
          </w:p>
        </w:tc>
      </w:tr>
      <w:tr w:rsidR="009A7E22" w14:paraId="731C49DA" w14:textId="77777777" w:rsidTr="002D2EE8">
        <w:trPr>
          <w:trHeight w:val="1418"/>
        </w:trPr>
        <w:tc>
          <w:tcPr>
            <w:tcW w:w="957" w:type="dxa"/>
            <w:tcBorders>
              <w:top w:val="single" w:sz="4" w:space="0" w:color="000000"/>
              <w:left w:val="single" w:sz="4" w:space="0" w:color="000000"/>
              <w:bottom w:val="single" w:sz="4" w:space="0" w:color="000000"/>
              <w:right w:val="single" w:sz="4" w:space="0" w:color="000000"/>
            </w:tcBorders>
            <w:vAlign w:val="center"/>
          </w:tcPr>
          <w:p w14:paraId="124D00F8"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2F2AE909" w14:textId="77777777" w:rsidR="009A7E22" w:rsidRDefault="009A7E22" w:rsidP="002D2EE8">
            <w:pPr>
              <w:spacing w:after="0" w:line="259" w:lineRule="auto"/>
              <w:ind w:left="2" w:right="0" w:firstLine="0"/>
              <w:jc w:val="left"/>
            </w:pPr>
            <w:r>
              <w:rPr>
                <w:sz w:val="16"/>
              </w:rPr>
              <w:t xml:space="preserve">useConstraints </w:t>
            </w:r>
          </w:p>
        </w:tc>
        <w:tc>
          <w:tcPr>
            <w:tcW w:w="2127" w:type="dxa"/>
            <w:tcBorders>
              <w:top w:val="single" w:sz="4" w:space="0" w:color="000000"/>
              <w:left w:val="single" w:sz="4" w:space="0" w:color="000000"/>
              <w:bottom w:val="single" w:sz="4" w:space="0" w:color="000000"/>
              <w:right w:val="single" w:sz="4" w:space="0" w:color="000000"/>
            </w:tcBorders>
            <w:vAlign w:val="center"/>
          </w:tcPr>
          <w:p w14:paraId="1C3AC7ED" w14:textId="77777777" w:rsidR="009A7E22" w:rsidRDefault="009A7E22" w:rsidP="002D2EE8">
            <w:pPr>
              <w:spacing w:after="0" w:line="259" w:lineRule="auto"/>
              <w:ind w:left="1" w:right="0" w:firstLine="0"/>
              <w:jc w:val="left"/>
            </w:pPr>
            <w:r>
              <w:rPr>
                <w:sz w:val="16"/>
              </w:rPr>
              <w:t xml:space="preserve">Constraints applied to assure the protection of privacy or intellectual property, and any special restrictions or limitations or warnings on using the dataset </w:t>
            </w:r>
          </w:p>
        </w:tc>
        <w:tc>
          <w:tcPr>
            <w:tcW w:w="742" w:type="dxa"/>
            <w:tcBorders>
              <w:top w:val="single" w:sz="4" w:space="0" w:color="000000"/>
              <w:left w:val="single" w:sz="4" w:space="0" w:color="000000"/>
              <w:bottom w:val="single" w:sz="4" w:space="0" w:color="000000"/>
              <w:right w:val="single" w:sz="4" w:space="0" w:color="000000"/>
            </w:tcBorders>
            <w:vAlign w:val="center"/>
          </w:tcPr>
          <w:p w14:paraId="161497C8" w14:textId="77777777" w:rsidR="009A7E22" w:rsidRDefault="009A7E22" w:rsidP="002D2EE8">
            <w:pPr>
              <w:spacing w:after="0" w:line="259" w:lineRule="auto"/>
              <w:ind w:left="0" w:right="38" w:firstLine="0"/>
              <w:jc w:val="left"/>
            </w:pPr>
            <w:r>
              <w:rPr>
                <w:sz w:val="16"/>
              </w:rPr>
              <w:t xml:space="preserve">0-* </w:t>
            </w:r>
          </w:p>
        </w:tc>
        <w:tc>
          <w:tcPr>
            <w:tcW w:w="1417" w:type="dxa"/>
            <w:tcBorders>
              <w:top w:val="single" w:sz="4" w:space="0" w:color="000000"/>
              <w:left w:val="single" w:sz="4" w:space="0" w:color="000000"/>
              <w:bottom w:val="single" w:sz="4" w:space="0" w:color="000000"/>
              <w:right w:val="single" w:sz="4" w:space="0" w:color="000000"/>
            </w:tcBorders>
            <w:vAlign w:val="center"/>
          </w:tcPr>
          <w:p w14:paraId="2F0F8E7A" w14:textId="77777777" w:rsidR="009A7E22" w:rsidRDefault="009A7E22" w:rsidP="002D2EE8">
            <w:pPr>
              <w:spacing w:after="0" w:line="259" w:lineRule="auto"/>
              <w:ind w:left="1" w:right="0" w:firstLine="0"/>
              <w:jc w:val="left"/>
            </w:pPr>
            <w:r>
              <w:rPr>
                <w:sz w:val="16"/>
              </w:rPr>
              <w:t xml:space="preserve">MD_Restriction Code </w:t>
            </w:r>
          </w:p>
        </w:tc>
        <w:tc>
          <w:tcPr>
            <w:tcW w:w="2378" w:type="dxa"/>
            <w:tcBorders>
              <w:top w:val="single" w:sz="4" w:space="0" w:color="000000"/>
              <w:left w:val="single" w:sz="4" w:space="0" w:color="000000"/>
              <w:bottom w:val="single" w:sz="4" w:space="0" w:color="000000"/>
              <w:right w:val="single" w:sz="4" w:space="0" w:color="000000"/>
            </w:tcBorders>
            <w:vAlign w:val="center"/>
          </w:tcPr>
          <w:p w14:paraId="02D9A85B" w14:textId="77777777" w:rsidR="009A7E22" w:rsidRDefault="009A7E22" w:rsidP="002D2EE8">
            <w:pPr>
              <w:spacing w:after="0" w:line="259" w:lineRule="auto"/>
              <w:ind w:left="1" w:right="0" w:firstLine="0"/>
              <w:jc w:val="left"/>
            </w:pPr>
            <w:r>
              <w:rPr>
                <w:sz w:val="16"/>
              </w:rPr>
              <w:t xml:space="preserve"> </w:t>
            </w:r>
          </w:p>
        </w:tc>
      </w:tr>
      <w:tr w:rsidR="009A7E22" w14:paraId="701805CA" w14:textId="77777777" w:rsidTr="002D2EE8">
        <w:trPr>
          <w:trHeight w:val="682"/>
        </w:trPr>
        <w:tc>
          <w:tcPr>
            <w:tcW w:w="957" w:type="dxa"/>
            <w:tcBorders>
              <w:top w:val="single" w:sz="4" w:space="0" w:color="000000"/>
              <w:left w:val="single" w:sz="4" w:space="0" w:color="000000"/>
              <w:bottom w:val="single" w:sz="4" w:space="0" w:color="000000"/>
              <w:right w:val="single" w:sz="4" w:space="0" w:color="000000"/>
            </w:tcBorders>
            <w:vAlign w:val="center"/>
          </w:tcPr>
          <w:p w14:paraId="1F4A2324"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7A32D8B1" w14:textId="77777777" w:rsidR="009A7E22" w:rsidRDefault="009A7E22" w:rsidP="002D2EE8">
            <w:pPr>
              <w:spacing w:after="0" w:line="259" w:lineRule="auto"/>
              <w:ind w:left="2" w:right="0" w:firstLine="0"/>
              <w:jc w:val="left"/>
            </w:pPr>
            <w:r>
              <w:rPr>
                <w:sz w:val="16"/>
              </w:rPr>
              <w:t xml:space="preserve">otherConstraints </w:t>
            </w:r>
          </w:p>
        </w:tc>
        <w:tc>
          <w:tcPr>
            <w:tcW w:w="2127" w:type="dxa"/>
            <w:tcBorders>
              <w:top w:val="single" w:sz="4" w:space="0" w:color="000000"/>
              <w:left w:val="single" w:sz="4" w:space="0" w:color="000000"/>
              <w:bottom w:val="single" w:sz="4" w:space="0" w:color="000000"/>
              <w:right w:val="single" w:sz="4" w:space="0" w:color="000000"/>
            </w:tcBorders>
            <w:vAlign w:val="center"/>
          </w:tcPr>
          <w:p w14:paraId="0BAFFC7C" w14:textId="77777777" w:rsidR="009A7E22" w:rsidRDefault="009A7E22" w:rsidP="002D2EE8">
            <w:pPr>
              <w:spacing w:after="0" w:line="259" w:lineRule="auto"/>
              <w:ind w:left="1" w:right="45" w:firstLine="0"/>
              <w:jc w:val="left"/>
            </w:pPr>
            <w:r>
              <w:rPr>
                <w:sz w:val="16"/>
              </w:rPr>
              <w:t xml:space="preserve">Other restrictions and legal prerequisites for accessing and using the dataset </w:t>
            </w:r>
          </w:p>
        </w:tc>
        <w:tc>
          <w:tcPr>
            <w:tcW w:w="742" w:type="dxa"/>
            <w:tcBorders>
              <w:top w:val="single" w:sz="4" w:space="0" w:color="000000"/>
              <w:left w:val="single" w:sz="4" w:space="0" w:color="000000"/>
              <w:bottom w:val="single" w:sz="4" w:space="0" w:color="000000"/>
              <w:right w:val="single" w:sz="4" w:space="0" w:color="000000"/>
            </w:tcBorders>
            <w:vAlign w:val="center"/>
          </w:tcPr>
          <w:p w14:paraId="7975D006" w14:textId="77777777" w:rsidR="009A7E22" w:rsidRDefault="009A7E22" w:rsidP="002D2EE8">
            <w:pPr>
              <w:spacing w:after="0" w:line="259" w:lineRule="auto"/>
              <w:ind w:left="0" w:right="38" w:firstLine="0"/>
              <w:jc w:val="left"/>
            </w:pPr>
            <w:r>
              <w:rPr>
                <w:sz w:val="16"/>
              </w:rPr>
              <w:t xml:space="preserve">0-* </w:t>
            </w:r>
          </w:p>
        </w:tc>
        <w:tc>
          <w:tcPr>
            <w:tcW w:w="1417" w:type="dxa"/>
            <w:tcBorders>
              <w:top w:val="single" w:sz="4" w:space="0" w:color="000000"/>
              <w:left w:val="single" w:sz="4" w:space="0" w:color="000000"/>
              <w:bottom w:val="single" w:sz="4" w:space="0" w:color="000000"/>
              <w:right w:val="single" w:sz="4" w:space="0" w:color="000000"/>
            </w:tcBorders>
            <w:vAlign w:val="center"/>
          </w:tcPr>
          <w:p w14:paraId="37BA721D" w14:textId="77777777" w:rsidR="009A7E22" w:rsidRDefault="009A7E22" w:rsidP="002D2EE8">
            <w:pPr>
              <w:spacing w:after="0" w:line="259" w:lineRule="auto"/>
              <w:ind w:left="1" w:right="0" w:firstLine="0"/>
              <w:jc w:val="left"/>
            </w:pPr>
            <w:r>
              <w:rPr>
                <w:sz w:val="16"/>
              </w:rPr>
              <w:t xml:space="preserve">CharacterString </w:t>
            </w:r>
          </w:p>
        </w:tc>
        <w:tc>
          <w:tcPr>
            <w:tcW w:w="2378" w:type="dxa"/>
            <w:tcBorders>
              <w:top w:val="single" w:sz="4" w:space="0" w:color="000000"/>
              <w:left w:val="single" w:sz="4" w:space="0" w:color="000000"/>
              <w:bottom w:val="single" w:sz="4" w:space="0" w:color="000000"/>
              <w:right w:val="single" w:sz="4" w:space="0" w:color="000000"/>
            </w:tcBorders>
            <w:vAlign w:val="center"/>
          </w:tcPr>
          <w:p w14:paraId="06B886CC" w14:textId="77777777" w:rsidR="009A7E22" w:rsidRDefault="009A7E22" w:rsidP="002D2EE8">
            <w:pPr>
              <w:spacing w:after="0" w:line="259" w:lineRule="auto"/>
              <w:ind w:left="1" w:right="0" w:firstLine="0"/>
              <w:jc w:val="left"/>
            </w:pPr>
            <w:r>
              <w:rPr>
                <w:sz w:val="16"/>
              </w:rPr>
              <w:t xml:space="preserve"> </w:t>
            </w:r>
          </w:p>
        </w:tc>
      </w:tr>
      <w:tr w:rsidR="009A7E22" w14:paraId="4959D9EE" w14:textId="77777777" w:rsidTr="002D2EE8">
        <w:trPr>
          <w:trHeight w:val="500"/>
        </w:trPr>
        <w:tc>
          <w:tcPr>
            <w:tcW w:w="957" w:type="dxa"/>
            <w:tcBorders>
              <w:top w:val="single" w:sz="4" w:space="0" w:color="000000"/>
              <w:left w:val="single" w:sz="4" w:space="0" w:color="000000"/>
              <w:bottom w:val="single" w:sz="4" w:space="0" w:color="000000"/>
              <w:right w:val="single" w:sz="4" w:space="0" w:color="000000"/>
            </w:tcBorders>
            <w:vAlign w:val="center"/>
          </w:tcPr>
          <w:p w14:paraId="64A313BC"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5F390F27" w14:textId="77777777" w:rsidR="009A7E22" w:rsidRDefault="009A7E22" w:rsidP="002D2EE8">
            <w:pPr>
              <w:spacing w:after="0" w:line="259" w:lineRule="auto"/>
              <w:ind w:left="2" w:right="0" w:firstLine="0"/>
              <w:jc w:val="left"/>
            </w:pPr>
            <w:r>
              <w:rPr>
                <w:sz w:val="16"/>
              </w:rPr>
              <w:t xml:space="preserve">classification </w:t>
            </w:r>
          </w:p>
        </w:tc>
        <w:tc>
          <w:tcPr>
            <w:tcW w:w="2127" w:type="dxa"/>
            <w:tcBorders>
              <w:top w:val="single" w:sz="4" w:space="0" w:color="000000"/>
              <w:left w:val="single" w:sz="4" w:space="0" w:color="000000"/>
              <w:bottom w:val="single" w:sz="4" w:space="0" w:color="000000"/>
              <w:right w:val="single" w:sz="4" w:space="0" w:color="000000"/>
            </w:tcBorders>
            <w:vAlign w:val="center"/>
          </w:tcPr>
          <w:p w14:paraId="2B072EAD" w14:textId="77777777" w:rsidR="009A7E22" w:rsidRDefault="009A7E22" w:rsidP="002D2EE8">
            <w:pPr>
              <w:spacing w:after="0" w:line="259" w:lineRule="auto"/>
              <w:ind w:left="1" w:right="0" w:firstLine="0"/>
              <w:jc w:val="left"/>
            </w:pPr>
            <w:r>
              <w:rPr>
                <w:sz w:val="16"/>
              </w:rPr>
              <w:t xml:space="preserve">Name of the handling restrictions on the dataset </w:t>
            </w:r>
          </w:p>
        </w:tc>
        <w:tc>
          <w:tcPr>
            <w:tcW w:w="742" w:type="dxa"/>
            <w:tcBorders>
              <w:top w:val="single" w:sz="4" w:space="0" w:color="000000"/>
              <w:left w:val="single" w:sz="4" w:space="0" w:color="000000"/>
              <w:bottom w:val="single" w:sz="4" w:space="0" w:color="000000"/>
              <w:right w:val="single" w:sz="4" w:space="0" w:color="000000"/>
            </w:tcBorders>
            <w:vAlign w:val="center"/>
          </w:tcPr>
          <w:p w14:paraId="4D965EB7" w14:textId="77777777" w:rsidR="009A7E22" w:rsidRDefault="009A7E22" w:rsidP="002D2EE8">
            <w:pPr>
              <w:spacing w:after="0" w:line="259" w:lineRule="auto"/>
              <w:ind w:left="0" w:right="39" w:firstLine="0"/>
              <w:jc w:val="left"/>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vAlign w:val="center"/>
          </w:tcPr>
          <w:p w14:paraId="1CBC7158" w14:textId="77777777" w:rsidR="009A7E22" w:rsidRDefault="009A7E22" w:rsidP="002D2EE8">
            <w:pPr>
              <w:spacing w:after="0" w:line="259" w:lineRule="auto"/>
              <w:ind w:left="1" w:right="0" w:firstLine="0"/>
              <w:jc w:val="left"/>
            </w:pPr>
            <w:r>
              <w:rPr>
                <w:sz w:val="16"/>
              </w:rPr>
              <w:t xml:space="preserve">MD_Classificatio nCode </w:t>
            </w:r>
          </w:p>
        </w:tc>
        <w:tc>
          <w:tcPr>
            <w:tcW w:w="2378" w:type="dxa"/>
            <w:tcBorders>
              <w:top w:val="single" w:sz="4" w:space="0" w:color="000000"/>
              <w:left w:val="single" w:sz="4" w:space="0" w:color="000000"/>
              <w:bottom w:val="single" w:sz="4" w:space="0" w:color="000000"/>
              <w:right w:val="single" w:sz="4" w:space="0" w:color="000000"/>
            </w:tcBorders>
            <w:vAlign w:val="center"/>
          </w:tcPr>
          <w:p w14:paraId="0454EECD" w14:textId="77777777" w:rsidR="009A7E22" w:rsidRDefault="009A7E22" w:rsidP="002D2EE8">
            <w:pPr>
              <w:spacing w:after="0" w:line="259" w:lineRule="auto"/>
              <w:ind w:left="1" w:right="0" w:firstLine="0"/>
              <w:jc w:val="left"/>
            </w:pPr>
            <w:r>
              <w:rPr>
                <w:sz w:val="16"/>
              </w:rPr>
              <w:t xml:space="preserve"> </w:t>
            </w:r>
          </w:p>
        </w:tc>
      </w:tr>
      <w:tr w:rsidR="009A7E22" w14:paraId="1FFC6C92" w14:textId="77777777" w:rsidTr="002D2EE8">
        <w:trPr>
          <w:trHeight w:val="497"/>
        </w:trPr>
        <w:tc>
          <w:tcPr>
            <w:tcW w:w="957" w:type="dxa"/>
            <w:tcBorders>
              <w:top w:val="single" w:sz="4" w:space="0" w:color="000000"/>
              <w:left w:val="single" w:sz="4" w:space="0" w:color="000000"/>
              <w:bottom w:val="single" w:sz="4" w:space="0" w:color="000000"/>
              <w:right w:val="single" w:sz="4" w:space="0" w:color="000000"/>
            </w:tcBorders>
            <w:vAlign w:val="center"/>
          </w:tcPr>
          <w:p w14:paraId="170A66CA"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0516195F" w14:textId="77777777" w:rsidR="009A7E22" w:rsidRDefault="009A7E22" w:rsidP="002D2EE8">
            <w:pPr>
              <w:spacing w:after="0" w:line="259" w:lineRule="auto"/>
              <w:ind w:left="2" w:right="0" w:firstLine="0"/>
              <w:jc w:val="left"/>
            </w:pPr>
            <w:r>
              <w:rPr>
                <w:sz w:val="16"/>
              </w:rPr>
              <w:t xml:space="preserve">userNote </w:t>
            </w:r>
          </w:p>
        </w:tc>
        <w:tc>
          <w:tcPr>
            <w:tcW w:w="2127" w:type="dxa"/>
            <w:tcBorders>
              <w:top w:val="single" w:sz="4" w:space="0" w:color="000000"/>
              <w:left w:val="single" w:sz="4" w:space="0" w:color="000000"/>
              <w:bottom w:val="single" w:sz="4" w:space="0" w:color="000000"/>
              <w:right w:val="single" w:sz="4" w:space="0" w:color="000000"/>
            </w:tcBorders>
            <w:vAlign w:val="center"/>
          </w:tcPr>
          <w:p w14:paraId="3BD7F7A7" w14:textId="77777777" w:rsidR="009A7E22" w:rsidRDefault="009A7E22" w:rsidP="002D2EE8">
            <w:pPr>
              <w:spacing w:after="0" w:line="259" w:lineRule="auto"/>
              <w:ind w:left="1" w:right="0" w:firstLine="0"/>
              <w:jc w:val="left"/>
            </w:pPr>
            <w:r>
              <w:rPr>
                <w:sz w:val="16"/>
              </w:rPr>
              <w:t xml:space="preserve">Additional information about the classification </w:t>
            </w:r>
          </w:p>
        </w:tc>
        <w:tc>
          <w:tcPr>
            <w:tcW w:w="742" w:type="dxa"/>
            <w:tcBorders>
              <w:top w:val="single" w:sz="4" w:space="0" w:color="000000"/>
              <w:left w:val="single" w:sz="4" w:space="0" w:color="000000"/>
              <w:bottom w:val="single" w:sz="4" w:space="0" w:color="000000"/>
              <w:right w:val="single" w:sz="4" w:space="0" w:color="000000"/>
            </w:tcBorders>
            <w:vAlign w:val="center"/>
          </w:tcPr>
          <w:p w14:paraId="6744869A" w14:textId="77777777" w:rsidR="009A7E22" w:rsidRDefault="009A7E22" w:rsidP="002D2EE8">
            <w:pPr>
              <w:spacing w:after="0" w:line="259" w:lineRule="auto"/>
              <w:ind w:left="0" w:right="36" w:firstLine="0"/>
              <w:jc w:val="left"/>
            </w:pPr>
            <w:r>
              <w:rPr>
                <w:sz w:val="16"/>
              </w:rPr>
              <w:t xml:space="preserve">0-1 </w:t>
            </w:r>
          </w:p>
        </w:tc>
        <w:tc>
          <w:tcPr>
            <w:tcW w:w="1417" w:type="dxa"/>
            <w:tcBorders>
              <w:top w:val="single" w:sz="4" w:space="0" w:color="000000"/>
              <w:left w:val="single" w:sz="4" w:space="0" w:color="000000"/>
              <w:bottom w:val="single" w:sz="4" w:space="0" w:color="000000"/>
              <w:right w:val="single" w:sz="4" w:space="0" w:color="000000"/>
            </w:tcBorders>
            <w:vAlign w:val="center"/>
          </w:tcPr>
          <w:p w14:paraId="4AEC9FFB" w14:textId="77777777" w:rsidR="009A7E22" w:rsidRDefault="009A7E22" w:rsidP="002D2EE8">
            <w:pPr>
              <w:spacing w:after="0" w:line="259" w:lineRule="auto"/>
              <w:ind w:left="1" w:right="0" w:firstLine="0"/>
              <w:jc w:val="left"/>
            </w:pPr>
            <w:r>
              <w:rPr>
                <w:sz w:val="16"/>
              </w:rPr>
              <w:t xml:space="preserve">CharacterString </w:t>
            </w:r>
          </w:p>
        </w:tc>
        <w:tc>
          <w:tcPr>
            <w:tcW w:w="2378" w:type="dxa"/>
            <w:tcBorders>
              <w:top w:val="single" w:sz="4" w:space="0" w:color="000000"/>
              <w:left w:val="single" w:sz="4" w:space="0" w:color="000000"/>
              <w:bottom w:val="single" w:sz="4" w:space="0" w:color="000000"/>
              <w:right w:val="single" w:sz="4" w:space="0" w:color="000000"/>
            </w:tcBorders>
            <w:vAlign w:val="center"/>
          </w:tcPr>
          <w:p w14:paraId="72C23872" w14:textId="77777777" w:rsidR="009A7E22" w:rsidRDefault="009A7E22" w:rsidP="002D2EE8">
            <w:pPr>
              <w:spacing w:after="0" w:line="259" w:lineRule="auto"/>
              <w:ind w:left="1" w:right="0" w:firstLine="0"/>
              <w:jc w:val="left"/>
            </w:pPr>
            <w:r>
              <w:rPr>
                <w:sz w:val="16"/>
              </w:rPr>
              <w:t xml:space="preserve"> </w:t>
            </w:r>
          </w:p>
        </w:tc>
      </w:tr>
      <w:tr w:rsidR="009A7E22" w14:paraId="5CB23899" w14:textId="77777777" w:rsidTr="002D2EE8">
        <w:trPr>
          <w:trHeight w:val="497"/>
        </w:trPr>
        <w:tc>
          <w:tcPr>
            <w:tcW w:w="957" w:type="dxa"/>
            <w:tcBorders>
              <w:top w:val="single" w:sz="4" w:space="0" w:color="000000"/>
              <w:left w:val="single" w:sz="4" w:space="0" w:color="000000"/>
              <w:bottom w:val="single" w:sz="4" w:space="0" w:color="000000"/>
              <w:right w:val="single" w:sz="4" w:space="0" w:color="000000"/>
            </w:tcBorders>
            <w:vAlign w:val="center"/>
          </w:tcPr>
          <w:p w14:paraId="31DDD9F5"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26FF5955" w14:textId="77777777" w:rsidR="009A7E22" w:rsidRDefault="009A7E22" w:rsidP="002D2EE8">
            <w:pPr>
              <w:spacing w:after="0" w:line="259" w:lineRule="auto"/>
              <w:ind w:left="2" w:right="0" w:firstLine="0"/>
              <w:jc w:val="left"/>
            </w:pPr>
            <w:r>
              <w:rPr>
                <w:sz w:val="16"/>
              </w:rPr>
              <w:t xml:space="preserve">classificationSystem </w:t>
            </w:r>
          </w:p>
        </w:tc>
        <w:tc>
          <w:tcPr>
            <w:tcW w:w="2127" w:type="dxa"/>
            <w:tcBorders>
              <w:top w:val="single" w:sz="4" w:space="0" w:color="000000"/>
              <w:left w:val="single" w:sz="4" w:space="0" w:color="000000"/>
              <w:bottom w:val="single" w:sz="4" w:space="0" w:color="000000"/>
              <w:right w:val="single" w:sz="4" w:space="0" w:color="000000"/>
            </w:tcBorders>
            <w:vAlign w:val="center"/>
          </w:tcPr>
          <w:p w14:paraId="2D12D6BD" w14:textId="77777777" w:rsidR="009A7E22" w:rsidRDefault="009A7E22" w:rsidP="002D2EE8">
            <w:pPr>
              <w:spacing w:after="0" w:line="259" w:lineRule="auto"/>
              <w:ind w:left="1" w:right="0" w:firstLine="0"/>
              <w:jc w:val="left"/>
            </w:pPr>
            <w:r>
              <w:rPr>
                <w:sz w:val="16"/>
              </w:rPr>
              <w:t xml:space="preserve">Name of the classification system </w:t>
            </w:r>
          </w:p>
        </w:tc>
        <w:tc>
          <w:tcPr>
            <w:tcW w:w="742" w:type="dxa"/>
            <w:tcBorders>
              <w:top w:val="single" w:sz="4" w:space="0" w:color="000000"/>
              <w:left w:val="single" w:sz="4" w:space="0" w:color="000000"/>
              <w:bottom w:val="single" w:sz="4" w:space="0" w:color="000000"/>
              <w:right w:val="single" w:sz="4" w:space="0" w:color="000000"/>
            </w:tcBorders>
            <w:vAlign w:val="center"/>
          </w:tcPr>
          <w:p w14:paraId="46C4E7BA" w14:textId="77777777" w:rsidR="009A7E22" w:rsidRDefault="009A7E22" w:rsidP="002D2EE8">
            <w:pPr>
              <w:spacing w:after="0" w:line="259" w:lineRule="auto"/>
              <w:ind w:left="0" w:right="36" w:firstLine="0"/>
              <w:jc w:val="left"/>
            </w:pPr>
            <w:r>
              <w:rPr>
                <w:sz w:val="16"/>
              </w:rPr>
              <w:t xml:space="preserve">0-1 </w:t>
            </w:r>
          </w:p>
        </w:tc>
        <w:tc>
          <w:tcPr>
            <w:tcW w:w="1417" w:type="dxa"/>
            <w:tcBorders>
              <w:top w:val="single" w:sz="4" w:space="0" w:color="000000"/>
              <w:left w:val="single" w:sz="4" w:space="0" w:color="000000"/>
              <w:bottom w:val="single" w:sz="4" w:space="0" w:color="000000"/>
              <w:right w:val="single" w:sz="4" w:space="0" w:color="000000"/>
            </w:tcBorders>
            <w:vAlign w:val="center"/>
          </w:tcPr>
          <w:p w14:paraId="0AFAA6F6" w14:textId="77777777" w:rsidR="009A7E22" w:rsidRDefault="009A7E22" w:rsidP="002D2EE8">
            <w:pPr>
              <w:spacing w:after="0" w:line="259" w:lineRule="auto"/>
              <w:ind w:left="1" w:right="0" w:firstLine="0"/>
              <w:jc w:val="left"/>
            </w:pPr>
            <w:r>
              <w:rPr>
                <w:sz w:val="16"/>
              </w:rPr>
              <w:t xml:space="preserve">CharacterString </w:t>
            </w:r>
          </w:p>
        </w:tc>
        <w:tc>
          <w:tcPr>
            <w:tcW w:w="2378" w:type="dxa"/>
            <w:tcBorders>
              <w:top w:val="single" w:sz="4" w:space="0" w:color="000000"/>
              <w:left w:val="single" w:sz="4" w:space="0" w:color="000000"/>
              <w:bottom w:val="single" w:sz="4" w:space="0" w:color="000000"/>
              <w:right w:val="single" w:sz="4" w:space="0" w:color="000000"/>
            </w:tcBorders>
            <w:vAlign w:val="center"/>
          </w:tcPr>
          <w:p w14:paraId="4CE3DD6B" w14:textId="77777777" w:rsidR="009A7E22" w:rsidRDefault="009A7E22" w:rsidP="002D2EE8">
            <w:pPr>
              <w:spacing w:after="0" w:line="259" w:lineRule="auto"/>
              <w:ind w:left="1" w:right="0" w:firstLine="0"/>
              <w:jc w:val="left"/>
            </w:pPr>
            <w:r>
              <w:rPr>
                <w:sz w:val="16"/>
              </w:rPr>
              <w:t xml:space="preserve"> </w:t>
            </w:r>
          </w:p>
        </w:tc>
      </w:tr>
      <w:tr w:rsidR="009A7E22" w14:paraId="5F931C1C" w14:textId="77777777" w:rsidTr="002D2EE8">
        <w:trPr>
          <w:trHeight w:val="684"/>
        </w:trPr>
        <w:tc>
          <w:tcPr>
            <w:tcW w:w="957" w:type="dxa"/>
            <w:tcBorders>
              <w:top w:val="single" w:sz="4" w:space="0" w:color="000000"/>
              <w:left w:val="single" w:sz="4" w:space="0" w:color="000000"/>
              <w:bottom w:val="single" w:sz="4" w:space="0" w:color="000000"/>
              <w:right w:val="single" w:sz="4" w:space="0" w:color="000000"/>
            </w:tcBorders>
            <w:vAlign w:val="center"/>
          </w:tcPr>
          <w:p w14:paraId="3C32208C"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6A1761F7" w14:textId="77777777" w:rsidR="009A7E22" w:rsidRDefault="009A7E22" w:rsidP="002D2EE8">
            <w:pPr>
              <w:spacing w:after="0" w:line="259" w:lineRule="auto"/>
              <w:ind w:left="2" w:right="0" w:firstLine="0"/>
              <w:jc w:val="left"/>
            </w:pPr>
            <w:r>
              <w:rPr>
                <w:sz w:val="16"/>
              </w:rPr>
              <w:t xml:space="preserve">handlingDescription </w:t>
            </w:r>
          </w:p>
        </w:tc>
        <w:tc>
          <w:tcPr>
            <w:tcW w:w="2127" w:type="dxa"/>
            <w:tcBorders>
              <w:top w:val="single" w:sz="4" w:space="0" w:color="000000"/>
              <w:left w:val="single" w:sz="4" w:space="0" w:color="000000"/>
              <w:bottom w:val="single" w:sz="4" w:space="0" w:color="000000"/>
              <w:right w:val="single" w:sz="4" w:space="0" w:color="000000"/>
            </w:tcBorders>
            <w:vAlign w:val="center"/>
          </w:tcPr>
          <w:p w14:paraId="1E162908" w14:textId="77777777" w:rsidR="009A7E22" w:rsidRDefault="009A7E22" w:rsidP="002D2EE8">
            <w:pPr>
              <w:spacing w:after="0" w:line="259" w:lineRule="auto"/>
              <w:ind w:left="1" w:right="0" w:firstLine="0"/>
              <w:jc w:val="left"/>
            </w:pPr>
            <w:r>
              <w:rPr>
                <w:sz w:val="16"/>
              </w:rPr>
              <w:t xml:space="preserve">Additional information about the restrictions on handling the dataset </w:t>
            </w:r>
          </w:p>
        </w:tc>
        <w:tc>
          <w:tcPr>
            <w:tcW w:w="742" w:type="dxa"/>
            <w:tcBorders>
              <w:top w:val="single" w:sz="4" w:space="0" w:color="000000"/>
              <w:left w:val="single" w:sz="4" w:space="0" w:color="000000"/>
              <w:bottom w:val="single" w:sz="4" w:space="0" w:color="000000"/>
              <w:right w:val="single" w:sz="4" w:space="0" w:color="000000"/>
            </w:tcBorders>
            <w:vAlign w:val="center"/>
          </w:tcPr>
          <w:p w14:paraId="5330EBC0" w14:textId="77777777" w:rsidR="009A7E22" w:rsidRDefault="009A7E22" w:rsidP="002D2EE8">
            <w:pPr>
              <w:spacing w:after="0" w:line="259" w:lineRule="auto"/>
              <w:ind w:left="0" w:right="36" w:firstLine="0"/>
              <w:jc w:val="left"/>
            </w:pPr>
            <w:r>
              <w:rPr>
                <w:sz w:val="16"/>
              </w:rPr>
              <w:t xml:space="preserve">0-1 </w:t>
            </w:r>
          </w:p>
        </w:tc>
        <w:tc>
          <w:tcPr>
            <w:tcW w:w="1417" w:type="dxa"/>
            <w:tcBorders>
              <w:top w:val="single" w:sz="4" w:space="0" w:color="000000"/>
              <w:left w:val="single" w:sz="4" w:space="0" w:color="000000"/>
              <w:bottom w:val="single" w:sz="4" w:space="0" w:color="000000"/>
              <w:right w:val="single" w:sz="4" w:space="0" w:color="000000"/>
            </w:tcBorders>
            <w:vAlign w:val="center"/>
          </w:tcPr>
          <w:p w14:paraId="16D10868" w14:textId="77777777" w:rsidR="009A7E22" w:rsidRDefault="009A7E22" w:rsidP="002D2EE8">
            <w:pPr>
              <w:spacing w:after="0" w:line="259" w:lineRule="auto"/>
              <w:ind w:left="1" w:right="0" w:firstLine="0"/>
              <w:jc w:val="left"/>
            </w:pPr>
            <w:r>
              <w:rPr>
                <w:sz w:val="16"/>
              </w:rPr>
              <w:t xml:space="preserve">CharacterString </w:t>
            </w:r>
          </w:p>
        </w:tc>
        <w:tc>
          <w:tcPr>
            <w:tcW w:w="2378" w:type="dxa"/>
            <w:tcBorders>
              <w:top w:val="single" w:sz="4" w:space="0" w:color="000000"/>
              <w:left w:val="single" w:sz="4" w:space="0" w:color="000000"/>
              <w:bottom w:val="single" w:sz="4" w:space="0" w:color="000000"/>
              <w:right w:val="single" w:sz="4" w:space="0" w:color="000000"/>
            </w:tcBorders>
            <w:vAlign w:val="center"/>
          </w:tcPr>
          <w:p w14:paraId="6C3C4795" w14:textId="77777777" w:rsidR="009A7E22" w:rsidRDefault="009A7E22" w:rsidP="002D2EE8">
            <w:pPr>
              <w:spacing w:after="0" w:line="259" w:lineRule="auto"/>
              <w:ind w:left="1" w:right="0" w:firstLine="0"/>
              <w:jc w:val="left"/>
            </w:pPr>
            <w:r>
              <w:rPr>
                <w:sz w:val="16"/>
              </w:rPr>
              <w:t xml:space="preserve"> </w:t>
            </w:r>
          </w:p>
        </w:tc>
      </w:tr>
      <w:tr w:rsidR="009A7E22" w14:paraId="01FBEB1F" w14:textId="77777777" w:rsidTr="002D2EE8">
        <w:trPr>
          <w:trHeight w:val="312"/>
        </w:trPr>
        <w:tc>
          <w:tcPr>
            <w:tcW w:w="957" w:type="dxa"/>
            <w:tcBorders>
              <w:top w:val="single" w:sz="4" w:space="0" w:color="000000"/>
              <w:left w:val="single" w:sz="4" w:space="0" w:color="000000"/>
              <w:bottom w:val="single" w:sz="4" w:space="0" w:color="000000"/>
              <w:right w:val="single" w:sz="4" w:space="0" w:color="000000"/>
            </w:tcBorders>
            <w:vAlign w:val="center"/>
          </w:tcPr>
          <w:p w14:paraId="29AA371D"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02111E51" w14:textId="77777777" w:rsidR="009A7E22" w:rsidRDefault="009A7E22" w:rsidP="002D2EE8">
            <w:pPr>
              <w:spacing w:after="0" w:line="259" w:lineRule="auto"/>
              <w:ind w:left="2" w:right="0" w:firstLine="0"/>
              <w:jc w:val="left"/>
            </w:pPr>
            <w:r>
              <w:rPr>
                <w:sz w:val="16"/>
              </w:rPr>
              <w:t xml:space="preserve">tileID </w:t>
            </w:r>
          </w:p>
        </w:tc>
        <w:tc>
          <w:tcPr>
            <w:tcW w:w="2127" w:type="dxa"/>
            <w:tcBorders>
              <w:top w:val="single" w:sz="4" w:space="0" w:color="000000"/>
              <w:left w:val="single" w:sz="4" w:space="0" w:color="000000"/>
              <w:bottom w:val="single" w:sz="4" w:space="0" w:color="000000"/>
              <w:right w:val="single" w:sz="4" w:space="0" w:color="000000"/>
            </w:tcBorders>
            <w:vAlign w:val="center"/>
          </w:tcPr>
          <w:p w14:paraId="65C4C78A" w14:textId="77777777" w:rsidR="009A7E22" w:rsidRDefault="009A7E22" w:rsidP="002D2EE8">
            <w:pPr>
              <w:spacing w:after="0" w:line="259" w:lineRule="auto"/>
              <w:ind w:left="1" w:right="0" w:firstLine="0"/>
              <w:jc w:val="left"/>
            </w:pPr>
            <w:r>
              <w:rPr>
                <w:sz w:val="16"/>
              </w:rPr>
              <w:t xml:space="preserve">Tile identifier </w:t>
            </w:r>
          </w:p>
        </w:tc>
        <w:tc>
          <w:tcPr>
            <w:tcW w:w="742" w:type="dxa"/>
            <w:tcBorders>
              <w:top w:val="single" w:sz="4" w:space="0" w:color="000000"/>
              <w:left w:val="single" w:sz="4" w:space="0" w:color="000000"/>
              <w:bottom w:val="single" w:sz="4" w:space="0" w:color="000000"/>
              <w:right w:val="single" w:sz="4" w:space="0" w:color="000000"/>
            </w:tcBorders>
            <w:vAlign w:val="center"/>
          </w:tcPr>
          <w:p w14:paraId="4927E93A" w14:textId="77777777" w:rsidR="009A7E22" w:rsidRDefault="009A7E22" w:rsidP="002D2EE8">
            <w:pPr>
              <w:spacing w:after="0" w:line="259" w:lineRule="auto"/>
              <w:ind w:left="0" w:right="39" w:firstLine="0"/>
              <w:jc w:val="left"/>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vAlign w:val="center"/>
          </w:tcPr>
          <w:p w14:paraId="1B2B3CBA" w14:textId="77777777" w:rsidR="009A7E22" w:rsidRDefault="009A7E22" w:rsidP="002D2EE8">
            <w:pPr>
              <w:spacing w:after="0" w:line="259" w:lineRule="auto"/>
              <w:ind w:left="1" w:right="0" w:firstLine="0"/>
              <w:jc w:val="left"/>
            </w:pPr>
            <w:r>
              <w:rPr>
                <w:sz w:val="16"/>
              </w:rPr>
              <w:t xml:space="preserve">CharacterString </w:t>
            </w:r>
          </w:p>
        </w:tc>
        <w:tc>
          <w:tcPr>
            <w:tcW w:w="2378" w:type="dxa"/>
            <w:tcBorders>
              <w:top w:val="single" w:sz="4" w:space="0" w:color="000000"/>
              <w:left w:val="single" w:sz="4" w:space="0" w:color="000000"/>
              <w:bottom w:val="single" w:sz="4" w:space="0" w:color="000000"/>
              <w:right w:val="single" w:sz="4" w:space="0" w:color="000000"/>
            </w:tcBorders>
            <w:vAlign w:val="center"/>
          </w:tcPr>
          <w:p w14:paraId="64C55933" w14:textId="77777777" w:rsidR="009A7E22" w:rsidRDefault="009A7E22" w:rsidP="002D2EE8">
            <w:pPr>
              <w:spacing w:after="0" w:line="259" w:lineRule="auto"/>
              <w:ind w:left="1" w:right="0" w:firstLine="0"/>
              <w:jc w:val="left"/>
            </w:pPr>
            <w:r>
              <w:rPr>
                <w:sz w:val="16"/>
              </w:rPr>
              <w:t xml:space="preserve"> </w:t>
            </w:r>
          </w:p>
        </w:tc>
      </w:tr>
      <w:tr w:rsidR="009A7E22" w14:paraId="031ACCBC" w14:textId="77777777" w:rsidTr="002D2EE8">
        <w:trPr>
          <w:trHeight w:val="866"/>
        </w:trPr>
        <w:tc>
          <w:tcPr>
            <w:tcW w:w="957" w:type="dxa"/>
            <w:tcBorders>
              <w:top w:val="single" w:sz="4" w:space="0" w:color="000000"/>
              <w:left w:val="single" w:sz="4" w:space="0" w:color="000000"/>
              <w:bottom w:val="single" w:sz="4" w:space="0" w:color="000000"/>
              <w:right w:val="single" w:sz="4" w:space="0" w:color="000000"/>
            </w:tcBorders>
            <w:vAlign w:val="center"/>
          </w:tcPr>
          <w:p w14:paraId="3877C5D3"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65ED0705" w14:textId="77777777" w:rsidR="009A7E22" w:rsidRDefault="009A7E22" w:rsidP="002D2EE8">
            <w:pPr>
              <w:spacing w:after="0" w:line="259" w:lineRule="auto"/>
              <w:ind w:left="2" w:right="0" w:firstLine="0"/>
              <w:jc w:val="left"/>
            </w:pPr>
            <w:r>
              <w:rPr>
                <w:sz w:val="16"/>
              </w:rPr>
              <w:t xml:space="preserve">tileBoundary </w:t>
            </w:r>
          </w:p>
        </w:tc>
        <w:tc>
          <w:tcPr>
            <w:tcW w:w="2127" w:type="dxa"/>
            <w:tcBorders>
              <w:top w:val="single" w:sz="4" w:space="0" w:color="000000"/>
              <w:left w:val="single" w:sz="4" w:space="0" w:color="000000"/>
              <w:bottom w:val="single" w:sz="4" w:space="0" w:color="000000"/>
              <w:right w:val="single" w:sz="4" w:space="0" w:color="000000"/>
            </w:tcBorders>
            <w:vAlign w:val="center"/>
          </w:tcPr>
          <w:p w14:paraId="513333B7" w14:textId="77777777" w:rsidR="009A7E22" w:rsidRDefault="009A7E22" w:rsidP="002D2EE8">
            <w:pPr>
              <w:spacing w:after="0" w:line="259" w:lineRule="auto"/>
              <w:ind w:left="1" w:right="0" w:firstLine="0"/>
              <w:jc w:val="left"/>
            </w:pPr>
            <w:r>
              <w:rPr>
                <w:sz w:val="16"/>
              </w:rPr>
              <w:t xml:space="preserve">Tile boundary </w:t>
            </w:r>
          </w:p>
        </w:tc>
        <w:tc>
          <w:tcPr>
            <w:tcW w:w="742" w:type="dxa"/>
            <w:tcBorders>
              <w:top w:val="single" w:sz="4" w:space="0" w:color="000000"/>
              <w:left w:val="single" w:sz="4" w:space="0" w:color="000000"/>
              <w:bottom w:val="single" w:sz="4" w:space="0" w:color="000000"/>
              <w:right w:val="single" w:sz="4" w:space="0" w:color="000000"/>
            </w:tcBorders>
            <w:vAlign w:val="center"/>
          </w:tcPr>
          <w:p w14:paraId="3453D8B6" w14:textId="77777777" w:rsidR="009A7E22" w:rsidRDefault="009A7E22" w:rsidP="002D2EE8">
            <w:pPr>
              <w:spacing w:after="0" w:line="259" w:lineRule="auto"/>
              <w:ind w:left="0" w:right="36" w:firstLine="0"/>
              <w:jc w:val="left"/>
            </w:pPr>
            <w:r>
              <w:rPr>
                <w:sz w:val="16"/>
              </w:rPr>
              <w:t xml:space="preserve">0-1 </w:t>
            </w:r>
          </w:p>
        </w:tc>
        <w:tc>
          <w:tcPr>
            <w:tcW w:w="1417" w:type="dxa"/>
            <w:tcBorders>
              <w:top w:val="single" w:sz="4" w:space="0" w:color="000000"/>
              <w:left w:val="single" w:sz="4" w:space="0" w:color="000000"/>
              <w:bottom w:val="single" w:sz="4" w:space="0" w:color="000000"/>
              <w:right w:val="single" w:sz="4" w:space="0" w:color="000000"/>
            </w:tcBorders>
            <w:vAlign w:val="center"/>
          </w:tcPr>
          <w:p w14:paraId="0FAD80CF" w14:textId="77777777" w:rsidR="009A7E22" w:rsidRDefault="009A7E22" w:rsidP="002D2EE8">
            <w:pPr>
              <w:spacing w:after="0" w:line="259" w:lineRule="auto"/>
              <w:ind w:left="1" w:right="0" w:firstLine="0"/>
              <w:jc w:val="left"/>
            </w:pPr>
            <w:r>
              <w:rPr>
                <w:sz w:val="16"/>
              </w:rPr>
              <w:t xml:space="preserve">GM_Curve </w:t>
            </w:r>
          </w:p>
        </w:tc>
        <w:tc>
          <w:tcPr>
            <w:tcW w:w="2378" w:type="dxa"/>
            <w:tcBorders>
              <w:top w:val="single" w:sz="4" w:space="0" w:color="000000"/>
              <w:left w:val="single" w:sz="4" w:space="0" w:color="000000"/>
              <w:bottom w:val="single" w:sz="4" w:space="0" w:color="000000"/>
              <w:right w:val="single" w:sz="4" w:space="0" w:color="000000"/>
            </w:tcBorders>
            <w:vAlign w:val="center"/>
          </w:tcPr>
          <w:p w14:paraId="0E332BA4" w14:textId="77777777" w:rsidR="009A7E22" w:rsidRDefault="009A7E22" w:rsidP="002D2EE8">
            <w:pPr>
              <w:spacing w:after="2" w:line="237" w:lineRule="auto"/>
              <w:ind w:left="1" w:right="0" w:firstLine="0"/>
              <w:jc w:val="left"/>
            </w:pPr>
            <w:r>
              <w:rPr>
                <w:sz w:val="16"/>
              </w:rPr>
              <w:t xml:space="preserve">When not provided is assumed to be the extent of </w:t>
            </w:r>
          </w:p>
          <w:p w14:paraId="5C1DED05" w14:textId="77777777" w:rsidR="009A7E22" w:rsidRDefault="009A7E22" w:rsidP="002D2EE8">
            <w:pPr>
              <w:spacing w:after="0" w:line="259" w:lineRule="auto"/>
              <w:ind w:left="1" w:right="0" w:firstLine="0"/>
              <w:jc w:val="left"/>
            </w:pPr>
            <w:r>
              <w:rPr>
                <w:sz w:val="16"/>
              </w:rPr>
              <w:t xml:space="preserve">the collection as defined by EX_Extent </w:t>
            </w:r>
          </w:p>
        </w:tc>
      </w:tr>
      <w:tr w:rsidR="009A7E22" w14:paraId="13C054EA" w14:textId="77777777" w:rsidTr="002D2EE8">
        <w:trPr>
          <w:trHeight w:val="314"/>
        </w:trPr>
        <w:tc>
          <w:tcPr>
            <w:tcW w:w="957" w:type="dxa"/>
            <w:tcBorders>
              <w:top w:val="single" w:sz="4" w:space="0" w:color="000000"/>
              <w:left w:val="single" w:sz="4" w:space="0" w:color="000000"/>
              <w:bottom w:val="single" w:sz="4" w:space="0" w:color="000000"/>
              <w:right w:val="single" w:sz="4" w:space="0" w:color="000000"/>
            </w:tcBorders>
            <w:vAlign w:val="center"/>
          </w:tcPr>
          <w:p w14:paraId="362CFBB3" w14:textId="77777777" w:rsidR="009A7E22" w:rsidRDefault="009A7E22" w:rsidP="002D2EE8">
            <w:pPr>
              <w:spacing w:after="0" w:line="259" w:lineRule="auto"/>
              <w:ind w:left="0" w:right="0" w:firstLine="0"/>
              <w:jc w:val="left"/>
            </w:pPr>
            <w:r>
              <w:rPr>
                <w:sz w:val="16"/>
              </w:rPr>
              <w:t xml:space="preserve">Class </w:t>
            </w:r>
          </w:p>
        </w:tc>
        <w:tc>
          <w:tcPr>
            <w:tcW w:w="2128" w:type="dxa"/>
            <w:tcBorders>
              <w:top w:val="single" w:sz="4" w:space="0" w:color="000000"/>
              <w:left w:val="single" w:sz="4" w:space="0" w:color="000000"/>
              <w:bottom w:val="single" w:sz="4" w:space="0" w:color="000000"/>
              <w:right w:val="single" w:sz="4" w:space="0" w:color="000000"/>
            </w:tcBorders>
            <w:vAlign w:val="center"/>
          </w:tcPr>
          <w:p w14:paraId="76C0CCBB" w14:textId="77777777" w:rsidR="009A7E22" w:rsidRDefault="009A7E22" w:rsidP="002D2EE8">
            <w:pPr>
              <w:spacing w:after="0" w:line="259" w:lineRule="auto"/>
              <w:ind w:left="2" w:right="0" w:firstLine="0"/>
              <w:jc w:val="left"/>
            </w:pPr>
            <w:r>
              <w:rPr>
                <w:sz w:val="16"/>
              </w:rPr>
              <w:t xml:space="preserve">MD_Dimension </w:t>
            </w:r>
          </w:p>
        </w:tc>
        <w:tc>
          <w:tcPr>
            <w:tcW w:w="2127" w:type="dxa"/>
            <w:tcBorders>
              <w:top w:val="single" w:sz="4" w:space="0" w:color="000000"/>
              <w:left w:val="single" w:sz="4" w:space="0" w:color="000000"/>
              <w:bottom w:val="single" w:sz="4" w:space="0" w:color="000000"/>
              <w:right w:val="single" w:sz="4" w:space="0" w:color="000000"/>
            </w:tcBorders>
            <w:vAlign w:val="center"/>
          </w:tcPr>
          <w:p w14:paraId="5D7B1672" w14:textId="77777777" w:rsidR="009A7E22" w:rsidRDefault="009A7E22" w:rsidP="002D2EE8">
            <w:pPr>
              <w:spacing w:after="0" w:line="259" w:lineRule="auto"/>
              <w:ind w:left="1" w:right="0" w:firstLine="0"/>
              <w:jc w:val="left"/>
            </w:pPr>
            <w:r>
              <w:rPr>
                <w:sz w:val="16"/>
              </w:rPr>
              <w:t xml:space="preserve">Axis properties </w:t>
            </w:r>
          </w:p>
        </w:tc>
        <w:tc>
          <w:tcPr>
            <w:tcW w:w="742" w:type="dxa"/>
            <w:tcBorders>
              <w:top w:val="single" w:sz="4" w:space="0" w:color="000000"/>
              <w:left w:val="single" w:sz="4" w:space="0" w:color="000000"/>
              <w:bottom w:val="single" w:sz="4" w:space="0" w:color="000000"/>
              <w:right w:val="single" w:sz="4" w:space="0" w:color="000000"/>
            </w:tcBorders>
            <w:vAlign w:val="center"/>
          </w:tcPr>
          <w:p w14:paraId="5618FEA3" w14:textId="77777777" w:rsidR="009A7E22" w:rsidRDefault="009A7E22" w:rsidP="002D2EE8">
            <w:pPr>
              <w:spacing w:after="0" w:line="259" w:lineRule="auto"/>
              <w:ind w:left="0" w:right="40" w:firstLine="0"/>
              <w:jc w:val="left"/>
            </w:pPr>
            <w:r>
              <w:rPr>
                <w:sz w:val="16"/>
              </w:rPr>
              <w:t xml:space="preserve">- </w:t>
            </w:r>
          </w:p>
        </w:tc>
        <w:tc>
          <w:tcPr>
            <w:tcW w:w="1417" w:type="dxa"/>
            <w:tcBorders>
              <w:top w:val="single" w:sz="4" w:space="0" w:color="000000"/>
              <w:left w:val="single" w:sz="4" w:space="0" w:color="000000"/>
              <w:bottom w:val="single" w:sz="4" w:space="0" w:color="000000"/>
              <w:right w:val="single" w:sz="4" w:space="0" w:color="000000"/>
            </w:tcBorders>
            <w:vAlign w:val="center"/>
          </w:tcPr>
          <w:p w14:paraId="17ED8A49" w14:textId="77777777" w:rsidR="009A7E22" w:rsidRDefault="009A7E22" w:rsidP="002D2EE8">
            <w:pPr>
              <w:spacing w:after="0" w:line="259" w:lineRule="auto"/>
              <w:ind w:left="1" w:right="0" w:firstLine="0"/>
              <w:jc w:val="left"/>
            </w:pPr>
            <w:r>
              <w:rPr>
                <w:sz w:val="16"/>
              </w:rPr>
              <w:t xml:space="preserve">- </w:t>
            </w:r>
          </w:p>
        </w:tc>
        <w:tc>
          <w:tcPr>
            <w:tcW w:w="2378" w:type="dxa"/>
            <w:tcBorders>
              <w:top w:val="single" w:sz="4" w:space="0" w:color="000000"/>
              <w:left w:val="single" w:sz="4" w:space="0" w:color="000000"/>
              <w:bottom w:val="single" w:sz="4" w:space="0" w:color="000000"/>
              <w:right w:val="single" w:sz="4" w:space="0" w:color="000000"/>
            </w:tcBorders>
            <w:vAlign w:val="center"/>
          </w:tcPr>
          <w:p w14:paraId="0EDEC88C" w14:textId="77777777" w:rsidR="009A7E22" w:rsidRDefault="009A7E22" w:rsidP="002D2EE8">
            <w:pPr>
              <w:spacing w:after="0" w:line="259" w:lineRule="auto"/>
              <w:ind w:left="1" w:right="0" w:firstLine="0"/>
              <w:jc w:val="left"/>
            </w:pPr>
            <w:r>
              <w:rPr>
                <w:sz w:val="16"/>
              </w:rPr>
              <w:t xml:space="preserve"> </w:t>
            </w:r>
          </w:p>
        </w:tc>
      </w:tr>
      <w:tr w:rsidR="009A7E22" w14:paraId="41DA925A" w14:textId="77777777" w:rsidTr="002D2EE8">
        <w:trPr>
          <w:trHeight w:val="742"/>
        </w:trPr>
        <w:tc>
          <w:tcPr>
            <w:tcW w:w="957" w:type="dxa"/>
            <w:tcBorders>
              <w:top w:val="single" w:sz="4" w:space="0" w:color="000000"/>
              <w:left w:val="single" w:sz="4" w:space="0" w:color="000000"/>
              <w:bottom w:val="single" w:sz="4" w:space="0" w:color="000000"/>
              <w:right w:val="single" w:sz="4" w:space="0" w:color="000000"/>
            </w:tcBorders>
            <w:vAlign w:val="center"/>
          </w:tcPr>
          <w:p w14:paraId="5486555F"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4085F87A" w14:textId="77777777" w:rsidR="009A7E22" w:rsidRDefault="009A7E22" w:rsidP="002D2EE8">
            <w:pPr>
              <w:spacing w:after="0" w:line="259" w:lineRule="auto"/>
              <w:ind w:left="0" w:right="0" w:firstLine="0"/>
              <w:jc w:val="left"/>
            </w:pPr>
            <w:r>
              <w:rPr>
                <w:sz w:val="16"/>
              </w:rPr>
              <w:t xml:space="preserve">dimensionName </w:t>
            </w:r>
          </w:p>
        </w:tc>
        <w:tc>
          <w:tcPr>
            <w:tcW w:w="2127" w:type="dxa"/>
            <w:tcBorders>
              <w:top w:val="single" w:sz="4" w:space="0" w:color="000000"/>
              <w:left w:val="single" w:sz="4" w:space="0" w:color="000000"/>
              <w:bottom w:val="single" w:sz="4" w:space="0" w:color="000000"/>
              <w:right w:val="single" w:sz="4" w:space="0" w:color="000000"/>
            </w:tcBorders>
            <w:vAlign w:val="center"/>
          </w:tcPr>
          <w:p w14:paraId="6E9A276D" w14:textId="77777777" w:rsidR="009A7E22" w:rsidRDefault="009A7E22" w:rsidP="002D2EE8">
            <w:pPr>
              <w:spacing w:after="0" w:line="259" w:lineRule="auto"/>
              <w:ind w:left="0" w:right="0" w:firstLine="0"/>
              <w:jc w:val="left"/>
            </w:pPr>
            <w:r>
              <w:rPr>
                <w:sz w:val="16"/>
              </w:rPr>
              <w:t xml:space="preserve">Name of axis </w:t>
            </w:r>
          </w:p>
        </w:tc>
        <w:tc>
          <w:tcPr>
            <w:tcW w:w="742" w:type="dxa"/>
            <w:tcBorders>
              <w:top w:val="single" w:sz="4" w:space="0" w:color="000000"/>
              <w:left w:val="single" w:sz="4" w:space="0" w:color="000000"/>
              <w:bottom w:val="single" w:sz="4" w:space="0" w:color="000000"/>
              <w:right w:val="single" w:sz="4" w:space="0" w:color="000000"/>
            </w:tcBorders>
            <w:vAlign w:val="center"/>
          </w:tcPr>
          <w:p w14:paraId="2AE768E6" w14:textId="77777777" w:rsidR="009A7E22" w:rsidRDefault="009A7E22" w:rsidP="002D2EE8">
            <w:pPr>
              <w:spacing w:after="0" w:line="259" w:lineRule="auto"/>
              <w:ind w:left="0" w:right="15" w:firstLine="0"/>
              <w:jc w:val="left"/>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vAlign w:val="center"/>
          </w:tcPr>
          <w:p w14:paraId="0AB01367" w14:textId="77777777" w:rsidR="009A7E22" w:rsidRDefault="009A7E22" w:rsidP="002D2EE8">
            <w:pPr>
              <w:spacing w:after="0" w:line="259" w:lineRule="auto"/>
              <w:ind w:left="0" w:right="0" w:firstLine="0"/>
              <w:jc w:val="left"/>
            </w:pPr>
            <w:r>
              <w:rPr>
                <w:sz w:val="16"/>
              </w:rPr>
              <w:t xml:space="preserve">MD_DimensionT ypeCode </w:t>
            </w:r>
          </w:p>
        </w:tc>
        <w:tc>
          <w:tcPr>
            <w:tcW w:w="2378" w:type="dxa"/>
            <w:tcBorders>
              <w:top w:val="single" w:sz="4" w:space="0" w:color="000000"/>
              <w:left w:val="single" w:sz="4" w:space="0" w:color="000000"/>
              <w:bottom w:val="single" w:sz="4" w:space="0" w:color="000000"/>
              <w:right w:val="single" w:sz="4" w:space="0" w:color="000000"/>
            </w:tcBorders>
            <w:vAlign w:val="center"/>
          </w:tcPr>
          <w:p w14:paraId="1FE513B6" w14:textId="77777777" w:rsidR="009A7E22" w:rsidRDefault="009A7E22" w:rsidP="002D2EE8">
            <w:pPr>
              <w:spacing w:after="57" w:line="240" w:lineRule="auto"/>
              <w:ind w:left="0" w:right="0" w:firstLine="0"/>
              <w:jc w:val="left"/>
            </w:pPr>
            <w:r>
              <w:rPr>
                <w:sz w:val="16"/>
              </w:rPr>
              <w:t xml:space="preserve">Defaults are "row" and "column".  </w:t>
            </w:r>
          </w:p>
          <w:p w14:paraId="3231F6EC" w14:textId="77777777" w:rsidR="009A7E22" w:rsidRDefault="009A7E22" w:rsidP="002D2EE8">
            <w:pPr>
              <w:spacing w:after="0" w:line="259" w:lineRule="auto"/>
              <w:ind w:left="0" w:right="0" w:firstLine="0"/>
              <w:jc w:val="left"/>
            </w:pPr>
            <w:r>
              <w:rPr>
                <w:sz w:val="16"/>
              </w:rPr>
              <w:t xml:space="preserve">No other value is allowed </w:t>
            </w:r>
          </w:p>
        </w:tc>
      </w:tr>
      <w:tr w:rsidR="009A7E22" w14:paraId="7E98EACD" w14:textId="77777777" w:rsidTr="002D2EE8">
        <w:trPr>
          <w:trHeight w:val="497"/>
        </w:trPr>
        <w:tc>
          <w:tcPr>
            <w:tcW w:w="957" w:type="dxa"/>
            <w:tcBorders>
              <w:top w:val="single" w:sz="4" w:space="0" w:color="000000"/>
              <w:left w:val="single" w:sz="4" w:space="0" w:color="000000"/>
              <w:bottom w:val="single" w:sz="4" w:space="0" w:color="000000"/>
              <w:right w:val="single" w:sz="4" w:space="0" w:color="000000"/>
            </w:tcBorders>
            <w:vAlign w:val="center"/>
          </w:tcPr>
          <w:p w14:paraId="792D5FA2"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5CBABAFE" w14:textId="77777777" w:rsidR="009A7E22" w:rsidRDefault="009A7E22" w:rsidP="002D2EE8">
            <w:pPr>
              <w:spacing w:after="0" w:line="259" w:lineRule="auto"/>
              <w:ind w:left="0" w:right="0" w:firstLine="0"/>
              <w:jc w:val="left"/>
            </w:pPr>
            <w:r>
              <w:rPr>
                <w:sz w:val="16"/>
              </w:rPr>
              <w:t xml:space="preserve">dimensionSize </w:t>
            </w:r>
          </w:p>
        </w:tc>
        <w:tc>
          <w:tcPr>
            <w:tcW w:w="2127" w:type="dxa"/>
            <w:tcBorders>
              <w:top w:val="single" w:sz="4" w:space="0" w:color="000000"/>
              <w:left w:val="single" w:sz="4" w:space="0" w:color="000000"/>
              <w:bottom w:val="single" w:sz="4" w:space="0" w:color="000000"/>
              <w:right w:val="single" w:sz="4" w:space="0" w:color="000000"/>
            </w:tcBorders>
            <w:vAlign w:val="center"/>
          </w:tcPr>
          <w:p w14:paraId="02A486E8" w14:textId="77777777" w:rsidR="009A7E22" w:rsidRDefault="009A7E22" w:rsidP="002D2EE8">
            <w:pPr>
              <w:spacing w:after="0" w:line="259" w:lineRule="auto"/>
              <w:ind w:left="0" w:right="0" w:firstLine="0"/>
              <w:jc w:val="left"/>
            </w:pPr>
            <w:r>
              <w:rPr>
                <w:sz w:val="16"/>
              </w:rPr>
              <w:t xml:space="preserve">Number of elements along the axis </w:t>
            </w:r>
          </w:p>
        </w:tc>
        <w:tc>
          <w:tcPr>
            <w:tcW w:w="742" w:type="dxa"/>
            <w:tcBorders>
              <w:top w:val="single" w:sz="4" w:space="0" w:color="000000"/>
              <w:left w:val="single" w:sz="4" w:space="0" w:color="000000"/>
              <w:bottom w:val="single" w:sz="4" w:space="0" w:color="000000"/>
              <w:right w:val="single" w:sz="4" w:space="0" w:color="000000"/>
            </w:tcBorders>
            <w:vAlign w:val="center"/>
          </w:tcPr>
          <w:p w14:paraId="7CD82395" w14:textId="77777777" w:rsidR="009A7E22" w:rsidRDefault="009A7E22" w:rsidP="002D2EE8">
            <w:pPr>
              <w:spacing w:after="0" w:line="259" w:lineRule="auto"/>
              <w:ind w:left="0" w:right="15" w:firstLine="0"/>
              <w:jc w:val="left"/>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vAlign w:val="center"/>
          </w:tcPr>
          <w:p w14:paraId="0AD9F8E8" w14:textId="77777777" w:rsidR="009A7E22" w:rsidRDefault="009A7E22" w:rsidP="002D2EE8">
            <w:pPr>
              <w:spacing w:after="0" w:line="259" w:lineRule="auto"/>
              <w:ind w:left="0" w:right="0" w:firstLine="0"/>
              <w:jc w:val="left"/>
            </w:pPr>
            <w:r>
              <w:rPr>
                <w:sz w:val="16"/>
              </w:rPr>
              <w:t xml:space="preserve">Integer </w:t>
            </w:r>
          </w:p>
        </w:tc>
        <w:tc>
          <w:tcPr>
            <w:tcW w:w="2378" w:type="dxa"/>
            <w:tcBorders>
              <w:top w:val="single" w:sz="4" w:space="0" w:color="000000"/>
              <w:left w:val="single" w:sz="4" w:space="0" w:color="000000"/>
              <w:bottom w:val="single" w:sz="4" w:space="0" w:color="000000"/>
              <w:right w:val="single" w:sz="4" w:space="0" w:color="000000"/>
            </w:tcBorders>
            <w:vAlign w:val="center"/>
          </w:tcPr>
          <w:p w14:paraId="672E845E" w14:textId="77777777" w:rsidR="009A7E22" w:rsidRDefault="009A7E22" w:rsidP="002D2EE8">
            <w:pPr>
              <w:spacing w:after="0" w:line="259" w:lineRule="auto"/>
              <w:ind w:left="0" w:right="0" w:firstLine="0"/>
              <w:jc w:val="left"/>
            </w:pPr>
            <w:r>
              <w:rPr>
                <w:sz w:val="16"/>
              </w:rPr>
              <w:t xml:space="preserve"> </w:t>
            </w:r>
          </w:p>
        </w:tc>
      </w:tr>
      <w:tr w:rsidR="009A7E22" w14:paraId="65546ECF" w14:textId="77777777" w:rsidTr="002D2EE8">
        <w:trPr>
          <w:trHeight w:val="499"/>
        </w:trPr>
        <w:tc>
          <w:tcPr>
            <w:tcW w:w="957" w:type="dxa"/>
            <w:tcBorders>
              <w:top w:val="single" w:sz="4" w:space="0" w:color="000000"/>
              <w:left w:val="single" w:sz="4" w:space="0" w:color="000000"/>
              <w:bottom w:val="single" w:sz="4" w:space="0" w:color="000000"/>
              <w:right w:val="single" w:sz="4" w:space="0" w:color="000000"/>
            </w:tcBorders>
            <w:vAlign w:val="center"/>
          </w:tcPr>
          <w:p w14:paraId="4B74C6D0" w14:textId="77777777" w:rsidR="009A7E22" w:rsidRDefault="009A7E22" w:rsidP="002D2EE8">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vAlign w:val="center"/>
          </w:tcPr>
          <w:p w14:paraId="59FBFBA4" w14:textId="77777777" w:rsidR="009A7E22" w:rsidRDefault="009A7E22" w:rsidP="002D2EE8">
            <w:pPr>
              <w:spacing w:after="0" w:line="259" w:lineRule="auto"/>
              <w:ind w:left="0" w:right="0" w:firstLine="0"/>
              <w:jc w:val="left"/>
            </w:pPr>
            <w:r>
              <w:rPr>
                <w:sz w:val="16"/>
              </w:rPr>
              <w:t xml:space="preserve">resolution </w:t>
            </w:r>
          </w:p>
        </w:tc>
        <w:tc>
          <w:tcPr>
            <w:tcW w:w="2127" w:type="dxa"/>
            <w:tcBorders>
              <w:top w:val="single" w:sz="4" w:space="0" w:color="000000"/>
              <w:left w:val="single" w:sz="4" w:space="0" w:color="000000"/>
              <w:bottom w:val="single" w:sz="4" w:space="0" w:color="000000"/>
              <w:right w:val="single" w:sz="4" w:space="0" w:color="000000"/>
            </w:tcBorders>
            <w:vAlign w:val="center"/>
          </w:tcPr>
          <w:p w14:paraId="32F1B9DD" w14:textId="77777777" w:rsidR="009A7E22" w:rsidRDefault="009A7E22" w:rsidP="002D2EE8">
            <w:pPr>
              <w:spacing w:after="0" w:line="259" w:lineRule="auto"/>
              <w:ind w:left="0" w:right="0" w:firstLine="0"/>
              <w:jc w:val="left"/>
            </w:pPr>
            <w:r>
              <w:rPr>
                <w:sz w:val="16"/>
              </w:rPr>
              <w:t xml:space="preserve">Degree of detail in the grid dataset </w:t>
            </w:r>
          </w:p>
        </w:tc>
        <w:tc>
          <w:tcPr>
            <w:tcW w:w="742" w:type="dxa"/>
            <w:tcBorders>
              <w:top w:val="single" w:sz="4" w:space="0" w:color="000000"/>
              <w:left w:val="single" w:sz="4" w:space="0" w:color="000000"/>
              <w:bottom w:val="single" w:sz="4" w:space="0" w:color="000000"/>
              <w:right w:val="single" w:sz="4" w:space="0" w:color="000000"/>
            </w:tcBorders>
            <w:vAlign w:val="center"/>
          </w:tcPr>
          <w:p w14:paraId="7E7433B7" w14:textId="77777777" w:rsidR="009A7E22" w:rsidRDefault="009A7E22" w:rsidP="002D2EE8">
            <w:pPr>
              <w:spacing w:after="0" w:line="259" w:lineRule="auto"/>
              <w:ind w:left="0" w:right="12" w:firstLine="0"/>
              <w:jc w:val="left"/>
            </w:pPr>
            <w:r>
              <w:rPr>
                <w:sz w:val="16"/>
              </w:rPr>
              <w:t xml:space="preserve">0-1 </w:t>
            </w:r>
          </w:p>
        </w:tc>
        <w:tc>
          <w:tcPr>
            <w:tcW w:w="1417" w:type="dxa"/>
            <w:tcBorders>
              <w:top w:val="single" w:sz="4" w:space="0" w:color="000000"/>
              <w:left w:val="single" w:sz="4" w:space="0" w:color="000000"/>
              <w:bottom w:val="single" w:sz="4" w:space="0" w:color="000000"/>
              <w:right w:val="single" w:sz="4" w:space="0" w:color="000000"/>
            </w:tcBorders>
            <w:vAlign w:val="center"/>
          </w:tcPr>
          <w:p w14:paraId="4AF0EAEA" w14:textId="77777777" w:rsidR="009A7E22" w:rsidRDefault="009A7E22" w:rsidP="002D2EE8">
            <w:pPr>
              <w:spacing w:after="0" w:line="259" w:lineRule="auto"/>
              <w:ind w:left="0" w:right="0" w:firstLine="0"/>
              <w:jc w:val="left"/>
            </w:pPr>
            <w:r>
              <w:rPr>
                <w:sz w:val="16"/>
              </w:rPr>
              <w:t xml:space="preserve">Measure </w:t>
            </w:r>
          </w:p>
        </w:tc>
        <w:tc>
          <w:tcPr>
            <w:tcW w:w="2378" w:type="dxa"/>
            <w:tcBorders>
              <w:top w:val="single" w:sz="4" w:space="0" w:color="000000"/>
              <w:left w:val="single" w:sz="4" w:space="0" w:color="000000"/>
              <w:bottom w:val="single" w:sz="4" w:space="0" w:color="000000"/>
              <w:right w:val="single" w:sz="4" w:space="0" w:color="000000"/>
            </w:tcBorders>
            <w:vAlign w:val="center"/>
          </w:tcPr>
          <w:p w14:paraId="17710188" w14:textId="77777777" w:rsidR="009A7E22" w:rsidRDefault="009A7E22" w:rsidP="002D2EE8">
            <w:pPr>
              <w:spacing w:after="0" w:line="259" w:lineRule="auto"/>
              <w:ind w:left="0" w:right="0" w:firstLine="0"/>
              <w:jc w:val="left"/>
            </w:pPr>
            <w:r>
              <w:rPr>
                <w:sz w:val="16"/>
              </w:rPr>
              <w:t xml:space="preserve">value= number </w:t>
            </w:r>
          </w:p>
        </w:tc>
      </w:tr>
    </w:tbl>
    <w:p w14:paraId="732BE213" w14:textId="77777777" w:rsidR="009A7E22" w:rsidRDefault="009A7E22" w:rsidP="009A7E22">
      <w:pPr>
        <w:spacing w:after="134" w:line="259" w:lineRule="auto"/>
        <w:ind w:left="12" w:right="0" w:firstLine="0"/>
        <w:jc w:val="left"/>
      </w:pPr>
      <w:r>
        <w:t xml:space="preserve"> </w:t>
      </w:r>
    </w:p>
    <w:p w14:paraId="758CDBCD" w14:textId="77777777" w:rsidR="009A7E22" w:rsidRDefault="009A7E22" w:rsidP="009A7E22">
      <w:pPr>
        <w:pStyle w:val="berschrift3"/>
        <w:spacing w:after="88" w:line="252" w:lineRule="auto"/>
        <w:ind w:left="7"/>
      </w:pPr>
      <w:bookmarkStart w:id="89" w:name="_Toc2765807"/>
      <w:bookmarkStart w:id="90" w:name="_Toc3544680"/>
      <w:r>
        <w:t xml:space="preserve">12.3.1 </w:t>
      </w:r>
      <w:r>
        <w:rPr>
          <w:sz w:val="20"/>
        </w:rPr>
        <w:t>Quality Metadata</w:t>
      </w:r>
      <w:bookmarkEnd w:id="89"/>
      <w:bookmarkEnd w:id="90"/>
      <w:r>
        <w:rPr>
          <w:sz w:val="20"/>
        </w:rPr>
        <w:t xml:space="preserve"> </w:t>
      </w:r>
    </w:p>
    <w:p w14:paraId="37D92CB4" w14:textId="77777777" w:rsidR="009A7E22" w:rsidRDefault="009A7E22" w:rsidP="009A7E22">
      <w:pPr>
        <w:ind w:left="12" w:right="732"/>
      </w:pPr>
      <w:r>
        <w:t xml:space="preserve">Quality metadata is used to describe the quality of the data in an instance of a collection.  Figure 7 shows the </w:t>
      </w:r>
      <w:r>
        <w:rPr>
          <w:b/>
        </w:rPr>
        <w:t>S102_QualityMetadataBlock</w:t>
      </w:r>
      <w:r>
        <w:t xml:space="preserve">. The </w:t>
      </w:r>
      <w:r>
        <w:rPr>
          <w:b/>
        </w:rPr>
        <w:t xml:space="preserve">S102_QualityMetadataBlock </w:t>
      </w:r>
      <w:r>
        <w:t xml:space="preserve">derives directly from the ISO 19115 class </w:t>
      </w:r>
      <w:r>
        <w:rPr>
          <w:b/>
        </w:rPr>
        <w:t>DQ_DataQuality</w:t>
      </w:r>
      <w:r>
        <w:t xml:space="preserve">. However, its components </w:t>
      </w:r>
      <w:r>
        <w:rPr>
          <w:b/>
        </w:rPr>
        <w:t xml:space="preserve">S102_LI_Source </w:t>
      </w:r>
      <w:r>
        <w:t xml:space="preserve">and </w:t>
      </w:r>
      <w:r>
        <w:rPr>
          <w:b/>
        </w:rPr>
        <w:t xml:space="preserve">S102_LI_ProcessStep </w:t>
      </w:r>
      <w:r>
        <w:t xml:space="preserve">are generated by the inheritance of attributes from the ISO 19115 classes </w:t>
      </w:r>
      <w:r>
        <w:rPr>
          <w:b/>
        </w:rPr>
        <w:t xml:space="preserve">LI_Scope </w:t>
      </w:r>
      <w:r>
        <w:t xml:space="preserve">and </w:t>
      </w:r>
      <w:r>
        <w:rPr>
          <w:b/>
        </w:rPr>
        <w:t>LI_ProcessStep</w:t>
      </w:r>
      <w:r>
        <w:t xml:space="preserve">. Only some of the attributes of the referenced ISO 19115 classes are implemented. In addition, the class </w:t>
      </w:r>
      <w:r>
        <w:rPr>
          <w:b/>
        </w:rPr>
        <w:t xml:space="preserve">S102_ProcessStep </w:t>
      </w:r>
      <w:r>
        <w:t>has been added.  This extension allows internal Tracking List entries to be associated with a unique entry in the metadata so that the changes can be properly attributed, described and easily referenced.</w:t>
      </w:r>
    </w:p>
    <w:p w14:paraId="2194B827" w14:textId="77777777" w:rsidR="009A7E22" w:rsidRDefault="009A7E22" w:rsidP="009A7E22">
      <w:pPr>
        <w:ind w:left="12" w:right="732"/>
      </w:pPr>
      <w:r>
        <w:t xml:space="preserve"> </w:t>
      </w:r>
      <w:r w:rsidRPr="00077872">
        <w:t>Metadata in S102_</w:t>
      </w:r>
      <w:r>
        <w:t>Quality</w:t>
      </w:r>
      <w:r w:rsidRPr="00077872">
        <w:t xml:space="preserve">MetadataBlock is encoded as embedded metadata in the HDF5 file at Level 2 or Level 3 (see clause 10.2) depending on whether it applies to a single feature instance, tile, or to all instances of a feature class or all tiles. </w:t>
      </w:r>
    </w:p>
    <w:p w14:paraId="616983F0" w14:textId="77777777" w:rsidR="009A7E22" w:rsidRDefault="009A7E22" w:rsidP="009A7E22">
      <w:pPr>
        <w:ind w:left="12" w:right="732"/>
      </w:pPr>
    </w:p>
    <w:p w14:paraId="27F76AE0" w14:textId="77777777" w:rsidR="009A7E22" w:rsidRDefault="009A7E22" w:rsidP="009A7E22">
      <w:pPr>
        <w:spacing w:after="9" w:line="259" w:lineRule="auto"/>
        <w:ind w:left="12" w:right="0" w:firstLine="0"/>
        <w:jc w:val="left"/>
      </w:pPr>
      <w:r>
        <w:rPr>
          <w:noProof/>
          <w:lang w:val="de-DE" w:eastAsia="de-DE"/>
        </w:rPr>
        <w:drawing>
          <wp:inline distT="0" distB="0" distL="0" distR="0" wp14:anchorId="2EF91C5D" wp14:editId="7E1D42E2">
            <wp:extent cx="6564702" cy="6303334"/>
            <wp:effectExtent l="19050" t="19050" r="2667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12.3 S102 QualityMetadata.jpg"/>
                    <pic:cNvPicPr/>
                  </pic:nvPicPr>
                  <pic:blipFill>
                    <a:blip r:embed="rId71"/>
                    <a:stretch>
                      <a:fillRect/>
                    </a:stretch>
                  </pic:blipFill>
                  <pic:spPr>
                    <a:xfrm>
                      <a:off x="0" y="0"/>
                      <a:ext cx="6579305" cy="6317356"/>
                    </a:xfrm>
                    <a:prstGeom prst="rect">
                      <a:avLst/>
                    </a:prstGeom>
                    <a:ln>
                      <a:solidFill>
                        <a:schemeClr val="tx1"/>
                      </a:solidFill>
                    </a:ln>
                  </pic:spPr>
                </pic:pic>
              </a:graphicData>
            </a:graphic>
          </wp:inline>
        </w:drawing>
      </w:r>
    </w:p>
    <w:p w14:paraId="59CBE14D" w14:textId="77777777" w:rsidR="009A7E22" w:rsidRDefault="009A7E22" w:rsidP="009A7E22">
      <w:pPr>
        <w:spacing w:after="98" w:line="259" w:lineRule="auto"/>
        <w:ind w:left="0" w:right="4" w:firstLine="0"/>
        <w:jc w:val="center"/>
      </w:pPr>
      <w:r>
        <w:t xml:space="preserve"> </w:t>
      </w:r>
    </w:p>
    <w:p w14:paraId="7D8F1D36" w14:textId="77777777" w:rsidR="009A7E22" w:rsidRDefault="009A7E22" w:rsidP="009A7E22">
      <w:pPr>
        <w:jc w:val="center"/>
      </w:pPr>
      <w:r>
        <w:rPr>
          <w:b/>
        </w:rPr>
        <w:t xml:space="preserve">Figure 12.3 S-102 Quality Metadata </w:t>
      </w:r>
      <w:r>
        <w:t>Table 12.6 provides a description of each attribute of the S102_QualityMetadataBlock class attributes and those of its components.</w:t>
      </w:r>
    </w:p>
    <w:p w14:paraId="7660A370" w14:textId="4EAAD99B" w:rsidR="009A7E22" w:rsidRDefault="009A7E22" w:rsidP="009A7E22">
      <w:pPr>
        <w:jc w:val="center"/>
      </w:pPr>
    </w:p>
    <w:p w14:paraId="0B6AFA3C" w14:textId="7C3D5789" w:rsidR="00F10D24" w:rsidRDefault="00F10D24" w:rsidP="009A7E22">
      <w:pPr>
        <w:jc w:val="center"/>
      </w:pPr>
    </w:p>
    <w:p w14:paraId="58542884" w14:textId="1ABE9F4C" w:rsidR="00F10D24" w:rsidRDefault="00F10D24" w:rsidP="009A7E22">
      <w:pPr>
        <w:jc w:val="center"/>
      </w:pPr>
    </w:p>
    <w:p w14:paraId="1DF1F4FD" w14:textId="450F5A9B" w:rsidR="00F10D24" w:rsidRDefault="00F10D24" w:rsidP="009A7E22">
      <w:pPr>
        <w:jc w:val="center"/>
      </w:pPr>
    </w:p>
    <w:p w14:paraId="7913BDAD" w14:textId="6F4C2663" w:rsidR="00F10D24" w:rsidRDefault="00F10D24" w:rsidP="009A7E22">
      <w:pPr>
        <w:jc w:val="center"/>
      </w:pPr>
    </w:p>
    <w:p w14:paraId="576986A5" w14:textId="0CBB6656" w:rsidR="00F10D24" w:rsidRDefault="00F10D24" w:rsidP="009A7E22">
      <w:pPr>
        <w:jc w:val="center"/>
      </w:pPr>
    </w:p>
    <w:p w14:paraId="0C5195E3" w14:textId="7B9FBB1B" w:rsidR="00F10D24" w:rsidRDefault="00F10D24" w:rsidP="009A7E22">
      <w:pPr>
        <w:jc w:val="center"/>
      </w:pPr>
    </w:p>
    <w:p w14:paraId="39DA0474" w14:textId="6DB203CC" w:rsidR="00F10D24" w:rsidRDefault="00F10D24" w:rsidP="009A7E22">
      <w:pPr>
        <w:jc w:val="center"/>
      </w:pPr>
    </w:p>
    <w:p w14:paraId="6148A471" w14:textId="0660DABC" w:rsidR="00F10D24" w:rsidRDefault="00F10D24" w:rsidP="009A7E22">
      <w:pPr>
        <w:jc w:val="center"/>
      </w:pPr>
    </w:p>
    <w:p w14:paraId="4CB417B1" w14:textId="77777777" w:rsidR="00F10D24" w:rsidRDefault="00F10D24" w:rsidP="009A7E22">
      <w:pPr>
        <w:jc w:val="center"/>
      </w:pPr>
    </w:p>
    <w:p w14:paraId="360B743A" w14:textId="77777777" w:rsidR="009A7E22" w:rsidRDefault="009A7E22" w:rsidP="009A7E22">
      <w:pPr>
        <w:jc w:val="center"/>
      </w:pPr>
    </w:p>
    <w:p w14:paraId="70769DF9" w14:textId="77777777" w:rsidR="009A7E22" w:rsidRDefault="009A7E22" w:rsidP="009A7E22">
      <w:pPr>
        <w:jc w:val="center"/>
      </w:pPr>
      <w:r>
        <w:t>Table 12.6 - Quality Metadata Block description</w:t>
      </w:r>
    </w:p>
    <w:tbl>
      <w:tblPr>
        <w:tblStyle w:val="TableGrid"/>
        <w:tblW w:w="9775" w:type="dxa"/>
        <w:tblInd w:w="359" w:type="dxa"/>
        <w:tblCellMar>
          <w:top w:w="62" w:type="dxa"/>
          <w:left w:w="107" w:type="dxa"/>
          <w:right w:w="80" w:type="dxa"/>
        </w:tblCellMar>
        <w:tblLook w:val="04A0" w:firstRow="1" w:lastRow="0" w:firstColumn="1" w:lastColumn="0" w:noHBand="0" w:noVBand="1"/>
      </w:tblPr>
      <w:tblGrid>
        <w:gridCol w:w="952"/>
        <w:gridCol w:w="2165"/>
        <w:gridCol w:w="2405"/>
        <w:gridCol w:w="709"/>
        <w:gridCol w:w="1843"/>
        <w:gridCol w:w="1701"/>
      </w:tblGrid>
      <w:tr w:rsidR="009A7E22" w14:paraId="2A2EDAA9" w14:textId="77777777" w:rsidTr="002D2EE8">
        <w:trPr>
          <w:trHeight w:val="496"/>
        </w:trPr>
        <w:tc>
          <w:tcPr>
            <w:tcW w:w="952" w:type="dxa"/>
            <w:tcBorders>
              <w:top w:val="single" w:sz="4" w:space="0" w:color="000000"/>
              <w:left w:val="single" w:sz="4" w:space="0" w:color="000000"/>
              <w:bottom w:val="single" w:sz="4" w:space="0" w:color="000000"/>
              <w:right w:val="single" w:sz="4" w:space="0" w:color="000000"/>
            </w:tcBorders>
            <w:shd w:val="clear" w:color="auto" w:fill="CCCCCC"/>
          </w:tcPr>
          <w:p w14:paraId="11974F8C" w14:textId="77777777" w:rsidR="009A7E22" w:rsidRDefault="009A7E22" w:rsidP="002D2EE8">
            <w:pPr>
              <w:spacing w:after="0" w:line="259" w:lineRule="auto"/>
              <w:ind w:left="0" w:right="0" w:firstLine="0"/>
              <w:jc w:val="left"/>
            </w:pPr>
            <w:r>
              <w:t xml:space="preserve"> </w:t>
            </w:r>
            <w:r>
              <w:rPr>
                <w:b/>
                <w:sz w:val="16"/>
              </w:rPr>
              <w:t>Role Name</w:t>
            </w:r>
            <w:r>
              <w:rPr>
                <w:sz w:val="16"/>
              </w:rPr>
              <w:t xml:space="preserve"> </w:t>
            </w:r>
          </w:p>
        </w:tc>
        <w:tc>
          <w:tcPr>
            <w:tcW w:w="2165" w:type="dxa"/>
            <w:tcBorders>
              <w:top w:val="single" w:sz="4" w:space="0" w:color="000000"/>
              <w:left w:val="single" w:sz="4" w:space="0" w:color="000000"/>
              <w:bottom w:val="single" w:sz="4" w:space="0" w:color="000000"/>
              <w:right w:val="single" w:sz="4" w:space="0" w:color="000000"/>
            </w:tcBorders>
            <w:shd w:val="clear" w:color="auto" w:fill="CCCCCC"/>
          </w:tcPr>
          <w:p w14:paraId="74D36B86" w14:textId="77777777" w:rsidR="009A7E22" w:rsidRDefault="009A7E22" w:rsidP="002D2EE8">
            <w:pPr>
              <w:spacing w:after="0" w:line="259" w:lineRule="auto"/>
              <w:ind w:left="1" w:right="0" w:firstLine="0"/>
              <w:jc w:val="left"/>
            </w:pPr>
            <w:r>
              <w:rPr>
                <w:b/>
                <w:sz w:val="16"/>
              </w:rPr>
              <w:t>Name</w:t>
            </w:r>
            <w:r>
              <w:rPr>
                <w:sz w:val="16"/>
              </w:rPr>
              <w:t xml:space="preserve"> </w:t>
            </w:r>
          </w:p>
        </w:tc>
        <w:tc>
          <w:tcPr>
            <w:tcW w:w="2405" w:type="dxa"/>
            <w:tcBorders>
              <w:top w:val="single" w:sz="4" w:space="0" w:color="000000"/>
              <w:left w:val="single" w:sz="4" w:space="0" w:color="000000"/>
              <w:bottom w:val="single" w:sz="4" w:space="0" w:color="000000"/>
              <w:right w:val="single" w:sz="4" w:space="0" w:color="000000"/>
            </w:tcBorders>
            <w:shd w:val="clear" w:color="auto" w:fill="CCCCCC"/>
          </w:tcPr>
          <w:p w14:paraId="6DD0E053" w14:textId="77777777" w:rsidR="009A7E22" w:rsidRDefault="009A7E22" w:rsidP="002D2EE8">
            <w:pPr>
              <w:spacing w:after="0" w:line="259" w:lineRule="auto"/>
              <w:ind w:left="1" w:right="0" w:firstLine="0"/>
              <w:jc w:val="left"/>
            </w:pPr>
            <w:r>
              <w:rPr>
                <w:b/>
                <w:sz w:val="16"/>
              </w:rPr>
              <w:t>Description</w:t>
            </w:r>
            <w:r>
              <w:rPr>
                <w:sz w:val="16"/>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CCCCCC"/>
          </w:tcPr>
          <w:p w14:paraId="013AB8AE" w14:textId="77777777" w:rsidR="009A7E22" w:rsidRDefault="009A7E22" w:rsidP="002D2EE8">
            <w:pPr>
              <w:spacing w:after="0" w:line="259" w:lineRule="auto"/>
              <w:ind w:left="0" w:right="25" w:firstLine="0"/>
              <w:jc w:val="center"/>
            </w:pPr>
            <w:r>
              <w:rPr>
                <w:b/>
                <w:sz w:val="16"/>
              </w:rPr>
              <w:t>Mult</w:t>
            </w: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CCCCCC"/>
          </w:tcPr>
          <w:p w14:paraId="44CBADAC" w14:textId="77777777" w:rsidR="009A7E22" w:rsidRDefault="009A7E22" w:rsidP="002D2EE8">
            <w:pPr>
              <w:spacing w:after="0" w:line="259" w:lineRule="auto"/>
              <w:ind w:left="0" w:right="0" w:firstLine="0"/>
              <w:jc w:val="left"/>
            </w:pPr>
            <w:r>
              <w:rPr>
                <w:b/>
                <w:sz w:val="16"/>
              </w:rPr>
              <w:t>Type</w:t>
            </w: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CCCCCC"/>
          </w:tcPr>
          <w:p w14:paraId="54D27DBF" w14:textId="77777777" w:rsidR="009A7E22" w:rsidRDefault="009A7E22" w:rsidP="002D2EE8">
            <w:pPr>
              <w:spacing w:after="0" w:line="259" w:lineRule="auto"/>
              <w:ind w:left="1" w:right="0" w:firstLine="0"/>
              <w:jc w:val="left"/>
            </w:pPr>
            <w:r>
              <w:rPr>
                <w:b/>
                <w:sz w:val="16"/>
              </w:rPr>
              <w:t>Remarks</w:t>
            </w:r>
            <w:r>
              <w:rPr>
                <w:sz w:val="16"/>
              </w:rPr>
              <w:t xml:space="preserve"> </w:t>
            </w:r>
          </w:p>
        </w:tc>
      </w:tr>
      <w:tr w:rsidR="009A7E22" w14:paraId="14B5B923" w14:textId="77777777" w:rsidTr="002D2EE8">
        <w:trPr>
          <w:trHeight w:val="498"/>
        </w:trPr>
        <w:tc>
          <w:tcPr>
            <w:tcW w:w="952" w:type="dxa"/>
            <w:tcBorders>
              <w:top w:val="single" w:sz="4" w:space="0" w:color="000000"/>
              <w:left w:val="single" w:sz="4" w:space="0" w:color="000000"/>
              <w:bottom w:val="single" w:sz="4" w:space="0" w:color="000000"/>
              <w:right w:val="single" w:sz="4" w:space="0" w:color="000000"/>
            </w:tcBorders>
            <w:shd w:val="clear" w:color="auto" w:fill="F3F3F3"/>
          </w:tcPr>
          <w:p w14:paraId="628749CD" w14:textId="77777777" w:rsidR="009A7E22" w:rsidRDefault="009A7E22" w:rsidP="002D2EE8">
            <w:pPr>
              <w:spacing w:after="0" w:line="259" w:lineRule="auto"/>
              <w:ind w:left="0" w:right="0" w:firstLine="0"/>
              <w:jc w:val="left"/>
            </w:pPr>
            <w:r>
              <w:rPr>
                <w:sz w:val="16"/>
              </w:rPr>
              <w:t xml:space="preserve">Class </w:t>
            </w:r>
          </w:p>
        </w:tc>
        <w:tc>
          <w:tcPr>
            <w:tcW w:w="2165" w:type="dxa"/>
            <w:tcBorders>
              <w:top w:val="single" w:sz="4" w:space="0" w:color="000000"/>
              <w:left w:val="single" w:sz="4" w:space="0" w:color="000000"/>
              <w:bottom w:val="single" w:sz="4" w:space="0" w:color="000000"/>
              <w:right w:val="single" w:sz="4" w:space="0" w:color="000000"/>
            </w:tcBorders>
            <w:shd w:val="clear" w:color="auto" w:fill="F3F3F3"/>
          </w:tcPr>
          <w:p w14:paraId="7B273774" w14:textId="77777777" w:rsidR="009A7E22" w:rsidRDefault="009A7E22" w:rsidP="002D2EE8">
            <w:pPr>
              <w:spacing w:after="0" w:line="259" w:lineRule="auto"/>
              <w:ind w:left="1" w:right="0" w:firstLine="0"/>
              <w:jc w:val="left"/>
            </w:pPr>
            <w:r>
              <w:rPr>
                <w:sz w:val="16"/>
              </w:rPr>
              <w:t xml:space="preserve">S102_QualityMetadataBloc k </w:t>
            </w:r>
          </w:p>
        </w:tc>
        <w:tc>
          <w:tcPr>
            <w:tcW w:w="2405" w:type="dxa"/>
            <w:tcBorders>
              <w:top w:val="single" w:sz="4" w:space="0" w:color="000000"/>
              <w:left w:val="single" w:sz="4" w:space="0" w:color="000000"/>
              <w:bottom w:val="single" w:sz="4" w:space="0" w:color="000000"/>
              <w:right w:val="single" w:sz="4" w:space="0" w:color="000000"/>
            </w:tcBorders>
            <w:shd w:val="clear" w:color="auto" w:fill="F3F3F3"/>
          </w:tcPr>
          <w:p w14:paraId="2A875241" w14:textId="77777777" w:rsidR="009A7E22" w:rsidRDefault="009A7E22" w:rsidP="002D2EE8">
            <w:pPr>
              <w:spacing w:after="0" w:line="259" w:lineRule="auto"/>
              <w:ind w:left="1" w:right="0" w:firstLine="0"/>
              <w:jc w:val="left"/>
            </w:pPr>
            <w:r>
              <w:rPr>
                <w:sz w:val="16"/>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246B5DDC" w14:textId="77777777" w:rsidR="009A7E22" w:rsidRDefault="009A7E22" w:rsidP="002D2EE8">
            <w:pPr>
              <w:spacing w:after="0" w:line="259" w:lineRule="auto"/>
              <w:ind w:left="0" w:right="31" w:firstLine="0"/>
              <w:jc w:val="center"/>
            </w:pP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F3F3F3"/>
          </w:tcPr>
          <w:p w14:paraId="45FC7705" w14:textId="77777777" w:rsidR="009A7E22" w:rsidRDefault="009A7E22" w:rsidP="002D2EE8">
            <w:pPr>
              <w:spacing w:after="0" w:line="259" w:lineRule="auto"/>
              <w:ind w:left="0" w:right="0" w:firstLine="0"/>
              <w:jc w:val="left"/>
            </w:pP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F3F3F3"/>
          </w:tcPr>
          <w:p w14:paraId="016EDA34" w14:textId="77777777" w:rsidR="009A7E22" w:rsidRDefault="009A7E22" w:rsidP="002D2EE8">
            <w:pPr>
              <w:spacing w:after="0" w:line="259" w:lineRule="auto"/>
              <w:ind w:left="1" w:right="0" w:firstLine="0"/>
              <w:jc w:val="left"/>
            </w:pPr>
            <w:r>
              <w:rPr>
                <w:sz w:val="16"/>
              </w:rPr>
              <w:t xml:space="preserve"> </w:t>
            </w:r>
          </w:p>
        </w:tc>
      </w:tr>
      <w:tr w:rsidR="009A7E22" w14:paraId="49E30234" w14:textId="77777777" w:rsidTr="002D2EE8">
        <w:trPr>
          <w:trHeight w:val="684"/>
        </w:trPr>
        <w:tc>
          <w:tcPr>
            <w:tcW w:w="952" w:type="dxa"/>
            <w:tcBorders>
              <w:top w:val="single" w:sz="4" w:space="0" w:color="000000"/>
              <w:left w:val="single" w:sz="4" w:space="0" w:color="000000"/>
              <w:bottom w:val="single" w:sz="4" w:space="0" w:color="000000"/>
              <w:right w:val="single" w:sz="4" w:space="0" w:color="000000"/>
            </w:tcBorders>
          </w:tcPr>
          <w:p w14:paraId="1A8C28B1" w14:textId="77777777" w:rsidR="009A7E22" w:rsidRDefault="009A7E22" w:rsidP="002D2EE8">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0E01DD64" w14:textId="77777777" w:rsidR="009A7E22" w:rsidRDefault="009A7E22" w:rsidP="002D2EE8">
            <w:pPr>
              <w:spacing w:after="0" w:line="259" w:lineRule="auto"/>
              <w:ind w:left="1" w:right="0" w:firstLine="0"/>
              <w:jc w:val="left"/>
            </w:pPr>
            <w:r>
              <w:rPr>
                <w:sz w:val="16"/>
              </w:rPr>
              <w:t xml:space="preserve">scope </w:t>
            </w:r>
          </w:p>
        </w:tc>
        <w:tc>
          <w:tcPr>
            <w:tcW w:w="2405" w:type="dxa"/>
            <w:tcBorders>
              <w:top w:val="single" w:sz="4" w:space="0" w:color="000000"/>
              <w:left w:val="single" w:sz="4" w:space="0" w:color="000000"/>
              <w:bottom w:val="single" w:sz="4" w:space="0" w:color="000000"/>
              <w:right w:val="single" w:sz="4" w:space="0" w:color="000000"/>
            </w:tcBorders>
          </w:tcPr>
          <w:p w14:paraId="7897014E" w14:textId="77777777" w:rsidR="009A7E22" w:rsidRDefault="009A7E22" w:rsidP="002D2EE8">
            <w:pPr>
              <w:spacing w:after="0" w:line="259" w:lineRule="auto"/>
              <w:ind w:left="1" w:right="0" w:firstLine="0"/>
              <w:jc w:val="left"/>
            </w:pPr>
            <w:r>
              <w:rPr>
                <w:sz w:val="16"/>
              </w:rPr>
              <w:t xml:space="preserve">Extent of characteristic(s) of the data for which quality information is reported </w:t>
            </w:r>
          </w:p>
        </w:tc>
        <w:tc>
          <w:tcPr>
            <w:tcW w:w="709" w:type="dxa"/>
            <w:tcBorders>
              <w:top w:val="single" w:sz="4" w:space="0" w:color="000000"/>
              <w:left w:val="single" w:sz="4" w:space="0" w:color="000000"/>
              <w:bottom w:val="single" w:sz="4" w:space="0" w:color="000000"/>
              <w:right w:val="single" w:sz="4" w:space="0" w:color="000000"/>
            </w:tcBorders>
          </w:tcPr>
          <w:p w14:paraId="541A09D4" w14:textId="77777777" w:rsidR="009A7E22" w:rsidRDefault="009A7E22" w:rsidP="002D2EE8">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05F7EF3F" w14:textId="77777777" w:rsidR="009A7E22" w:rsidRDefault="009A7E22" w:rsidP="002D2EE8">
            <w:pPr>
              <w:spacing w:after="0" w:line="259" w:lineRule="auto"/>
              <w:ind w:left="0" w:right="0" w:firstLine="0"/>
              <w:jc w:val="left"/>
            </w:pPr>
            <w:r>
              <w:rPr>
                <w:sz w:val="16"/>
              </w:rPr>
              <w:t xml:space="preserve">DQ_Scope </w:t>
            </w:r>
          </w:p>
        </w:tc>
        <w:tc>
          <w:tcPr>
            <w:tcW w:w="1701" w:type="dxa"/>
            <w:tcBorders>
              <w:top w:val="single" w:sz="4" w:space="0" w:color="000000"/>
              <w:left w:val="single" w:sz="4" w:space="0" w:color="000000"/>
              <w:bottom w:val="single" w:sz="4" w:space="0" w:color="000000"/>
              <w:right w:val="single" w:sz="4" w:space="0" w:color="000000"/>
            </w:tcBorders>
          </w:tcPr>
          <w:p w14:paraId="13A20693" w14:textId="77777777" w:rsidR="009A7E22" w:rsidRDefault="009A7E22" w:rsidP="002D2EE8">
            <w:pPr>
              <w:spacing w:after="0" w:line="259" w:lineRule="auto"/>
              <w:ind w:left="1" w:right="0" w:firstLine="0"/>
              <w:jc w:val="left"/>
            </w:pPr>
            <w:r>
              <w:rPr>
                <w:sz w:val="16"/>
              </w:rPr>
              <w:t xml:space="preserve"> </w:t>
            </w:r>
          </w:p>
        </w:tc>
      </w:tr>
      <w:tr w:rsidR="009A7E22" w14:paraId="039D06E0" w14:textId="77777777" w:rsidTr="002D2EE8">
        <w:trPr>
          <w:trHeight w:val="679"/>
        </w:trPr>
        <w:tc>
          <w:tcPr>
            <w:tcW w:w="952" w:type="dxa"/>
            <w:tcBorders>
              <w:top w:val="single" w:sz="4" w:space="0" w:color="000000"/>
              <w:left w:val="single" w:sz="4" w:space="0" w:color="000000"/>
              <w:bottom w:val="single" w:sz="4" w:space="0" w:color="000000"/>
              <w:right w:val="single" w:sz="4" w:space="0" w:color="000000"/>
            </w:tcBorders>
            <w:shd w:val="clear" w:color="auto" w:fill="F3F3F3"/>
          </w:tcPr>
          <w:p w14:paraId="24D865B3" w14:textId="77777777" w:rsidR="009A7E22" w:rsidRDefault="009A7E22" w:rsidP="002D2EE8">
            <w:pPr>
              <w:spacing w:after="0" w:line="259" w:lineRule="auto"/>
              <w:ind w:left="0" w:right="0" w:firstLine="0"/>
              <w:jc w:val="left"/>
            </w:pPr>
            <w:r>
              <w:rPr>
                <w:sz w:val="16"/>
              </w:rPr>
              <w:t xml:space="preserve">Class </w:t>
            </w:r>
          </w:p>
        </w:tc>
        <w:tc>
          <w:tcPr>
            <w:tcW w:w="2165" w:type="dxa"/>
            <w:tcBorders>
              <w:top w:val="single" w:sz="4" w:space="0" w:color="000000"/>
              <w:left w:val="single" w:sz="4" w:space="0" w:color="000000"/>
              <w:bottom w:val="single" w:sz="4" w:space="0" w:color="000000"/>
              <w:right w:val="single" w:sz="4" w:space="0" w:color="000000"/>
            </w:tcBorders>
            <w:shd w:val="clear" w:color="auto" w:fill="F3F3F3"/>
          </w:tcPr>
          <w:p w14:paraId="1CC25195" w14:textId="77777777" w:rsidR="009A7E22" w:rsidRDefault="009A7E22" w:rsidP="002D2EE8">
            <w:pPr>
              <w:spacing w:after="0" w:line="259" w:lineRule="auto"/>
              <w:ind w:left="1" w:right="0" w:firstLine="0"/>
              <w:jc w:val="left"/>
            </w:pPr>
            <w:r>
              <w:rPr>
                <w:sz w:val="16"/>
              </w:rPr>
              <w:t xml:space="preserve">S102_LI_Source </w:t>
            </w:r>
          </w:p>
        </w:tc>
        <w:tc>
          <w:tcPr>
            <w:tcW w:w="2405" w:type="dxa"/>
            <w:tcBorders>
              <w:top w:val="single" w:sz="4" w:space="0" w:color="000000"/>
              <w:left w:val="single" w:sz="4" w:space="0" w:color="000000"/>
              <w:bottom w:val="single" w:sz="4" w:space="0" w:color="000000"/>
              <w:right w:val="single" w:sz="4" w:space="0" w:color="000000"/>
            </w:tcBorders>
            <w:shd w:val="clear" w:color="auto" w:fill="F3F3F3"/>
          </w:tcPr>
          <w:p w14:paraId="65C07487" w14:textId="77777777" w:rsidR="009A7E22" w:rsidRDefault="009A7E22" w:rsidP="002D2EE8">
            <w:pPr>
              <w:spacing w:after="0" w:line="259" w:lineRule="auto"/>
              <w:ind w:left="1" w:right="0" w:firstLine="0"/>
              <w:jc w:val="left"/>
            </w:pPr>
            <w:r>
              <w:rPr>
                <w:sz w:val="16"/>
              </w:rPr>
              <w:t xml:space="preserve">Information about the source data used in creating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2343501D" w14:textId="77777777" w:rsidR="009A7E22" w:rsidRDefault="009A7E22" w:rsidP="002D2EE8">
            <w:pPr>
              <w:spacing w:after="0" w:line="259" w:lineRule="auto"/>
              <w:ind w:left="0" w:right="31" w:firstLine="0"/>
              <w:jc w:val="center"/>
            </w:pP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F3F3F3"/>
          </w:tcPr>
          <w:p w14:paraId="68651FAE" w14:textId="77777777" w:rsidR="009A7E22" w:rsidRDefault="009A7E22" w:rsidP="002D2EE8">
            <w:pPr>
              <w:spacing w:after="0" w:line="259" w:lineRule="auto"/>
              <w:ind w:left="0" w:right="0" w:firstLine="0"/>
              <w:jc w:val="left"/>
            </w:pP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F3F3F3"/>
          </w:tcPr>
          <w:p w14:paraId="0A7D4A6E" w14:textId="77777777" w:rsidR="009A7E22" w:rsidRDefault="009A7E22" w:rsidP="002D2EE8">
            <w:pPr>
              <w:spacing w:after="0" w:line="259" w:lineRule="auto"/>
              <w:ind w:left="1" w:right="0" w:firstLine="0"/>
              <w:jc w:val="left"/>
            </w:pPr>
            <w:r>
              <w:rPr>
                <w:sz w:val="16"/>
              </w:rPr>
              <w:t xml:space="preserve"> </w:t>
            </w:r>
          </w:p>
        </w:tc>
      </w:tr>
      <w:tr w:rsidR="009A7E22" w14:paraId="4B1EC15E" w14:textId="77777777" w:rsidTr="002D2EE8">
        <w:trPr>
          <w:trHeight w:val="501"/>
        </w:trPr>
        <w:tc>
          <w:tcPr>
            <w:tcW w:w="952" w:type="dxa"/>
            <w:tcBorders>
              <w:top w:val="single" w:sz="4" w:space="0" w:color="000000"/>
              <w:left w:val="single" w:sz="4" w:space="0" w:color="000000"/>
              <w:bottom w:val="single" w:sz="4" w:space="0" w:color="000000"/>
              <w:right w:val="single" w:sz="4" w:space="0" w:color="000000"/>
            </w:tcBorders>
          </w:tcPr>
          <w:p w14:paraId="3A1D7998" w14:textId="77777777" w:rsidR="009A7E22" w:rsidRDefault="009A7E22" w:rsidP="002D2EE8">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17CE9B3B" w14:textId="77777777" w:rsidR="009A7E22" w:rsidRDefault="009A7E22" w:rsidP="002D2EE8">
            <w:pPr>
              <w:spacing w:after="0" w:line="259" w:lineRule="auto"/>
              <w:ind w:left="1" w:right="0" w:firstLine="0"/>
              <w:jc w:val="left"/>
            </w:pPr>
            <w:r>
              <w:rPr>
                <w:sz w:val="16"/>
              </w:rPr>
              <w:t xml:space="preserve">description </w:t>
            </w:r>
          </w:p>
        </w:tc>
        <w:tc>
          <w:tcPr>
            <w:tcW w:w="2405" w:type="dxa"/>
            <w:tcBorders>
              <w:top w:val="single" w:sz="4" w:space="0" w:color="000000"/>
              <w:left w:val="single" w:sz="4" w:space="0" w:color="000000"/>
              <w:bottom w:val="single" w:sz="4" w:space="0" w:color="000000"/>
              <w:right w:val="single" w:sz="4" w:space="0" w:color="000000"/>
            </w:tcBorders>
          </w:tcPr>
          <w:p w14:paraId="6C25E632" w14:textId="77777777" w:rsidR="009A7E22" w:rsidRDefault="009A7E22" w:rsidP="002D2EE8">
            <w:pPr>
              <w:spacing w:after="0" w:line="259" w:lineRule="auto"/>
              <w:ind w:left="1" w:right="5" w:firstLine="0"/>
            </w:pPr>
            <w:r>
              <w:rPr>
                <w:sz w:val="16"/>
              </w:rPr>
              <w:t xml:space="preserve">Detailed description of the level of the source data </w:t>
            </w:r>
          </w:p>
        </w:tc>
        <w:tc>
          <w:tcPr>
            <w:tcW w:w="709" w:type="dxa"/>
            <w:tcBorders>
              <w:top w:val="single" w:sz="4" w:space="0" w:color="000000"/>
              <w:left w:val="single" w:sz="4" w:space="0" w:color="000000"/>
              <w:bottom w:val="single" w:sz="4" w:space="0" w:color="000000"/>
              <w:right w:val="single" w:sz="4" w:space="0" w:color="000000"/>
            </w:tcBorders>
          </w:tcPr>
          <w:p w14:paraId="04FCFC1C" w14:textId="77777777" w:rsidR="009A7E22" w:rsidRDefault="009A7E22" w:rsidP="002D2EE8">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78608008" w14:textId="77777777" w:rsidR="009A7E22" w:rsidRDefault="009A7E22" w:rsidP="002D2EE8">
            <w:pPr>
              <w:spacing w:after="0" w:line="259" w:lineRule="auto"/>
              <w:ind w:left="0" w:right="0" w:firstLine="0"/>
              <w:jc w:val="left"/>
            </w:pPr>
            <w:r>
              <w:rPr>
                <w:sz w:val="16"/>
              </w:rPr>
              <w:t xml:space="preserve">CharacterString </w:t>
            </w:r>
          </w:p>
        </w:tc>
        <w:tc>
          <w:tcPr>
            <w:tcW w:w="1701" w:type="dxa"/>
            <w:tcBorders>
              <w:top w:val="single" w:sz="4" w:space="0" w:color="000000"/>
              <w:left w:val="single" w:sz="4" w:space="0" w:color="000000"/>
              <w:bottom w:val="single" w:sz="4" w:space="0" w:color="000000"/>
              <w:right w:val="single" w:sz="4" w:space="0" w:color="000000"/>
            </w:tcBorders>
          </w:tcPr>
          <w:p w14:paraId="291CA626" w14:textId="77777777" w:rsidR="009A7E22" w:rsidRDefault="009A7E22" w:rsidP="002D2EE8">
            <w:pPr>
              <w:spacing w:after="0" w:line="259" w:lineRule="auto"/>
              <w:ind w:left="1" w:right="0" w:firstLine="0"/>
              <w:jc w:val="left"/>
            </w:pPr>
            <w:r>
              <w:rPr>
                <w:sz w:val="16"/>
              </w:rPr>
              <w:t xml:space="preserve"> </w:t>
            </w:r>
          </w:p>
        </w:tc>
      </w:tr>
      <w:tr w:rsidR="009A7E22" w14:paraId="3A8BB37F" w14:textId="77777777" w:rsidTr="002D2EE8">
        <w:trPr>
          <w:trHeight w:val="498"/>
        </w:trPr>
        <w:tc>
          <w:tcPr>
            <w:tcW w:w="952" w:type="dxa"/>
            <w:tcBorders>
              <w:top w:val="single" w:sz="4" w:space="0" w:color="000000"/>
              <w:left w:val="single" w:sz="4" w:space="0" w:color="000000"/>
              <w:bottom w:val="single" w:sz="4" w:space="0" w:color="000000"/>
              <w:right w:val="single" w:sz="4" w:space="0" w:color="000000"/>
            </w:tcBorders>
          </w:tcPr>
          <w:p w14:paraId="75ED0A83" w14:textId="77777777" w:rsidR="009A7E22" w:rsidRDefault="009A7E22" w:rsidP="002D2EE8">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21B93BDA" w14:textId="77777777" w:rsidR="009A7E22" w:rsidRDefault="009A7E22" w:rsidP="002D2EE8">
            <w:pPr>
              <w:spacing w:after="0" w:line="259" w:lineRule="auto"/>
              <w:ind w:left="1" w:right="0" w:firstLine="0"/>
              <w:jc w:val="left"/>
            </w:pPr>
            <w:r>
              <w:rPr>
                <w:sz w:val="16"/>
              </w:rPr>
              <w:t xml:space="preserve">sourceCitation </w:t>
            </w:r>
          </w:p>
        </w:tc>
        <w:tc>
          <w:tcPr>
            <w:tcW w:w="2405" w:type="dxa"/>
            <w:tcBorders>
              <w:top w:val="single" w:sz="4" w:space="0" w:color="000000"/>
              <w:left w:val="single" w:sz="4" w:space="0" w:color="000000"/>
              <w:bottom w:val="single" w:sz="4" w:space="0" w:color="000000"/>
              <w:right w:val="single" w:sz="4" w:space="0" w:color="000000"/>
            </w:tcBorders>
          </w:tcPr>
          <w:p w14:paraId="5A39E233" w14:textId="77777777" w:rsidR="009A7E22" w:rsidRDefault="009A7E22" w:rsidP="002D2EE8">
            <w:pPr>
              <w:spacing w:after="0" w:line="259" w:lineRule="auto"/>
              <w:ind w:left="1" w:right="19" w:firstLine="0"/>
              <w:jc w:val="left"/>
            </w:pPr>
            <w:r>
              <w:rPr>
                <w:sz w:val="16"/>
              </w:rPr>
              <w:t xml:space="preserve">Recommended reference to be used for the source data </w:t>
            </w:r>
          </w:p>
        </w:tc>
        <w:tc>
          <w:tcPr>
            <w:tcW w:w="709" w:type="dxa"/>
            <w:tcBorders>
              <w:top w:val="single" w:sz="4" w:space="0" w:color="000000"/>
              <w:left w:val="single" w:sz="4" w:space="0" w:color="000000"/>
              <w:bottom w:val="single" w:sz="4" w:space="0" w:color="000000"/>
              <w:right w:val="single" w:sz="4" w:space="0" w:color="000000"/>
            </w:tcBorders>
          </w:tcPr>
          <w:p w14:paraId="79A7ADB8" w14:textId="77777777" w:rsidR="009A7E22" w:rsidRDefault="009A7E22" w:rsidP="002D2EE8">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30C05AF7" w14:textId="77777777" w:rsidR="009A7E22" w:rsidRDefault="009A7E22" w:rsidP="002D2EE8">
            <w:pPr>
              <w:spacing w:after="0" w:line="259" w:lineRule="auto"/>
              <w:ind w:left="0" w:right="0" w:firstLine="0"/>
              <w:jc w:val="left"/>
            </w:pPr>
            <w:r>
              <w:rPr>
                <w:sz w:val="16"/>
              </w:rPr>
              <w:t xml:space="preserve">CI_Citation </w:t>
            </w:r>
          </w:p>
        </w:tc>
        <w:tc>
          <w:tcPr>
            <w:tcW w:w="1701" w:type="dxa"/>
            <w:tcBorders>
              <w:top w:val="single" w:sz="4" w:space="0" w:color="000000"/>
              <w:left w:val="single" w:sz="4" w:space="0" w:color="000000"/>
              <w:bottom w:val="single" w:sz="4" w:space="0" w:color="000000"/>
              <w:right w:val="single" w:sz="4" w:space="0" w:color="000000"/>
            </w:tcBorders>
          </w:tcPr>
          <w:p w14:paraId="5E6E7797" w14:textId="77777777" w:rsidR="009A7E22" w:rsidRPr="00815F5A" w:rsidRDefault="009A7E22" w:rsidP="002D2EE8">
            <w:pPr>
              <w:spacing w:after="0" w:line="259" w:lineRule="auto"/>
              <w:ind w:left="1" w:right="0" w:firstLine="0"/>
              <w:jc w:val="left"/>
              <w:rPr>
                <w:sz w:val="16"/>
              </w:rPr>
            </w:pPr>
            <w:r w:rsidRPr="00815F5A">
              <w:rPr>
                <w:sz w:val="16"/>
              </w:rPr>
              <w:t xml:space="preserve">Required items are citation.title, </w:t>
            </w:r>
          </w:p>
          <w:p w14:paraId="4EEECF18" w14:textId="77777777" w:rsidR="009A7E22" w:rsidRDefault="009A7E22" w:rsidP="002D2EE8">
            <w:pPr>
              <w:spacing w:after="0" w:line="259" w:lineRule="auto"/>
              <w:ind w:left="1" w:right="0" w:firstLine="0"/>
              <w:jc w:val="left"/>
            </w:pPr>
            <w:r w:rsidRPr="00815F5A">
              <w:rPr>
                <w:sz w:val="16"/>
              </w:rPr>
              <w:t>&amp; citation.date</w:t>
            </w:r>
            <w:r w:rsidRPr="00B134A4">
              <w:rPr>
                <w:sz w:val="16"/>
              </w:rPr>
              <w:t>,</w:t>
            </w:r>
          </w:p>
        </w:tc>
      </w:tr>
      <w:tr w:rsidR="009A7E22" w14:paraId="775F86D5" w14:textId="77777777" w:rsidTr="002D2EE8">
        <w:trPr>
          <w:trHeight w:val="864"/>
        </w:trPr>
        <w:tc>
          <w:tcPr>
            <w:tcW w:w="952" w:type="dxa"/>
            <w:tcBorders>
              <w:top w:val="single" w:sz="4" w:space="0" w:color="000000"/>
              <w:left w:val="single" w:sz="4" w:space="0" w:color="000000"/>
              <w:bottom w:val="single" w:sz="4" w:space="0" w:color="000000"/>
              <w:right w:val="single" w:sz="4" w:space="0" w:color="000000"/>
            </w:tcBorders>
            <w:shd w:val="clear" w:color="auto" w:fill="F3F3F3"/>
          </w:tcPr>
          <w:p w14:paraId="1C71D892" w14:textId="77777777" w:rsidR="009A7E22" w:rsidRDefault="009A7E22" w:rsidP="002D2EE8">
            <w:pPr>
              <w:spacing w:after="0" w:line="259" w:lineRule="auto"/>
              <w:ind w:left="0" w:right="0" w:firstLine="0"/>
              <w:jc w:val="left"/>
            </w:pPr>
            <w:r>
              <w:rPr>
                <w:sz w:val="16"/>
              </w:rPr>
              <w:t xml:space="preserve">Class </w:t>
            </w:r>
          </w:p>
        </w:tc>
        <w:tc>
          <w:tcPr>
            <w:tcW w:w="2165" w:type="dxa"/>
            <w:tcBorders>
              <w:top w:val="single" w:sz="4" w:space="0" w:color="000000"/>
              <w:left w:val="single" w:sz="4" w:space="0" w:color="000000"/>
              <w:bottom w:val="single" w:sz="4" w:space="0" w:color="000000"/>
              <w:right w:val="single" w:sz="4" w:space="0" w:color="000000"/>
            </w:tcBorders>
            <w:shd w:val="clear" w:color="auto" w:fill="F3F3F3"/>
          </w:tcPr>
          <w:p w14:paraId="568E0CD0" w14:textId="77777777" w:rsidR="009A7E22" w:rsidRDefault="009A7E22" w:rsidP="002D2EE8">
            <w:pPr>
              <w:spacing w:after="0" w:line="259" w:lineRule="auto"/>
              <w:ind w:left="1" w:right="0" w:firstLine="0"/>
              <w:jc w:val="left"/>
            </w:pPr>
            <w:r>
              <w:rPr>
                <w:sz w:val="16"/>
              </w:rPr>
              <w:t xml:space="preserve">S102_LI_ProcessStep </w:t>
            </w:r>
          </w:p>
        </w:tc>
        <w:tc>
          <w:tcPr>
            <w:tcW w:w="2405" w:type="dxa"/>
            <w:tcBorders>
              <w:top w:val="single" w:sz="4" w:space="0" w:color="000000"/>
              <w:left w:val="single" w:sz="4" w:space="0" w:color="000000"/>
              <w:bottom w:val="single" w:sz="4" w:space="0" w:color="000000"/>
              <w:right w:val="single" w:sz="4" w:space="0" w:color="000000"/>
            </w:tcBorders>
            <w:shd w:val="clear" w:color="auto" w:fill="F3F3F3"/>
          </w:tcPr>
          <w:p w14:paraId="228E751C" w14:textId="77777777" w:rsidR="009A7E22" w:rsidRDefault="009A7E22" w:rsidP="002D2EE8">
            <w:pPr>
              <w:spacing w:after="0" w:line="259" w:lineRule="auto"/>
              <w:ind w:left="1" w:right="0" w:firstLine="0"/>
              <w:jc w:val="left"/>
            </w:pPr>
            <w:r>
              <w:rPr>
                <w:sz w:val="16"/>
              </w:rPr>
              <w:t xml:space="preserve">Information about an event or transformation in the life of a dataset including the process used to maintain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4E2F7C14" w14:textId="77777777" w:rsidR="009A7E22" w:rsidRDefault="009A7E22" w:rsidP="002D2EE8">
            <w:pPr>
              <w:spacing w:after="0" w:line="259" w:lineRule="auto"/>
              <w:ind w:left="0" w:right="31" w:firstLine="0"/>
              <w:jc w:val="center"/>
            </w:pP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F3F3F3"/>
          </w:tcPr>
          <w:p w14:paraId="0EB7DAFE" w14:textId="77777777" w:rsidR="009A7E22" w:rsidRDefault="009A7E22" w:rsidP="002D2EE8">
            <w:pPr>
              <w:spacing w:after="0" w:line="259" w:lineRule="auto"/>
              <w:ind w:left="0" w:right="0" w:firstLine="0"/>
              <w:jc w:val="left"/>
            </w:pP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F3F3F3"/>
          </w:tcPr>
          <w:p w14:paraId="3E58FFF1" w14:textId="77777777" w:rsidR="009A7E22" w:rsidRDefault="009A7E22" w:rsidP="002D2EE8">
            <w:pPr>
              <w:spacing w:after="0" w:line="259" w:lineRule="auto"/>
              <w:ind w:left="1" w:right="0" w:firstLine="0"/>
              <w:jc w:val="left"/>
            </w:pPr>
            <w:r>
              <w:rPr>
                <w:sz w:val="16"/>
              </w:rPr>
              <w:t xml:space="preserve"> </w:t>
            </w:r>
          </w:p>
        </w:tc>
      </w:tr>
      <w:tr w:rsidR="009A7E22" w14:paraId="0B1E137B" w14:textId="77777777" w:rsidTr="002D2EE8">
        <w:trPr>
          <w:trHeight w:val="683"/>
        </w:trPr>
        <w:tc>
          <w:tcPr>
            <w:tcW w:w="952" w:type="dxa"/>
            <w:tcBorders>
              <w:top w:val="single" w:sz="4" w:space="0" w:color="000000"/>
              <w:left w:val="single" w:sz="4" w:space="0" w:color="000000"/>
              <w:bottom w:val="single" w:sz="4" w:space="0" w:color="000000"/>
              <w:right w:val="single" w:sz="4" w:space="0" w:color="000000"/>
            </w:tcBorders>
          </w:tcPr>
          <w:p w14:paraId="26C481C2" w14:textId="77777777" w:rsidR="009A7E22" w:rsidRDefault="009A7E22" w:rsidP="002D2EE8">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5BB2A400" w14:textId="77777777" w:rsidR="009A7E22" w:rsidRDefault="009A7E22" w:rsidP="002D2EE8">
            <w:pPr>
              <w:spacing w:after="0" w:line="259" w:lineRule="auto"/>
              <w:ind w:left="1" w:right="0" w:firstLine="0"/>
              <w:jc w:val="left"/>
            </w:pPr>
            <w:r>
              <w:rPr>
                <w:sz w:val="16"/>
              </w:rPr>
              <w:t xml:space="preserve">dateTime </w:t>
            </w:r>
          </w:p>
        </w:tc>
        <w:tc>
          <w:tcPr>
            <w:tcW w:w="2405" w:type="dxa"/>
            <w:tcBorders>
              <w:top w:val="single" w:sz="4" w:space="0" w:color="000000"/>
              <w:left w:val="single" w:sz="4" w:space="0" w:color="000000"/>
              <w:bottom w:val="single" w:sz="4" w:space="0" w:color="000000"/>
              <w:right w:val="single" w:sz="4" w:space="0" w:color="000000"/>
            </w:tcBorders>
          </w:tcPr>
          <w:p w14:paraId="6F4A7A80" w14:textId="77777777" w:rsidR="009A7E22" w:rsidRDefault="009A7E22" w:rsidP="002D2EE8">
            <w:pPr>
              <w:spacing w:after="0" w:line="259" w:lineRule="auto"/>
              <w:ind w:left="1" w:right="0" w:firstLine="0"/>
              <w:jc w:val="left"/>
            </w:pPr>
            <w:r>
              <w:rPr>
                <w:sz w:val="16"/>
              </w:rPr>
              <w:t xml:space="preserve">Date and time or range of date and time on or over which the process step occurred </w:t>
            </w:r>
          </w:p>
        </w:tc>
        <w:tc>
          <w:tcPr>
            <w:tcW w:w="709" w:type="dxa"/>
            <w:tcBorders>
              <w:top w:val="single" w:sz="4" w:space="0" w:color="000000"/>
              <w:left w:val="single" w:sz="4" w:space="0" w:color="000000"/>
              <w:bottom w:val="single" w:sz="4" w:space="0" w:color="000000"/>
              <w:right w:val="single" w:sz="4" w:space="0" w:color="000000"/>
            </w:tcBorders>
          </w:tcPr>
          <w:p w14:paraId="174A6CED" w14:textId="77777777" w:rsidR="009A7E22" w:rsidRDefault="009A7E22" w:rsidP="002D2EE8">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1D416D48" w14:textId="77777777" w:rsidR="009A7E22" w:rsidRDefault="009A7E22" w:rsidP="002D2EE8">
            <w:pPr>
              <w:spacing w:after="0" w:line="259" w:lineRule="auto"/>
              <w:ind w:left="0" w:right="0" w:firstLine="0"/>
              <w:jc w:val="left"/>
            </w:pPr>
            <w:r>
              <w:rPr>
                <w:sz w:val="16"/>
              </w:rPr>
              <w:t xml:space="preserve">CharacterString </w:t>
            </w:r>
          </w:p>
        </w:tc>
        <w:tc>
          <w:tcPr>
            <w:tcW w:w="1701" w:type="dxa"/>
            <w:tcBorders>
              <w:top w:val="single" w:sz="4" w:space="0" w:color="000000"/>
              <w:left w:val="single" w:sz="4" w:space="0" w:color="000000"/>
              <w:bottom w:val="single" w:sz="4" w:space="0" w:color="000000"/>
              <w:right w:val="single" w:sz="4" w:space="0" w:color="000000"/>
            </w:tcBorders>
          </w:tcPr>
          <w:p w14:paraId="720A2AEF" w14:textId="77777777" w:rsidR="009A7E22" w:rsidRDefault="009A7E22" w:rsidP="002D2EE8">
            <w:pPr>
              <w:spacing w:after="0" w:line="259" w:lineRule="auto"/>
              <w:ind w:left="1" w:right="0" w:firstLine="0"/>
              <w:jc w:val="left"/>
            </w:pPr>
            <w:r>
              <w:rPr>
                <w:sz w:val="16"/>
              </w:rPr>
              <w:t xml:space="preserve"> </w:t>
            </w:r>
          </w:p>
        </w:tc>
      </w:tr>
      <w:tr w:rsidR="009A7E22" w14:paraId="6B39B3AC" w14:textId="77777777" w:rsidTr="002D2EE8">
        <w:trPr>
          <w:trHeight w:val="682"/>
        </w:trPr>
        <w:tc>
          <w:tcPr>
            <w:tcW w:w="952" w:type="dxa"/>
            <w:tcBorders>
              <w:top w:val="single" w:sz="4" w:space="0" w:color="000000"/>
              <w:left w:val="single" w:sz="4" w:space="0" w:color="000000"/>
              <w:bottom w:val="single" w:sz="4" w:space="0" w:color="000000"/>
              <w:right w:val="single" w:sz="4" w:space="0" w:color="000000"/>
            </w:tcBorders>
          </w:tcPr>
          <w:p w14:paraId="1BDE0484" w14:textId="77777777" w:rsidR="009A7E22" w:rsidRDefault="009A7E22" w:rsidP="002D2EE8">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2F600396" w14:textId="77777777" w:rsidR="009A7E22" w:rsidRDefault="009A7E22" w:rsidP="002D2EE8">
            <w:pPr>
              <w:spacing w:after="0" w:line="259" w:lineRule="auto"/>
              <w:ind w:left="1" w:right="0" w:firstLine="0"/>
              <w:jc w:val="left"/>
            </w:pPr>
            <w:r>
              <w:rPr>
                <w:sz w:val="16"/>
              </w:rPr>
              <w:t xml:space="preserve">description </w:t>
            </w:r>
          </w:p>
        </w:tc>
        <w:tc>
          <w:tcPr>
            <w:tcW w:w="2405" w:type="dxa"/>
            <w:tcBorders>
              <w:top w:val="single" w:sz="4" w:space="0" w:color="000000"/>
              <w:left w:val="single" w:sz="4" w:space="0" w:color="000000"/>
              <w:bottom w:val="single" w:sz="4" w:space="0" w:color="000000"/>
              <w:right w:val="single" w:sz="4" w:space="0" w:color="000000"/>
            </w:tcBorders>
          </w:tcPr>
          <w:p w14:paraId="11765DD9" w14:textId="77777777" w:rsidR="009A7E22" w:rsidRDefault="009A7E22" w:rsidP="002D2EE8">
            <w:pPr>
              <w:spacing w:after="0" w:line="259" w:lineRule="auto"/>
              <w:ind w:left="1" w:right="14" w:firstLine="0"/>
              <w:jc w:val="left"/>
            </w:pPr>
            <w:r>
              <w:rPr>
                <w:sz w:val="16"/>
              </w:rPr>
              <w:t xml:space="preserve">Description of the event, including related parameters or tolerances </w:t>
            </w:r>
          </w:p>
        </w:tc>
        <w:tc>
          <w:tcPr>
            <w:tcW w:w="709" w:type="dxa"/>
            <w:tcBorders>
              <w:top w:val="single" w:sz="4" w:space="0" w:color="000000"/>
              <w:left w:val="single" w:sz="4" w:space="0" w:color="000000"/>
              <w:bottom w:val="single" w:sz="4" w:space="0" w:color="000000"/>
              <w:right w:val="single" w:sz="4" w:space="0" w:color="000000"/>
            </w:tcBorders>
          </w:tcPr>
          <w:p w14:paraId="04FB04D5" w14:textId="77777777" w:rsidR="009A7E22" w:rsidRDefault="009A7E22" w:rsidP="002D2EE8">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2CF51F4B" w14:textId="77777777" w:rsidR="009A7E22" w:rsidRDefault="009A7E22" w:rsidP="002D2EE8">
            <w:pPr>
              <w:spacing w:after="0" w:line="259" w:lineRule="auto"/>
              <w:ind w:left="0" w:right="0" w:firstLine="0"/>
              <w:jc w:val="left"/>
            </w:pPr>
            <w:r>
              <w:rPr>
                <w:sz w:val="16"/>
              </w:rPr>
              <w:t xml:space="preserve">CharacterString </w:t>
            </w:r>
          </w:p>
        </w:tc>
        <w:tc>
          <w:tcPr>
            <w:tcW w:w="1701" w:type="dxa"/>
            <w:tcBorders>
              <w:top w:val="single" w:sz="4" w:space="0" w:color="000000"/>
              <w:left w:val="single" w:sz="4" w:space="0" w:color="000000"/>
              <w:bottom w:val="single" w:sz="4" w:space="0" w:color="000000"/>
              <w:right w:val="single" w:sz="4" w:space="0" w:color="000000"/>
            </w:tcBorders>
          </w:tcPr>
          <w:p w14:paraId="52BE57C3" w14:textId="77777777" w:rsidR="009A7E22" w:rsidRDefault="009A7E22" w:rsidP="002D2EE8">
            <w:pPr>
              <w:spacing w:after="0" w:line="259" w:lineRule="auto"/>
              <w:ind w:left="1" w:right="0" w:firstLine="0"/>
              <w:jc w:val="left"/>
            </w:pPr>
            <w:r>
              <w:rPr>
                <w:sz w:val="16"/>
              </w:rPr>
              <w:t xml:space="preserve"> </w:t>
            </w:r>
          </w:p>
        </w:tc>
      </w:tr>
      <w:tr w:rsidR="009A7E22" w14:paraId="2CF6AE58" w14:textId="77777777" w:rsidTr="002D2EE8">
        <w:trPr>
          <w:trHeight w:val="868"/>
        </w:trPr>
        <w:tc>
          <w:tcPr>
            <w:tcW w:w="952" w:type="dxa"/>
            <w:tcBorders>
              <w:top w:val="single" w:sz="4" w:space="0" w:color="000000"/>
              <w:left w:val="single" w:sz="4" w:space="0" w:color="000000"/>
              <w:bottom w:val="single" w:sz="4" w:space="0" w:color="000000"/>
              <w:right w:val="single" w:sz="4" w:space="0" w:color="000000"/>
            </w:tcBorders>
          </w:tcPr>
          <w:p w14:paraId="1FAEB38A" w14:textId="77777777" w:rsidR="009A7E22" w:rsidRDefault="009A7E22" w:rsidP="002D2EE8">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0C2A77E6" w14:textId="77777777" w:rsidR="009A7E22" w:rsidRDefault="009A7E22" w:rsidP="002D2EE8">
            <w:pPr>
              <w:spacing w:after="0" w:line="259" w:lineRule="auto"/>
              <w:ind w:left="1" w:right="0" w:firstLine="0"/>
              <w:jc w:val="left"/>
            </w:pPr>
            <w:r>
              <w:rPr>
                <w:sz w:val="16"/>
              </w:rPr>
              <w:t xml:space="preserve">processor </w:t>
            </w:r>
          </w:p>
        </w:tc>
        <w:tc>
          <w:tcPr>
            <w:tcW w:w="2405" w:type="dxa"/>
            <w:tcBorders>
              <w:top w:val="single" w:sz="4" w:space="0" w:color="000000"/>
              <w:left w:val="single" w:sz="4" w:space="0" w:color="000000"/>
              <w:bottom w:val="single" w:sz="4" w:space="0" w:color="000000"/>
              <w:right w:val="single" w:sz="4" w:space="0" w:color="000000"/>
            </w:tcBorders>
          </w:tcPr>
          <w:p w14:paraId="54465FF6" w14:textId="77777777" w:rsidR="009A7E22" w:rsidRDefault="009A7E22" w:rsidP="002D2EE8">
            <w:pPr>
              <w:spacing w:after="0" w:line="259" w:lineRule="auto"/>
              <w:ind w:left="1" w:right="43" w:firstLine="0"/>
            </w:pPr>
            <w:r>
              <w:rPr>
                <w:sz w:val="16"/>
              </w:rPr>
              <w:t xml:space="preserve">Identification of, and means of communication with, person(s) and organization(s) associated with the process step </w:t>
            </w:r>
          </w:p>
        </w:tc>
        <w:tc>
          <w:tcPr>
            <w:tcW w:w="709" w:type="dxa"/>
            <w:tcBorders>
              <w:top w:val="single" w:sz="4" w:space="0" w:color="000000"/>
              <w:left w:val="single" w:sz="4" w:space="0" w:color="000000"/>
              <w:bottom w:val="single" w:sz="4" w:space="0" w:color="000000"/>
              <w:right w:val="single" w:sz="4" w:space="0" w:color="000000"/>
            </w:tcBorders>
          </w:tcPr>
          <w:p w14:paraId="2ADC3D0E" w14:textId="77777777" w:rsidR="009A7E22" w:rsidRDefault="009A7E22" w:rsidP="002D2EE8">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5E1F1003" w14:textId="77777777" w:rsidR="009A7E22" w:rsidRDefault="009A7E22" w:rsidP="002D2EE8">
            <w:pPr>
              <w:spacing w:after="0" w:line="259" w:lineRule="auto"/>
              <w:ind w:left="0" w:right="0" w:firstLine="0"/>
              <w:jc w:val="left"/>
            </w:pPr>
            <w:r>
              <w:rPr>
                <w:sz w:val="16"/>
              </w:rPr>
              <w:t xml:space="preserve">CI_Responsibility </w:t>
            </w:r>
          </w:p>
        </w:tc>
        <w:tc>
          <w:tcPr>
            <w:tcW w:w="1701" w:type="dxa"/>
            <w:tcBorders>
              <w:top w:val="single" w:sz="4" w:space="0" w:color="000000"/>
              <w:left w:val="single" w:sz="4" w:space="0" w:color="000000"/>
              <w:bottom w:val="single" w:sz="4" w:space="0" w:color="000000"/>
              <w:right w:val="single" w:sz="4" w:space="0" w:color="000000"/>
            </w:tcBorders>
          </w:tcPr>
          <w:p w14:paraId="68B61955" w14:textId="77777777" w:rsidR="009A7E22" w:rsidRDefault="009A7E22" w:rsidP="002D2EE8">
            <w:pPr>
              <w:spacing w:after="0" w:line="259" w:lineRule="auto"/>
              <w:ind w:left="1" w:right="0" w:firstLine="0"/>
              <w:jc w:val="left"/>
            </w:pPr>
            <w:r w:rsidRPr="00815F5A">
              <w:rPr>
                <w:sz w:val="16"/>
              </w:rPr>
              <w:t>See S-100 Part 4a Tables 4a-2 and 4a-3 for required items.</w:t>
            </w:r>
          </w:p>
        </w:tc>
      </w:tr>
      <w:tr w:rsidR="009A7E22" w14:paraId="404EAFCF" w14:textId="77777777" w:rsidTr="002D2EE8">
        <w:trPr>
          <w:trHeight w:val="497"/>
        </w:trPr>
        <w:tc>
          <w:tcPr>
            <w:tcW w:w="952" w:type="dxa"/>
            <w:tcBorders>
              <w:top w:val="single" w:sz="4" w:space="0" w:color="000000"/>
              <w:left w:val="single" w:sz="4" w:space="0" w:color="000000"/>
              <w:bottom w:val="single" w:sz="4" w:space="0" w:color="000000"/>
              <w:right w:val="single" w:sz="4" w:space="0" w:color="000000"/>
            </w:tcBorders>
            <w:shd w:val="clear" w:color="auto" w:fill="F3F3F3"/>
          </w:tcPr>
          <w:p w14:paraId="0E8B1EFE" w14:textId="77777777" w:rsidR="009A7E22" w:rsidRDefault="009A7E22" w:rsidP="002D2EE8">
            <w:pPr>
              <w:spacing w:after="0" w:line="259" w:lineRule="auto"/>
              <w:ind w:left="0" w:right="0" w:firstLine="0"/>
              <w:jc w:val="left"/>
            </w:pPr>
            <w:r>
              <w:rPr>
                <w:sz w:val="16"/>
              </w:rPr>
              <w:t xml:space="preserve">Class </w:t>
            </w:r>
          </w:p>
        </w:tc>
        <w:tc>
          <w:tcPr>
            <w:tcW w:w="2165" w:type="dxa"/>
            <w:tcBorders>
              <w:top w:val="single" w:sz="4" w:space="0" w:color="000000"/>
              <w:left w:val="single" w:sz="4" w:space="0" w:color="000000"/>
              <w:bottom w:val="single" w:sz="4" w:space="0" w:color="000000"/>
              <w:right w:val="single" w:sz="4" w:space="0" w:color="000000"/>
            </w:tcBorders>
            <w:shd w:val="clear" w:color="auto" w:fill="F3F3F3"/>
          </w:tcPr>
          <w:p w14:paraId="0A30B285" w14:textId="77777777" w:rsidR="009A7E22" w:rsidRDefault="009A7E22" w:rsidP="002D2EE8">
            <w:pPr>
              <w:spacing w:after="0" w:line="259" w:lineRule="auto"/>
              <w:ind w:left="1" w:right="0" w:firstLine="0"/>
              <w:jc w:val="left"/>
            </w:pPr>
            <w:r>
              <w:rPr>
                <w:sz w:val="16"/>
              </w:rPr>
              <w:t xml:space="preserve">S102_ProcessStep </w:t>
            </w:r>
          </w:p>
        </w:tc>
        <w:tc>
          <w:tcPr>
            <w:tcW w:w="2405" w:type="dxa"/>
            <w:tcBorders>
              <w:top w:val="single" w:sz="4" w:space="0" w:color="000000"/>
              <w:left w:val="single" w:sz="4" w:space="0" w:color="000000"/>
              <w:bottom w:val="single" w:sz="4" w:space="0" w:color="000000"/>
              <w:right w:val="single" w:sz="4" w:space="0" w:color="000000"/>
            </w:tcBorders>
            <w:shd w:val="clear" w:color="auto" w:fill="F3F3F3"/>
          </w:tcPr>
          <w:p w14:paraId="093D4D4B" w14:textId="77777777" w:rsidR="009A7E22" w:rsidRDefault="009A7E22" w:rsidP="002D2EE8">
            <w:pPr>
              <w:spacing w:after="0" w:line="259" w:lineRule="auto"/>
              <w:ind w:left="1" w:right="0" w:firstLine="0"/>
            </w:pPr>
            <w:r>
              <w:rPr>
                <w:sz w:val="16"/>
              </w:rPr>
              <w:t xml:space="preserve">Management of tracking list references to LI_ProcessStep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0FCAF9D6" w14:textId="77777777" w:rsidR="009A7E22" w:rsidRDefault="009A7E22" w:rsidP="002D2EE8">
            <w:pPr>
              <w:spacing w:after="0" w:line="259" w:lineRule="auto"/>
              <w:ind w:left="0" w:right="31" w:firstLine="0"/>
              <w:jc w:val="center"/>
            </w:pP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F3F3F3"/>
          </w:tcPr>
          <w:p w14:paraId="78DF3412" w14:textId="77777777" w:rsidR="009A7E22" w:rsidRDefault="009A7E22" w:rsidP="002D2EE8">
            <w:pPr>
              <w:spacing w:after="0" w:line="259" w:lineRule="auto"/>
              <w:ind w:left="0" w:right="0" w:firstLine="0"/>
              <w:jc w:val="left"/>
            </w:pP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F3F3F3"/>
          </w:tcPr>
          <w:p w14:paraId="25DD929F" w14:textId="77777777" w:rsidR="009A7E22" w:rsidRDefault="009A7E22" w:rsidP="002D2EE8">
            <w:pPr>
              <w:spacing w:after="0" w:line="259" w:lineRule="auto"/>
              <w:ind w:left="1" w:right="0" w:firstLine="0"/>
              <w:jc w:val="left"/>
            </w:pPr>
            <w:r>
              <w:rPr>
                <w:sz w:val="16"/>
              </w:rPr>
              <w:t xml:space="preserve"> </w:t>
            </w:r>
          </w:p>
        </w:tc>
      </w:tr>
      <w:tr w:rsidR="009A7E22" w14:paraId="63AF8309" w14:textId="77777777" w:rsidTr="002D2EE8">
        <w:trPr>
          <w:trHeight w:val="1420"/>
        </w:trPr>
        <w:tc>
          <w:tcPr>
            <w:tcW w:w="952" w:type="dxa"/>
            <w:tcBorders>
              <w:top w:val="single" w:sz="4" w:space="0" w:color="000000"/>
              <w:left w:val="single" w:sz="4" w:space="0" w:color="000000"/>
              <w:bottom w:val="single" w:sz="4" w:space="0" w:color="000000"/>
              <w:right w:val="single" w:sz="4" w:space="0" w:color="000000"/>
            </w:tcBorders>
          </w:tcPr>
          <w:p w14:paraId="25BB6E12" w14:textId="77777777" w:rsidR="009A7E22" w:rsidRDefault="009A7E22" w:rsidP="002D2EE8">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227A6229" w14:textId="77777777" w:rsidR="009A7E22" w:rsidRDefault="009A7E22" w:rsidP="002D2EE8">
            <w:pPr>
              <w:spacing w:after="0" w:line="259" w:lineRule="auto"/>
              <w:ind w:left="1" w:right="0" w:firstLine="0"/>
              <w:jc w:val="left"/>
            </w:pPr>
            <w:r>
              <w:rPr>
                <w:sz w:val="16"/>
              </w:rPr>
              <w:t xml:space="preserve">trackingId </w:t>
            </w:r>
          </w:p>
        </w:tc>
        <w:tc>
          <w:tcPr>
            <w:tcW w:w="2405" w:type="dxa"/>
            <w:tcBorders>
              <w:top w:val="single" w:sz="4" w:space="0" w:color="000000"/>
              <w:left w:val="single" w:sz="4" w:space="0" w:color="000000"/>
              <w:bottom w:val="single" w:sz="4" w:space="0" w:color="000000"/>
              <w:right w:val="single" w:sz="4" w:space="0" w:color="000000"/>
            </w:tcBorders>
          </w:tcPr>
          <w:p w14:paraId="4C148C85" w14:textId="77777777" w:rsidR="009A7E22" w:rsidRDefault="009A7E22" w:rsidP="002D2EE8">
            <w:pPr>
              <w:spacing w:after="0" w:line="259" w:lineRule="auto"/>
              <w:ind w:left="1" w:right="11" w:firstLine="0"/>
              <w:jc w:val="left"/>
            </w:pPr>
            <w:r>
              <w:rPr>
                <w:sz w:val="16"/>
              </w:rPr>
              <w:t xml:space="preserve">ID reference used so that Tracking List entries can be associated with a unique entry in the metadata so that the changes can be properly attributed, described and easily referenced </w:t>
            </w:r>
          </w:p>
        </w:tc>
        <w:tc>
          <w:tcPr>
            <w:tcW w:w="709" w:type="dxa"/>
            <w:tcBorders>
              <w:top w:val="single" w:sz="4" w:space="0" w:color="000000"/>
              <w:left w:val="single" w:sz="4" w:space="0" w:color="000000"/>
              <w:bottom w:val="single" w:sz="4" w:space="0" w:color="000000"/>
              <w:right w:val="single" w:sz="4" w:space="0" w:color="000000"/>
            </w:tcBorders>
          </w:tcPr>
          <w:p w14:paraId="4B5FAB0C" w14:textId="77777777" w:rsidR="009A7E22" w:rsidRDefault="009A7E22" w:rsidP="002D2EE8">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3031D84E" w14:textId="77777777" w:rsidR="009A7E22" w:rsidRDefault="009A7E22" w:rsidP="002D2EE8">
            <w:pPr>
              <w:spacing w:after="0" w:line="259" w:lineRule="auto"/>
              <w:ind w:left="0" w:right="0" w:firstLine="0"/>
              <w:jc w:val="left"/>
            </w:pPr>
            <w:r>
              <w:rPr>
                <w:sz w:val="16"/>
              </w:rPr>
              <w:t xml:space="preserve">CharacterString </w:t>
            </w:r>
          </w:p>
        </w:tc>
        <w:tc>
          <w:tcPr>
            <w:tcW w:w="1701" w:type="dxa"/>
            <w:tcBorders>
              <w:top w:val="single" w:sz="4" w:space="0" w:color="000000"/>
              <w:left w:val="single" w:sz="4" w:space="0" w:color="000000"/>
              <w:bottom w:val="single" w:sz="4" w:space="0" w:color="000000"/>
              <w:right w:val="single" w:sz="4" w:space="0" w:color="000000"/>
            </w:tcBorders>
          </w:tcPr>
          <w:p w14:paraId="0344063A" w14:textId="77777777" w:rsidR="009A7E22" w:rsidRDefault="009A7E22" w:rsidP="002D2EE8">
            <w:pPr>
              <w:spacing w:after="0" w:line="259" w:lineRule="auto"/>
              <w:ind w:left="1" w:right="0" w:firstLine="0"/>
              <w:jc w:val="left"/>
            </w:pPr>
            <w:r>
              <w:rPr>
                <w:sz w:val="16"/>
              </w:rPr>
              <w:t xml:space="preserve"> </w:t>
            </w:r>
          </w:p>
        </w:tc>
      </w:tr>
      <w:tr w:rsidR="009A7E22" w14:paraId="0885D017" w14:textId="77777777" w:rsidTr="002D2EE8">
        <w:trPr>
          <w:trHeight w:val="496"/>
        </w:trPr>
        <w:tc>
          <w:tcPr>
            <w:tcW w:w="952" w:type="dxa"/>
            <w:tcBorders>
              <w:top w:val="single" w:sz="4" w:space="0" w:color="000000"/>
              <w:left w:val="single" w:sz="4" w:space="0" w:color="000000"/>
              <w:bottom w:val="single" w:sz="4" w:space="0" w:color="000000"/>
              <w:right w:val="single" w:sz="4" w:space="0" w:color="000000"/>
            </w:tcBorders>
            <w:shd w:val="clear" w:color="auto" w:fill="F3F3F3"/>
          </w:tcPr>
          <w:p w14:paraId="5F42D14D" w14:textId="77777777" w:rsidR="009A7E22" w:rsidRDefault="009A7E22" w:rsidP="002D2EE8">
            <w:pPr>
              <w:spacing w:after="0" w:line="259" w:lineRule="auto"/>
              <w:ind w:left="0" w:right="0" w:firstLine="0"/>
              <w:jc w:val="left"/>
            </w:pPr>
            <w:r>
              <w:rPr>
                <w:sz w:val="16"/>
              </w:rPr>
              <w:t xml:space="preserve">Class </w:t>
            </w:r>
          </w:p>
        </w:tc>
        <w:tc>
          <w:tcPr>
            <w:tcW w:w="2165" w:type="dxa"/>
            <w:tcBorders>
              <w:top w:val="single" w:sz="4" w:space="0" w:color="000000"/>
              <w:left w:val="single" w:sz="4" w:space="0" w:color="000000"/>
              <w:bottom w:val="single" w:sz="4" w:space="0" w:color="000000"/>
              <w:right w:val="single" w:sz="4" w:space="0" w:color="000000"/>
            </w:tcBorders>
            <w:shd w:val="clear" w:color="auto" w:fill="F3F3F3"/>
          </w:tcPr>
          <w:p w14:paraId="2164706F" w14:textId="77777777" w:rsidR="009A7E22" w:rsidRDefault="009A7E22" w:rsidP="002D2EE8">
            <w:pPr>
              <w:spacing w:after="0" w:line="259" w:lineRule="auto"/>
              <w:ind w:left="1" w:right="0" w:firstLine="0"/>
              <w:jc w:val="left"/>
            </w:pPr>
            <w:r>
              <w:rPr>
                <w:sz w:val="16"/>
              </w:rPr>
              <w:t xml:space="preserve">DQ_Scope </w:t>
            </w:r>
          </w:p>
        </w:tc>
        <w:tc>
          <w:tcPr>
            <w:tcW w:w="2405" w:type="dxa"/>
            <w:tcBorders>
              <w:top w:val="single" w:sz="4" w:space="0" w:color="000000"/>
              <w:left w:val="single" w:sz="4" w:space="0" w:color="000000"/>
              <w:bottom w:val="single" w:sz="4" w:space="0" w:color="000000"/>
              <w:right w:val="single" w:sz="4" w:space="0" w:color="000000"/>
            </w:tcBorders>
            <w:shd w:val="clear" w:color="auto" w:fill="F3F3F3"/>
          </w:tcPr>
          <w:p w14:paraId="253A16A9" w14:textId="77777777" w:rsidR="009A7E22" w:rsidRDefault="009A7E22" w:rsidP="002D2EE8">
            <w:pPr>
              <w:spacing w:after="0" w:line="259" w:lineRule="auto"/>
              <w:ind w:left="1" w:right="0" w:firstLine="0"/>
              <w:jc w:val="left"/>
            </w:pPr>
            <w:r>
              <w:rPr>
                <w:sz w:val="16"/>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40841E0C" w14:textId="77777777" w:rsidR="009A7E22" w:rsidRDefault="009A7E22" w:rsidP="002D2EE8">
            <w:pPr>
              <w:spacing w:after="0" w:line="259" w:lineRule="auto"/>
              <w:ind w:left="0" w:right="31" w:firstLine="0"/>
              <w:jc w:val="center"/>
            </w:pP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F3F3F3"/>
          </w:tcPr>
          <w:p w14:paraId="2781853B" w14:textId="77777777" w:rsidR="009A7E22" w:rsidRDefault="009A7E22" w:rsidP="002D2EE8">
            <w:pPr>
              <w:spacing w:after="0" w:line="259" w:lineRule="auto"/>
              <w:ind w:left="0" w:right="0" w:firstLine="0"/>
              <w:jc w:val="left"/>
            </w:pP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F3F3F3"/>
          </w:tcPr>
          <w:p w14:paraId="2EE0FE3A" w14:textId="77777777" w:rsidR="009A7E22" w:rsidRDefault="009A7E22" w:rsidP="002D2EE8">
            <w:pPr>
              <w:spacing w:after="0" w:line="259" w:lineRule="auto"/>
              <w:ind w:left="1" w:right="0" w:firstLine="0"/>
              <w:jc w:val="left"/>
            </w:pPr>
            <w:r>
              <w:rPr>
                <w:sz w:val="16"/>
              </w:rPr>
              <w:t xml:space="preserve"> </w:t>
            </w:r>
          </w:p>
        </w:tc>
      </w:tr>
      <w:tr w:rsidR="009A7E22" w14:paraId="67821991" w14:textId="77777777" w:rsidTr="002D2EE8">
        <w:trPr>
          <w:trHeight w:val="498"/>
        </w:trPr>
        <w:tc>
          <w:tcPr>
            <w:tcW w:w="952" w:type="dxa"/>
            <w:tcBorders>
              <w:top w:val="single" w:sz="4" w:space="0" w:color="000000"/>
              <w:left w:val="single" w:sz="4" w:space="0" w:color="000000"/>
              <w:bottom w:val="single" w:sz="4" w:space="0" w:color="000000"/>
              <w:right w:val="single" w:sz="4" w:space="0" w:color="000000"/>
            </w:tcBorders>
          </w:tcPr>
          <w:p w14:paraId="108CADBE" w14:textId="77777777" w:rsidR="009A7E22" w:rsidRDefault="009A7E22" w:rsidP="002D2EE8">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7FF20C04" w14:textId="77777777" w:rsidR="009A7E22" w:rsidRDefault="009A7E22" w:rsidP="002D2EE8">
            <w:pPr>
              <w:spacing w:after="0" w:line="259" w:lineRule="auto"/>
              <w:ind w:left="1" w:right="0" w:firstLine="0"/>
              <w:jc w:val="left"/>
            </w:pPr>
            <w:r>
              <w:rPr>
                <w:sz w:val="16"/>
              </w:rPr>
              <w:t xml:space="preserve">level </w:t>
            </w:r>
          </w:p>
        </w:tc>
        <w:tc>
          <w:tcPr>
            <w:tcW w:w="2405" w:type="dxa"/>
            <w:tcBorders>
              <w:top w:val="single" w:sz="4" w:space="0" w:color="000000"/>
              <w:left w:val="single" w:sz="4" w:space="0" w:color="000000"/>
              <w:bottom w:val="single" w:sz="4" w:space="0" w:color="000000"/>
              <w:right w:val="single" w:sz="4" w:space="0" w:color="000000"/>
            </w:tcBorders>
          </w:tcPr>
          <w:p w14:paraId="03C3E5ED" w14:textId="77777777" w:rsidR="009A7E22" w:rsidRDefault="009A7E22" w:rsidP="002D2EE8">
            <w:pPr>
              <w:spacing w:after="0" w:line="259" w:lineRule="auto"/>
              <w:ind w:left="1" w:right="0" w:firstLine="0"/>
            </w:pPr>
            <w:r>
              <w:rPr>
                <w:sz w:val="16"/>
              </w:rPr>
              <w:t xml:space="preserve">Hierarchical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tcPr>
          <w:p w14:paraId="0D585AF1" w14:textId="77777777" w:rsidR="009A7E22" w:rsidRDefault="009A7E22" w:rsidP="002D2EE8">
            <w:pPr>
              <w:spacing w:after="0" w:line="259" w:lineRule="auto"/>
              <w:ind w:left="0" w:right="30" w:firstLine="0"/>
              <w:jc w:val="center"/>
            </w:pPr>
            <w:r>
              <w:rPr>
                <w:sz w:val="16"/>
              </w:rPr>
              <w:t xml:space="preserve">0-* </w:t>
            </w:r>
          </w:p>
        </w:tc>
        <w:tc>
          <w:tcPr>
            <w:tcW w:w="1843" w:type="dxa"/>
            <w:tcBorders>
              <w:top w:val="single" w:sz="4" w:space="0" w:color="000000"/>
              <w:left w:val="single" w:sz="4" w:space="0" w:color="000000"/>
              <w:bottom w:val="single" w:sz="4" w:space="0" w:color="000000"/>
              <w:right w:val="single" w:sz="4" w:space="0" w:color="000000"/>
            </w:tcBorders>
          </w:tcPr>
          <w:p w14:paraId="11A5789D" w14:textId="77777777" w:rsidR="009A7E22" w:rsidRDefault="009A7E22" w:rsidP="002D2EE8">
            <w:pPr>
              <w:spacing w:after="0" w:line="259" w:lineRule="auto"/>
              <w:ind w:left="0" w:right="0" w:firstLine="0"/>
              <w:jc w:val="left"/>
            </w:pPr>
            <w:r>
              <w:rPr>
                <w:sz w:val="16"/>
              </w:rPr>
              <w:t xml:space="preserve">MD_ScopeCode &lt;&lt;CodeList&gt;&gt; </w:t>
            </w:r>
          </w:p>
        </w:tc>
        <w:tc>
          <w:tcPr>
            <w:tcW w:w="1701" w:type="dxa"/>
            <w:tcBorders>
              <w:top w:val="single" w:sz="4" w:space="0" w:color="000000"/>
              <w:left w:val="single" w:sz="4" w:space="0" w:color="000000"/>
              <w:bottom w:val="single" w:sz="4" w:space="0" w:color="000000"/>
              <w:right w:val="single" w:sz="4" w:space="0" w:color="000000"/>
            </w:tcBorders>
          </w:tcPr>
          <w:p w14:paraId="1410E732" w14:textId="77777777" w:rsidR="009A7E22" w:rsidRDefault="009A7E22" w:rsidP="002D2EE8">
            <w:pPr>
              <w:spacing w:after="0" w:line="259" w:lineRule="auto"/>
              <w:ind w:left="1" w:right="0" w:firstLine="0"/>
              <w:jc w:val="left"/>
            </w:pPr>
            <w:r>
              <w:rPr>
                <w:sz w:val="16"/>
              </w:rPr>
              <w:t xml:space="preserve">"dataset" or "tile" </w:t>
            </w:r>
          </w:p>
        </w:tc>
      </w:tr>
      <w:tr w:rsidR="009A7E22" w14:paraId="392C59DB" w14:textId="77777777" w:rsidTr="002D2EE8">
        <w:trPr>
          <w:trHeight w:val="1052"/>
        </w:trPr>
        <w:tc>
          <w:tcPr>
            <w:tcW w:w="952" w:type="dxa"/>
            <w:tcBorders>
              <w:top w:val="single" w:sz="4" w:space="0" w:color="000000"/>
              <w:left w:val="single" w:sz="4" w:space="0" w:color="000000"/>
              <w:bottom w:val="single" w:sz="4" w:space="0" w:color="000000"/>
              <w:right w:val="single" w:sz="4" w:space="0" w:color="000000"/>
            </w:tcBorders>
          </w:tcPr>
          <w:p w14:paraId="051BB68E" w14:textId="77777777" w:rsidR="009A7E22" w:rsidRDefault="009A7E22" w:rsidP="002D2EE8">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13372820" w14:textId="77777777" w:rsidR="009A7E22" w:rsidRDefault="009A7E22" w:rsidP="002D2EE8">
            <w:pPr>
              <w:spacing w:after="0" w:line="259" w:lineRule="auto"/>
              <w:ind w:left="1" w:right="0" w:firstLine="0"/>
              <w:jc w:val="left"/>
            </w:pPr>
            <w:r>
              <w:rPr>
                <w:sz w:val="16"/>
              </w:rPr>
              <w:t xml:space="preserve">extent </w:t>
            </w:r>
          </w:p>
        </w:tc>
        <w:tc>
          <w:tcPr>
            <w:tcW w:w="2405" w:type="dxa"/>
            <w:tcBorders>
              <w:top w:val="single" w:sz="4" w:space="0" w:color="000000"/>
              <w:left w:val="single" w:sz="4" w:space="0" w:color="000000"/>
              <w:bottom w:val="single" w:sz="4" w:space="0" w:color="000000"/>
              <w:right w:val="single" w:sz="4" w:space="0" w:color="000000"/>
            </w:tcBorders>
          </w:tcPr>
          <w:p w14:paraId="460B127D" w14:textId="77777777" w:rsidR="009A7E22" w:rsidRDefault="009A7E22" w:rsidP="002D2EE8">
            <w:pPr>
              <w:spacing w:after="0" w:line="259" w:lineRule="auto"/>
              <w:ind w:left="1" w:right="315" w:firstLine="0"/>
            </w:pPr>
            <w:r>
              <w:rPr>
                <w:sz w:val="16"/>
              </w:rPr>
              <w:t xml:space="preserve">Information about the horizontal, vertical and temporal extent of the data specified by the scope </w:t>
            </w:r>
          </w:p>
        </w:tc>
        <w:tc>
          <w:tcPr>
            <w:tcW w:w="709" w:type="dxa"/>
            <w:tcBorders>
              <w:top w:val="single" w:sz="4" w:space="0" w:color="000000"/>
              <w:left w:val="single" w:sz="4" w:space="0" w:color="000000"/>
              <w:bottom w:val="single" w:sz="4" w:space="0" w:color="000000"/>
              <w:right w:val="single" w:sz="4" w:space="0" w:color="000000"/>
            </w:tcBorders>
          </w:tcPr>
          <w:p w14:paraId="31D12E76" w14:textId="77777777" w:rsidR="009A7E22" w:rsidRDefault="009A7E22" w:rsidP="002D2EE8">
            <w:pPr>
              <w:spacing w:after="0" w:line="259" w:lineRule="auto"/>
              <w:ind w:left="0" w:right="30" w:firstLine="0"/>
              <w:jc w:val="center"/>
            </w:pPr>
            <w:r>
              <w:rPr>
                <w:sz w:val="16"/>
              </w:rPr>
              <w:t xml:space="preserve">0-* </w:t>
            </w:r>
          </w:p>
        </w:tc>
        <w:tc>
          <w:tcPr>
            <w:tcW w:w="1843" w:type="dxa"/>
            <w:tcBorders>
              <w:top w:val="single" w:sz="4" w:space="0" w:color="000000"/>
              <w:left w:val="single" w:sz="4" w:space="0" w:color="000000"/>
              <w:bottom w:val="single" w:sz="4" w:space="0" w:color="000000"/>
              <w:right w:val="single" w:sz="4" w:space="0" w:color="000000"/>
            </w:tcBorders>
          </w:tcPr>
          <w:p w14:paraId="40F031AB" w14:textId="77777777" w:rsidR="009A7E22" w:rsidRDefault="009A7E22" w:rsidP="002D2EE8">
            <w:pPr>
              <w:spacing w:after="0" w:line="259" w:lineRule="auto"/>
              <w:ind w:left="0" w:right="0" w:firstLine="0"/>
              <w:jc w:val="left"/>
            </w:pPr>
            <w:r>
              <w:rPr>
                <w:sz w:val="16"/>
              </w:rPr>
              <w:t xml:space="preserve">EX_Extent </w:t>
            </w:r>
          </w:p>
          <w:p w14:paraId="59AE4DED" w14:textId="77777777" w:rsidR="009A7E22" w:rsidRDefault="009A7E22" w:rsidP="002D2EE8">
            <w:pPr>
              <w:spacing w:after="0" w:line="259" w:lineRule="auto"/>
              <w:ind w:left="0" w:right="0" w:firstLine="0"/>
              <w:jc w:val="left"/>
            </w:pPr>
            <w:r>
              <w:rPr>
                <w:sz w:val="16"/>
              </w:rPr>
              <w:t xml:space="preserve">&lt;&lt;DataType&gt;&gt; </w:t>
            </w:r>
          </w:p>
        </w:tc>
        <w:tc>
          <w:tcPr>
            <w:tcW w:w="1701" w:type="dxa"/>
            <w:tcBorders>
              <w:top w:val="single" w:sz="4" w:space="0" w:color="000000"/>
              <w:left w:val="single" w:sz="4" w:space="0" w:color="000000"/>
              <w:bottom w:val="single" w:sz="4" w:space="0" w:color="000000"/>
              <w:right w:val="single" w:sz="4" w:space="0" w:color="000000"/>
            </w:tcBorders>
          </w:tcPr>
          <w:p w14:paraId="0EF07104" w14:textId="77777777" w:rsidR="009A7E22" w:rsidRDefault="009A7E22" w:rsidP="002D2EE8">
            <w:pPr>
              <w:spacing w:after="0" w:line="259" w:lineRule="auto"/>
              <w:ind w:left="1" w:right="100" w:firstLine="0"/>
            </w:pPr>
            <w:r>
              <w:rPr>
                <w:sz w:val="16"/>
              </w:rPr>
              <w:t xml:space="preserve">Used only if the extent of the data is different from the EX_Extent given for the collection / tile </w:t>
            </w:r>
          </w:p>
        </w:tc>
      </w:tr>
      <w:tr w:rsidR="009A7E22" w14:paraId="04445303" w14:textId="77777777" w:rsidTr="002D2EE8">
        <w:trPr>
          <w:trHeight w:val="682"/>
        </w:trPr>
        <w:tc>
          <w:tcPr>
            <w:tcW w:w="952" w:type="dxa"/>
            <w:tcBorders>
              <w:top w:val="single" w:sz="4" w:space="0" w:color="000000"/>
              <w:left w:val="single" w:sz="4" w:space="0" w:color="000000"/>
              <w:bottom w:val="single" w:sz="4" w:space="0" w:color="000000"/>
              <w:right w:val="single" w:sz="4" w:space="0" w:color="000000"/>
            </w:tcBorders>
          </w:tcPr>
          <w:p w14:paraId="757FF142" w14:textId="77777777" w:rsidR="009A7E22" w:rsidRDefault="009A7E22" w:rsidP="002D2EE8">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485774DA" w14:textId="77777777" w:rsidR="009A7E22" w:rsidRDefault="009A7E22" w:rsidP="002D2EE8">
            <w:pPr>
              <w:spacing w:after="0" w:line="259" w:lineRule="auto"/>
              <w:ind w:left="1" w:right="0" w:firstLine="0"/>
              <w:jc w:val="left"/>
            </w:pPr>
            <w:r>
              <w:rPr>
                <w:sz w:val="16"/>
              </w:rPr>
              <w:t xml:space="preserve">levelDescription </w:t>
            </w:r>
          </w:p>
        </w:tc>
        <w:tc>
          <w:tcPr>
            <w:tcW w:w="2405" w:type="dxa"/>
            <w:tcBorders>
              <w:top w:val="single" w:sz="4" w:space="0" w:color="000000"/>
              <w:left w:val="single" w:sz="4" w:space="0" w:color="000000"/>
              <w:bottom w:val="single" w:sz="4" w:space="0" w:color="000000"/>
              <w:right w:val="single" w:sz="4" w:space="0" w:color="000000"/>
            </w:tcBorders>
          </w:tcPr>
          <w:p w14:paraId="5E2A9D0B" w14:textId="77777777" w:rsidR="009A7E22" w:rsidRDefault="009A7E22" w:rsidP="002D2EE8">
            <w:pPr>
              <w:spacing w:after="0" w:line="259" w:lineRule="auto"/>
              <w:ind w:left="1" w:right="110" w:firstLine="0"/>
            </w:pPr>
            <w:r>
              <w:rPr>
                <w:sz w:val="16"/>
              </w:rPr>
              <w:t xml:space="preserve">Detailed description about the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tcPr>
          <w:p w14:paraId="23D7A4A3" w14:textId="77777777" w:rsidR="009A7E22" w:rsidRDefault="009A7E22" w:rsidP="002D2EE8">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22D3BB70" w14:textId="77777777" w:rsidR="009A7E22" w:rsidRDefault="009A7E22" w:rsidP="002D2EE8">
            <w:pPr>
              <w:spacing w:after="0" w:line="259" w:lineRule="auto"/>
              <w:ind w:left="0" w:right="0" w:firstLine="0"/>
              <w:jc w:val="left"/>
            </w:pPr>
            <w:r>
              <w:rPr>
                <w:sz w:val="16"/>
              </w:rPr>
              <w:t xml:space="preserve">MD_ScopeDescription &lt;&lt;Union&gt;&gt; </w:t>
            </w:r>
          </w:p>
        </w:tc>
        <w:tc>
          <w:tcPr>
            <w:tcW w:w="1701" w:type="dxa"/>
            <w:tcBorders>
              <w:top w:val="single" w:sz="4" w:space="0" w:color="000000"/>
              <w:left w:val="single" w:sz="4" w:space="0" w:color="000000"/>
              <w:bottom w:val="single" w:sz="4" w:space="0" w:color="000000"/>
              <w:right w:val="single" w:sz="4" w:space="0" w:color="000000"/>
            </w:tcBorders>
          </w:tcPr>
          <w:p w14:paraId="2FCA7056" w14:textId="77777777" w:rsidR="009A7E22" w:rsidRDefault="009A7E22" w:rsidP="002D2EE8">
            <w:pPr>
              <w:spacing w:after="0" w:line="259" w:lineRule="auto"/>
              <w:ind w:left="1" w:right="0" w:firstLine="0"/>
              <w:jc w:val="left"/>
            </w:pPr>
            <w:r>
              <w:rPr>
                <w:sz w:val="16"/>
              </w:rPr>
              <w:t xml:space="preserve"> </w:t>
            </w:r>
          </w:p>
        </w:tc>
      </w:tr>
    </w:tbl>
    <w:p w14:paraId="4C313D4E" w14:textId="77777777" w:rsidR="009A7E22" w:rsidRDefault="009A7E22" w:rsidP="009A7E22">
      <w:pPr>
        <w:spacing w:after="135" w:line="259" w:lineRule="auto"/>
        <w:ind w:left="12" w:right="0" w:firstLine="0"/>
        <w:jc w:val="left"/>
      </w:pPr>
      <w:r>
        <w:t xml:space="preserve"> </w:t>
      </w:r>
    </w:p>
    <w:p w14:paraId="1809C16A" w14:textId="77777777" w:rsidR="009A7E22" w:rsidRDefault="009A7E22" w:rsidP="009A7E22">
      <w:pPr>
        <w:pStyle w:val="berschrift3"/>
        <w:spacing w:after="88" w:line="252" w:lineRule="auto"/>
        <w:ind w:left="7"/>
      </w:pPr>
      <w:bookmarkStart w:id="91" w:name="_Toc2765808"/>
      <w:bookmarkStart w:id="92" w:name="_Toc3544681"/>
      <w:r>
        <w:t xml:space="preserve">12.3.2 </w:t>
      </w:r>
      <w:r>
        <w:rPr>
          <w:sz w:val="20"/>
        </w:rPr>
        <w:t>Acquisition Metadata</w:t>
      </w:r>
      <w:bookmarkEnd w:id="91"/>
      <w:bookmarkEnd w:id="92"/>
      <w:r>
        <w:rPr>
          <w:sz w:val="20"/>
        </w:rPr>
        <w:t xml:space="preserve"> </w:t>
      </w:r>
    </w:p>
    <w:p w14:paraId="494DBE73" w14:textId="77777777" w:rsidR="009A7E22" w:rsidRDefault="009A7E22" w:rsidP="009A7E22">
      <w:pPr>
        <w:ind w:left="12" w:right="513"/>
      </w:pPr>
      <w:r>
        <w:t xml:space="preserve">Acquisition metadata to a Bathymetric Surface Product Specification profile that they are developing nationally. The classes derive from ISO 19115, 19115-2, 19130 and 19130-2. The later document 19130-2 contains description of SONAR parameters. </w:t>
      </w:r>
    </w:p>
    <w:p w14:paraId="46900B6F" w14:textId="4CE06805" w:rsidR="00B61A9E" w:rsidRDefault="009A7E22" w:rsidP="009A7E22">
      <w:pPr>
        <w:spacing w:after="0" w:line="259" w:lineRule="auto"/>
        <w:ind w:left="12" w:right="0" w:firstLine="0"/>
        <w:jc w:val="left"/>
      </w:pPr>
      <w:r>
        <w:t xml:space="preserve"> </w:t>
      </w:r>
    </w:p>
    <w:p w14:paraId="580370B7" w14:textId="77777777" w:rsidR="009A7E22" w:rsidRPr="00B61A9E" w:rsidRDefault="009A7E22" w:rsidP="00B61A9E">
      <w:pPr>
        <w:jc w:val="center"/>
      </w:pPr>
    </w:p>
    <w:p w14:paraId="1F136A02" w14:textId="77777777" w:rsidR="009A7E22" w:rsidRDefault="009A7E22" w:rsidP="009A7E22">
      <w:pPr>
        <w:pStyle w:val="berschrift2"/>
        <w:spacing w:after="163"/>
        <w:ind w:left="7"/>
      </w:pPr>
      <w:bookmarkStart w:id="93" w:name="_Toc2765809"/>
      <w:bookmarkStart w:id="94" w:name="_Toc3544682"/>
      <w:r>
        <w:t>12.4 Exchange Set Metadata</w:t>
      </w:r>
      <w:bookmarkEnd w:id="93"/>
      <w:bookmarkEnd w:id="94"/>
      <w:r>
        <w:t xml:space="preserve"> </w:t>
      </w:r>
    </w:p>
    <w:p w14:paraId="46D6898C" w14:textId="77777777" w:rsidR="009A7E22" w:rsidRDefault="009A7E22" w:rsidP="009A7E22">
      <w:pPr>
        <w:ind w:left="12" w:right="513"/>
      </w:pPr>
      <w:r>
        <w:t xml:space="preserve">For information exchange, there are several categories of metadata required: metadata about the overall exchange catalogue, metadata about each of the datasets contained in the catalogue. </w:t>
      </w:r>
    </w:p>
    <w:p w14:paraId="2F6789E4" w14:textId="77777777" w:rsidR="009A7E22" w:rsidRDefault="009A7E22" w:rsidP="009A7E22">
      <w:pPr>
        <w:ind w:left="12" w:right="513"/>
      </w:pPr>
      <w:r>
        <w:t xml:space="preserve">Figures 12.4 to 12.7 outline the overall concept of an S-102 exchange set for the interchange of geospatial data and its relevant metadata. Figure 12.4 depicts the realization of the ISO 19139 classes which form the foundation of the exchange set. The overall structure of S-102 metadata for exchange sets is modelled in Figures 12.5 and 12.6. More detailed information about the various classes is shown in Figure 12.7 and a textual description in the tables at clause 12.6. </w:t>
      </w:r>
    </w:p>
    <w:p w14:paraId="3221B4FD" w14:textId="77777777" w:rsidR="009A7E22" w:rsidRDefault="009A7E22" w:rsidP="009A7E22">
      <w:pPr>
        <w:ind w:left="12" w:right="513"/>
      </w:pPr>
      <w:r>
        <w:t xml:space="preserve">The discovery metadata classes have numerous attributes which enable important information about the datasets to be examined without the need to process the data, for example, decrypt, decompress, load etc.  Other catalogues can be included in the exchange set in support of the datasets such as feature and portrayal.  </w:t>
      </w:r>
    </w:p>
    <w:p w14:paraId="52291A7C" w14:textId="77777777" w:rsidR="009A7E22" w:rsidRDefault="009A7E22" w:rsidP="009A7E22">
      <w:pPr>
        <w:spacing w:after="0" w:line="259" w:lineRule="auto"/>
        <w:ind w:left="0" w:right="4" w:firstLine="0"/>
        <w:jc w:val="center"/>
      </w:pPr>
      <w:r>
        <w:t xml:space="preserve"> </w:t>
      </w:r>
    </w:p>
    <w:p w14:paraId="0DE9F951" w14:textId="77777777" w:rsidR="009A7E22" w:rsidRDefault="009A7E22" w:rsidP="009A7E22">
      <w:pPr>
        <w:spacing w:after="4" w:line="259" w:lineRule="auto"/>
        <w:ind w:right="0" w:firstLine="0"/>
        <w:jc w:val="left"/>
      </w:pPr>
      <w:r>
        <w:rPr>
          <w:noProof/>
          <w:lang w:val="de-DE" w:eastAsia="de-DE"/>
        </w:rPr>
        <w:drawing>
          <wp:inline distT="0" distB="0" distL="0" distR="0" wp14:anchorId="1932F841" wp14:editId="439BC652">
            <wp:extent cx="6234545" cy="6631703"/>
            <wp:effectExtent l="19050" t="19050" r="1397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12.4 S-102 Realization of the Exchange set Classes.jpg"/>
                    <pic:cNvPicPr/>
                  </pic:nvPicPr>
                  <pic:blipFill>
                    <a:blip r:embed="rId72"/>
                    <a:stretch>
                      <a:fillRect/>
                    </a:stretch>
                  </pic:blipFill>
                  <pic:spPr>
                    <a:xfrm>
                      <a:off x="0" y="0"/>
                      <a:ext cx="6234354" cy="6631500"/>
                    </a:xfrm>
                    <a:prstGeom prst="rect">
                      <a:avLst/>
                    </a:prstGeom>
                    <a:ln>
                      <a:solidFill>
                        <a:schemeClr val="tx1"/>
                      </a:solidFill>
                    </a:ln>
                  </pic:spPr>
                </pic:pic>
              </a:graphicData>
            </a:graphic>
          </wp:inline>
        </w:drawing>
      </w:r>
    </w:p>
    <w:p w14:paraId="640E4BF9" w14:textId="77777777" w:rsidR="009A7E22" w:rsidRDefault="009A7E22" w:rsidP="009A7E22">
      <w:pPr>
        <w:jc w:val="center"/>
      </w:pPr>
    </w:p>
    <w:p w14:paraId="13858E77" w14:textId="77777777" w:rsidR="009A7E22" w:rsidRDefault="009A7E22" w:rsidP="009A7E22">
      <w:pPr>
        <w:jc w:val="center"/>
      </w:pPr>
      <w:r>
        <w:t>Figure 12.4 Realization of the Exchange Set Classes</w:t>
      </w:r>
    </w:p>
    <w:p w14:paraId="05B71A24" w14:textId="77777777" w:rsidR="009A7E22" w:rsidRDefault="009A7E22" w:rsidP="009A7E22">
      <w:pPr>
        <w:spacing w:after="4" w:line="259" w:lineRule="auto"/>
        <w:ind w:left="163" w:right="0" w:firstLine="0"/>
        <w:jc w:val="center"/>
      </w:pPr>
    </w:p>
    <w:p w14:paraId="5C727F50" w14:textId="77777777" w:rsidR="009A7E22" w:rsidRDefault="009A7E22" w:rsidP="009A7E22">
      <w:pPr>
        <w:spacing w:after="4" w:line="259" w:lineRule="auto"/>
        <w:ind w:left="163" w:right="0" w:firstLine="0"/>
        <w:jc w:val="center"/>
      </w:pPr>
      <w:r>
        <w:rPr>
          <w:noProof/>
          <w:lang w:val="de-DE" w:eastAsia="de-DE"/>
        </w:rPr>
        <w:drawing>
          <wp:inline distT="0" distB="0" distL="0" distR="0" wp14:anchorId="3992C399" wp14:editId="4A14191F">
            <wp:extent cx="6207826" cy="4138551"/>
            <wp:effectExtent l="19050" t="19050" r="2159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12.5 S-102 ExchangeSet Catalogue.jpg"/>
                    <pic:cNvPicPr/>
                  </pic:nvPicPr>
                  <pic:blipFill>
                    <a:blip r:embed="rId73"/>
                    <a:stretch>
                      <a:fillRect/>
                    </a:stretch>
                  </pic:blipFill>
                  <pic:spPr>
                    <a:xfrm>
                      <a:off x="0" y="0"/>
                      <a:ext cx="6208910" cy="4139274"/>
                    </a:xfrm>
                    <a:prstGeom prst="rect">
                      <a:avLst/>
                    </a:prstGeom>
                    <a:ln>
                      <a:solidFill>
                        <a:schemeClr val="tx1"/>
                      </a:solidFill>
                    </a:ln>
                  </pic:spPr>
                </pic:pic>
              </a:graphicData>
            </a:graphic>
          </wp:inline>
        </w:drawing>
      </w:r>
    </w:p>
    <w:p w14:paraId="2F8B0EA8" w14:textId="77777777" w:rsidR="009A7E22" w:rsidRDefault="009A7E22" w:rsidP="009A7E22">
      <w:pPr>
        <w:spacing w:after="104" w:line="259" w:lineRule="auto"/>
        <w:ind w:left="447" w:right="0" w:firstLine="0"/>
        <w:jc w:val="center"/>
      </w:pPr>
      <w:r>
        <w:rPr>
          <w:b/>
        </w:rPr>
        <w:t xml:space="preserve"> </w:t>
      </w:r>
    </w:p>
    <w:p w14:paraId="04BE20C5" w14:textId="77777777" w:rsidR="009A7E22" w:rsidRDefault="009A7E22" w:rsidP="009A7E22">
      <w:pPr>
        <w:jc w:val="center"/>
      </w:pPr>
      <w:r>
        <w:t>Figure 12.5 – S-102 Exchange Set Catalogue</w:t>
      </w:r>
    </w:p>
    <w:p w14:paraId="0CFBE1F6" w14:textId="77777777" w:rsidR="009A7E22" w:rsidRDefault="009A7E22" w:rsidP="009A7E22">
      <w:pPr>
        <w:spacing w:after="7" w:line="259" w:lineRule="auto"/>
        <w:ind w:left="0" w:right="106" w:firstLine="0"/>
        <w:jc w:val="right"/>
        <w:rPr>
          <w:b/>
          <w:sz w:val="24"/>
        </w:rPr>
      </w:pPr>
    </w:p>
    <w:p w14:paraId="36185D47" w14:textId="77777777" w:rsidR="009A7E22" w:rsidRDefault="009A7E22" w:rsidP="009A7E22">
      <w:pPr>
        <w:spacing w:after="7" w:line="259" w:lineRule="auto"/>
        <w:ind w:left="0" w:right="106" w:firstLine="0"/>
        <w:jc w:val="right"/>
      </w:pPr>
      <w:r>
        <w:rPr>
          <w:noProof/>
          <w:lang w:val="de-DE" w:eastAsia="de-DE"/>
        </w:rPr>
        <w:drawing>
          <wp:inline distT="0" distB="0" distL="0" distR="0" wp14:anchorId="4ED60991" wp14:editId="0014923B">
            <wp:extent cx="6508234" cy="3970766"/>
            <wp:effectExtent l="19050" t="19050" r="2603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12.6 S102 Exchange Set.jpg"/>
                    <pic:cNvPicPr/>
                  </pic:nvPicPr>
                  <pic:blipFill>
                    <a:blip r:embed="rId74"/>
                    <a:stretch>
                      <a:fillRect/>
                    </a:stretch>
                  </pic:blipFill>
                  <pic:spPr>
                    <a:xfrm>
                      <a:off x="0" y="0"/>
                      <a:ext cx="6510579" cy="3972197"/>
                    </a:xfrm>
                    <a:prstGeom prst="rect">
                      <a:avLst/>
                    </a:prstGeom>
                    <a:ln>
                      <a:solidFill>
                        <a:schemeClr val="tx1"/>
                      </a:solidFill>
                    </a:ln>
                  </pic:spPr>
                </pic:pic>
              </a:graphicData>
            </a:graphic>
          </wp:inline>
        </w:drawing>
      </w:r>
      <w:r>
        <w:rPr>
          <w:b/>
          <w:sz w:val="24"/>
        </w:rPr>
        <w:t xml:space="preserve"> </w:t>
      </w:r>
    </w:p>
    <w:p w14:paraId="5FBF4E7F" w14:textId="77777777" w:rsidR="009A7E22" w:rsidRDefault="009A7E22" w:rsidP="009A7E22">
      <w:pPr>
        <w:jc w:val="center"/>
      </w:pPr>
    </w:p>
    <w:p w14:paraId="493358F2" w14:textId="77777777" w:rsidR="009A7E22" w:rsidRDefault="009A7E22" w:rsidP="009A7E22">
      <w:pPr>
        <w:jc w:val="center"/>
      </w:pPr>
      <w:r>
        <w:t>Figure 12.6 - S-102 Exchange Set</w:t>
      </w:r>
    </w:p>
    <w:p w14:paraId="51E80A97" w14:textId="77777777" w:rsidR="009A7E22" w:rsidRDefault="009A7E22" w:rsidP="009A7E22">
      <w:pPr>
        <w:jc w:val="center"/>
      </w:pPr>
    </w:p>
    <w:p w14:paraId="4DEB120E" w14:textId="77777777" w:rsidR="009A7E22" w:rsidRDefault="009A7E22" w:rsidP="009A7E22">
      <w:pPr>
        <w:jc w:val="center"/>
      </w:pPr>
    </w:p>
    <w:p w14:paraId="4E207CB3" w14:textId="77777777" w:rsidR="009A7E22" w:rsidRDefault="009A7E22" w:rsidP="009A7E22">
      <w:pPr>
        <w:jc w:val="center"/>
      </w:pPr>
    </w:p>
    <w:p w14:paraId="4F5CC228" w14:textId="4B47E9CC" w:rsidR="009A7E22" w:rsidRDefault="00BF60AC" w:rsidP="009A7E22">
      <w:pPr>
        <w:jc w:val="center"/>
      </w:pPr>
      <w:r>
        <w:rPr>
          <w:noProof/>
          <w:sz w:val="16"/>
          <w:szCs w:val="16"/>
          <w:lang w:val="de-DE" w:eastAsia="de-DE"/>
        </w:rPr>
        <w:drawing>
          <wp:inline distT="0" distB="0" distL="0" distR="0" wp14:anchorId="20E10304" wp14:editId="7610EA4D">
            <wp:extent cx="6698615" cy="54356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 12.7 S-102 Exchange set without algorithmMethod - class details.jpg"/>
                    <pic:cNvPicPr/>
                  </pic:nvPicPr>
                  <pic:blipFill>
                    <a:blip r:embed="rId75">
                      <a:extLst>
                        <a:ext uri="{28A0092B-C50C-407E-A947-70E740481C1C}">
                          <a14:useLocalDpi xmlns:a14="http://schemas.microsoft.com/office/drawing/2010/main" val="0"/>
                        </a:ext>
                      </a:extLst>
                    </a:blip>
                    <a:stretch>
                      <a:fillRect/>
                    </a:stretch>
                  </pic:blipFill>
                  <pic:spPr>
                    <a:xfrm>
                      <a:off x="0" y="0"/>
                      <a:ext cx="6698615" cy="5435600"/>
                    </a:xfrm>
                    <a:prstGeom prst="rect">
                      <a:avLst/>
                    </a:prstGeom>
                  </pic:spPr>
                </pic:pic>
              </a:graphicData>
            </a:graphic>
          </wp:inline>
        </w:drawing>
      </w:r>
    </w:p>
    <w:p w14:paraId="34915E49" w14:textId="77777777" w:rsidR="009A7E22" w:rsidRDefault="009A7E22" w:rsidP="009A7E22">
      <w:pPr>
        <w:spacing w:after="7" w:line="259" w:lineRule="auto"/>
        <w:ind w:left="0" w:right="0" w:firstLine="0"/>
        <w:jc w:val="right"/>
      </w:pPr>
      <w:r>
        <w:rPr>
          <w:sz w:val="24"/>
        </w:rPr>
        <w:t xml:space="preserve"> </w:t>
      </w:r>
    </w:p>
    <w:p w14:paraId="47DAE39F" w14:textId="77777777" w:rsidR="009A7E22" w:rsidRDefault="009A7E22" w:rsidP="009A7E22">
      <w:pPr>
        <w:jc w:val="center"/>
      </w:pPr>
      <w:r>
        <w:t>Figure 12.7 S-102 Exchange Set - Class Details</w:t>
      </w:r>
    </w:p>
    <w:p w14:paraId="335B2115" w14:textId="77777777" w:rsidR="009A7E22" w:rsidRDefault="009A7E22" w:rsidP="009A7E22">
      <w:pPr>
        <w:spacing w:after="60" w:line="259" w:lineRule="auto"/>
        <w:ind w:left="12" w:right="0" w:firstLine="0"/>
        <w:jc w:val="left"/>
      </w:pPr>
      <w:r>
        <w:t xml:space="preserve"> </w:t>
      </w:r>
    </w:p>
    <w:p w14:paraId="14CF138F" w14:textId="77777777" w:rsidR="0014341E" w:rsidRDefault="009A7E22" w:rsidP="009A7E22">
      <w:pPr>
        <w:ind w:left="12" w:right="513"/>
      </w:pPr>
      <w:r>
        <w:t>The following clauses define the mandatory and optional metadata needed for S-102.  In some cases, the metadata may be repeated in a national language.  If this is the case it is noted in the Remarks column.</w:t>
      </w:r>
    </w:p>
    <w:p w14:paraId="4A10DFB2" w14:textId="6E78367C" w:rsidR="009A7E22" w:rsidRDefault="009A7E22" w:rsidP="009A7E22">
      <w:pPr>
        <w:ind w:left="12" w:right="513"/>
      </w:pPr>
      <w:r>
        <w:t xml:space="preserve"> </w:t>
      </w:r>
    </w:p>
    <w:p w14:paraId="04628AEE" w14:textId="2E9D6952" w:rsidR="009A7E22" w:rsidRDefault="0014341E" w:rsidP="009A7E22">
      <w:pPr>
        <w:spacing w:after="120" w:line="259" w:lineRule="auto"/>
        <w:ind w:left="12" w:right="0" w:firstLine="0"/>
        <w:jc w:val="left"/>
      </w:pPr>
      <w:r>
        <w:t>The XML schemas for S-102 exchange catalogues will be available from the IHO GI Registry and/or the S-100 GitHub site (</w:t>
      </w:r>
      <w:hyperlink r:id="rId76" w:history="1">
        <w:r w:rsidRPr="00AC3B81">
          <w:rPr>
            <w:rStyle w:val="Hyperlink"/>
          </w:rPr>
          <w:t>https://github.com/IHO-S100WG</w:t>
        </w:r>
      </w:hyperlink>
      <w:r>
        <w:t>)</w:t>
      </w:r>
    </w:p>
    <w:p w14:paraId="54783755" w14:textId="77777777" w:rsidR="0014341E" w:rsidRDefault="0014341E" w:rsidP="009A7E22">
      <w:pPr>
        <w:spacing w:after="120" w:line="259" w:lineRule="auto"/>
        <w:ind w:left="12" w:right="0" w:firstLine="0"/>
        <w:jc w:val="left"/>
      </w:pPr>
    </w:p>
    <w:p w14:paraId="53788914" w14:textId="77777777" w:rsidR="009A7E22" w:rsidRDefault="009A7E22" w:rsidP="009A7E22">
      <w:pPr>
        <w:pStyle w:val="berschrift2"/>
        <w:spacing w:after="163"/>
        <w:ind w:left="7"/>
      </w:pPr>
      <w:bookmarkStart w:id="95" w:name="_Toc2765810"/>
      <w:bookmarkStart w:id="96" w:name="_Toc3544683"/>
      <w:r>
        <w:t>12.5 Language</w:t>
      </w:r>
      <w:bookmarkEnd w:id="95"/>
      <w:bookmarkEnd w:id="96"/>
      <w:r>
        <w:t xml:space="preserve">  </w:t>
      </w:r>
    </w:p>
    <w:p w14:paraId="522F9C15" w14:textId="77777777" w:rsidR="009A7E22" w:rsidRDefault="009A7E22" w:rsidP="009A7E22">
      <w:pPr>
        <w:ind w:left="12" w:right="513"/>
      </w:pPr>
      <w:r>
        <w:t xml:space="preserve">The exchange language must be English.  </w:t>
      </w:r>
    </w:p>
    <w:p w14:paraId="0783A6FA" w14:textId="77777777" w:rsidR="009A7E22" w:rsidRDefault="009A7E22" w:rsidP="009A7E22">
      <w:pPr>
        <w:ind w:left="12" w:right="513"/>
      </w:pPr>
      <w:r>
        <w:t xml:space="preserve">Character strings must be encoded using the character set defined in ISO 10646-1, in Unicode Transformation Format-8 (UTF-8). A BOM (byte order mark) must not be used. </w:t>
      </w:r>
    </w:p>
    <w:p w14:paraId="60A97406" w14:textId="77777777" w:rsidR="009A7E22" w:rsidRDefault="009A7E22" w:rsidP="009A7E22">
      <w:pPr>
        <w:spacing w:after="0" w:line="259" w:lineRule="auto"/>
        <w:ind w:left="12" w:right="0" w:firstLine="0"/>
        <w:jc w:val="left"/>
      </w:pPr>
      <w:r>
        <w:t xml:space="preserve"> </w:t>
      </w:r>
    </w:p>
    <w:p w14:paraId="5FD4F4A7" w14:textId="77777777" w:rsidR="009A7E22" w:rsidRDefault="009A7E22" w:rsidP="009A7E22">
      <w:pPr>
        <w:sectPr w:rsidR="009A7E22" w:rsidSect="00497093">
          <w:headerReference w:type="even" r:id="rId77"/>
          <w:headerReference w:type="default" r:id="rId78"/>
          <w:footerReference w:type="even" r:id="rId79"/>
          <w:footerReference w:type="default" r:id="rId80"/>
          <w:headerReference w:type="first" r:id="rId81"/>
          <w:footerReference w:type="first" r:id="rId82"/>
          <w:pgSz w:w="11906" w:h="16838"/>
          <w:pgMar w:top="721" w:right="649" w:bottom="729" w:left="708" w:header="721" w:footer="720" w:gutter="0"/>
          <w:pgNumType w:start="1"/>
          <w:cols w:space="720"/>
          <w:titlePg/>
          <w:docGrid w:linePitch="272"/>
        </w:sectPr>
      </w:pPr>
    </w:p>
    <w:p w14:paraId="07BA88C8" w14:textId="77777777" w:rsidR="009A7E22" w:rsidRDefault="009A7E22" w:rsidP="009A7E22">
      <w:pPr>
        <w:pStyle w:val="berschrift2"/>
        <w:spacing w:after="163"/>
        <w:ind w:left="7"/>
      </w:pPr>
      <w:bookmarkStart w:id="97" w:name="_Toc2765811"/>
      <w:bookmarkStart w:id="98" w:name="_Toc3544684"/>
      <w:r>
        <w:t>12.6 S102_ExchangeCatalogue</w:t>
      </w:r>
      <w:bookmarkEnd w:id="97"/>
      <w:bookmarkEnd w:id="98"/>
      <w:r>
        <w:t xml:space="preserve"> </w:t>
      </w:r>
    </w:p>
    <w:p w14:paraId="1A1E1988" w14:textId="77777777" w:rsidR="009A7E22" w:rsidRDefault="009A7E22" w:rsidP="009A7E22">
      <w:pPr>
        <w:spacing w:after="9"/>
        <w:ind w:left="12" w:right="513"/>
      </w:pPr>
      <w:r>
        <w:t>Each exchange set has a single S100_ExchangeCatalogue which contains meta information for the data and support files in the exchange set.</w:t>
      </w:r>
    </w:p>
    <w:p w14:paraId="0FC624B7" w14:textId="77777777" w:rsidR="009A7E22" w:rsidRDefault="009A7E22" w:rsidP="009A7E22">
      <w:pPr>
        <w:spacing w:after="9"/>
        <w:ind w:left="12" w:right="513"/>
      </w:pPr>
      <w:r>
        <w:t>The class S102_ExchangeCatalogue is realized from S100_ExchangeCatalogue without modification. S-102 restricts certain attributes and roles as described in the table below.</w:t>
      </w:r>
      <w:r w:rsidRPr="00EB2864">
        <w:t xml:space="preserve"> </w:t>
      </w:r>
      <w:r>
        <w:t>S102_ExchangeCatalogue is a container substituting for the corresponding S100_ExchangeCatalogue class in the UML diagram. It is needed because S-102 extends S-100 discovery metadata.</w:t>
      </w:r>
    </w:p>
    <w:p w14:paraId="3F7B3DB2" w14:textId="77777777" w:rsidR="009A7E22" w:rsidRDefault="009A7E22" w:rsidP="009A7E22">
      <w:pPr>
        <w:spacing w:after="9"/>
        <w:ind w:left="12" w:right="513"/>
      </w:pPr>
      <w:r>
        <w:t xml:space="preserve">  </w:t>
      </w:r>
    </w:p>
    <w:tbl>
      <w:tblPr>
        <w:tblStyle w:val="TableGrid"/>
        <w:tblW w:w="14135" w:type="dxa"/>
        <w:tblInd w:w="0" w:type="dxa"/>
        <w:tblLayout w:type="fixed"/>
        <w:tblCellMar>
          <w:top w:w="63" w:type="dxa"/>
          <w:left w:w="108" w:type="dxa"/>
          <w:right w:w="67" w:type="dxa"/>
        </w:tblCellMar>
        <w:tblLook w:val="04A0" w:firstRow="1" w:lastRow="0" w:firstColumn="1" w:lastColumn="0" w:noHBand="0" w:noVBand="1"/>
      </w:tblPr>
      <w:tblGrid>
        <w:gridCol w:w="1075"/>
        <w:gridCol w:w="2430"/>
        <w:gridCol w:w="3510"/>
        <w:gridCol w:w="990"/>
        <w:gridCol w:w="2543"/>
        <w:gridCol w:w="3577"/>
        <w:gridCol w:w="10"/>
      </w:tblGrid>
      <w:tr w:rsidR="009A7E22" w14:paraId="702AB2E0" w14:textId="77777777" w:rsidTr="002A6DC0">
        <w:trPr>
          <w:trHeight w:val="312"/>
        </w:trPr>
        <w:tc>
          <w:tcPr>
            <w:tcW w:w="1075" w:type="dxa"/>
            <w:tcBorders>
              <w:top w:val="single" w:sz="4" w:space="0" w:color="000000"/>
              <w:left w:val="single" w:sz="4" w:space="0" w:color="000000"/>
              <w:bottom w:val="single" w:sz="4" w:space="0" w:color="000000"/>
              <w:right w:val="single" w:sz="4" w:space="0" w:color="000000"/>
            </w:tcBorders>
          </w:tcPr>
          <w:p w14:paraId="75FABEDC" w14:textId="77777777" w:rsidR="009A7E22" w:rsidRDefault="009A7E22" w:rsidP="002D2EE8">
            <w:pPr>
              <w:spacing w:after="0" w:line="259" w:lineRule="auto"/>
              <w:ind w:left="0" w:right="0" w:firstLine="0"/>
              <w:jc w:val="left"/>
              <w:rPr>
                <w:b/>
                <w:sz w:val="16"/>
              </w:rPr>
            </w:pPr>
            <w:r>
              <w:rPr>
                <w:b/>
                <w:sz w:val="16"/>
              </w:rPr>
              <w:t>Role name</w:t>
            </w:r>
          </w:p>
        </w:tc>
        <w:tc>
          <w:tcPr>
            <w:tcW w:w="2430" w:type="dxa"/>
            <w:tcBorders>
              <w:top w:val="single" w:sz="4" w:space="0" w:color="000000"/>
              <w:left w:val="single" w:sz="4" w:space="0" w:color="000000"/>
              <w:bottom w:val="single" w:sz="4" w:space="0" w:color="000000"/>
              <w:right w:val="single" w:sz="4" w:space="0" w:color="000000"/>
            </w:tcBorders>
          </w:tcPr>
          <w:p w14:paraId="2F78FF06" w14:textId="77777777" w:rsidR="009A7E22" w:rsidRDefault="009A7E22" w:rsidP="002D2EE8">
            <w:pPr>
              <w:spacing w:after="0" w:line="259" w:lineRule="auto"/>
              <w:ind w:left="0" w:right="0" w:firstLine="0"/>
              <w:jc w:val="left"/>
            </w:pPr>
            <w:r>
              <w:rPr>
                <w:b/>
                <w:sz w:val="16"/>
              </w:rPr>
              <w:t xml:space="preserve">Name </w:t>
            </w:r>
          </w:p>
        </w:tc>
        <w:tc>
          <w:tcPr>
            <w:tcW w:w="3510" w:type="dxa"/>
            <w:tcBorders>
              <w:top w:val="single" w:sz="4" w:space="0" w:color="000000"/>
              <w:left w:val="single" w:sz="4" w:space="0" w:color="000000"/>
              <w:bottom w:val="single" w:sz="4" w:space="0" w:color="000000"/>
              <w:right w:val="single" w:sz="4" w:space="0" w:color="000000"/>
            </w:tcBorders>
          </w:tcPr>
          <w:p w14:paraId="4FDC61D2" w14:textId="77777777" w:rsidR="009A7E22" w:rsidRDefault="009A7E22" w:rsidP="002D2EE8">
            <w:pPr>
              <w:spacing w:after="0" w:line="259" w:lineRule="auto"/>
              <w:ind w:left="0" w:right="0" w:firstLine="0"/>
              <w:jc w:val="left"/>
            </w:pPr>
            <w:r>
              <w:rPr>
                <w:b/>
                <w:sz w:val="16"/>
              </w:rPr>
              <w:t xml:space="preserve">Description </w:t>
            </w:r>
          </w:p>
        </w:tc>
        <w:tc>
          <w:tcPr>
            <w:tcW w:w="990" w:type="dxa"/>
            <w:tcBorders>
              <w:top w:val="single" w:sz="4" w:space="0" w:color="000000"/>
              <w:left w:val="single" w:sz="4" w:space="0" w:color="000000"/>
              <w:bottom w:val="single" w:sz="4" w:space="0" w:color="000000"/>
              <w:right w:val="single" w:sz="4" w:space="0" w:color="000000"/>
            </w:tcBorders>
          </w:tcPr>
          <w:p w14:paraId="54A18A8E" w14:textId="77777777" w:rsidR="009A7E22" w:rsidRDefault="009A7E22" w:rsidP="002D2EE8">
            <w:pPr>
              <w:spacing w:after="0" w:line="259" w:lineRule="auto"/>
              <w:ind w:left="0" w:right="38" w:firstLine="0"/>
              <w:jc w:val="center"/>
            </w:pPr>
            <w:r>
              <w:rPr>
                <w:b/>
                <w:sz w:val="16"/>
              </w:rPr>
              <w:t xml:space="preserve">Mult </w:t>
            </w:r>
          </w:p>
        </w:tc>
        <w:tc>
          <w:tcPr>
            <w:tcW w:w="2543" w:type="dxa"/>
            <w:tcBorders>
              <w:top w:val="single" w:sz="4" w:space="0" w:color="000000"/>
              <w:left w:val="single" w:sz="4" w:space="0" w:color="000000"/>
              <w:bottom w:val="single" w:sz="4" w:space="0" w:color="000000"/>
              <w:right w:val="single" w:sz="4" w:space="0" w:color="000000"/>
            </w:tcBorders>
          </w:tcPr>
          <w:p w14:paraId="544D5E8C" w14:textId="77777777" w:rsidR="009A7E22" w:rsidRDefault="009A7E22" w:rsidP="002D2EE8">
            <w:pPr>
              <w:spacing w:after="0" w:line="259" w:lineRule="auto"/>
              <w:ind w:left="0" w:right="0" w:firstLine="0"/>
              <w:jc w:val="left"/>
            </w:pPr>
            <w:r>
              <w:rPr>
                <w:b/>
                <w:sz w:val="16"/>
              </w:rPr>
              <w:t xml:space="preserve">Type </w:t>
            </w:r>
          </w:p>
        </w:tc>
        <w:tc>
          <w:tcPr>
            <w:tcW w:w="3587" w:type="dxa"/>
            <w:gridSpan w:val="2"/>
            <w:tcBorders>
              <w:top w:val="single" w:sz="4" w:space="0" w:color="000000"/>
              <w:left w:val="single" w:sz="4" w:space="0" w:color="000000"/>
              <w:bottom w:val="single" w:sz="4" w:space="0" w:color="000000"/>
              <w:right w:val="single" w:sz="4" w:space="0" w:color="000000"/>
            </w:tcBorders>
          </w:tcPr>
          <w:p w14:paraId="37310F74" w14:textId="77777777" w:rsidR="009A7E22" w:rsidRDefault="009A7E22" w:rsidP="002D2EE8">
            <w:pPr>
              <w:spacing w:after="0" w:line="259" w:lineRule="auto"/>
              <w:ind w:left="0" w:right="0" w:firstLine="0"/>
              <w:jc w:val="left"/>
            </w:pPr>
            <w:r>
              <w:rPr>
                <w:b/>
                <w:sz w:val="16"/>
              </w:rPr>
              <w:t xml:space="preserve">Remarks </w:t>
            </w:r>
          </w:p>
        </w:tc>
      </w:tr>
      <w:tr w:rsidR="002A6DC0" w14:paraId="49B4D900" w14:textId="77777777" w:rsidTr="00D573E9">
        <w:tblPrEx>
          <w:tblCellMar>
            <w:right w:w="129" w:type="dxa"/>
          </w:tblCellMar>
        </w:tblPrEx>
        <w:trPr>
          <w:gridAfter w:val="1"/>
          <w:wAfter w:w="10" w:type="dxa"/>
          <w:trHeight w:val="497"/>
        </w:trPr>
        <w:tc>
          <w:tcPr>
            <w:tcW w:w="1075" w:type="dxa"/>
            <w:tcBorders>
              <w:top w:val="single" w:sz="4" w:space="0" w:color="000000"/>
              <w:left w:val="single" w:sz="4" w:space="0" w:color="000000"/>
              <w:bottom w:val="single" w:sz="4" w:space="0" w:color="000000"/>
              <w:right w:val="single" w:sz="4" w:space="0" w:color="000000"/>
            </w:tcBorders>
            <w:shd w:val="clear" w:color="auto" w:fill="auto"/>
          </w:tcPr>
          <w:p w14:paraId="3EDB83A2" w14:textId="77777777" w:rsidR="002A6DC0" w:rsidDel="009F6711" w:rsidRDefault="002A6DC0" w:rsidP="00BF60AC">
            <w:pPr>
              <w:spacing w:after="0" w:line="259" w:lineRule="auto"/>
              <w:ind w:left="0" w:right="0" w:firstLine="0"/>
              <w:jc w:val="left"/>
              <w:rPr>
                <w:sz w:val="16"/>
              </w:rPr>
            </w:pPr>
            <w:r>
              <w:rPr>
                <w:sz w:val="16"/>
              </w:rPr>
              <w:t>Class</w:t>
            </w:r>
          </w:p>
        </w:tc>
        <w:tc>
          <w:tcPr>
            <w:tcW w:w="2430" w:type="dxa"/>
            <w:tcBorders>
              <w:top w:val="single" w:sz="4" w:space="0" w:color="000000"/>
              <w:left w:val="single" w:sz="4" w:space="0" w:color="000000"/>
              <w:bottom w:val="single" w:sz="4" w:space="0" w:color="000000"/>
              <w:right w:val="single" w:sz="4" w:space="0" w:color="000000"/>
            </w:tcBorders>
            <w:shd w:val="clear" w:color="auto" w:fill="auto"/>
          </w:tcPr>
          <w:p w14:paraId="0655B4B3" w14:textId="00818AEE" w:rsidR="002A6DC0" w:rsidRDefault="002A6DC0" w:rsidP="002A6DC0">
            <w:pPr>
              <w:spacing w:after="0" w:line="259" w:lineRule="auto"/>
              <w:ind w:left="0" w:right="0" w:firstLine="0"/>
              <w:jc w:val="left"/>
            </w:pPr>
            <w:r>
              <w:rPr>
                <w:sz w:val="16"/>
              </w:rPr>
              <w:t>S100_ExchangeCatalogue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14:paraId="2101D826" w14:textId="09B3641B" w:rsidR="002A6DC0" w:rsidRDefault="002A6DC0" w:rsidP="00BF60AC">
            <w:pPr>
              <w:spacing w:after="0" w:line="259" w:lineRule="auto"/>
              <w:ind w:left="0" w:right="0" w:firstLine="0"/>
              <w:jc w:val="left"/>
            </w:pPr>
            <w:r>
              <w:rPr>
                <w:sz w:val="16"/>
              </w:rPr>
              <w:t>An exchange catalogue contains the discovery metadata about the exchange datasets and support files</w:t>
            </w:r>
          </w:p>
        </w:tc>
        <w:tc>
          <w:tcPr>
            <w:tcW w:w="990" w:type="dxa"/>
            <w:tcBorders>
              <w:top w:val="single" w:sz="4" w:space="0" w:color="000000"/>
              <w:left w:val="single" w:sz="4" w:space="0" w:color="000000"/>
              <w:bottom w:val="single" w:sz="4" w:space="0" w:color="000000"/>
              <w:right w:val="single" w:sz="4" w:space="0" w:color="000000"/>
            </w:tcBorders>
            <w:shd w:val="clear" w:color="auto" w:fill="auto"/>
          </w:tcPr>
          <w:p w14:paraId="5ECDE838" w14:textId="77777777" w:rsidR="002A6DC0" w:rsidRDefault="002A6DC0" w:rsidP="00BF60AC">
            <w:pPr>
              <w:spacing w:after="0" w:line="259" w:lineRule="auto"/>
              <w:ind w:left="19" w:right="0" w:firstLine="0"/>
              <w:jc w:val="center"/>
            </w:pPr>
            <w:r>
              <w:rPr>
                <w:sz w:val="16"/>
              </w:rPr>
              <w:t xml:space="preserve">- </w:t>
            </w:r>
          </w:p>
        </w:tc>
        <w:tc>
          <w:tcPr>
            <w:tcW w:w="2543" w:type="dxa"/>
            <w:tcBorders>
              <w:top w:val="single" w:sz="4" w:space="0" w:color="000000"/>
              <w:left w:val="single" w:sz="4" w:space="0" w:color="000000"/>
              <w:bottom w:val="single" w:sz="4" w:space="0" w:color="000000"/>
              <w:right w:val="single" w:sz="4" w:space="0" w:color="000000"/>
            </w:tcBorders>
            <w:shd w:val="clear" w:color="auto" w:fill="auto"/>
          </w:tcPr>
          <w:p w14:paraId="1C5291F3" w14:textId="77777777" w:rsidR="002A6DC0" w:rsidRDefault="002A6DC0" w:rsidP="00BF60AC">
            <w:pPr>
              <w:spacing w:after="0" w:line="259" w:lineRule="auto"/>
              <w:ind w:left="0" w:right="0" w:firstLine="0"/>
              <w:jc w:val="left"/>
            </w:pPr>
            <w:r>
              <w:rPr>
                <w:sz w:val="16"/>
              </w:rPr>
              <w:t xml:space="preserve">- </w:t>
            </w:r>
          </w:p>
        </w:tc>
        <w:tc>
          <w:tcPr>
            <w:tcW w:w="3577" w:type="dxa"/>
            <w:tcBorders>
              <w:top w:val="single" w:sz="4" w:space="0" w:color="000000"/>
              <w:left w:val="single" w:sz="4" w:space="0" w:color="000000"/>
              <w:bottom w:val="single" w:sz="4" w:space="0" w:color="000000"/>
              <w:right w:val="single" w:sz="4" w:space="0" w:color="000000"/>
            </w:tcBorders>
            <w:shd w:val="clear" w:color="auto" w:fill="auto"/>
          </w:tcPr>
          <w:p w14:paraId="1A088F70" w14:textId="77777777" w:rsidR="002A6DC0" w:rsidRPr="00815F5A" w:rsidRDefault="002A6DC0" w:rsidP="002A6DC0">
            <w:pPr>
              <w:spacing w:after="0" w:line="259" w:lineRule="auto"/>
              <w:ind w:left="0" w:right="0" w:firstLine="0"/>
              <w:jc w:val="left"/>
              <w:rPr>
                <w:sz w:val="16"/>
              </w:rPr>
            </w:pPr>
            <w:r w:rsidRPr="00815F5A">
              <w:rPr>
                <w:sz w:val="16"/>
              </w:rPr>
              <w:t>The optional S-100 attributes replacedData and dataReplacement are not used in S-102.</w:t>
            </w:r>
          </w:p>
          <w:p w14:paraId="2F28C25B" w14:textId="55736DBD" w:rsidR="002A6DC0" w:rsidRDefault="002A6DC0" w:rsidP="002A6DC0">
            <w:pPr>
              <w:spacing w:after="0" w:line="259" w:lineRule="auto"/>
              <w:ind w:left="0" w:right="0" w:firstLine="0"/>
              <w:jc w:val="left"/>
            </w:pPr>
            <w:r w:rsidRPr="00585FA8">
              <w:rPr>
                <w:sz w:val="16"/>
              </w:rPr>
              <w:t>Support file discovery metadata is not permitted because S-102 does not use support files.</w:t>
            </w:r>
            <w:r>
              <w:rPr>
                <w:sz w:val="16"/>
              </w:rPr>
              <w:t>.</w:t>
            </w:r>
          </w:p>
        </w:tc>
      </w:tr>
      <w:tr w:rsidR="00FA4725" w14:paraId="6A42DFA4" w14:textId="77777777" w:rsidTr="002A6DC0">
        <w:trPr>
          <w:trHeight w:val="313"/>
        </w:trPr>
        <w:tc>
          <w:tcPr>
            <w:tcW w:w="1075" w:type="dxa"/>
            <w:tcBorders>
              <w:top w:val="single" w:sz="4" w:space="0" w:color="000000"/>
              <w:left w:val="single" w:sz="4" w:space="0" w:color="000000"/>
              <w:bottom w:val="single" w:sz="4" w:space="0" w:color="000000"/>
              <w:right w:val="single" w:sz="4" w:space="0" w:color="000000"/>
            </w:tcBorders>
          </w:tcPr>
          <w:p w14:paraId="3BEF19B1" w14:textId="77777777" w:rsidR="00FA4725" w:rsidRDefault="00FA4725" w:rsidP="00FA4725">
            <w:pPr>
              <w:spacing w:after="0" w:line="259" w:lineRule="auto"/>
              <w:ind w:left="0" w:right="0" w:firstLine="0"/>
              <w:jc w:val="left"/>
              <w:rPr>
                <w:sz w:val="16"/>
              </w:rPr>
            </w:pPr>
            <w:r>
              <w:rPr>
                <w:sz w:val="16"/>
              </w:rPr>
              <w:t>Attribute</w:t>
            </w:r>
          </w:p>
        </w:tc>
        <w:tc>
          <w:tcPr>
            <w:tcW w:w="2430" w:type="dxa"/>
            <w:tcBorders>
              <w:top w:val="single" w:sz="4" w:space="0" w:color="000000"/>
              <w:left w:val="single" w:sz="4" w:space="0" w:color="000000"/>
              <w:bottom w:val="single" w:sz="4" w:space="0" w:color="000000"/>
              <w:right w:val="single" w:sz="4" w:space="0" w:color="000000"/>
            </w:tcBorders>
          </w:tcPr>
          <w:p w14:paraId="5EB980E7" w14:textId="77777777" w:rsidR="00FA4725" w:rsidRDefault="00FA4725" w:rsidP="00FA4725">
            <w:pPr>
              <w:spacing w:after="0" w:line="259" w:lineRule="auto"/>
              <w:ind w:left="0" w:right="0" w:firstLine="0"/>
              <w:jc w:val="left"/>
            </w:pPr>
            <w:r>
              <w:rPr>
                <w:sz w:val="16"/>
              </w:rPr>
              <w:t xml:space="preserve">identifier </w:t>
            </w:r>
          </w:p>
        </w:tc>
        <w:tc>
          <w:tcPr>
            <w:tcW w:w="3510" w:type="dxa"/>
            <w:tcBorders>
              <w:top w:val="single" w:sz="4" w:space="0" w:color="000000"/>
              <w:left w:val="single" w:sz="4" w:space="0" w:color="000000"/>
              <w:bottom w:val="single" w:sz="4" w:space="0" w:color="000000"/>
              <w:right w:val="single" w:sz="4" w:space="0" w:color="000000"/>
            </w:tcBorders>
          </w:tcPr>
          <w:p w14:paraId="0D930373" w14:textId="77777777" w:rsidR="00FA4725" w:rsidRDefault="00FA4725" w:rsidP="00FA4725">
            <w:pPr>
              <w:spacing w:after="0" w:line="259" w:lineRule="auto"/>
              <w:ind w:left="0" w:right="0" w:firstLine="0"/>
              <w:jc w:val="left"/>
            </w:pPr>
            <w:r>
              <w:rPr>
                <w:sz w:val="16"/>
              </w:rPr>
              <w:t xml:space="preserve">Uniquely identifies this exchange catalogue </w:t>
            </w:r>
          </w:p>
        </w:tc>
        <w:tc>
          <w:tcPr>
            <w:tcW w:w="990" w:type="dxa"/>
            <w:tcBorders>
              <w:top w:val="single" w:sz="4" w:space="0" w:color="000000"/>
              <w:left w:val="single" w:sz="4" w:space="0" w:color="000000"/>
              <w:bottom w:val="single" w:sz="4" w:space="0" w:color="000000"/>
              <w:right w:val="single" w:sz="4" w:space="0" w:color="000000"/>
            </w:tcBorders>
          </w:tcPr>
          <w:p w14:paraId="5BF80AF9" w14:textId="77777777" w:rsidR="00FA4725" w:rsidRDefault="00FA4725" w:rsidP="00FA4725">
            <w:pPr>
              <w:spacing w:after="0" w:line="259" w:lineRule="auto"/>
              <w:ind w:left="0" w:right="40" w:firstLine="0"/>
              <w:jc w:val="center"/>
            </w:pPr>
            <w:r>
              <w:rPr>
                <w:sz w:val="16"/>
              </w:rPr>
              <w:t xml:space="preserve">1 </w:t>
            </w:r>
          </w:p>
        </w:tc>
        <w:tc>
          <w:tcPr>
            <w:tcW w:w="2543" w:type="dxa"/>
            <w:tcBorders>
              <w:top w:val="single" w:sz="4" w:space="0" w:color="000000"/>
              <w:left w:val="single" w:sz="4" w:space="0" w:color="000000"/>
              <w:bottom w:val="single" w:sz="4" w:space="0" w:color="000000"/>
              <w:right w:val="single" w:sz="4" w:space="0" w:color="000000"/>
            </w:tcBorders>
          </w:tcPr>
          <w:p w14:paraId="55C9D523" w14:textId="77777777" w:rsidR="00FA4725" w:rsidRDefault="00FA4725" w:rsidP="00FA4725">
            <w:pPr>
              <w:spacing w:after="0" w:line="259" w:lineRule="auto"/>
              <w:ind w:left="0" w:right="0" w:firstLine="0"/>
              <w:jc w:val="left"/>
            </w:pPr>
            <w:r>
              <w:rPr>
                <w:sz w:val="16"/>
              </w:rPr>
              <w:t xml:space="preserve">S100_CatalogueIdentifier </w:t>
            </w:r>
          </w:p>
        </w:tc>
        <w:tc>
          <w:tcPr>
            <w:tcW w:w="3587" w:type="dxa"/>
            <w:gridSpan w:val="2"/>
            <w:tcBorders>
              <w:top w:val="single" w:sz="4" w:space="0" w:color="000000"/>
              <w:left w:val="single" w:sz="4" w:space="0" w:color="000000"/>
              <w:bottom w:val="single" w:sz="4" w:space="0" w:color="000000"/>
              <w:right w:val="single" w:sz="4" w:space="0" w:color="000000"/>
            </w:tcBorders>
          </w:tcPr>
          <w:p w14:paraId="3B028205" w14:textId="77777777" w:rsidR="00FA4725" w:rsidRDefault="00FA4725" w:rsidP="00FA4725">
            <w:pPr>
              <w:spacing w:after="0" w:line="259" w:lineRule="auto"/>
              <w:ind w:left="0" w:right="0" w:firstLine="0"/>
              <w:jc w:val="left"/>
            </w:pPr>
            <w:r>
              <w:rPr>
                <w:sz w:val="16"/>
              </w:rPr>
              <w:t xml:space="preserve"> </w:t>
            </w:r>
          </w:p>
        </w:tc>
      </w:tr>
      <w:tr w:rsidR="00FA4725" w14:paraId="59FDCE0D" w14:textId="77777777" w:rsidTr="002A6DC0">
        <w:trPr>
          <w:trHeight w:val="499"/>
        </w:trPr>
        <w:tc>
          <w:tcPr>
            <w:tcW w:w="1075" w:type="dxa"/>
            <w:tcBorders>
              <w:top w:val="single" w:sz="4" w:space="0" w:color="000000"/>
              <w:left w:val="single" w:sz="4" w:space="0" w:color="000000"/>
              <w:bottom w:val="single" w:sz="4" w:space="0" w:color="000000"/>
              <w:right w:val="single" w:sz="4" w:space="0" w:color="000000"/>
            </w:tcBorders>
          </w:tcPr>
          <w:p w14:paraId="228A9103" w14:textId="77777777" w:rsidR="00FA4725" w:rsidRDefault="00FA4725" w:rsidP="00FA4725">
            <w:pPr>
              <w:spacing w:after="0" w:line="259" w:lineRule="auto"/>
              <w:ind w:left="0" w:right="0" w:firstLine="0"/>
              <w:jc w:val="left"/>
              <w:rPr>
                <w:sz w:val="16"/>
              </w:rPr>
            </w:pPr>
            <w:r w:rsidRPr="006F6A5F">
              <w:rPr>
                <w:sz w:val="16"/>
              </w:rPr>
              <w:t>Attribute</w:t>
            </w:r>
          </w:p>
        </w:tc>
        <w:tc>
          <w:tcPr>
            <w:tcW w:w="2430" w:type="dxa"/>
            <w:tcBorders>
              <w:top w:val="single" w:sz="4" w:space="0" w:color="000000"/>
              <w:left w:val="single" w:sz="4" w:space="0" w:color="000000"/>
              <w:bottom w:val="single" w:sz="4" w:space="0" w:color="000000"/>
              <w:right w:val="single" w:sz="4" w:space="0" w:color="000000"/>
            </w:tcBorders>
          </w:tcPr>
          <w:p w14:paraId="38E9F249" w14:textId="77777777" w:rsidR="00FA4725" w:rsidRDefault="00FA4725" w:rsidP="00FA4725">
            <w:pPr>
              <w:spacing w:after="0" w:line="259" w:lineRule="auto"/>
              <w:ind w:left="0" w:right="0" w:firstLine="0"/>
              <w:jc w:val="left"/>
            </w:pPr>
            <w:r>
              <w:rPr>
                <w:sz w:val="16"/>
              </w:rPr>
              <w:t xml:space="preserve">contact </w:t>
            </w:r>
          </w:p>
        </w:tc>
        <w:tc>
          <w:tcPr>
            <w:tcW w:w="3510" w:type="dxa"/>
            <w:tcBorders>
              <w:top w:val="single" w:sz="4" w:space="0" w:color="000000"/>
              <w:left w:val="single" w:sz="4" w:space="0" w:color="000000"/>
              <w:bottom w:val="single" w:sz="4" w:space="0" w:color="000000"/>
              <w:right w:val="single" w:sz="4" w:space="0" w:color="000000"/>
            </w:tcBorders>
          </w:tcPr>
          <w:p w14:paraId="0200BE54" w14:textId="77777777" w:rsidR="00FA4725" w:rsidRDefault="00FA4725" w:rsidP="00FA4725">
            <w:pPr>
              <w:spacing w:after="0" w:line="259" w:lineRule="auto"/>
              <w:ind w:left="0" w:right="6" w:firstLine="0"/>
              <w:jc w:val="left"/>
            </w:pPr>
            <w:r>
              <w:rPr>
                <w:sz w:val="16"/>
              </w:rPr>
              <w:t xml:space="preserve">Details about the issuer of this exchange catalogue </w:t>
            </w:r>
          </w:p>
        </w:tc>
        <w:tc>
          <w:tcPr>
            <w:tcW w:w="990" w:type="dxa"/>
            <w:tcBorders>
              <w:top w:val="single" w:sz="4" w:space="0" w:color="000000"/>
              <w:left w:val="single" w:sz="4" w:space="0" w:color="000000"/>
              <w:bottom w:val="single" w:sz="4" w:space="0" w:color="000000"/>
              <w:right w:val="single" w:sz="4" w:space="0" w:color="000000"/>
            </w:tcBorders>
          </w:tcPr>
          <w:p w14:paraId="71924DE4" w14:textId="77777777" w:rsidR="00FA4725" w:rsidRDefault="00FA4725" w:rsidP="00FA4725">
            <w:pPr>
              <w:spacing w:after="0" w:line="259" w:lineRule="auto"/>
              <w:ind w:left="0" w:right="40" w:firstLine="0"/>
              <w:jc w:val="center"/>
            </w:pPr>
            <w:r>
              <w:rPr>
                <w:sz w:val="16"/>
              </w:rPr>
              <w:t xml:space="preserve">1 </w:t>
            </w:r>
          </w:p>
        </w:tc>
        <w:tc>
          <w:tcPr>
            <w:tcW w:w="2543" w:type="dxa"/>
            <w:tcBorders>
              <w:top w:val="single" w:sz="4" w:space="0" w:color="000000"/>
              <w:left w:val="single" w:sz="4" w:space="0" w:color="000000"/>
              <w:bottom w:val="single" w:sz="4" w:space="0" w:color="000000"/>
              <w:right w:val="single" w:sz="4" w:space="0" w:color="000000"/>
            </w:tcBorders>
          </w:tcPr>
          <w:p w14:paraId="14C31892" w14:textId="77777777" w:rsidR="00FA4725" w:rsidRDefault="00FA4725" w:rsidP="00FA4725">
            <w:pPr>
              <w:spacing w:after="0" w:line="259" w:lineRule="auto"/>
              <w:ind w:left="0" w:right="0" w:firstLine="0"/>
              <w:jc w:val="left"/>
            </w:pPr>
            <w:r>
              <w:rPr>
                <w:sz w:val="16"/>
              </w:rPr>
              <w:t xml:space="preserve">S100_CataloguePointOfContact </w:t>
            </w:r>
          </w:p>
        </w:tc>
        <w:tc>
          <w:tcPr>
            <w:tcW w:w="3587" w:type="dxa"/>
            <w:gridSpan w:val="2"/>
            <w:tcBorders>
              <w:top w:val="single" w:sz="4" w:space="0" w:color="000000"/>
              <w:left w:val="single" w:sz="4" w:space="0" w:color="000000"/>
              <w:bottom w:val="single" w:sz="4" w:space="0" w:color="000000"/>
              <w:right w:val="single" w:sz="4" w:space="0" w:color="000000"/>
            </w:tcBorders>
          </w:tcPr>
          <w:p w14:paraId="1B926372" w14:textId="77777777" w:rsidR="00FA4725" w:rsidRDefault="00FA4725" w:rsidP="00FA4725">
            <w:pPr>
              <w:spacing w:after="0" w:line="259" w:lineRule="auto"/>
              <w:ind w:left="0" w:right="0" w:firstLine="0"/>
              <w:jc w:val="left"/>
            </w:pPr>
            <w:r>
              <w:rPr>
                <w:sz w:val="16"/>
              </w:rPr>
              <w:t xml:space="preserve"> </w:t>
            </w:r>
          </w:p>
        </w:tc>
      </w:tr>
      <w:tr w:rsidR="00FA4725" w14:paraId="77CCA04F" w14:textId="77777777" w:rsidTr="002A6DC0">
        <w:trPr>
          <w:trHeight w:val="497"/>
        </w:trPr>
        <w:tc>
          <w:tcPr>
            <w:tcW w:w="1075" w:type="dxa"/>
            <w:tcBorders>
              <w:top w:val="single" w:sz="4" w:space="0" w:color="000000"/>
              <w:left w:val="single" w:sz="4" w:space="0" w:color="000000"/>
              <w:bottom w:val="single" w:sz="4" w:space="0" w:color="000000"/>
              <w:right w:val="single" w:sz="4" w:space="0" w:color="000000"/>
            </w:tcBorders>
          </w:tcPr>
          <w:p w14:paraId="78D6A70E" w14:textId="77777777" w:rsidR="00FA4725" w:rsidRDefault="00FA4725" w:rsidP="00FA4725">
            <w:pPr>
              <w:spacing w:after="0" w:line="259" w:lineRule="auto"/>
              <w:ind w:left="0" w:right="0" w:firstLine="0"/>
              <w:jc w:val="left"/>
              <w:rPr>
                <w:sz w:val="16"/>
              </w:rPr>
            </w:pPr>
            <w:r w:rsidRPr="006F6A5F">
              <w:rPr>
                <w:sz w:val="16"/>
              </w:rPr>
              <w:t>Attribute</w:t>
            </w:r>
          </w:p>
        </w:tc>
        <w:tc>
          <w:tcPr>
            <w:tcW w:w="2430" w:type="dxa"/>
            <w:tcBorders>
              <w:top w:val="single" w:sz="4" w:space="0" w:color="000000"/>
              <w:left w:val="single" w:sz="4" w:space="0" w:color="000000"/>
              <w:bottom w:val="single" w:sz="4" w:space="0" w:color="000000"/>
              <w:right w:val="single" w:sz="4" w:space="0" w:color="000000"/>
            </w:tcBorders>
          </w:tcPr>
          <w:p w14:paraId="5DD3B839" w14:textId="77777777" w:rsidR="00FA4725" w:rsidRDefault="00FA4725" w:rsidP="00FA4725">
            <w:pPr>
              <w:spacing w:after="0" w:line="259" w:lineRule="auto"/>
              <w:ind w:left="0" w:right="0" w:firstLine="0"/>
              <w:jc w:val="left"/>
            </w:pPr>
            <w:r>
              <w:rPr>
                <w:sz w:val="16"/>
              </w:rPr>
              <w:t xml:space="preserve">productSpecification </w:t>
            </w:r>
          </w:p>
        </w:tc>
        <w:tc>
          <w:tcPr>
            <w:tcW w:w="3510" w:type="dxa"/>
            <w:tcBorders>
              <w:top w:val="single" w:sz="4" w:space="0" w:color="000000"/>
              <w:left w:val="single" w:sz="4" w:space="0" w:color="000000"/>
              <w:bottom w:val="single" w:sz="4" w:space="0" w:color="000000"/>
              <w:right w:val="single" w:sz="4" w:space="0" w:color="000000"/>
            </w:tcBorders>
          </w:tcPr>
          <w:p w14:paraId="1E4F5187" w14:textId="77777777" w:rsidR="00FA4725" w:rsidRDefault="00FA4725" w:rsidP="00FA4725">
            <w:pPr>
              <w:spacing w:after="0" w:line="259" w:lineRule="auto"/>
              <w:ind w:left="0" w:right="0" w:firstLine="0"/>
              <w:jc w:val="left"/>
            </w:pPr>
            <w:r>
              <w:rPr>
                <w:sz w:val="16"/>
              </w:rPr>
              <w:t xml:space="preserve">Details about the product specifications used for the datasets contained in the exchange catalogue </w:t>
            </w:r>
          </w:p>
        </w:tc>
        <w:tc>
          <w:tcPr>
            <w:tcW w:w="990" w:type="dxa"/>
            <w:tcBorders>
              <w:top w:val="single" w:sz="4" w:space="0" w:color="000000"/>
              <w:left w:val="single" w:sz="4" w:space="0" w:color="000000"/>
              <w:bottom w:val="single" w:sz="4" w:space="0" w:color="000000"/>
              <w:right w:val="single" w:sz="4" w:space="0" w:color="000000"/>
            </w:tcBorders>
          </w:tcPr>
          <w:p w14:paraId="63F77451" w14:textId="77777777" w:rsidR="00FA4725" w:rsidRDefault="00FA4725" w:rsidP="00FA4725">
            <w:pPr>
              <w:spacing w:after="0" w:line="259" w:lineRule="auto"/>
              <w:ind w:left="0" w:right="38" w:firstLine="0"/>
              <w:jc w:val="center"/>
            </w:pPr>
            <w:r>
              <w:rPr>
                <w:sz w:val="16"/>
              </w:rPr>
              <w:t xml:space="preserve">0..1 </w:t>
            </w:r>
          </w:p>
        </w:tc>
        <w:tc>
          <w:tcPr>
            <w:tcW w:w="2543" w:type="dxa"/>
            <w:tcBorders>
              <w:top w:val="single" w:sz="4" w:space="0" w:color="000000"/>
              <w:left w:val="single" w:sz="4" w:space="0" w:color="000000"/>
              <w:bottom w:val="single" w:sz="4" w:space="0" w:color="000000"/>
              <w:right w:val="single" w:sz="4" w:space="0" w:color="000000"/>
            </w:tcBorders>
          </w:tcPr>
          <w:p w14:paraId="2736442F" w14:textId="77777777" w:rsidR="00FA4725" w:rsidRDefault="00FA4725" w:rsidP="00FA4725">
            <w:pPr>
              <w:spacing w:after="0" w:line="259" w:lineRule="auto"/>
              <w:ind w:left="0" w:right="0" w:firstLine="0"/>
              <w:jc w:val="left"/>
            </w:pPr>
            <w:r>
              <w:rPr>
                <w:sz w:val="16"/>
              </w:rPr>
              <w:t xml:space="preserve">S100_ProductSpecification </w:t>
            </w:r>
          </w:p>
        </w:tc>
        <w:tc>
          <w:tcPr>
            <w:tcW w:w="3587" w:type="dxa"/>
            <w:gridSpan w:val="2"/>
            <w:tcBorders>
              <w:top w:val="single" w:sz="4" w:space="0" w:color="000000"/>
              <w:left w:val="single" w:sz="4" w:space="0" w:color="000000"/>
              <w:bottom w:val="single" w:sz="4" w:space="0" w:color="000000"/>
              <w:right w:val="single" w:sz="4" w:space="0" w:color="000000"/>
            </w:tcBorders>
          </w:tcPr>
          <w:p w14:paraId="67E2831B" w14:textId="77777777" w:rsidR="00FA4725" w:rsidRDefault="00FA4725" w:rsidP="00FA4725">
            <w:pPr>
              <w:spacing w:after="0" w:line="259" w:lineRule="auto"/>
              <w:ind w:left="0" w:right="0" w:firstLine="0"/>
              <w:jc w:val="left"/>
            </w:pPr>
            <w:r>
              <w:rPr>
                <w:sz w:val="16"/>
              </w:rPr>
              <w:t xml:space="preserve">Conditional on all the datasets using the same product specification </w:t>
            </w:r>
          </w:p>
        </w:tc>
      </w:tr>
      <w:tr w:rsidR="00FA4725" w14:paraId="4C5BD53D" w14:textId="77777777" w:rsidTr="002A6DC0">
        <w:trPr>
          <w:trHeight w:val="314"/>
        </w:trPr>
        <w:tc>
          <w:tcPr>
            <w:tcW w:w="1075" w:type="dxa"/>
            <w:tcBorders>
              <w:top w:val="single" w:sz="4" w:space="0" w:color="000000"/>
              <w:left w:val="single" w:sz="4" w:space="0" w:color="000000"/>
              <w:bottom w:val="single" w:sz="4" w:space="0" w:color="000000"/>
              <w:right w:val="single" w:sz="4" w:space="0" w:color="000000"/>
            </w:tcBorders>
          </w:tcPr>
          <w:p w14:paraId="002F006C" w14:textId="77777777" w:rsidR="00FA4725" w:rsidRDefault="00FA4725" w:rsidP="00FA4725">
            <w:pPr>
              <w:spacing w:after="0" w:line="259" w:lineRule="auto"/>
              <w:ind w:left="0" w:right="0" w:firstLine="0"/>
              <w:jc w:val="left"/>
              <w:rPr>
                <w:sz w:val="16"/>
              </w:rPr>
            </w:pPr>
            <w:r w:rsidRPr="006F6A5F">
              <w:rPr>
                <w:sz w:val="16"/>
              </w:rPr>
              <w:t>Attribute</w:t>
            </w:r>
          </w:p>
        </w:tc>
        <w:tc>
          <w:tcPr>
            <w:tcW w:w="2430" w:type="dxa"/>
            <w:tcBorders>
              <w:top w:val="single" w:sz="4" w:space="0" w:color="000000"/>
              <w:left w:val="single" w:sz="4" w:space="0" w:color="000000"/>
              <w:bottom w:val="single" w:sz="4" w:space="0" w:color="000000"/>
              <w:right w:val="single" w:sz="4" w:space="0" w:color="000000"/>
            </w:tcBorders>
          </w:tcPr>
          <w:p w14:paraId="262FDD51" w14:textId="77777777" w:rsidR="00FA4725" w:rsidRDefault="00FA4725" w:rsidP="00FA4725">
            <w:pPr>
              <w:spacing w:after="0" w:line="259" w:lineRule="auto"/>
              <w:ind w:left="0" w:right="0" w:firstLine="0"/>
              <w:jc w:val="left"/>
            </w:pPr>
            <w:r>
              <w:rPr>
                <w:sz w:val="16"/>
              </w:rPr>
              <w:t xml:space="preserve">metadataLanguage </w:t>
            </w:r>
          </w:p>
        </w:tc>
        <w:tc>
          <w:tcPr>
            <w:tcW w:w="3510" w:type="dxa"/>
            <w:tcBorders>
              <w:top w:val="single" w:sz="4" w:space="0" w:color="000000"/>
              <w:left w:val="single" w:sz="4" w:space="0" w:color="000000"/>
              <w:bottom w:val="single" w:sz="4" w:space="0" w:color="000000"/>
              <w:right w:val="single" w:sz="4" w:space="0" w:color="000000"/>
            </w:tcBorders>
          </w:tcPr>
          <w:p w14:paraId="154A3B1B" w14:textId="77777777" w:rsidR="00FA4725" w:rsidRDefault="00FA4725" w:rsidP="00FA4725">
            <w:pPr>
              <w:spacing w:after="0" w:line="259" w:lineRule="auto"/>
              <w:ind w:left="0" w:right="0" w:firstLine="0"/>
              <w:jc w:val="left"/>
            </w:pPr>
            <w:r>
              <w:rPr>
                <w:sz w:val="16"/>
              </w:rPr>
              <w:t xml:space="preserve">Details about the Language </w:t>
            </w:r>
          </w:p>
        </w:tc>
        <w:tc>
          <w:tcPr>
            <w:tcW w:w="990" w:type="dxa"/>
            <w:tcBorders>
              <w:top w:val="single" w:sz="4" w:space="0" w:color="000000"/>
              <w:left w:val="single" w:sz="4" w:space="0" w:color="000000"/>
              <w:bottom w:val="single" w:sz="4" w:space="0" w:color="000000"/>
              <w:right w:val="single" w:sz="4" w:space="0" w:color="000000"/>
            </w:tcBorders>
          </w:tcPr>
          <w:p w14:paraId="5BCA3208" w14:textId="77777777" w:rsidR="00FA4725" w:rsidRDefault="00FA4725" w:rsidP="00FA4725">
            <w:pPr>
              <w:spacing w:after="0" w:line="259" w:lineRule="auto"/>
              <w:ind w:left="0" w:right="40" w:firstLine="0"/>
              <w:jc w:val="center"/>
            </w:pPr>
            <w:r>
              <w:rPr>
                <w:sz w:val="16"/>
              </w:rPr>
              <w:t xml:space="preserve">1 </w:t>
            </w:r>
          </w:p>
        </w:tc>
        <w:tc>
          <w:tcPr>
            <w:tcW w:w="2543" w:type="dxa"/>
            <w:tcBorders>
              <w:top w:val="single" w:sz="4" w:space="0" w:color="000000"/>
              <w:left w:val="single" w:sz="4" w:space="0" w:color="000000"/>
              <w:bottom w:val="single" w:sz="4" w:space="0" w:color="000000"/>
              <w:right w:val="single" w:sz="4" w:space="0" w:color="000000"/>
            </w:tcBorders>
          </w:tcPr>
          <w:p w14:paraId="76EE31B9" w14:textId="77777777" w:rsidR="00FA4725" w:rsidRDefault="00FA4725" w:rsidP="00FA4725">
            <w:pPr>
              <w:spacing w:after="0" w:line="259" w:lineRule="auto"/>
              <w:ind w:left="0" w:right="0" w:firstLine="0"/>
              <w:jc w:val="left"/>
            </w:pPr>
            <w:r>
              <w:rPr>
                <w:sz w:val="16"/>
              </w:rPr>
              <w:t xml:space="preserve">CharacterString </w:t>
            </w:r>
          </w:p>
        </w:tc>
        <w:tc>
          <w:tcPr>
            <w:tcW w:w="3587" w:type="dxa"/>
            <w:gridSpan w:val="2"/>
            <w:tcBorders>
              <w:top w:val="single" w:sz="4" w:space="0" w:color="000000"/>
              <w:left w:val="single" w:sz="4" w:space="0" w:color="000000"/>
              <w:bottom w:val="single" w:sz="4" w:space="0" w:color="000000"/>
              <w:right w:val="single" w:sz="4" w:space="0" w:color="000000"/>
            </w:tcBorders>
          </w:tcPr>
          <w:p w14:paraId="2AF677BA" w14:textId="77777777" w:rsidR="00FA4725" w:rsidRDefault="00FA4725" w:rsidP="00FA4725">
            <w:pPr>
              <w:spacing w:after="0" w:line="259" w:lineRule="auto"/>
              <w:ind w:left="0" w:right="0" w:firstLine="0"/>
              <w:jc w:val="left"/>
            </w:pPr>
            <w:r>
              <w:rPr>
                <w:sz w:val="16"/>
              </w:rPr>
              <w:t xml:space="preserve"> </w:t>
            </w:r>
          </w:p>
        </w:tc>
      </w:tr>
      <w:tr w:rsidR="00FA4725" w14:paraId="108F7861" w14:textId="77777777" w:rsidTr="002A6DC0">
        <w:trPr>
          <w:trHeight w:val="314"/>
        </w:trPr>
        <w:tc>
          <w:tcPr>
            <w:tcW w:w="1075" w:type="dxa"/>
            <w:tcBorders>
              <w:top w:val="single" w:sz="4" w:space="0" w:color="000000"/>
              <w:left w:val="single" w:sz="4" w:space="0" w:color="000000"/>
              <w:bottom w:val="single" w:sz="4" w:space="0" w:color="000000"/>
              <w:right w:val="single" w:sz="4" w:space="0" w:color="000000"/>
            </w:tcBorders>
          </w:tcPr>
          <w:p w14:paraId="7A10679D" w14:textId="77777777" w:rsidR="00FA4725" w:rsidRDefault="00FA4725" w:rsidP="00FA4725">
            <w:pPr>
              <w:spacing w:after="0" w:line="259" w:lineRule="auto"/>
              <w:ind w:left="0" w:right="0" w:firstLine="0"/>
              <w:jc w:val="left"/>
              <w:rPr>
                <w:sz w:val="16"/>
              </w:rPr>
            </w:pPr>
            <w:r w:rsidRPr="006F6A5F">
              <w:rPr>
                <w:sz w:val="16"/>
              </w:rPr>
              <w:t>Attribute</w:t>
            </w:r>
          </w:p>
        </w:tc>
        <w:tc>
          <w:tcPr>
            <w:tcW w:w="2430" w:type="dxa"/>
            <w:tcBorders>
              <w:top w:val="single" w:sz="4" w:space="0" w:color="000000"/>
              <w:left w:val="single" w:sz="4" w:space="0" w:color="000000"/>
              <w:bottom w:val="single" w:sz="4" w:space="0" w:color="000000"/>
              <w:right w:val="single" w:sz="4" w:space="0" w:color="000000"/>
            </w:tcBorders>
          </w:tcPr>
          <w:p w14:paraId="6263E5CC" w14:textId="77777777" w:rsidR="00FA4725" w:rsidRDefault="00FA4725" w:rsidP="00FA4725">
            <w:pPr>
              <w:spacing w:after="0" w:line="259" w:lineRule="auto"/>
              <w:ind w:left="0" w:right="0" w:firstLine="0"/>
              <w:jc w:val="left"/>
            </w:pPr>
            <w:r>
              <w:rPr>
                <w:sz w:val="16"/>
              </w:rPr>
              <w:t xml:space="preserve">exchangeCatalogueName </w:t>
            </w:r>
          </w:p>
        </w:tc>
        <w:tc>
          <w:tcPr>
            <w:tcW w:w="3510" w:type="dxa"/>
            <w:tcBorders>
              <w:top w:val="single" w:sz="4" w:space="0" w:color="000000"/>
              <w:left w:val="single" w:sz="4" w:space="0" w:color="000000"/>
              <w:bottom w:val="single" w:sz="4" w:space="0" w:color="000000"/>
              <w:right w:val="single" w:sz="4" w:space="0" w:color="000000"/>
            </w:tcBorders>
          </w:tcPr>
          <w:p w14:paraId="2D73B560" w14:textId="77777777" w:rsidR="00FA4725" w:rsidRDefault="00FA4725" w:rsidP="00FA4725">
            <w:pPr>
              <w:spacing w:after="0" w:line="259" w:lineRule="auto"/>
              <w:ind w:left="0" w:right="0" w:firstLine="0"/>
              <w:jc w:val="left"/>
            </w:pPr>
            <w:r>
              <w:rPr>
                <w:sz w:val="16"/>
              </w:rPr>
              <w:t xml:space="preserve">Catalogue filename </w:t>
            </w:r>
          </w:p>
        </w:tc>
        <w:tc>
          <w:tcPr>
            <w:tcW w:w="990" w:type="dxa"/>
            <w:tcBorders>
              <w:top w:val="single" w:sz="4" w:space="0" w:color="000000"/>
              <w:left w:val="single" w:sz="4" w:space="0" w:color="000000"/>
              <w:bottom w:val="single" w:sz="4" w:space="0" w:color="000000"/>
              <w:right w:val="single" w:sz="4" w:space="0" w:color="000000"/>
            </w:tcBorders>
          </w:tcPr>
          <w:p w14:paraId="4B01FDCA" w14:textId="77777777" w:rsidR="00FA4725" w:rsidRDefault="00FA4725" w:rsidP="00FA4725">
            <w:pPr>
              <w:spacing w:after="0" w:line="259" w:lineRule="auto"/>
              <w:ind w:left="0" w:right="40" w:firstLine="0"/>
              <w:jc w:val="center"/>
            </w:pPr>
            <w:r>
              <w:rPr>
                <w:sz w:val="16"/>
              </w:rPr>
              <w:t xml:space="preserve">1 </w:t>
            </w:r>
          </w:p>
        </w:tc>
        <w:tc>
          <w:tcPr>
            <w:tcW w:w="2543" w:type="dxa"/>
            <w:tcBorders>
              <w:top w:val="single" w:sz="4" w:space="0" w:color="000000"/>
              <w:left w:val="single" w:sz="4" w:space="0" w:color="000000"/>
              <w:bottom w:val="single" w:sz="4" w:space="0" w:color="000000"/>
              <w:right w:val="single" w:sz="4" w:space="0" w:color="000000"/>
            </w:tcBorders>
          </w:tcPr>
          <w:p w14:paraId="26720706" w14:textId="77777777" w:rsidR="00FA4725" w:rsidRDefault="00FA4725" w:rsidP="00FA4725">
            <w:pPr>
              <w:spacing w:after="0" w:line="259" w:lineRule="auto"/>
              <w:ind w:left="0" w:right="0" w:firstLine="0"/>
              <w:jc w:val="left"/>
            </w:pPr>
            <w:r>
              <w:rPr>
                <w:sz w:val="16"/>
              </w:rPr>
              <w:t xml:space="preserve">CharacterString </w:t>
            </w:r>
          </w:p>
        </w:tc>
        <w:tc>
          <w:tcPr>
            <w:tcW w:w="3587" w:type="dxa"/>
            <w:gridSpan w:val="2"/>
            <w:tcBorders>
              <w:top w:val="single" w:sz="4" w:space="0" w:color="000000"/>
              <w:left w:val="single" w:sz="4" w:space="0" w:color="000000"/>
              <w:bottom w:val="single" w:sz="4" w:space="0" w:color="000000"/>
              <w:right w:val="single" w:sz="4" w:space="0" w:color="000000"/>
            </w:tcBorders>
          </w:tcPr>
          <w:p w14:paraId="7F844672" w14:textId="77777777" w:rsidR="00FA4725" w:rsidRDefault="00FA4725" w:rsidP="00FA4725">
            <w:pPr>
              <w:spacing w:after="0" w:line="259" w:lineRule="auto"/>
              <w:ind w:left="0" w:right="0" w:firstLine="0"/>
              <w:jc w:val="left"/>
            </w:pPr>
            <w:r w:rsidRPr="0088120A">
              <w:rPr>
                <w:sz w:val="16"/>
              </w:rPr>
              <w:t>In S-102 it would be CATLOG.102</w:t>
            </w:r>
          </w:p>
        </w:tc>
      </w:tr>
      <w:tr w:rsidR="00FA4725" w14:paraId="1F857943" w14:textId="77777777" w:rsidTr="002A6DC0">
        <w:trPr>
          <w:trHeight w:val="499"/>
        </w:trPr>
        <w:tc>
          <w:tcPr>
            <w:tcW w:w="1075" w:type="dxa"/>
            <w:tcBorders>
              <w:top w:val="single" w:sz="4" w:space="0" w:color="000000"/>
              <w:left w:val="single" w:sz="4" w:space="0" w:color="000000"/>
              <w:bottom w:val="single" w:sz="4" w:space="0" w:color="000000"/>
              <w:right w:val="single" w:sz="4" w:space="0" w:color="000000"/>
            </w:tcBorders>
          </w:tcPr>
          <w:p w14:paraId="6B09E98B" w14:textId="77777777" w:rsidR="00FA4725" w:rsidRDefault="00FA4725" w:rsidP="00FA4725">
            <w:pPr>
              <w:spacing w:after="0" w:line="259" w:lineRule="auto"/>
              <w:ind w:left="0" w:right="0" w:firstLine="0"/>
              <w:jc w:val="left"/>
              <w:rPr>
                <w:sz w:val="16"/>
              </w:rPr>
            </w:pPr>
            <w:r w:rsidRPr="006F6A5F">
              <w:rPr>
                <w:sz w:val="16"/>
              </w:rPr>
              <w:t>Attribute</w:t>
            </w:r>
          </w:p>
        </w:tc>
        <w:tc>
          <w:tcPr>
            <w:tcW w:w="2430" w:type="dxa"/>
            <w:tcBorders>
              <w:top w:val="single" w:sz="4" w:space="0" w:color="000000"/>
              <w:left w:val="single" w:sz="4" w:space="0" w:color="000000"/>
              <w:bottom w:val="single" w:sz="4" w:space="0" w:color="000000"/>
              <w:right w:val="single" w:sz="4" w:space="0" w:color="000000"/>
            </w:tcBorders>
          </w:tcPr>
          <w:p w14:paraId="76515E32" w14:textId="77777777" w:rsidR="00FA4725" w:rsidRDefault="00FA4725" w:rsidP="00FA4725">
            <w:pPr>
              <w:spacing w:after="0" w:line="259" w:lineRule="auto"/>
              <w:ind w:left="0" w:right="0" w:firstLine="0"/>
              <w:jc w:val="left"/>
            </w:pPr>
            <w:r>
              <w:rPr>
                <w:sz w:val="16"/>
              </w:rPr>
              <w:t xml:space="preserve">exchangeCatalogueDescription </w:t>
            </w:r>
          </w:p>
        </w:tc>
        <w:tc>
          <w:tcPr>
            <w:tcW w:w="3510" w:type="dxa"/>
            <w:tcBorders>
              <w:top w:val="single" w:sz="4" w:space="0" w:color="000000"/>
              <w:left w:val="single" w:sz="4" w:space="0" w:color="000000"/>
              <w:bottom w:val="single" w:sz="4" w:space="0" w:color="000000"/>
              <w:right w:val="single" w:sz="4" w:space="0" w:color="000000"/>
            </w:tcBorders>
          </w:tcPr>
          <w:p w14:paraId="2A97A92A" w14:textId="77777777" w:rsidR="00FA4725" w:rsidRDefault="00FA4725" w:rsidP="00FA4725">
            <w:pPr>
              <w:spacing w:after="0" w:line="259" w:lineRule="auto"/>
              <w:ind w:left="0" w:right="0" w:firstLine="0"/>
              <w:jc w:val="left"/>
            </w:pPr>
            <w:r>
              <w:rPr>
                <w:sz w:val="16"/>
              </w:rPr>
              <w:t xml:space="preserve">Description of what the exchange catalogue contains </w:t>
            </w:r>
          </w:p>
        </w:tc>
        <w:tc>
          <w:tcPr>
            <w:tcW w:w="990" w:type="dxa"/>
            <w:tcBorders>
              <w:top w:val="single" w:sz="4" w:space="0" w:color="000000"/>
              <w:left w:val="single" w:sz="4" w:space="0" w:color="000000"/>
              <w:bottom w:val="single" w:sz="4" w:space="0" w:color="000000"/>
              <w:right w:val="single" w:sz="4" w:space="0" w:color="000000"/>
            </w:tcBorders>
          </w:tcPr>
          <w:p w14:paraId="1741739F" w14:textId="77777777" w:rsidR="00FA4725" w:rsidRDefault="00FA4725" w:rsidP="00FA4725">
            <w:pPr>
              <w:spacing w:after="0" w:line="259" w:lineRule="auto"/>
              <w:ind w:left="0" w:right="40" w:firstLine="0"/>
              <w:jc w:val="center"/>
            </w:pPr>
            <w:r>
              <w:rPr>
                <w:sz w:val="16"/>
              </w:rPr>
              <w:t xml:space="preserve">1 </w:t>
            </w:r>
          </w:p>
        </w:tc>
        <w:tc>
          <w:tcPr>
            <w:tcW w:w="2543" w:type="dxa"/>
            <w:tcBorders>
              <w:top w:val="single" w:sz="4" w:space="0" w:color="000000"/>
              <w:left w:val="single" w:sz="4" w:space="0" w:color="000000"/>
              <w:bottom w:val="single" w:sz="4" w:space="0" w:color="000000"/>
              <w:right w:val="single" w:sz="4" w:space="0" w:color="000000"/>
            </w:tcBorders>
          </w:tcPr>
          <w:p w14:paraId="44FD598D" w14:textId="77777777" w:rsidR="00FA4725" w:rsidRDefault="00FA4725" w:rsidP="00FA4725">
            <w:pPr>
              <w:spacing w:after="0" w:line="259" w:lineRule="auto"/>
              <w:ind w:left="0" w:right="0" w:firstLine="0"/>
              <w:jc w:val="left"/>
            </w:pPr>
            <w:r>
              <w:rPr>
                <w:sz w:val="16"/>
              </w:rPr>
              <w:t xml:space="preserve">CharacterString </w:t>
            </w:r>
          </w:p>
        </w:tc>
        <w:tc>
          <w:tcPr>
            <w:tcW w:w="3587" w:type="dxa"/>
            <w:gridSpan w:val="2"/>
            <w:tcBorders>
              <w:top w:val="single" w:sz="4" w:space="0" w:color="000000"/>
              <w:left w:val="single" w:sz="4" w:space="0" w:color="000000"/>
              <w:bottom w:val="single" w:sz="4" w:space="0" w:color="000000"/>
              <w:right w:val="single" w:sz="4" w:space="0" w:color="000000"/>
            </w:tcBorders>
          </w:tcPr>
          <w:p w14:paraId="4661584E" w14:textId="77777777" w:rsidR="00FA4725" w:rsidRDefault="00FA4725" w:rsidP="00FA4725">
            <w:pPr>
              <w:spacing w:after="0" w:line="259" w:lineRule="auto"/>
              <w:ind w:left="0" w:right="0" w:firstLine="0"/>
              <w:jc w:val="left"/>
            </w:pPr>
            <w:r>
              <w:rPr>
                <w:sz w:val="16"/>
              </w:rPr>
              <w:t xml:space="preserve"> </w:t>
            </w:r>
          </w:p>
        </w:tc>
      </w:tr>
      <w:tr w:rsidR="00FA4725" w14:paraId="0A465C40" w14:textId="77777777" w:rsidTr="002A6DC0">
        <w:trPr>
          <w:trHeight w:val="312"/>
        </w:trPr>
        <w:tc>
          <w:tcPr>
            <w:tcW w:w="1075" w:type="dxa"/>
            <w:tcBorders>
              <w:top w:val="single" w:sz="4" w:space="0" w:color="000000"/>
              <w:left w:val="single" w:sz="4" w:space="0" w:color="000000"/>
              <w:bottom w:val="single" w:sz="4" w:space="0" w:color="000000"/>
              <w:right w:val="single" w:sz="4" w:space="0" w:color="000000"/>
            </w:tcBorders>
          </w:tcPr>
          <w:p w14:paraId="5E89B968" w14:textId="77777777" w:rsidR="00FA4725" w:rsidRDefault="00FA4725" w:rsidP="00FA4725">
            <w:pPr>
              <w:spacing w:after="0" w:line="259" w:lineRule="auto"/>
              <w:ind w:left="0" w:right="0" w:firstLine="0"/>
              <w:jc w:val="left"/>
              <w:rPr>
                <w:sz w:val="16"/>
              </w:rPr>
            </w:pPr>
            <w:r w:rsidRPr="006F6A5F">
              <w:rPr>
                <w:sz w:val="16"/>
              </w:rPr>
              <w:t>Attribute</w:t>
            </w:r>
          </w:p>
        </w:tc>
        <w:tc>
          <w:tcPr>
            <w:tcW w:w="2430" w:type="dxa"/>
            <w:tcBorders>
              <w:top w:val="single" w:sz="4" w:space="0" w:color="000000"/>
              <w:left w:val="single" w:sz="4" w:space="0" w:color="000000"/>
              <w:bottom w:val="single" w:sz="4" w:space="0" w:color="000000"/>
              <w:right w:val="single" w:sz="4" w:space="0" w:color="000000"/>
            </w:tcBorders>
          </w:tcPr>
          <w:p w14:paraId="649AC237" w14:textId="77777777" w:rsidR="00FA4725" w:rsidRDefault="00FA4725" w:rsidP="00FA4725">
            <w:pPr>
              <w:spacing w:after="0" w:line="259" w:lineRule="auto"/>
              <w:ind w:left="0" w:right="0" w:firstLine="0"/>
              <w:jc w:val="left"/>
            </w:pPr>
            <w:r>
              <w:rPr>
                <w:sz w:val="16"/>
              </w:rPr>
              <w:t xml:space="preserve">exchangeCatalogueComment </w:t>
            </w:r>
          </w:p>
        </w:tc>
        <w:tc>
          <w:tcPr>
            <w:tcW w:w="3510" w:type="dxa"/>
            <w:tcBorders>
              <w:top w:val="single" w:sz="4" w:space="0" w:color="000000"/>
              <w:left w:val="single" w:sz="4" w:space="0" w:color="000000"/>
              <w:bottom w:val="single" w:sz="4" w:space="0" w:color="000000"/>
              <w:right w:val="single" w:sz="4" w:space="0" w:color="000000"/>
            </w:tcBorders>
          </w:tcPr>
          <w:p w14:paraId="2019A65A" w14:textId="77777777" w:rsidR="00FA4725" w:rsidRDefault="00FA4725" w:rsidP="00FA4725">
            <w:pPr>
              <w:spacing w:after="0" w:line="259" w:lineRule="auto"/>
              <w:ind w:left="0" w:right="0" w:firstLine="0"/>
              <w:jc w:val="left"/>
            </w:pPr>
            <w:r>
              <w:rPr>
                <w:sz w:val="16"/>
              </w:rPr>
              <w:t xml:space="preserve">Any additional Information </w:t>
            </w:r>
          </w:p>
        </w:tc>
        <w:tc>
          <w:tcPr>
            <w:tcW w:w="990" w:type="dxa"/>
            <w:tcBorders>
              <w:top w:val="single" w:sz="4" w:space="0" w:color="000000"/>
              <w:left w:val="single" w:sz="4" w:space="0" w:color="000000"/>
              <w:bottom w:val="single" w:sz="4" w:space="0" w:color="000000"/>
              <w:right w:val="single" w:sz="4" w:space="0" w:color="000000"/>
            </w:tcBorders>
          </w:tcPr>
          <w:p w14:paraId="130F9387" w14:textId="77777777" w:rsidR="00FA4725" w:rsidRDefault="00FA4725" w:rsidP="00FA4725">
            <w:pPr>
              <w:spacing w:after="0" w:line="259" w:lineRule="auto"/>
              <w:ind w:left="0" w:right="38" w:firstLine="0"/>
              <w:jc w:val="center"/>
            </w:pPr>
            <w:r>
              <w:rPr>
                <w:sz w:val="16"/>
              </w:rPr>
              <w:t xml:space="preserve">0..1 </w:t>
            </w:r>
          </w:p>
        </w:tc>
        <w:tc>
          <w:tcPr>
            <w:tcW w:w="2543" w:type="dxa"/>
            <w:tcBorders>
              <w:top w:val="single" w:sz="4" w:space="0" w:color="000000"/>
              <w:left w:val="single" w:sz="4" w:space="0" w:color="000000"/>
              <w:bottom w:val="single" w:sz="4" w:space="0" w:color="000000"/>
              <w:right w:val="single" w:sz="4" w:space="0" w:color="000000"/>
            </w:tcBorders>
          </w:tcPr>
          <w:p w14:paraId="579B6ACC" w14:textId="77777777" w:rsidR="00FA4725" w:rsidRDefault="00FA4725" w:rsidP="00FA4725">
            <w:pPr>
              <w:spacing w:after="0" w:line="259" w:lineRule="auto"/>
              <w:ind w:left="0" w:right="0" w:firstLine="0"/>
              <w:jc w:val="left"/>
            </w:pPr>
            <w:r>
              <w:rPr>
                <w:sz w:val="16"/>
              </w:rPr>
              <w:t xml:space="preserve">CharacterString </w:t>
            </w:r>
          </w:p>
        </w:tc>
        <w:tc>
          <w:tcPr>
            <w:tcW w:w="3587" w:type="dxa"/>
            <w:gridSpan w:val="2"/>
            <w:tcBorders>
              <w:top w:val="single" w:sz="4" w:space="0" w:color="000000"/>
              <w:left w:val="single" w:sz="4" w:space="0" w:color="000000"/>
              <w:bottom w:val="single" w:sz="4" w:space="0" w:color="000000"/>
              <w:right w:val="single" w:sz="4" w:space="0" w:color="000000"/>
            </w:tcBorders>
          </w:tcPr>
          <w:p w14:paraId="005CFC44" w14:textId="77777777" w:rsidR="00FA4725" w:rsidRDefault="00FA4725" w:rsidP="00FA4725">
            <w:pPr>
              <w:spacing w:after="0" w:line="259" w:lineRule="auto"/>
              <w:ind w:left="0" w:right="0" w:firstLine="0"/>
              <w:jc w:val="left"/>
            </w:pPr>
            <w:r>
              <w:rPr>
                <w:sz w:val="16"/>
              </w:rPr>
              <w:t xml:space="preserve"> </w:t>
            </w:r>
          </w:p>
        </w:tc>
      </w:tr>
      <w:tr w:rsidR="00FA4725" w14:paraId="6CCD9AF2" w14:textId="77777777" w:rsidTr="002A6DC0">
        <w:trPr>
          <w:trHeight w:val="314"/>
        </w:trPr>
        <w:tc>
          <w:tcPr>
            <w:tcW w:w="1075" w:type="dxa"/>
            <w:tcBorders>
              <w:top w:val="single" w:sz="4" w:space="0" w:color="000000"/>
              <w:left w:val="single" w:sz="4" w:space="0" w:color="000000"/>
              <w:bottom w:val="single" w:sz="4" w:space="0" w:color="000000"/>
              <w:right w:val="single" w:sz="4" w:space="0" w:color="000000"/>
            </w:tcBorders>
          </w:tcPr>
          <w:p w14:paraId="484DC8C9" w14:textId="77777777" w:rsidR="00FA4725" w:rsidRDefault="00FA4725" w:rsidP="00FA4725">
            <w:pPr>
              <w:spacing w:after="0" w:line="259" w:lineRule="auto"/>
              <w:ind w:left="0" w:right="0" w:firstLine="0"/>
              <w:jc w:val="left"/>
              <w:rPr>
                <w:sz w:val="16"/>
              </w:rPr>
            </w:pPr>
            <w:r w:rsidRPr="006F6A5F">
              <w:rPr>
                <w:sz w:val="16"/>
              </w:rPr>
              <w:t>Attribute</w:t>
            </w:r>
          </w:p>
        </w:tc>
        <w:tc>
          <w:tcPr>
            <w:tcW w:w="2430" w:type="dxa"/>
            <w:tcBorders>
              <w:top w:val="single" w:sz="4" w:space="0" w:color="000000"/>
              <w:left w:val="single" w:sz="4" w:space="0" w:color="000000"/>
              <w:bottom w:val="single" w:sz="4" w:space="0" w:color="000000"/>
              <w:right w:val="single" w:sz="4" w:space="0" w:color="000000"/>
            </w:tcBorders>
          </w:tcPr>
          <w:p w14:paraId="6B1C9E73" w14:textId="77777777" w:rsidR="00FA4725" w:rsidRDefault="00FA4725" w:rsidP="00FA4725">
            <w:pPr>
              <w:spacing w:after="0" w:line="259" w:lineRule="auto"/>
              <w:ind w:left="0" w:right="0" w:firstLine="0"/>
              <w:jc w:val="left"/>
            </w:pPr>
            <w:r>
              <w:rPr>
                <w:sz w:val="16"/>
              </w:rPr>
              <w:t xml:space="preserve">compressionFlag </w:t>
            </w:r>
          </w:p>
        </w:tc>
        <w:tc>
          <w:tcPr>
            <w:tcW w:w="3510" w:type="dxa"/>
            <w:tcBorders>
              <w:top w:val="single" w:sz="4" w:space="0" w:color="000000"/>
              <w:left w:val="single" w:sz="4" w:space="0" w:color="000000"/>
              <w:bottom w:val="single" w:sz="4" w:space="0" w:color="000000"/>
              <w:right w:val="single" w:sz="4" w:space="0" w:color="000000"/>
            </w:tcBorders>
          </w:tcPr>
          <w:p w14:paraId="43F791B8" w14:textId="77777777" w:rsidR="00FA4725" w:rsidRDefault="00FA4725" w:rsidP="00FA4725">
            <w:pPr>
              <w:spacing w:after="0" w:line="259" w:lineRule="auto"/>
              <w:ind w:left="0" w:right="0" w:firstLine="0"/>
              <w:jc w:val="left"/>
            </w:pPr>
            <w:r>
              <w:rPr>
                <w:sz w:val="16"/>
              </w:rPr>
              <w:t xml:space="preserve">Is the data compressed </w:t>
            </w:r>
          </w:p>
        </w:tc>
        <w:tc>
          <w:tcPr>
            <w:tcW w:w="990" w:type="dxa"/>
            <w:tcBorders>
              <w:top w:val="single" w:sz="4" w:space="0" w:color="000000"/>
              <w:left w:val="single" w:sz="4" w:space="0" w:color="000000"/>
              <w:bottom w:val="single" w:sz="4" w:space="0" w:color="000000"/>
              <w:right w:val="single" w:sz="4" w:space="0" w:color="000000"/>
            </w:tcBorders>
          </w:tcPr>
          <w:p w14:paraId="0B9E2813" w14:textId="77777777" w:rsidR="00FA4725" w:rsidRDefault="00FA4725" w:rsidP="00FA4725">
            <w:pPr>
              <w:spacing w:after="0" w:line="259" w:lineRule="auto"/>
              <w:ind w:left="0" w:right="38" w:firstLine="0"/>
              <w:jc w:val="center"/>
            </w:pPr>
            <w:r>
              <w:rPr>
                <w:sz w:val="16"/>
              </w:rPr>
              <w:t xml:space="preserve">0..1 </w:t>
            </w:r>
          </w:p>
        </w:tc>
        <w:tc>
          <w:tcPr>
            <w:tcW w:w="2543" w:type="dxa"/>
            <w:tcBorders>
              <w:top w:val="single" w:sz="4" w:space="0" w:color="000000"/>
              <w:left w:val="single" w:sz="4" w:space="0" w:color="000000"/>
              <w:bottom w:val="single" w:sz="4" w:space="0" w:color="000000"/>
              <w:right w:val="single" w:sz="4" w:space="0" w:color="000000"/>
            </w:tcBorders>
          </w:tcPr>
          <w:p w14:paraId="4D74076A" w14:textId="77777777" w:rsidR="00FA4725" w:rsidRDefault="00FA4725" w:rsidP="00FA4725">
            <w:pPr>
              <w:spacing w:after="0" w:line="259" w:lineRule="auto"/>
              <w:ind w:left="0" w:right="0" w:firstLine="0"/>
              <w:jc w:val="left"/>
            </w:pPr>
            <w:r>
              <w:rPr>
                <w:sz w:val="16"/>
              </w:rPr>
              <w:t xml:space="preserve">Boolean </w:t>
            </w:r>
          </w:p>
        </w:tc>
        <w:tc>
          <w:tcPr>
            <w:tcW w:w="3587" w:type="dxa"/>
            <w:gridSpan w:val="2"/>
            <w:tcBorders>
              <w:top w:val="single" w:sz="4" w:space="0" w:color="000000"/>
              <w:left w:val="single" w:sz="4" w:space="0" w:color="000000"/>
              <w:bottom w:val="single" w:sz="4" w:space="0" w:color="000000"/>
              <w:right w:val="single" w:sz="4" w:space="0" w:color="000000"/>
            </w:tcBorders>
          </w:tcPr>
          <w:p w14:paraId="774D5548" w14:textId="77777777" w:rsidR="00FA4725" w:rsidRDefault="00FA4725" w:rsidP="00FA4725">
            <w:pPr>
              <w:spacing w:after="0" w:line="259" w:lineRule="auto"/>
              <w:ind w:left="0" w:right="0" w:firstLine="0"/>
              <w:jc w:val="left"/>
            </w:pPr>
            <w:r>
              <w:rPr>
                <w:sz w:val="16"/>
              </w:rPr>
              <w:t xml:space="preserve">Yes or No </w:t>
            </w:r>
          </w:p>
        </w:tc>
      </w:tr>
      <w:tr w:rsidR="00FA4725" w14:paraId="3AADF4B3" w14:textId="77777777" w:rsidTr="002A6DC0">
        <w:trPr>
          <w:trHeight w:val="314"/>
        </w:trPr>
        <w:tc>
          <w:tcPr>
            <w:tcW w:w="1075" w:type="dxa"/>
            <w:tcBorders>
              <w:top w:val="single" w:sz="4" w:space="0" w:color="000000"/>
              <w:left w:val="single" w:sz="4" w:space="0" w:color="000000"/>
              <w:bottom w:val="single" w:sz="4" w:space="0" w:color="000000"/>
              <w:right w:val="single" w:sz="4" w:space="0" w:color="000000"/>
            </w:tcBorders>
          </w:tcPr>
          <w:p w14:paraId="26BE366B" w14:textId="77777777" w:rsidR="00FA4725" w:rsidRDefault="00FA4725" w:rsidP="00FA4725">
            <w:pPr>
              <w:spacing w:after="0" w:line="259" w:lineRule="auto"/>
              <w:ind w:left="0" w:right="0" w:firstLine="0"/>
              <w:jc w:val="left"/>
              <w:rPr>
                <w:sz w:val="16"/>
              </w:rPr>
            </w:pPr>
            <w:r w:rsidRPr="006F6A5F">
              <w:rPr>
                <w:sz w:val="16"/>
              </w:rPr>
              <w:t>Attribute</w:t>
            </w:r>
          </w:p>
        </w:tc>
        <w:tc>
          <w:tcPr>
            <w:tcW w:w="2430" w:type="dxa"/>
            <w:tcBorders>
              <w:top w:val="single" w:sz="4" w:space="0" w:color="000000"/>
              <w:left w:val="single" w:sz="4" w:space="0" w:color="000000"/>
              <w:bottom w:val="single" w:sz="4" w:space="0" w:color="000000"/>
              <w:right w:val="single" w:sz="4" w:space="0" w:color="000000"/>
            </w:tcBorders>
          </w:tcPr>
          <w:p w14:paraId="6A3A6E20" w14:textId="77777777" w:rsidR="00FA4725" w:rsidRDefault="00FA4725" w:rsidP="00FA4725">
            <w:pPr>
              <w:spacing w:after="0" w:line="259" w:lineRule="auto"/>
              <w:ind w:left="0" w:right="0" w:firstLine="0"/>
              <w:jc w:val="left"/>
            </w:pPr>
            <w:r>
              <w:rPr>
                <w:sz w:val="16"/>
              </w:rPr>
              <w:t xml:space="preserve">sourceMedia </w:t>
            </w:r>
          </w:p>
        </w:tc>
        <w:tc>
          <w:tcPr>
            <w:tcW w:w="3510" w:type="dxa"/>
            <w:tcBorders>
              <w:top w:val="single" w:sz="4" w:space="0" w:color="000000"/>
              <w:left w:val="single" w:sz="4" w:space="0" w:color="000000"/>
              <w:bottom w:val="single" w:sz="4" w:space="0" w:color="000000"/>
              <w:right w:val="single" w:sz="4" w:space="0" w:color="000000"/>
            </w:tcBorders>
          </w:tcPr>
          <w:p w14:paraId="5E9FB7DC" w14:textId="77777777" w:rsidR="00FA4725" w:rsidRDefault="00FA4725" w:rsidP="00FA4725">
            <w:pPr>
              <w:spacing w:after="0" w:line="259" w:lineRule="auto"/>
              <w:ind w:left="0" w:right="0" w:firstLine="0"/>
              <w:jc w:val="left"/>
            </w:pPr>
            <w:r>
              <w:rPr>
                <w:sz w:val="16"/>
              </w:rPr>
              <w:t xml:space="preserve">Distribution media </w:t>
            </w:r>
          </w:p>
        </w:tc>
        <w:tc>
          <w:tcPr>
            <w:tcW w:w="990" w:type="dxa"/>
            <w:tcBorders>
              <w:top w:val="single" w:sz="4" w:space="0" w:color="000000"/>
              <w:left w:val="single" w:sz="4" w:space="0" w:color="000000"/>
              <w:bottom w:val="single" w:sz="4" w:space="0" w:color="000000"/>
              <w:right w:val="single" w:sz="4" w:space="0" w:color="000000"/>
            </w:tcBorders>
          </w:tcPr>
          <w:p w14:paraId="305D64E4" w14:textId="77777777" w:rsidR="00FA4725" w:rsidRDefault="00FA4725" w:rsidP="00FA4725">
            <w:pPr>
              <w:spacing w:after="0" w:line="259" w:lineRule="auto"/>
              <w:ind w:left="0" w:right="38" w:firstLine="0"/>
              <w:jc w:val="center"/>
            </w:pPr>
            <w:r>
              <w:rPr>
                <w:sz w:val="16"/>
              </w:rPr>
              <w:t xml:space="preserve">0..1 </w:t>
            </w:r>
          </w:p>
        </w:tc>
        <w:tc>
          <w:tcPr>
            <w:tcW w:w="2543" w:type="dxa"/>
            <w:tcBorders>
              <w:top w:val="single" w:sz="4" w:space="0" w:color="000000"/>
              <w:left w:val="single" w:sz="4" w:space="0" w:color="000000"/>
              <w:bottom w:val="single" w:sz="4" w:space="0" w:color="000000"/>
              <w:right w:val="single" w:sz="4" w:space="0" w:color="000000"/>
            </w:tcBorders>
          </w:tcPr>
          <w:p w14:paraId="09F43CDF" w14:textId="77777777" w:rsidR="00FA4725" w:rsidRDefault="00FA4725" w:rsidP="00FA4725">
            <w:pPr>
              <w:spacing w:after="0" w:line="259" w:lineRule="auto"/>
              <w:ind w:left="0" w:right="0" w:firstLine="0"/>
              <w:jc w:val="left"/>
            </w:pPr>
            <w:r>
              <w:rPr>
                <w:sz w:val="16"/>
              </w:rPr>
              <w:t xml:space="preserve">CharacterString </w:t>
            </w:r>
          </w:p>
        </w:tc>
        <w:tc>
          <w:tcPr>
            <w:tcW w:w="3587" w:type="dxa"/>
            <w:gridSpan w:val="2"/>
            <w:tcBorders>
              <w:top w:val="single" w:sz="4" w:space="0" w:color="000000"/>
              <w:left w:val="single" w:sz="4" w:space="0" w:color="000000"/>
              <w:bottom w:val="single" w:sz="4" w:space="0" w:color="000000"/>
              <w:right w:val="single" w:sz="4" w:space="0" w:color="000000"/>
            </w:tcBorders>
          </w:tcPr>
          <w:p w14:paraId="79CFF9C5" w14:textId="77777777" w:rsidR="00FA4725" w:rsidRDefault="00FA4725" w:rsidP="00FA4725">
            <w:pPr>
              <w:spacing w:after="0" w:line="259" w:lineRule="auto"/>
              <w:ind w:left="0" w:right="0" w:firstLine="0"/>
              <w:jc w:val="left"/>
            </w:pPr>
            <w:r>
              <w:rPr>
                <w:sz w:val="16"/>
              </w:rPr>
              <w:t xml:space="preserve"> </w:t>
            </w:r>
          </w:p>
        </w:tc>
      </w:tr>
      <w:tr w:rsidR="00FA4725" w14:paraId="37EE77CD" w14:textId="77777777" w:rsidTr="002A6DC0">
        <w:trPr>
          <w:trHeight w:val="684"/>
        </w:trPr>
        <w:tc>
          <w:tcPr>
            <w:tcW w:w="1075" w:type="dxa"/>
            <w:tcBorders>
              <w:top w:val="single" w:sz="4" w:space="0" w:color="000000"/>
              <w:left w:val="single" w:sz="4" w:space="0" w:color="000000"/>
              <w:bottom w:val="single" w:sz="4" w:space="0" w:color="000000"/>
              <w:right w:val="single" w:sz="4" w:space="0" w:color="000000"/>
            </w:tcBorders>
          </w:tcPr>
          <w:p w14:paraId="7411882B" w14:textId="77777777" w:rsidR="00FA4725" w:rsidRDefault="00FA4725" w:rsidP="00FA4725">
            <w:pPr>
              <w:spacing w:after="0" w:line="259" w:lineRule="auto"/>
              <w:ind w:left="0" w:right="0" w:firstLine="0"/>
              <w:jc w:val="left"/>
              <w:rPr>
                <w:sz w:val="16"/>
              </w:rPr>
            </w:pPr>
            <w:r>
              <w:rPr>
                <w:sz w:val="16"/>
              </w:rPr>
              <w:t>Role</w:t>
            </w:r>
          </w:p>
        </w:tc>
        <w:tc>
          <w:tcPr>
            <w:tcW w:w="2430" w:type="dxa"/>
            <w:tcBorders>
              <w:top w:val="single" w:sz="4" w:space="0" w:color="000000"/>
              <w:left w:val="single" w:sz="4" w:space="0" w:color="000000"/>
              <w:bottom w:val="single" w:sz="4" w:space="0" w:color="000000"/>
              <w:right w:val="single" w:sz="4" w:space="0" w:color="000000"/>
            </w:tcBorders>
          </w:tcPr>
          <w:p w14:paraId="5FA1D57A" w14:textId="77777777" w:rsidR="00FA4725" w:rsidRDefault="00FA4725" w:rsidP="00FA4725">
            <w:pPr>
              <w:spacing w:after="0" w:line="259" w:lineRule="auto"/>
              <w:ind w:left="0" w:right="0" w:firstLine="0"/>
              <w:jc w:val="left"/>
            </w:pPr>
            <w:r>
              <w:rPr>
                <w:sz w:val="16"/>
              </w:rPr>
              <w:t xml:space="preserve">datasetDiscoveryMetadata </w:t>
            </w:r>
          </w:p>
        </w:tc>
        <w:tc>
          <w:tcPr>
            <w:tcW w:w="3510" w:type="dxa"/>
            <w:tcBorders>
              <w:top w:val="single" w:sz="4" w:space="0" w:color="000000"/>
              <w:left w:val="single" w:sz="4" w:space="0" w:color="000000"/>
              <w:bottom w:val="single" w:sz="4" w:space="0" w:color="000000"/>
              <w:right w:val="single" w:sz="4" w:space="0" w:color="000000"/>
            </w:tcBorders>
          </w:tcPr>
          <w:p w14:paraId="5E878CE6" w14:textId="77777777" w:rsidR="00FA4725" w:rsidRDefault="00FA4725" w:rsidP="00FA4725">
            <w:pPr>
              <w:spacing w:after="0" w:line="259" w:lineRule="auto"/>
              <w:ind w:left="0" w:right="0" w:firstLine="0"/>
              <w:jc w:val="left"/>
            </w:pPr>
            <w:r>
              <w:rPr>
                <w:sz w:val="16"/>
              </w:rPr>
              <w:t xml:space="preserve">Exchange catalogues may include or reference discovery metadata for the datasets in the exchange set </w:t>
            </w:r>
          </w:p>
        </w:tc>
        <w:tc>
          <w:tcPr>
            <w:tcW w:w="990" w:type="dxa"/>
            <w:tcBorders>
              <w:top w:val="single" w:sz="4" w:space="0" w:color="000000"/>
              <w:left w:val="single" w:sz="4" w:space="0" w:color="000000"/>
              <w:bottom w:val="single" w:sz="4" w:space="0" w:color="000000"/>
              <w:right w:val="single" w:sz="4" w:space="0" w:color="000000"/>
            </w:tcBorders>
          </w:tcPr>
          <w:p w14:paraId="11353CC2" w14:textId="77777777" w:rsidR="00FA4725" w:rsidRDefault="00FA4725" w:rsidP="00FA4725">
            <w:pPr>
              <w:spacing w:after="0" w:line="259" w:lineRule="auto"/>
              <w:ind w:left="0" w:right="36" w:firstLine="0"/>
              <w:jc w:val="center"/>
            </w:pPr>
            <w:r>
              <w:rPr>
                <w:sz w:val="16"/>
              </w:rPr>
              <w:t xml:space="preserve">0..* </w:t>
            </w:r>
          </w:p>
        </w:tc>
        <w:tc>
          <w:tcPr>
            <w:tcW w:w="2543" w:type="dxa"/>
            <w:tcBorders>
              <w:top w:val="single" w:sz="4" w:space="0" w:color="000000"/>
              <w:left w:val="single" w:sz="4" w:space="0" w:color="000000"/>
              <w:bottom w:val="single" w:sz="4" w:space="0" w:color="000000"/>
              <w:right w:val="single" w:sz="4" w:space="0" w:color="000000"/>
            </w:tcBorders>
          </w:tcPr>
          <w:p w14:paraId="426892DA" w14:textId="77777777" w:rsidR="00FA4725" w:rsidRDefault="00FA4725" w:rsidP="00FA4725">
            <w:pPr>
              <w:spacing w:after="0" w:line="259" w:lineRule="auto"/>
              <w:ind w:left="0" w:right="0" w:firstLine="0"/>
              <w:jc w:val="left"/>
            </w:pPr>
            <w:r>
              <w:rPr>
                <w:sz w:val="16"/>
              </w:rPr>
              <w:t xml:space="preserve">Aggregation </w:t>
            </w:r>
          </w:p>
          <w:p w14:paraId="40D68DC3" w14:textId="77777777" w:rsidR="00FA4725" w:rsidRDefault="00FA4725" w:rsidP="00FA4725">
            <w:pPr>
              <w:spacing w:after="0" w:line="259" w:lineRule="auto"/>
              <w:ind w:left="0" w:right="0" w:firstLine="0"/>
              <w:jc w:val="left"/>
            </w:pPr>
            <w:r>
              <w:rPr>
                <w:sz w:val="16"/>
              </w:rPr>
              <w:t xml:space="preserve">S100_DatasetDiscoveryMetadata </w:t>
            </w:r>
          </w:p>
        </w:tc>
        <w:tc>
          <w:tcPr>
            <w:tcW w:w="3587" w:type="dxa"/>
            <w:gridSpan w:val="2"/>
            <w:tcBorders>
              <w:top w:val="single" w:sz="4" w:space="0" w:color="000000"/>
              <w:left w:val="single" w:sz="4" w:space="0" w:color="000000"/>
              <w:bottom w:val="single" w:sz="4" w:space="0" w:color="000000"/>
              <w:right w:val="single" w:sz="4" w:space="0" w:color="000000"/>
            </w:tcBorders>
          </w:tcPr>
          <w:p w14:paraId="02094025" w14:textId="77777777" w:rsidR="00FA4725" w:rsidRDefault="00FA4725" w:rsidP="00FA4725">
            <w:pPr>
              <w:spacing w:after="0" w:line="259" w:lineRule="auto"/>
              <w:ind w:left="0" w:right="0" w:firstLine="0"/>
              <w:jc w:val="left"/>
            </w:pPr>
            <w:r>
              <w:rPr>
                <w:sz w:val="16"/>
              </w:rPr>
              <w:t xml:space="preserve"> </w:t>
            </w:r>
          </w:p>
        </w:tc>
      </w:tr>
      <w:tr w:rsidR="00FA4725" w14:paraId="7A3B06D7" w14:textId="77777777" w:rsidTr="002A6DC0">
        <w:trPr>
          <w:trHeight w:val="497"/>
        </w:trPr>
        <w:tc>
          <w:tcPr>
            <w:tcW w:w="1075" w:type="dxa"/>
            <w:tcBorders>
              <w:top w:val="single" w:sz="4" w:space="0" w:color="000000"/>
              <w:left w:val="single" w:sz="4" w:space="0" w:color="000000"/>
              <w:bottom w:val="single" w:sz="4" w:space="0" w:color="000000"/>
              <w:right w:val="single" w:sz="4" w:space="0" w:color="000000"/>
            </w:tcBorders>
          </w:tcPr>
          <w:p w14:paraId="5276BB55" w14:textId="77777777" w:rsidR="00FA4725" w:rsidRDefault="00FA4725" w:rsidP="00FA4725">
            <w:pPr>
              <w:spacing w:after="0" w:line="259" w:lineRule="auto"/>
              <w:ind w:left="0" w:right="0" w:firstLine="0"/>
              <w:jc w:val="left"/>
              <w:rPr>
                <w:sz w:val="16"/>
              </w:rPr>
            </w:pPr>
            <w:r>
              <w:rPr>
                <w:sz w:val="16"/>
              </w:rPr>
              <w:t>Role</w:t>
            </w:r>
          </w:p>
        </w:tc>
        <w:tc>
          <w:tcPr>
            <w:tcW w:w="2430" w:type="dxa"/>
            <w:tcBorders>
              <w:top w:val="single" w:sz="4" w:space="0" w:color="000000"/>
              <w:left w:val="single" w:sz="4" w:space="0" w:color="000000"/>
              <w:bottom w:val="single" w:sz="4" w:space="0" w:color="000000"/>
              <w:right w:val="single" w:sz="4" w:space="0" w:color="000000"/>
            </w:tcBorders>
          </w:tcPr>
          <w:p w14:paraId="2FFD7DC7" w14:textId="77777777" w:rsidR="00FA4725" w:rsidRDefault="00FA4725" w:rsidP="00FA4725">
            <w:pPr>
              <w:spacing w:after="0" w:line="259" w:lineRule="auto"/>
              <w:ind w:left="0" w:right="0" w:firstLine="0"/>
              <w:jc w:val="left"/>
            </w:pPr>
            <w:r>
              <w:rPr>
                <w:sz w:val="16"/>
              </w:rPr>
              <w:t xml:space="preserve">-- </w:t>
            </w:r>
          </w:p>
        </w:tc>
        <w:tc>
          <w:tcPr>
            <w:tcW w:w="3510" w:type="dxa"/>
            <w:tcBorders>
              <w:top w:val="single" w:sz="4" w:space="0" w:color="000000"/>
              <w:left w:val="single" w:sz="4" w:space="0" w:color="000000"/>
              <w:bottom w:val="single" w:sz="4" w:space="0" w:color="000000"/>
              <w:right w:val="single" w:sz="4" w:space="0" w:color="000000"/>
            </w:tcBorders>
          </w:tcPr>
          <w:p w14:paraId="2ACF033A" w14:textId="77777777" w:rsidR="00FA4725" w:rsidRDefault="00FA4725" w:rsidP="00FA4725">
            <w:pPr>
              <w:spacing w:after="0" w:line="259" w:lineRule="auto"/>
              <w:ind w:left="0" w:right="0" w:firstLine="0"/>
              <w:jc w:val="left"/>
            </w:pPr>
            <w:r>
              <w:rPr>
                <w:sz w:val="16"/>
              </w:rPr>
              <w:t xml:space="preserve">Metadata for catalogue </w:t>
            </w:r>
          </w:p>
        </w:tc>
        <w:tc>
          <w:tcPr>
            <w:tcW w:w="990" w:type="dxa"/>
            <w:tcBorders>
              <w:top w:val="single" w:sz="4" w:space="0" w:color="000000"/>
              <w:left w:val="single" w:sz="4" w:space="0" w:color="000000"/>
              <w:bottom w:val="single" w:sz="4" w:space="0" w:color="000000"/>
              <w:right w:val="single" w:sz="4" w:space="0" w:color="000000"/>
            </w:tcBorders>
          </w:tcPr>
          <w:p w14:paraId="62BB89EE" w14:textId="77777777" w:rsidR="00FA4725" w:rsidRDefault="00FA4725" w:rsidP="00FA4725">
            <w:pPr>
              <w:spacing w:after="0" w:line="259" w:lineRule="auto"/>
              <w:ind w:left="0" w:right="36" w:firstLine="0"/>
              <w:jc w:val="center"/>
            </w:pPr>
            <w:r>
              <w:rPr>
                <w:sz w:val="16"/>
              </w:rPr>
              <w:t xml:space="preserve">0..* </w:t>
            </w:r>
          </w:p>
        </w:tc>
        <w:tc>
          <w:tcPr>
            <w:tcW w:w="2543" w:type="dxa"/>
            <w:tcBorders>
              <w:top w:val="single" w:sz="4" w:space="0" w:color="000000"/>
              <w:left w:val="single" w:sz="4" w:space="0" w:color="000000"/>
              <w:bottom w:val="single" w:sz="4" w:space="0" w:color="000000"/>
              <w:right w:val="single" w:sz="4" w:space="0" w:color="000000"/>
            </w:tcBorders>
          </w:tcPr>
          <w:p w14:paraId="4FA762B3" w14:textId="77777777" w:rsidR="00FA4725" w:rsidRDefault="00FA4725" w:rsidP="00FA4725">
            <w:pPr>
              <w:spacing w:after="0" w:line="259" w:lineRule="auto"/>
              <w:ind w:left="0" w:right="0" w:firstLine="0"/>
              <w:jc w:val="left"/>
            </w:pPr>
            <w:r>
              <w:rPr>
                <w:sz w:val="16"/>
              </w:rPr>
              <w:t xml:space="preserve">Aggregation </w:t>
            </w:r>
          </w:p>
          <w:p w14:paraId="638254CD" w14:textId="77777777" w:rsidR="00FA4725" w:rsidRDefault="00FA4725" w:rsidP="00FA4725">
            <w:pPr>
              <w:spacing w:after="0" w:line="259" w:lineRule="auto"/>
              <w:ind w:left="0" w:right="0" w:firstLine="0"/>
              <w:jc w:val="left"/>
            </w:pPr>
            <w:r>
              <w:rPr>
                <w:sz w:val="16"/>
              </w:rPr>
              <w:t xml:space="preserve">S100_CatalogueMetadata </w:t>
            </w:r>
          </w:p>
        </w:tc>
        <w:tc>
          <w:tcPr>
            <w:tcW w:w="3587" w:type="dxa"/>
            <w:gridSpan w:val="2"/>
            <w:tcBorders>
              <w:top w:val="single" w:sz="4" w:space="0" w:color="000000"/>
              <w:left w:val="single" w:sz="4" w:space="0" w:color="000000"/>
              <w:bottom w:val="single" w:sz="4" w:space="0" w:color="000000"/>
              <w:right w:val="single" w:sz="4" w:space="0" w:color="000000"/>
            </w:tcBorders>
          </w:tcPr>
          <w:p w14:paraId="19FC2C45" w14:textId="77777777" w:rsidR="00FA4725" w:rsidRDefault="00FA4725" w:rsidP="00FA4725">
            <w:pPr>
              <w:spacing w:after="0" w:line="259" w:lineRule="auto"/>
              <w:ind w:left="0" w:right="0" w:firstLine="0"/>
              <w:jc w:val="left"/>
            </w:pPr>
            <w:r>
              <w:rPr>
                <w:sz w:val="16"/>
              </w:rPr>
              <w:t xml:space="preserve">Metadata for the feature, portrayal, and interoperability catalogues, if any </w:t>
            </w:r>
          </w:p>
        </w:tc>
      </w:tr>
    </w:tbl>
    <w:p w14:paraId="458253A7" w14:textId="77777777" w:rsidR="009A7E22" w:rsidRDefault="009A7E22" w:rsidP="009A7E22">
      <w:pPr>
        <w:spacing w:after="98" w:line="259" w:lineRule="auto"/>
        <w:ind w:left="0" w:right="0" w:firstLine="0"/>
        <w:jc w:val="left"/>
      </w:pPr>
      <w:r>
        <w:rPr>
          <w:sz w:val="22"/>
        </w:rPr>
        <w:t xml:space="preserve"> </w:t>
      </w:r>
    </w:p>
    <w:p w14:paraId="33CFF6B9" w14:textId="77777777" w:rsidR="009A7E22" w:rsidRDefault="009A7E22" w:rsidP="009A7E22">
      <w:pPr>
        <w:pStyle w:val="berschrift3"/>
        <w:spacing w:after="0"/>
        <w:ind w:left="7"/>
      </w:pPr>
      <w:bookmarkStart w:id="99" w:name="_Toc2765812"/>
      <w:bookmarkStart w:id="100" w:name="_Toc3544685"/>
      <w:r>
        <w:t>12.6.1 S100_CatalogueIdentifier</w:t>
      </w:r>
      <w:bookmarkEnd w:id="99"/>
      <w:bookmarkEnd w:id="100"/>
      <w:r>
        <w:t xml:space="preserve"> </w:t>
      </w:r>
    </w:p>
    <w:p w14:paraId="4C38F4DE" w14:textId="77777777" w:rsidR="009A7E22" w:rsidRPr="00CD3882" w:rsidRDefault="009A7E22" w:rsidP="009A7E22">
      <w:r>
        <w:t>S-102 uses</w:t>
      </w:r>
      <w:r w:rsidRPr="00CD3882">
        <w:t xml:space="preserve"> S100_</w:t>
      </w:r>
      <w:r>
        <w:t>CatalogueIdentifier</w:t>
      </w:r>
      <w:r w:rsidRPr="00CD3882">
        <w:t xml:space="preserve"> without modification.</w:t>
      </w:r>
    </w:p>
    <w:tbl>
      <w:tblPr>
        <w:tblStyle w:val="TableGrid"/>
        <w:tblW w:w="14183" w:type="dxa"/>
        <w:tblInd w:w="0" w:type="dxa"/>
        <w:tblCellMar>
          <w:top w:w="63" w:type="dxa"/>
          <w:left w:w="108" w:type="dxa"/>
          <w:right w:w="115" w:type="dxa"/>
        </w:tblCellMar>
        <w:tblLook w:val="04A0" w:firstRow="1" w:lastRow="0" w:firstColumn="1" w:lastColumn="0" w:noHBand="0" w:noVBand="1"/>
      </w:tblPr>
      <w:tblGrid>
        <w:gridCol w:w="1098"/>
        <w:gridCol w:w="2250"/>
        <w:gridCol w:w="4481"/>
        <w:gridCol w:w="679"/>
        <w:gridCol w:w="2378"/>
        <w:gridCol w:w="3297"/>
      </w:tblGrid>
      <w:tr w:rsidR="009A7E22" w14:paraId="131E1A79" w14:textId="77777777" w:rsidTr="002D2EE8">
        <w:trPr>
          <w:trHeight w:val="315"/>
        </w:trPr>
        <w:tc>
          <w:tcPr>
            <w:tcW w:w="1098" w:type="dxa"/>
            <w:tcBorders>
              <w:top w:val="single" w:sz="4" w:space="0" w:color="000000"/>
              <w:left w:val="single" w:sz="4" w:space="0" w:color="000000"/>
              <w:bottom w:val="single" w:sz="4" w:space="0" w:color="000000"/>
              <w:right w:val="single" w:sz="4" w:space="0" w:color="000000"/>
            </w:tcBorders>
          </w:tcPr>
          <w:p w14:paraId="4016C470" w14:textId="77777777" w:rsidR="009A7E22" w:rsidRDefault="009A7E22" w:rsidP="002D2EE8">
            <w:pPr>
              <w:spacing w:after="0" w:line="259" w:lineRule="auto"/>
              <w:ind w:left="0" w:right="0" w:firstLine="0"/>
              <w:jc w:val="left"/>
              <w:rPr>
                <w:b/>
                <w:sz w:val="16"/>
              </w:rPr>
            </w:pPr>
            <w:r>
              <w:rPr>
                <w:b/>
                <w:sz w:val="16"/>
              </w:rPr>
              <w:t>Role name</w:t>
            </w:r>
          </w:p>
        </w:tc>
        <w:tc>
          <w:tcPr>
            <w:tcW w:w="2250" w:type="dxa"/>
            <w:tcBorders>
              <w:top w:val="single" w:sz="4" w:space="0" w:color="000000"/>
              <w:left w:val="single" w:sz="4" w:space="0" w:color="000000"/>
              <w:bottom w:val="single" w:sz="4" w:space="0" w:color="000000"/>
              <w:right w:val="single" w:sz="4" w:space="0" w:color="000000"/>
            </w:tcBorders>
          </w:tcPr>
          <w:p w14:paraId="447AC3B8" w14:textId="77777777" w:rsidR="009A7E22" w:rsidRDefault="009A7E22" w:rsidP="002D2EE8">
            <w:pPr>
              <w:spacing w:after="0" w:line="259" w:lineRule="auto"/>
              <w:ind w:left="0" w:right="0" w:firstLine="0"/>
              <w:jc w:val="left"/>
            </w:pPr>
            <w:r>
              <w:rPr>
                <w:b/>
                <w:sz w:val="16"/>
              </w:rPr>
              <w:t xml:space="preserve">Name </w:t>
            </w:r>
          </w:p>
        </w:tc>
        <w:tc>
          <w:tcPr>
            <w:tcW w:w="4481" w:type="dxa"/>
            <w:tcBorders>
              <w:top w:val="single" w:sz="4" w:space="0" w:color="000000"/>
              <w:left w:val="single" w:sz="4" w:space="0" w:color="000000"/>
              <w:bottom w:val="single" w:sz="4" w:space="0" w:color="000000"/>
              <w:right w:val="single" w:sz="4" w:space="0" w:color="000000"/>
            </w:tcBorders>
          </w:tcPr>
          <w:p w14:paraId="34B34B2D" w14:textId="77777777" w:rsidR="009A7E22" w:rsidRDefault="009A7E22" w:rsidP="002D2EE8">
            <w:pPr>
              <w:spacing w:after="0" w:line="259" w:lineRule="auto"/>
              <w:ind w:left="0" w:right="0" w:firstLine="0"/>
              <w:jc w:val="left"/>
            </w:pPr>
            <w:r>
              <w:rPr>
                <w:b/>
                <w:sz w:val="16"/>
              </w:rPr>
              <w:t xml:space="preserve">Description </w:t>
            </w:r>
          </w:p>
        </w:tc>
        <w:tc>
          <w:tcPr>
            <w:tcW w:w="679" w:type="dxa"/>
            <w:tcBorders>
              <w:top w:val="single" w:sz="4" w:space="0" w:color="000000"/>
              <w:left w:val="single" w:sz="4" w:space="0" w:color="000000"/>
              <w:bottom w:val="single" w:sz="4" w:space="0" w:color="000000"/>
              <w:right w:val="single" w:sz="4" w:space="0" w:color="000000"/>
            </w:tcBorders>
          </w:tcPr>
          <w:p w14:paraId="5D57D550" w14:textId="77777777" w:rsidR="009A7E22" w:rsidRDefault="009A7E22" w:rsidP="002D2EE8">
            <w:pPr>
              <w:spacing w:after="0" w:line="259" w:lineRule="auto"/>
              <w:ind w:left="10" w:right="0" w:firstLine="0"/>
              <w:jc w:val="center"/>
            </w:pPr>
            <w:r>
              <w:rPr>
                <w:b/>
                <w:sz w:val="16"/>
              </w:rPr>
              <w:t xml:space="preserve">Mult </w:t>
            </w:r>
          </w:p>
        </w:tc>
        <w:tc>
          <w:tcPr>
            <w:tcW w:w="2378" w:type="dxa"/>
            <w:tcBorders>
              <w:top w:val="single" w:sz="4" w:space="0" w:color="000000"/>
              <w:left w:val="single" w:sz="4" w:space="0" w:color="000000"/>
              <w:bottom w:val="single" w:sz="4" w:space="0" w:color="000000"/>
              <w:right w:val="single" w:sz="4" w:space="0" w:color="000000"/>
            </w:tcBorders>
          </w:tcPr>
          <w:p w14:paraId="0D9F4159" w14:textId="77777777" w:rsidR="009A7E22" w:rsidRDefault="009A7E22" w:rsidP="002D2EE8">
            <w:pPr>
              <w:spacing w:after="0" w:line="259" w:lineRule="auto"/>
              <w:ind w:left="0" w:right="0" w:firstLine="0"/>
              <w:jc w:val="left"/>
            </w:pPr>
            <w:r>
              <w:rPr>
                <w:b/>
                <w:sz w:val="16"/>
              </w:rPr>
              <w:t xml:space="preserve">Type </w:t>
            </w:r>
          </w:p>
        </w:tc>
        <w:tc>
          <w:tcPr>
            <w:tcW w:w="3297" w:type="dxa"/>
            <w:tcBorders>
              <w:top w:val="single" w:sz="4" w:space="0" w:color="000000"/>
              <w:left w:val="single" w:sz="4" w:space="0" w:color="000000"/>
              <w:bottom w:val="single" w:sz="4" w:space="0" w:color="000000"/>
              <w:right w:val="single" w:sz="4" w:space="0" w:color="000000"/>
            </w:tcBorders>
          </w:tcPr>
          <w:p w14:paraId="319A9A4C" w14:textId="77777777" w:rsidR="009A7E22" w:rsidRDefault="009A7E22" w:rsidP="002D2EE8">
            <w:pPr>
              <w:spacing w:after="0" w:line="259" w:lineRule="auto"/>
              <w:ind w:left="0" w:right="0" w:firstLine="0"/>
              <w:jc w:val="left"/>
            </w:pPr>
            <w:r>
              <w:rPr>
                <w:b/>
                <w:sz w:val="16"/>
              </w:rPr>
              <w:t xml:space="preserve">Remarks </w:t>
            </w:r>
          </w:p>
        </w:tc>
      </w:tr>
      <w:tr w:rsidR="009A7E22" w14:paraId="47696C72" w14:textId="77777777" w:rsidTr="002D2EE8">
        <w:trPr>
          <w:trHeight w:val="682"/>
        </w:trPr>
        <w:tc>
          <w:tcPr>
            <w:tcW w:w="1098" w:type="dxa"/>
            <w:tcBorders>
              <w:top w:val="single" w:sz="4" w:space="0" w:color="000000"/>
              <w:left w:val="single" w:sz="4" w:space="0" w:color="000000"/>
              <w:bottom w:val="single" w:sz="4" w:space="0" w:color="000000"/>
              <w:right w:val="single" w:sz="4" w:space="0" w:color="000000"/>
            </w:tcBorders>
          </w:tcPr>
          <w:p w14:paraId="04EA44AA" w14:textId="77777777" w:rsidR="009A7E22" w:rsidRDefault="009A7E22" w:rsidP="002D2EE8">
            <w:pPr>
              <w:spacing w:after="0" w:line="259" w:lineRule="auto"/>
              <w:ind w:left="0" w:right="0" w:firstLine="0"/>
              <w:jc w:val="left"/>
              <w:rPr>
                <w:sz w:val="16"/>
              </w:rPr>
            </w:pPr>
            <w:r>
              <w:rPr>
                <w:sz w:val="16"/>
              </w:rPr>
              <w:t>Class</w:t>
            </w:r>
          </w:p>
        </w:tc>
        <w:tc>
          <w:tcPr>
            <w:tcW w:w="2250" w:type="dxa"/>
            <w:tcBorders>
              <w:top w:val="single" w:sz="4" w:space="0" w:color="000000"/>
              <w:left w:val="single" w:sz="4" w:space="0" w:color="000000"/>
              <w:bottom w:val="single" w:sz="4" w:space="0" w:color="000000"/>
              <w:right w:val="single" w:sz="4" w:space="0" w:color="000000"/>
            </w:tcBorders>
          </w:tcPr>
          <w:p w14:paraId="2A58E3C8" w14:textId="77777777" w:rsidR="009A7E22" w:rsidRDefault="009A7E22" w:rsidP="002D2EE8">
            <w:pPr>
              <w:spacing w:after="0" w:line="259" w:lineRule="auto"/>
              <w:ind w:left="0" w:right="0" w:firstLine="0"/>
              <w:jc w:val="left"/>
            </w:pPr>
            <w:r>
              <w:rPr>
                <w:sz w:val="16"/>
              </w:rPr>
              <w:t xml:space="preserve">S100_CatalogueIdentifier </w:t>
            </w:r>
          </w:p>
        </w:tc>
        <w:tc>
          <w:tcPr>
            <w:tcW w:w="4481" w:type="dxa"/>
            <w:tcBorders>
              <w:top w:val="single" w:sz="4" w:space="0" w:color="000000"/>
              <w:left w:val="single" w:sz="4" w:space="0" w:color="000000"/>
              <w:bottom w:val="single" w:sz="4" w:space="0" w:color="000000"/>
              <w:right w:val="single" w:sz="4" w:space="0" w:color="000000"/>
            </w:tcBorders>
          </w:tcPr>
          <w:p w14:paraId="2F274813" w14:textId="77777777" w:rsidR="009A7E22" w:rsidRDefault="009A7E22" w:rsidP="002D2EE8">
            <w:pPr>
              <w:spacing w:after="0" w:line="259" w:lineRule="auto"/>
              <w:ind w:left="0" w:right="0" w:firstLine="0"/>
              <w:jc w:val="left"/>
            </w:pPr>
            <w:r>
              <w:rPr>
                <w:sz w:val="16"/>
              </w:rPr>
              <w:t xml:space="preserve">An exchange catalogue contains the discovery metadata about the exchange datasets and support files </w:t>
            </w:r>
          </w:p>
        </w:tc>
        <w:tc>
          <w:tcPr>
            <w:tcW w:w="679" w:type="dxa"/>
            <w:tcBorders>
              <w:top w:val="single" w:sz="4" w:space="0" w:color="000000"/>
              <w:left w:val="single" w:sz="4" w:space="0" w:color="000000"/>
              <w:bottom w:val="single" w:sz="4" w:space="0" w:color="000000"/>
              <w:right w:val="single" w:sz="4" w:space="0" w:color="000000"/>
            </w:tcBorders>
          </w:tcPr>
          <w:p w14:paraId="1104C145" w14:textId="77777777" w:rsidR="009A7E22" w:rsidRDefault="009A7E22" w:rsidP="002D2EE8">
            <w:pPr>
              <w:spacing w:after="0" w:line="259" w:lineRule="auto"/>
              <w:ind w:left="6" w:right="0" w:firstLine="0"/>
              <w:jc w:val="center"/>
            </w:pPr>
            <w:r>
              <w:rPr>
                <w:sz w:val="16"/>
              </w:rPr>
              <w:t xml:space="preserve">- </w:t>
            </w:r>
          </w:p>
        </w:tc>
        <w:tc>
          <w:tcPr>
            <w:tcW w:w="2378" w:type="dxa"/>
            <w:tcBorders>
              <w:top w:val="single" w:sz="4" w:space="0" w:color="000000"/>
              <w:left w:val="single" w:sz="4" w:space="0" w:color="000000"/>
              <w:bottom w:val="single" w:sz="4" w:space="0" w:color="000000"/>
              <w:right w:val="single" w:sz="4" w:space="0" w:color="000000"/>
            </w:tcBorders>
          </w:tcPr>
          <w:p w14:paraId="7E7728AA" w14:textId="77777777" w:rsidR="009A7E22" w:rsidRDefault="009A7E22" w:rsidP="002D2EE8">
            <w:pPr>
              <w:spacing w:after="0" w:line="259" w:lineRule="auto"/>
              <w:ind w:left="0" w:right="0" w:firstLine="0"/>
              <w:jc w:val="left"/>
            </w:pPr>
            <w:r>
              <w:rPr>
                <w:sz w:val="16"/>
              </w:rPr>
              <w:t xml:space="preserve">- </w:t>
            </w:r>
          </w:p>
        </w:tc>
        <w:tc>
          <w:tcPr>
            <w:tcW w:w="3297" w:type="dxa"/>
            <w:tcBorders>
              <w:top w:val="single" w:sz="4" w:space="0" w:color="000000"/>
              <w:left w:val="single" w:sz="4" w:space="0" w:color="000000"/>
              <w:bottom w:val="single" w:sz="4" w:space="0" w:color="000000"/>
              <w:right w:val="single" w:sz="4" w:space="0" w:color="000000"/>
            </w:tcBorders>
          </w:tcPr>
          <w:p w14:paraId="3C5FEF3B" w14:textId="77777777" w:rsidR="009A7E22" w:rsidRDefault="009A7E22" w:rsidP="002D2EE8">
            <w:pPr>
              <w:spacing w:after="0" w:line="259" w:lineRule="auto"/>
              <w:ind w:left="0" w:right="0" w:firstLine="0"/>
              <w:jc w:val="left"/>
            </w:pPr>
            <w:r>
              <w:rPr>
                <w:sz w:val="16"/>
              </w:rPr>
              <w:t xml:space="preserve">- </w:t>
            </w:r>
          </w:p>
        </w:tc>
      </w:tr>
      <w:tr w:rsidR="009A7E22" w14:paraId="60F0D399" w14:textId="77777777" w:rsidTr="002D2EE8">
        <w:trPr>
          <w:trHeight w:val="314"/>
        </w:trPr>
        <w:tc>
          <w:tcPr>
            <w:tcW w:w="1098" w:type="dxa"/>
            <w:tcBorders>
              <w:top w:val="single" w:sz="4" w:space="0" w:color="000000"/>
              <w:left w:val="single" w:sz="4" w:space="0" w:color="000000"/>
              <w:bottom w:val="single" w:sz="4" w:space="0" w:color="000000"/>
              <w:right w:val="single" w:sz="4" w:space="0" w:color="000000"/>
            </w:tcBorders>
          </w:tcPr>
          <w:p w14:paraId="32722C3A" w14:textId="77777777" w:rsidR="009A7E22" w:rsidRDefault="009A7E22" w:rsidP="002D2EE8">
            <w:pPr>
              <w:spacing w:after="0" w:line="259" w:lineRule="auto"/>
              <w:ind w:left="0" w:right="0" w:firstLine="0"/>
              <w:jc w:val="left"/>
              <w:rPr>
                <w:sz w:val="16"/>
              </w:rPr>
            </w:pPr>
            <w:r>
              <w:rPr>
                <w:sz w:val="16"/>
              </w:rPr>
              <w:t>Attribute</w:t>
            </w:r>
          </w:p>
        </w:tc>
        <w:tc>
          <w:tcPr>
            <w:tcW w:w="2250" w:type="dxa"/>
            <w:tcBorders>
              <w:top w:val="single" w:sz="4" w:space="0" w:color="000000"/>
              <w:left w:val="single" w:sz="4" w:space="0" w:color="000000"/>
              <w:bottom w:val="single" w:sz="4" w:space="0" w:color="000000"/>
              <w:right w:val="single" w:sz="4" w:space="0" w:color="000000"/>
            </w:tcBorders>
          </w:tcPr>
          <w:p w14:paraId="61178C9A" w14:textId="77777777" w:rsidR="009A7E22" w:rsidRDefault="009A7E22" w:rsidP="002D2EE8">
            <w:pPr>
              <w:spacing w:after="0" w:line="259" w:lineRule="auto"/>
              <w:ind w:left="0" w:right="0" w:firstLine="0"/>
              <w:jc w:val="left"/>
            </w:pPr>
            <w:r>
              <w:rPr>
                <w:sz w:val="16"/>
              </w:rPr>
              <w:t xml:space="preserve">identifier </w:t>
            </w:r>
          </w:p>
        </w:tc>
        <w:tc>
          <w:tcPr>
            <w:tcW w:w="4481" w:type="dxa"/>
            <w:tcBorders>
              <w:top w:val="single" w:sz="4" w:space="0" w:color="000000"/>
              <w:left w:val="single" w:sz="4" w:space="0" w:color="000000"/>
              <w:bottom w:val="single" w:sz="4" w:space="0" w:color="000000"/>
              <w:right w:val="single" w:sz="4" w:space="0" w:color="000000"/>
            </w:tcBorders>
          </w:tcPr>
          <w:p w14:paraId="5F79E07C" w14:textId="77777777" w:rsidR="009A7E22" w:rsidRDefault="009A7E22" w:rsidP="002D2EE8">
            <w:pPr>
              <w:spacing w:after="0" w:line="259" w:lineRule="auto"/>
              <w:ind w:left="0" w:right="0" w:firstLine="0"/>
              <w:jc w:val="left"/>
            </w:pPr>
            <w:r>
              <w:rPr>
                <w:sz w:val="16"/>
              </w:rPr>
              <w:t xml:space="preserve">Uniquely identifies this exchange catalogue </w:t>
            </w:r>
          </w:p>
        </w:tc>
        <w:tc>
          <w:tcPr>
            <w:tcW w:w="679" w:type="dxa"/>
            <w:tcBorders>
              <w:top w:val="single" w:sz="4" w:space="0" w:color="000000"/>
              <w:left w:val="single" w:sz="4" w:space="0" w:color="000000"/>
              <w:bottom w:val="single" w:sz="4" w:space="0" w:color="000000"/>
              <w:right w:val="single" w:sz="4" w:space="0" w:color="000000"/>
            </w:tcBorders>
          </w:tcPr>
          <w:p w14:paraId="61A5EE81" w14:textId="77777777" w:rsidR="009A7E22" w:rsidRDefault="009A7E22" w:rsidP="002D2EE8">
            <w:pPr>
              <w:spacing w:after="0" w:line="259" w:lineRule="auto"/>
              <w:ind w:right="0" w:firstLine="0"/>
              <w:jc w:val="center"/>
            </w:pPr>
            <w:r>
              <w:rPr>
                <w:sz w:val="16"/>
              </w:rPr>
              <w:t xml:space="preserve">1 </w:t>
            </w:r>
          </w:p>
        </w:tc>
        <w:tc>
          <w:tcPr>
            <w:tcW w:w="2378" w:type="dxa"/>
            <w:tcBorders>
              <w:top w:val="single" w:sz="4" w:space="0" w:color="000000"/>
              <w:left w:val="single" w:sz="4" w:space="0" w:color="000000"/>
              <w:bottom w:val="single" w:sz="4" w:space="0" w:color="000000"/>
              <w:right w:val="single" w:sz="4" w:space="0" w:color="000000"/>
            </w:tcBorders>
          </w:tcPr>
          <w:p w14:paraId="35BBB590" w14:textId="77777777" w:rsidR="009A7E22" w:rsidRDefault="009A7E22" w:rsidP="002D2EE8">
            <w:pPr>
              <w:spacing w:after="0" w:line="259" w:lineRule="auto"/>
              <w:ind w:left="0" w:right="0" w:firstLine="0"/>
              <w:jc w:val="left"/>
            </w:pPr>
            <w:r>
              <w:rPr>
                <w:sz w:val="16"/>
              </w:rPr>
              <w:t xml:space="preserve">CharacterString </w:t>
            </w:r>
          </w:p>
        </w:tc>
        <w:tc>
          <w:tcPr>
            <w:tcW w:w="3297" w:type="dxa"/>
            <w:tcBorders>
              <w:top w:val="single" w:sz="4" w:space="0" w:color="000000"/>
              <w:left w:val="single" w:sz="4" w:space="0" w:color="000000"/>
              <w:bottom w:val="single" w:sz="4" w:space="0" w:color="000000"/>
              <w:right w:val="single" w:sz="4" w:space="0" w:color="000000"/>
            </w:tcBorders>
          </w:tcPr>
          <w:p w14:paraId="7D3121F6" w14:textId="77777777" w:rsidR="009A7E22" w:rsidRDefault="009A7E22" w:rsidP="002D2EE8">
            <w:pPr>
              <w:spacing w:after="0" w:line="259" w:lineRule="auto"/>
              <w:ind w:left="0" w:right="0" w:firstLine="0"/>
              <w:jc w:val="left"/>
            </w:pPr>
            <w:r>
              <w:rPr>
                <w:sz w:val="16"/>
              </w:rPr>
              <w:t xml:space="preserve"> </w:t>
            </w:r>
          </w:p>
        </w:tc>
      </w:tr>
      <w:tr w:rsidR="009A7E22" w14:paraId="7D9CD7D7" w14:textId="77777777" w:rsidTr="002D2EE8">
        <w:trPr>
          <w:trHeight w:val="314"/>
        </w:trPr>
        <w:tc>
          <w:tcPr>
            <w:tcW w:w="1098" w:type="dxa"/>
            <w:tcBorders>
              <w:top w:val="single" w:sz="4" w:space="0" w:color="000000"/>
              <w:left w:val="single" w:sz="4" w:space="0" w:color="000000"/>
              <w:bottom w:val="single" w:sz="4" w:space="0" w:color="000000"/>
              <w:right w:val="single" w:sz="4" w:space="0" w:color="000000"/>
            </w:tcBorders>
          </w:tcPr>
          <w:p w14:paraId="11F290E4" w14:textId="77777777" w:rsidR="009A7E22" w:rsidRDefault="009A7E22" w:rsidP="002D2EE8">
            <w:pPr>
              <w:spacing w:after="0" w:line="259" w:lineRule="auto"/>
              <w:ind w:left="0" w:right="0" w:firstLine="0"/>
              <w:jc w:val="left"/>
              <w:rPr>
                <w:sz w:val="16"/>
              </w:rPr>
            </w:pPr>
            <w:r w:rsidRPr="004D0B70">
              <w:rPr>
                <w:sz w:val="16"/>
              </w:rPr>
              <w:t>Attribute</w:t>
            </w:r>
          </w:p>
        </w:tc>
        <w:tc>
          <w:tcPr>
            <w:tcW w:w="2250" w:type="dxa"/>
            <w:tcBorders>
              <w:top w:val="single" w:sz="4" w:space="0" w:color="000000"/>
              <w:left w:val="single" w:sz="4" w:space="0" w:color="000000"/>
              <w:bottom w:val="single" w:sz="4" w:space="0" w:color="000000"/>
              <w:right w:val="single" w:sz="4" w:space="0" w:color="000000"/>
            </w:tcBorders>
          </w:tcPr>
          <w:p w14:paraId="21AD3B6B" w14:textId="77777777" w:rsidR="009A7E22" w:rsidRDefault="009A7E22" w:rsidP="002D2EE8">
            <w:pPr>
              <w:spacing w:after="0" w:line="259" w:lineRule="auto"/>
              <w:ind w:left="0" w:right="0" w:firstLine="0"/>
              <w:jc w:val="left"/>
            </w:pPr>
            <w:r>
              <w:rPr>
                <w:sz w:val="16"/>
              </w:rPr>
              <w:t xml:space="preserve">editionNumber </w:t>
            </w:r>
          </w:p>
        </w:tc>
        <w:tc>
          <w:tcPr>
            <w:tcW w:w="4481" w:type="dxa"/>
            <w:tcBorders>
              <w:top w:val="single" w:sz="4" w:space="0" w:color="000000"/>
              <w:left w:val="single" w:sz="4" w:space="0" w:color="000000"/>
              <w:bottom w:val="single" w:sz="4" w:space="0" w:color="000000"/>
              <w:right w:val="single" w:sz="4" w:space="0" w:color="000000"/>
            </w:tcBorders>
          </w:tcPr>
          <w:p w14:paraId="0DCD4161" w14:textId="77777777" w:rsidR="009A7E22" w:rsidRDefault="009A7E22" w:rsidP="002D2EE8">
            <w:pPr>
              <w:spacing w:after="0" w:line="259" w:lineRule="auto"/>
              <w:ind w:left="0" w:right="0" w:firstLine="0"/>
              <w:jc w:val="left"/>
            </w:pPr>
            <w:r>
              <w:rPr>
                <w:sz w:val="16"/>
              </w:rPr>
              <w:t xml:space="preserve">The edition number of this exchange catalogue </w:t>
            </w:r>
          </w:p>
        </w:tc>
        <w:tc>
          <w:tcPr>
            <w:tcW w:w="679" w:type="dxa"/>
            <w:tcBorders>
              <w:top w:val="single" w:sz="4" w:space="0" w:color="000000"/>
              <w:left w:val="single" w:sz="4" w:space="0" w:color="000000"/>
              <w:bottom w:val="single" w:sz="4" w:space="0" w:color="000000"/>
              <w:right w:val="single" w:sz="4" w:space="0" w:color="000000"/>
            </w:tcBorders>
          </w:tcPr>
          <w:p w14:paraId="1651E0FC" w14:textId="77777777" w:rsidR="009A7E22" w:rsidRDefault="009A7E22" w:rsidP="002D2EE8">
            <w:pPr>
              <w:spacing w:after="0" w:line="259" w:lineRule="auto"/>
              <w:ind w:right="0" w:firstLine="0"/>
              <w:jc w:val="center"/>
            </w:pPr>
            <w:r>
              <w:rPr>
                <w:sz w:val="16"/>
              </w:rPr>
              <w:t xml:space="preserve">1 </w:t>
            </w:r>
          </w:p>
        </w:tc>
        <w:tc>
          <w:tcPr>
            <w:tcW w:w="2378" w:type="dxa"/>
            <w:tcBorders>
              <w:top w:val="single" w:sz="4" w:space="0" w:color="000000"/>
              <w:left w:val="single" w:sz="4" w:space="0" w:color="000000"/>
              <w:bottom w:val="single" w:sz="4" w:space="0" w:color="000000"/>
              <w:right w:val="single" w:sz="4" w:space="0" w:color="000000"/>
            </w:tcBorders>
          </w:tcPr>
          <w:p w14:paraId="5E30E69B" w14:textId="77777777" w:rsidR="009A7E22" w:rsidRDefault="009A7E22" w:rsidP="002D2EE8">
            <w:pPr>
              <w:spacing w:after="0" w:line="259" w:lineRule="auto"/>
              <w:ind w:left="0" w:right="0" w:firstLine="0"/>
              <w:jc w:val="left"/>
            </w:pPr>
            <w:r>
              <w:rPr>
                <w:sz w:val="16"/>
              </w:rPr>
              <w:t xml:space="preserve">CharacterString </w:t>
            </w:r>
          </w:p>
        </w:tc>
        <w:tc>
          <w:tcPr>
            <w:tcW w:w="3297" w:type="dxa"/>
            <w:tcBorders>
              <w:top w:val="single" w:sz="4" w:space="0" w:color="000000"/>
              <w:left w:val="single" w:sz="4" w:space="0" w:color="000000"/>
              <w:bottom w:val="single" w:sz="4" w:space="0" w:color="000000"/>
              <w:right w:val="single" w:sz="4" w:space="0" w:color="000000"/>
            </w:tcBorders>
          </w:tcPr>
          <w:p w14:paraId="150BB7F4" w14:textId="77777777" w:rsidR="009A7E22" w:rsidRDefault="009A7E22" w:rsidP="002D2EE8">
            <w:pPr>
              <w:spacing w:after="0" w:line="259" w:lineRule="auto"/>
              <w:ind w:left="0" w:right="0" w:firstLine="0"/>
              <w:jc w:val="left"/>
            </w:pPr>
            <w:r>
              <w:rPr>
                <w:sz w:val="16"/>
              </w:rPr>
              <w:t xml:space="preserve"> </w:t>
            </w:r>
          </w:p>
        </w:tc>
      </w:tr>
      <w:tr w:rsidR="009A7E22" w14:paraId="646C01EC" w14:textId="77777777" w:rsidTr="002D2EE8">
        <w:trPr>
          <w:trHeight w:val="314"/>
        </w:trPr>
        <w:tc>
          <w:tcPr>
            <w:tcW w:w="1098" w:type="dxa"/>
            <w:tcBorders>
              <w:top w:val="single" w:sz="4" w:space="0" w:color="000000"/>
              <w:left w:val="single" w:sz="4" w:space="0" w:color="000000"/>
              <w:bottom w:val="single" w:sz="4" w:space="0" w:color="000000"/>
              <w:right w:val="single" w:sz="4" w:space="0" w:color="000000"/>
            </w:tcBorders>
          </w:tcPr>
          <w:p w14:paraId="051148E6" w14:textId="77777777" w:rsidR="009A7E22" w:rsidRDefault="009A7E22" w:rsidP="002D2EE8">
            <w:pPr>
              <w:spacing w:after="0" w:line="259" w:lineRule="auto"/>
              <w:ind w:left="0" w:right="0" w:firstLine="0"/>
              <w:jc w:val="left"/>
              <w:rPr>
                <w:sz w:val="16"/>
              </w:rPr>
            </w:pPr>
            <w:r w:rsidRPr="004D0B70">
              <w:rPr>
                <w:sz w:val="16"/>
              </w:rPr>
              <w:t>Attribute</w:t>
            </w:r>
          </w:p>
        </w:tc>
        <w:tc>
          <w:tcPr>
            <w:tcW w:w="2250" w:type="dxa"/>
            <w:tcBorders>
              <w:top w:val="single" w:sz="4" w:space="0" w:color="000000"/>
              <w:left w:val="single" w:sz="4" w:space="0" w:color="000000"/>
              <w:bottom w:val="single" w:sz="4" w:space="0" w:color="000000"/>
              <w:right w:val="single" w:sz="4" w:space="0" w:color="000000"/>
            </w:tcBorders>
          </w:tcPr>
          <w:p w14:paraId="0326415A" w14:textId="77777777" w:rsidR="009A7E22" w:rsidRDefault="009A7E22" w:rsidP="002D2EE8">
            <w:pPr>
              <w:spacing w:after="0" w:line="259" w:lineRule="auto"/>
              <w:ind w:left="0" w:right="0" w:firstLine="0"/>
              <w:jc w:val="left"/>
            </w:pPr>
            <w:r>
              <w:rPr>
                <w:sz w:val="16"/>
              </w:rPr>
              <w:t xml:space="preserve">date </w:t>
            </w:r>
          </w:p>
        </w:tc>
        <w:tc>
          <w:tcPr>
            <w:tcW w:w="4481" w:type="dxa"/>
            <w:tcBorders>
              <w:top w:val="single" w:sz="4" w:space="0" w:color="000000"/>
              <w:left w:val="single" w:sz="4" w:space="0" w:color="000000"/>
              <w:bottom w:val="single" w:sz="4" w:space="0" w:color="000000"/>
              <w:right w:val="single" w:sz="4" w:space="0" w:color="000000"/>
            </w:tcBorders>
          </w:tcPr>
          <w:p w14:paraId="6DA5CA19" w14:textId="77777777" w:rsidR="009A7E22" w:rsidRDefault="009A7E22" w:rsidP="002D2EE8">
            <w:pPr>
              <w:spacing w:after="0" w:line="259" w:lineRule="auto"/>
              <w:ind w:left="0" w:right="0" w:firstLine="0"/>
              <w:jc w:val="left"/>
            </w:pPr>
            <w:r>
              <w:rPr>
                <w:sz w:val="16"/>
              </w:rPr>
              <w:t xml:space="preserve">Creation date of the exchange catalogue </w:t>
            </w:r>
          </w:p>
        </w:tc>
        <w:tc>
          <w:tcPr>
            <w:tcW w:w="679" w:type="dxa"/>
            <w:tcBorders>
              <w:top w:val="single" w:sz="4" w:space="0" w:color="000000"/>
              <w:left w:val="single" w:sz="4" w:space="0" w:color="000000"/>
              <w:bottom w:val="single" w:sz="4" w:space="0" w:color="000000"/>
              <w:right w:val="single" w:sz="4" w:space="0" w:color="000000"/>
            </w:tcBorders>
          </w:tcPr>
          <w:p w14:paraId="0C4707F7" w14:textId="77777777" w:rsidR="009A7E22" w:rsidRDefault="009A7E22" w:rsidP="002D2EE8">
            <w:pPr>
              <w:spacing w:after="0" w:line="259" w:lineRule="auto"/>
              <w:ind w:right="0" w:firstLine="0"/>
              <w:jc w:val="center"/>
            </w:pPr>
            <w:r>
              <w:rPr>
                <w:sz w:val="16"/>
              </w:rPr>
              <w:t xml:space="preserve">1 </w:t>
            </w:r>
          </w:p>
        </w:tc>
        <w:tc>
          <w:tcPr>
            <w:tcW w:w="2378" w:type="dxa"/>
            <w:tcBorders>
              <w:top w:val="single" w:sz="4" w:space="0" w:color="000000"/>
              <w:left w:val="single" w:sz="4" w:space="0" w:color="000000"/>
              <w:bottom w:val="single" w:sz="4" w:space="0" w:color="000000"/>
              <w:right w:val="single" w:sz="4" w:space="0" w:color="000000"/>
            </w:tcBorders>
          </w:tcPr>
          <w:p w14:paraId="1C0941E9" w14:textId="77777777" w:rsidR="009A7E22" w:rsidRDefault="009A7E22" w:rsidP="002D2EE8">
            <w:pPr>
              <w:spacing w:after="0" w:line="259" w:lineRule="auto"/>
              <w:ind w:left="0" w:right="0" w:firstLine="0"/>
              <w:jc w:val="left"/>
            </w:pPr>
            <w:r>
              <w:rPr>
                <w:sz w:val="16"/>
              </w:rPr>
              <w:t xml:space="preserve">Date </w:t>
            </w:r>
          </w:p>
        </w:tc>
        <w:tc>
          <w:tcPr>
            <w:tcW w:w="3297" w:type="dxa"/>
            <w:tcBorders>
              <w:top w:val="single" w:sz="4" w:space="0" w:color="000000"/>
              <w:left w:val="single" w:sz="4" w:space="0" w:color="000000"/>
              <w:bottom w:val="single" w:sz="4" w:space="0" w:color="000000"/>
              <w:right w:val="single" w:sz="4" w:space="0" w:color="000000"/>
            </w:tcBorders>
          </w:tcPr>
          <w:p w14:paraId="2A323D72" w14:textId="77777777" w:rsidR="009A7E22" w:rsidRDefault="009A7E22" w:rsidP="002D2EE8">
            <w:pPr>
              <w:spacing w:after="0" w:line="259" w:lineRule="auto"/>
              <w:ind w:left="0" w:right="0" w:firstLine="0"/>
              <w:jc w:val="left"/>
            </w:pPr>
            <w:r>
              <w:rPr>
                <w:sz w:val="16"/>
              </w:rPr>
              <w:t xml:space="preserve"> </w:t>
            </w:r>
          </w:p>
        </w:tc>
      </w:tr>
    </w:tbl>
    <w:p w14:paraId="1E92ADD4" w14:textId="77777777" w:rsidR="009A7E22" w:rsidRDefault="009A7E22" w:rsidP="009A7E22">
      <w:pPr>
        <w:spacing w:after="117" w:line="259" w:lineRule="auto"/>
        <w:ind w:left="0" w:right="0" w:firstLine="0"/>
        <w:jc w:val="left"/>
      </w:pPr>
      <w:r>
        <w:t xml:space="preserve"> </w:t>
      </w:r>
    </w:p>
    <w:p w14:paraId="7C23517D" w14:textId="77777777" w:rsidR="009A7E22" w:rsidRDefault="009A7E22" w:rsidP="009A7E22">
      <w:pPr>
        <w:pStyle w:val="berschrift3"/>
        <w:spacing w:after="0"/>
        <w:ind w:left="7"/>
      </w:pPr>
      <w:bookmarkStart w:id="101" w:name="_Toc2765813"/>
      <w:bookmarkStart w:id="102" w:name="_Toc3544686"/>
      <w:r>
        <w:t>12.6.2 S100_CataloguePointofContact</w:t>
      </w:r>
      <w:bookmarkEnd w:id="101"/>
      <w:bookmarkEnd w:id="102"/>
      <w:r>
        <w:t xml:space="preserve"> </w:t>
      </w:r>
    </w:p>
    <w:p w14:paraId="71FA2071" w14:textId="77777777" w:rsidR="009A7E22" w:rsidRPr="00CD3882" w:rsidRDefault="009A7E22" w:rsidP="009A7E22">
      <w:r>
        <w:t>S-102 uses</w:t>
      </w:r>
      <w:r w:rsidRPr="00CD3882">
        <w:t xml:space="preserve"> S100_Catalogue</w:t>
      </w:r>
      <w:r>
        <w:t>PonitOfContact</w:t>
      </w:r>
      <w:r w:rsidRPr="00CD3882">
        <w:t xml:space="preserve"> without modification.</w:t>
      </w:r>
    </w:p>
    <w:tbl>
      <w:tblPr>
        <w:tblStyle w:val="TableGrid"/>
        <w:tblW w:w="14189" w:type="dxa"/>
        <w:tblInd w:w="0" w:type="dxa"/>
        <w:tblCellMar>
          <w:top w:w="63" w:type="dxa"/>
          <w:left w:w="108" w:type="dxa"/>
          <w:right w:w="121" w:type="dxa"/>
        </w:tblCellMar>
        <w:tblLook w:val="04A0" w:firstRow="1" w:lastRow="0" w:firstColumn="1" w:lastColumn="0" w:noHBand="0" w:noVBand="1"/>
      </w:tblPr>
      <w:tblGrid>
        <w:gridCol w:w="1098"/>
        <w:gridCol w:w="2520"/>
        <w:gridCol w:w="4140"/>
        <w:gridCol w:w="797"/>
        <w:gridCol w:w="2366"/>
        <w:gridCol w:w="3268"/>
      </w:tblGrid>
      <w:tr w:rsidR="009A7E22" w14:paraId="28F9B84A" w14:textId="77777777" w:rsidTr="002D2EE8">
        <w:trPr>
          <w:trHeight w:val="314"/>
        </w:trPr>
        <w:tc>
          <w:tcPr>
            <w:tcW w:w="1098" w:type="dxa"/>
            <w:tcBorders>
              <w:top w:val="single" w:sz="4" w:space="0" w:color="000000"/>
              <w:left w:val="single" w:sz="4" w:space="0" w:color="000000"/>
              <w:bottom w:val="single" w:sz="4" w:space="0" w:color="000000"/>
              <w:right w:val="single" w:sz="4" w:space="0" w:color="000000"/>
            </w:tcBorders>
          </w:tcPr>
          <w:p w14:paraId="23BB8EF5" w14:textId="77777777" w:rsidR="009A7E22" w:rsidRDefault="009A7E22" w:rsidP="002D2EE8">
            <w:pPr>
              <w:spacing w:after="0" w:line="259" w:lineRule="auto"/>
              <w:ind w:left="0" w:right="0" w:firstLine="0"/>
              <w:jc w:val="left"/>
              <w:rPr>
                <w:b/>
                <w:sz w:val="16"/>
              </w:rPr>
            </w:pPr>
            <w:r>
              <w:rPr>
                <w:b/>
                <w:sz w:val="16"/>
              </w:rPr>
              <w:t>Role name</w:t>
            </w:r>
          </w:p>
        </w:tc>
        <w:tc>
          <w:tcPr>
            <w:tcW w:w="2520" w:type="dxa"/>
            <w:tcBorders>
              <w:top w:val="single" w:sz="4" w:space="0" w:color="000000"/>
              <w:left w:val="single" w:sz="4" w:space="0" w:color="000000"/>
              <w:bottom w:val="single" w:sz="4" w:space="0" w:color="000000"/>
              <w:right w:val="single" w:sz="4" w:space="0" w:color="000000"/>
            </w:tcBorders>
          </w:tcPr>
          <w:p w14:paraId="6D6802E0" w14:textId="77777777" w:rsidR="009A7E22" w:rsidRDefault="009A7E22" w:rsidP="002D2EE8">
            <w:pPr>
              <w:spacing w:after="0" w:line="259" w:lineRule="auto"/>
              <w:ind w:left="0" w:right="0" w:firstLine="0"/>
              <w:jc w:val="left"/>
            </w:pPr>
            <w:r>
              <w:rPr>
                <w:b/>
                <w:sz w:val="16"/>
              </w:rPr>
              <w:t xml:space="preserve">Name </w:t>
            </w:r>
          </w:p>
        </w:tc>
        <w:tc>
          <w:tcPr>
            <w:tcW w:w="4140" w:type="dxa"/>
            <w:tcBorders>
              <w:top w:val="single" w:sz="4" w:space="0" w:color="000000"/>
              <w:left w:val="single" w:sz="4" w:space="0" w:color="000000"/>
              <w:bottom w:val="single" w:sz="4" w:space="0" w:color="000000"/>
              <w:right w:val="single" w:sz="4" w:space="0" w:color="000000"/>
            </w:tcBorders>
          </w:tcPr>
          <w:p w14:paraId="4A433C37" w14:textId="77777777" w:rsidR="009A7E22" w:rsidRDefault="009A7E22" w:rsidP="002D2EE8">
            <w:pPr>
              <w:spacing w:after="0" w:line="259" w:lineRule="auto"/>
              <w:ind w:left="0" w:right="0" w:firstLine="0"/>
              <w:jc w:val="left"/>
            </w:pPr>
            <w:r>
              <w:rPr>
                <w:b/>
                <w:sz w:val="16"/>
              </w:rPr>
              <w:t xml:space="preserve">Description </w:t>
            </w:r>
          </w:p>
        </w:tc>
        <w:tc>
          <w:tcPr>
            <w:tcW w:w="797" w:type="dxa"/>
            <w:tcBorders>
              <w:top w:val="single" w:sz="4" w:space="0" w:color="000000"/>
              <w:left w:val="single" w:sz="4" w:space="0" w:color="000000"/>
              <w:bottom w:val="single" w:sz="4" w:space="0" w:color="000000"/>
              <w:right w:val="single" w:sz="4" w:space="0" w:color="000000"/>
            </w:tcBorders>
          </w:tcPr>
          <w:p w14:paraId="1069F91A" w14:textId="77777777" w:rsidR="009A7E22" w:rsidRDefault="009A7E22" w:rsidP="002D2EE8">
            <w:pPr>
              <w:spacing w:after="0" w:line="259" w:lineRule="auto"/>
              <w:ind w:left="16" w:right="0" w:firstLine="0"/>
              <w:jc w:val="center"/>
            </w:pPr>
            <w:r>
              <w:rPr>
                <w:b/>
                <w:sz w:val="16"/>
              </w:rPr>
              <w:t xml:space="preserve">Mult </w:t>
            </w:r>
          </w:p>
        </w:tc>
        <w:tc>
          <w:tcPr>
            <w:tcW w:w="2366" w:type="dxa"/>
            <w:tcBorders>
              <w:top w:val="single" w:sz="4" w:space="0" w:color="000000"/>
              <w:left w:val="single" w:sz="4" w:space="0" w:color="000000"/>
              <w:bottom w:val="single" w:sz="4" w:space="0" w:color="000000"/>
              <w:right w:val="single" w:sz="4" w:space="0" w:color="000000"/>
            </w:tcBorders>
          </w:tcPr>
          <w:p w14:paraId="4C861C3B" w14:textId="77777777" w:rsidR="009A7E22" w:rsidRDefault="009A7E22" w:rsidP="002D2EE8">
            <w:pPr>
              <w:spacing w:after="0" w:line="259" w:lineRule="auto"/>
              <w:ind w:left="0" w:right="0" w:firstLine="0"/>
              <w:jc w:val="left"/>
            </w:pPr>
            <w:r>
              <w:rPr>
                <w:b/>
                <w:sz w:val="16"/>
              </w:rPr>
              <w:t xml:space="preserve">Type </w:t>
            </w:r>
          </w:p>
        </w:tc>
        <w:tc>
          <w:tcPr>
            <w:tcW w:w="3268" w:type="dxa"/>
            <w:tcBorders>
              <w:top w:val="single" w:sz="4" w:space="0" w:color="000000"/>
              <w:left w:val="single" w:sz="4" w:space="0" w:color="000000"/>
              <w:bottom w:val="single" w:sz="4" w:space="0" w:color="000000"/>
              <w:right w:val="single" w:sz="4" w:space="0" w:color="000000"/>
            </w:tcBorders>
          </w:tcPr>
          <w:p w14:paraId="4FF5EFB4" w14:textId="77777777" w:rsidR="009A7E22" w:rsidRDefault="009A7E22" w:rsidP="002D2EE8">
            <w:pPr>
              <w:spacing w:after="0" w:line="259" w:lineRule="auto"/>
              <w:ind w:left="0" w:right="0" w:firstLine="0"/>
              <w:jc w:val="left"/>
            </w:pPr>
            <w:r>
              <w:rPr>
                <w:b/>
                <w:sz w:val="16"/>
              </w:rPr>
              <w:t xml:space="preserve">Remarks </w:t>
            </w:r>
          </w:p>
        </w:tc>
      </w:tr>
      <w:tr w:rsidR="009A7E22" w14:paraId="7AF8CFB6" w14:textId="77777777" w:rsidTr="002D2EE8">
        <w:trPr>
          <w:trHeight w:val="497"/>
        </w:trPr>
        <w:tc>
          <w:tcPr>
            <w:tcW w:w="1098" w:type="dxa"/>
            <w:tcBorders>
              <w:top w:val="single" w:sz="4" w:space="0" w:color="000000"/>
              <w:left w:val="single" w:sz="4" w:space="0" w:color="000000"/>
              <w:bottom w:val="single" w:sz="4" w:space="0" w:color="000000"/>
              <w:right w:val="single" w:sz="4" w:space="0" w:color="000000"/>
            </w:tcBorders>
          </w:tcPr>
          <w:p w14:paraId="0F1FB7F1" w14:textId="77777777" w:rsidR="009A7E22" w:rsidRDefault="009A7E22" w:rsidP="002D2EE8">
            <w:pPr>
              <w:spacing w:after="0" w:line="259" w:lineRule="auto"/>
              <w:ind w:left="0" w:right="0" w:firstLine="0"/>
              <w:jc w:val="left"/>
              <w:rPr>
                <w:sz w:val="16"/>
              </w:rPr>
            </w:pPr>
            <w:r>
              <w:rPr>
                <w:sz w:val="16"/>
              </w:rPr>
              <w:t>Class</w:t>
            </w:r>
          </w:p>
        </w:tc>
        <w:tc>
          <w:tcPr>
            <w:tcW w:w="2520" w:type="dxa"/>
            <w:tcBorders>
              <w:top w:val="single" w:sz="4" w:space="0" w:color="000000"/>
              <w:left w:val="single" w:sz="4" w:space="0" w:color="000000"/>
              <w:bottom w:val="single" w:sz="4" w:space="0" w:color="000000"/>
              <w:right w:val="single" w:sz="4" w:space="0" w:color="000000"/>
            </w:tcBorders>
          </w:tcPr>
          <w:p w14:paraId="4EE04FD9" w14:textId="77777777" w:rsidR="009A7E22" w:rsidRDefault="009A7E22" w:rsidP="002D2EE8">
            <w:pPr>
              <w:spacing w:after="0" w:line="259" w:lineRule="auto"/>
              <w:ind w:left="0" w:right="0" w:firstLine="0"/>
              <w:jc w:val="left"/>
            </w:pPr>
            <w:r>
              <w:rPr>
                <w:sz w:val="16"/>
              </w:rPr>
              <w:t xml:space="preserve">S100_CataloguePointOfContact </w:t>
            </w:r>
          </w:p>
        </w:tc>
        <w:tc>
          <w:tcPr>
            <w:tcW w:w="4140" w:type="dxa"/>
            <w:tcBorders>
              <w:top w:val="single" w:sz="4" w:space="0" w:color="000000"/>
              <w:left w:val="single" w:sz="4" w:space="0" w:color="000000"/>
              <w:bottom w:val="single" w:sz="4" w:space="0" w:color="000000"/>
              <w:right w:val="single" w:sz="4" w:space="0" w:color="000000"/>
            </w:tcBorders>
          </w:tcPr>
          <w:p w14:paraId="0E64139F" w14:textId="77777777" w:rsidR="009A7E22" w:rsidRDefault="009A7E22" w:rsidP="002D2EE8">
            <w:pPr>
              <w:spacing w:after="0" w:line="259" w:lineRule="auto"/>
              <w:ind w:left="0" w:right="0" w:firstLine="0"/>
              <w:jc w:val="left"/>
            </w:pPr>
            <w:r>
              <w:rPr>
                <w:sz w:val="16"/>
              </w:rPr>
              <w:t xml:space="preserve">Contact details of the issuer of this exchange catalogue </w:t>
            </w:r>
          </w:p>
        </w:tc>
        <w:tc>
          <w:tcPr>
            <w:tcW w:w="797" w:type="dxa"/>
            <w:tcBorders>
              <w:top w:val="single" w:sz="4" w:space="0" w:color="000000"/>
              <w:left w:val="single" w:sz="4" w:space="0" w:color="000000"/>
              <w:bottom w:val="single" w:sz="4" w:space="0" w:color="000000"/>
              <w:right w:val="single" w:sz="4" w:space="0" w:color="000000"/>
            </w:tcBorders>
          </w:tcPr>
          <w:p w14:paraId="305181CC" w14:textId="77777777" w:rsidR="009A7E22" w:rsidRDefault="009A7E22" w:rsidP="002D2EE8">
            <w:pPr>
              <w:spacing w:after="0" w:line="259" w:lineRule="auto"/>
              <w:ind w:left="11" w:right="0" w:firstLine="0"/>
              <w:jc w:val="center"/>
            </w:pPr>
            <w:r>
              <w:rPr>
                <w:sz w:val="16"/>
              </w:rPr>
              <w:t xml:space="preserve">- </w:t>
            </w:r>
          </w:p>
        </w:tc>
        <w:tc>
          <w:tcPr>
            <w:tcW w:w="2366" w:type="dxa"/>
            <w:tcBorders>
              <w:top w:val="single" w:sz="4" w:space="0" w:color="000000"/>
              <w:left w:val="single" w:sz="4" w:space="0" w:color="000000"/>
              <w:bottom w:val="single" w:sz="4" w:space="0" w:color="000000"/>
              <w:right w:val="single" w:sz="4" w:space="0" w:color="000000"/>
            </w:tcBorders>
          </w:tcPr>
          <w:p w14:paraId="41ED2A14" w14:textId="77777777" w:rsidR="009A7E22" w:rsidRDefault="009A7E22" w:rsidP="002D2EE8">
            <w:pPr>
              <w:spacing w:after="0" w:line="259" w:lineRule="auto"/>
              <w:ind w:left="0" w:right="0" w:firstLine="0"/>
              <w:jc w:val="left"/>
            </w:pPr>
            <w:r>
              <w:rPr>
                <w:sz w:val="16"/>
              </w:rPr>
              <w:t xml:space="preserve">- </w:t>
            </w:r>
          </w:p>
        </w:tc>
        <w:tc>
          <w:tcPr>
            <w:tcW w:w="3268" w:type="dxa"/>
            <w:tcBorders>
              <w:top w:val="single" w:sz="4" w:space="0" w:color="000000"/>
              <w:left w:val="single" w:sz="4" w:space="0" w:color="000000"/>
              <w:bottom w:val="single" w:sz="4" w:space="0" w:color="000000"/>
              <w:right w:val="single" w:sz="4" w:space="0" w:color="000000"/>
            </w:tcBorders>
          </w:tcPr>
          <w:p w14:paraId="4274193B" w14:textId="77777777" w:rsidR="009A7E22" w:rsidRDefault="009A7E22" w:rsidP="002D2EE8">
            <w:pPr>
              <w:spacing w:after="0" w:line="259" w:lineRule="auto"/>
              <w:ind w:left="0" w:right="0" w:firstLine="0"/>
              <w:jc w:val="left"/>
            </w:pPr>
            <w:r>
              <w:rPr>
                <w:sz w:val="16"/>
              </w:rPr>
              <w:t xml:space="preserve">- </w:t>
            </w:r>
          </w:p>
        </w:tc>
      </w:tr>
      <w:tr w:rsidR="009A7E22" w14:paraId="6E859159" w14:textId="77777777" w:rsidTr="002D2EE8">
        <w:trPr>
          <w:trHeight w:val="499"/>
        </w:trPr>
        <w:tc>
          <w:tcPr>
            <w:tcW w:w="1098" w:type="dxa"/>
            <w:tcBorders>
              <w:top w:val="single" w:sz="4" w:space="0" w:color="000000"/>
              <w:left w:val="single" w:sz="4" w:space="0" w:color="000000"/>
              <w:bottom w:val="single" w:sz="4" w:space="0" w:color="000000"/>
              <w:right w:val="single" w:sz="4" w:space="0" w:color="000000"/>
            </w:tcBorders>
          </w:tcPr>
          <w:p w14:paraId="36456CCF" w14:textId="77777777" w:rsidR="009A7E22" w:rsidRDefault="009A7E22" w:rsidP="002D2EE8">
            <w:pPr>
              <w:spacing w:after="0" w:line="259" w:lineRule="auto"/>
              <w:ind w:left="0" w:right="0" w:firstLine="0"/>
              <w:jc w:val="left"/>
              <w:rPr>
                <w:sz w:val="16"/>
              </w:rPr>
            </w:pPr>
            <w:r>
              <w:rPr>
                <w:sz w:val="16"/>
              </w:rPr>
              <w:t>Attribute</w:t>
            </w:r>
          </w:p>
        </w:tc>
        <w:tc>
          <w:tcPr>
            <w:tcW w:w="2520" w:type="dxa"/>
            <w:tcBorders>
              <w:top w:val="single" w:sz="4" w:space="0" w:color="000000"/>
              <w:left w:val="single" w:sz="4" w:space="0" w:color="000000"/>
              <w:bottom w:val="single" w:sz="4" w:space="0" w:color="000000"/>
              <w:right w:val="single" w:sz="4" w:space="0" w:color="000000"/>
            </w:tcBorders>
          </w:tcPr>
          <w:p w14:paraId="206C0610" w14:textId="77777777" w:rsidR="009A7E22" w:rsidRDefault="009A7E22" w:rsidP="002D2EE8">
            <w:pPr>
              <w:spacing w:after="0" w:line="259" w:lineRule="auto"/>
              <w:ind w:left="0" w:right="0" w:firstLine="0"/>
              <w:jc w:val="left"/>
            </w:pPr>
            <w:r>
              <w:rPr>
                <w:sz w:val="16"/>
              </w:rPr>
              <w:t xml:space="preserve">organization </w:t>
            </w:r>
          </w:p>
        </w:tc>
        <w:tc>
          <w:tcPr>
            <w:tcW w:w="4140" w:type="dxa"/>
            <w:tcBorders>
              <w:top w:val="single" w:sz="4" w:space="0" w:color="000000"/>
              <w:left w:val="single" w:sz="4" w:space="0" w:color="000000"/>
              <w:bottom w:val="single" w:sz="4" w:space="0" w:color="000000"/>
              <w:right w:val="single" w:sz="4" w:space="0" w:color="000000"/>
            </w:tcBorders>
          </w:tcPr>
          <w:p w14:paraId="6B314483" w14:textId="77777777" w:rsidR="009A7E22" w:rsidRDefault="009A7E22" w:rsidP="002D2EE8">
            <w:pPr>
              <w:spacing w:after="0" w:line="259" w:lineRule="auto"/>
              <w:ind w:left="0" w:right="0" w:firstLine="0"/>
              <w:jc w:val="left"/>
            </w:pPr>
            <w:r>
              <w:rPr>
                <w:sz w:val="16"/>
              </w:rPr>
              <w:t xml:space="preserve">The organization distributing this exchange catalogue </w:t>
            </w:r>
          </w:p>
        </w:tc>
        <w:tc>
          <w:tcPr>
            <w:tcW w:w="797" w:type="dxa"/>
            <w:tcBorders>
              <w:top w:val="single" w:sz="4" w:space="0" w:color="000000"/>
              <w:left w:val="single" w:sz="4" w:space="0" w:color="000000"/>
              <w:bottom w:val="single" w:sz="4" w:space="0" w:color="000000"/>
              <w:right w:val="single" w:sz="4" w:space="0" w:color="000000"/>
            </w:tcBorders>
          </w:tcPr>
          <w:p w14:paraId="5C1E5857" w14:textId="77777777" w:rsidR="009A7E22" w:rsidRDefault="009A7E22" w:rsidP="002D2EE8">
            <w:pPr>
              <w:spacing w:after="0" w:line="259" w:lineRule="auto"/>
              <w:ind w:left="14" w:right="0" w:firstLine="0"/>
              <w:jc w:val="center"/>
            </w:pPr>
            <w:r>
              <w:rPr>
                <w:sz w:val="16"/>
              </w:rPr>
              <w:t xml:space="preserve">1 </w:t>
            </w:r>
          </w:p>
        </w:tc>
        <w:tc>
          <w:tcPr>
            <w:tcW w:w="2366" w:type="dxa"/>
            <w:tcBorders>
              <w:top w:val="single" w:sz="4" w:space="0" w:color="000000"/>
              <w:left w:val="single" w:sz="4" w:space="0" w:color="000000"/>
              <w:bottom w:val="single" w:sz="4" w:space="0" w:color="000000"/>
              <w:right w:val="single" w:sz="4" w:space="0" w:color="000000"/>
            </w:tcBorders>
          </w:tcPr>
          <w:p w14:paraId="132FDA19" w14:textId="77777777" w:rsidR="009A7E22" w:rsidRDefault="009A7E22" w:rsidP="002D2EE8">
            <w:pPr>
              <w:spacing w:after="0" w:line="259" w:lineRule="auto"/>
              <w:ind w:left="0" w:right="0" w:firstLine="0"/>
              <w:jc w:val="left"/>
            </w:pPr>
            <w:r>
              <w:rPr>
                <w:sz w:val="16"/>
              </w:rPr>
              <w:t xml:space="preserve">CharacterString </w:t>
            </w:r>
          </w:p>
        </w:tc>
        <w:tc>
          <w:tcPr>
            <w:tcW w:w="3268" w:type="dxa"/>
            <w:tcBorders>
              <w:top w:val="single" w:sz="4" w:space="0" w:color="000000"/>
              <w:left w:val="single" w:sz="4" w:space="0" w:color="000000"/>
              <w:bottom w:val="single" w:sz="4" w:space="0" w:color="000000"/>
              <w:right w:val="single" w:sz="4" w:space="0" w:color="000000"/>
            </w:tcBorders>
          </w:tcPr>
          <w:p w14:paraId="2DCEB86A" w14:textId="77777777" w:rsidR="009A7E22" w:rsidRDefault="009A7E22" w:rsidP="002D2EE8">
            <w:pPr>
              <w:spacing w:after="0" w:line="259" w:lineRule="auto"/>
              <w:ind w:left="0" w:right="0" w:firstLine="0"/>
            </w:pPr>
            <w:r>
              <w:rPr>
                <w:sz w:val="16"/>
              </w:rPr>
              <w:t xml:space="preserve">This could be an individual producer, value added reseller, etc </w:t>
            </w:r>
          </w:p>
        </w:tc>
      </w:tr>
      <w:tr w:rsidR="009A7E22" w14:paraId="6E24B0D1" w14:textId="77777777" w:rsidTr="002D2EE8">
        <w:trPr>
          <w:trHeight w:val="314"/>
        </w:trPr>
        <w:tc>
          <w:tcPr>
            <w:tcW w:w="1098" w:type="dxa"/>
            <w:tcBorders>
              <w:top w:val="single" w:sz="4" w:space="0" w:color="000000"/>
              <w:left w:val="single" w:sz="4" w:space="0" w:color="000000"/>
              <w:bottom w:val="single" w:sz="4" w:space="0" w:color="000000"/>
              <w:right w:val="single" w:sz="4" w:space="0" w:color="000000"/>
            </w:tcBorders>
          </w:tcPr>
          <w:p w14:paraId="1525F12E" w14:textId="77777777" w:rsidR="009A7E22" w:rsidRDefault="009A7E22" w:rsidP="002D2EE8">
            <w:pPr>
              <w:spacing w:after="0" w:line="259" w:lineRule="auto"/>
              <w:ind w:left="0" w:right="0" w:firstLine="0"/>
              <w:jc w:val="left"/>
              <w:rPr>
                <w:sz w:val="16"/>
              </w:rPr>
            </w:pPr>
            <w:r w:rsidRPr="004D0B70">
              <w:rPr>
                <w:sz w:val="16"/>
              </w:rPr>
              <w:t>Attribute</w:t>
            </w:r>
          </w:p>
        </w:tc>
        <w:tc>
          <w:tcPr>
            <w:tcW w:w="2520" w:type="dxa"/>
            <w:tcBorders>
              <w:top w:val="single" w:sz="4" w:space="0" w:color="000000"/>
              <w:left w:val="single" w:sz="4" w:space="0" w:color="000000"/>
              <w:bottom w:val="single" w:sz="4" w:space="0" w:color="000000"/>
              <w:right w:val="single" w:sz="4" w:space="0" w:color="000000"/>
            </w:tcBorders>
          </w:tcPr>
          <w:p w14:paraId="6BA23046" w14:textId="77777777" w:rsidR="009A7E22" w:rsidRDefault="009A7E22" w:rsidP="002D2EE8">
            <w:pPr>
              <w:spacing w:after="0" w:line="259" w:lineRule="auto"/>
              <w:ind w:left="0" w:right="0" w:firstLine="0"/>
              <w:jc w:val="left"/>
            </w:pPr>
            <w:r>
              <w:rPr>
                <w:sz w:val="16"/>
              </w:rPr>
              <w:t xml:space="preserve">phone </w:t>
            </w:r>
          </w:p>
        </w:tc>
        <w:tc>
          <w:tcPr>
            <w:tcW w:w="4140" w:type="dxa"/>
            <w:tcBorders>
              <w:top w:val="single" w:sz="4" w:space="0" w:color="000000"/>
              <w:left w:val="single" w:sz="4" w:space="0" w:color="000000"/>
              <w:bottom w:val="single" w:sz="4" w:space="0" w:color="000000"/>
              <w:right w:val="single" w:sz="4" w:space="0" w:color="000000"/>
            </w:tcBorders>
          </w:tcPr>
          <w:p w14:paraId="4822E0F8" w14:textId="77777777" w:rsidR="009A7E22" w:rsidRDefault="009A7E22" w:rsidP="002D2EE8">
            <w:pPr>
              <w:spacing w:after="0" w:line="259" w:lineRule="auto"/>
              <w:ind w:left="0" w:right="0" w:firstLine="0"/>
              <w:jc w:val="left"/>
            </w:pPr>
            <w:r>
              <w:rPr>
                <w:sz w:val="16"/>
              </w:rPr>
              <w:t xml:space="preserve">The phone number of the organization </w:t>
            </w:r>
          </w:p>
        </w:tc>
        <w:tc>
          <w:tcPr>
            <w:tcW w:w="797" w:type="dxa"/>
            <w:tcBorders>
              <w:top w:val="single" w:sz="4" w:space="0" w:color="000000"/>
              <w:left w:val="single" w:sz="4" w:space="0" w:color="000000"/>
              <w:bottom w:val="single" w:sz="4" w:space="0" w:color="000000"/>
              <w:right w:val="single" w:sz="4" w:space="0" w:color="000000"/>
            </w:tcBorders>
          </w:tcPr>
          <w:p w14:paraId="7D1D6787" w14:textId="77777777" w:rsidR="009A7E22" w:rsidRDefault="009A7E22" w:rsidP="002D2EE8">
            <w:pPr>
              <w:spacing w:after="0" w:line="259" w:lineRule="auto"/>
              <w:ind w:left="16" w:right="0" w:firstLine="0"/>
              <w:jc w:val="center"/>
            </w:pPr>
            <w:r>
              <w:rPr>
                <w:sz w:val="16"/>
              </w:rPr>
              <w:t xml:space="preserve">0..1 </w:t>
            </w:r>
          </w:p>
        </w:tc>
        <w:tc>
          <w:tcPr>
            <w:tcW w:w="2366" w:type="dxa"/>
            <w:tcBorders>
              <w:top w:val="single" w:sz="4" w:space="0" w:color="000000"/>
              <w:left w:val="single" w:sz="4" w:space="0" w:color="000000"/>
              <w:bottom w:val="single" w:sz="4" w:space="0" w:color="000000"/>
              <w:right w:val="single" w:sz="4" w:space="0" w:color="000000"/>
            </w:tcBorders>
          </w:tcPr>
          <w:p w14:paraId="6C199349" w14:textId="77777777" w:rsidR="009A7E22" w:rsidRDefault="009A7E22" w:rsidP="002D2EE8">
            <w:pPr>
              <w:spacing w:after="0" w:line="259" w:lineRule="auto"/>
              <w:ind w:left="0" w:right="0" w:firstLine="0"/>
              <w:jc w:val="left"/>
            </w:pPr>
            <w:r>
              <w:rPr>
                <w:sz w:val="16"/>
              </w:rPr>
              <w:t xml:space="preserve">CI_Telephone </w:t>
            </w:r>
          </w:p>
        </w:tc>
        <w:tc>
          <w:tcPr>
            <w:tcW w:w="3268" w:type="dxa"/>
            <w:tcBorders>
              <w:top w:val="single" w:sz="4" w:space="0" w:color="000000"/>
              <w:left w:val="single" w:sz="4" w:space="0" w:color="000000"/>
              <w:bottom w:val="single" w:sz="4" w:space="0" w:color="000000"/>
              <w:right w:val="single" w:sz="4" w:space="0" w:color="000000"/>
            </w:tcBorders>
          </w:tcPr>
          <w:p w14:paraId="2C34516E" w14:textId="77777777" w:rsidR="009A7E22" w:rsidRDefault="009A7E22" w:rsidP="002D2EE8">
            <w:pPr>
              <w:spacing w:after="0" w:line="259" w:lineRule="auto"/>
              <w:ind w:left="0" w:right="0" w:firstLine="0"/>
              <w:jc w:val="left"/>
            </w:pPr>
            <w:r>
              <w:rPr>
                <w:sz w:val="16"/>
              </w:rPr>
              <w:t xml:space="preserve"> </w:t>
            </w:r>
          </w:p>
        </w:tc>
      </w:tr>
      <w:tr w:rsidR="009A7E22" w14:paraId="28ABD391" w14:textId="77777777" w:rsidTr="002D2EE8">
        <w:trPr>
          <w:trHeight w:val="314"/>
        </w:trPr>
        <w:tc>
          <w:tcPr>
            <w:tcW w:w="1098" w:type="dxa"/>
            <w:tcBorders>
              <w:top w:val="single" w:sz="4" w:space="0" w:color="000000"/>
              <w:left w:val="single" w:sz="4" w:space="0" w:color="000000"/>
              <w:bottom w:val="single" w:sz="4" w:space="0" w:color="000000"/>
              <w:right w:val="single" w:sz="4" w:space="0" w:color="000000"/>
            </w:tcBorders>
          </w:tcPr>
          <w:p w14:paraId="10A02330" w14:textId="77777777" w:rsidR="009A7E22" w:rsidRDefault="009A7E22" w:rsidP="002D2EE8">
            <w:pPr>
              <w:spacing w:after="0" w:line="259" w:lineRule="auto"/>
              <w:ind w:left="0" w:right="0" w:firstLine="0"/>
              <w:jc w:val="left"/>
              <w:rPr>
                <w:sz w:val="16"/>
              </w:rPr>
            </w:pPr>
            <w:r w:rsidRPr="004D0B70">
              <w:rPr>
                <w:sz w:val="16"/>
              </w:rPr>
              <w:t>Attribute</w:t>
            </w:r>
          </w:p>
        </w:tc>
        <w:tc>
          <w:tcPr>
            <w:tcW w:w="2520" w:type="dxa"/>
            <w:tcBorders>
              <w:top w:val="single" w:sz="4" w:space="0" w:color="000000"/>
              <w:left w:val="single" w:sz="4" w:space="0" w:color="000000"/>
              <w:bottom w:val="single" w:sz="4" w:space="0" w:color="000000"/>
              <w:right w:val="single" w:sz="4" w:space="0" w:color="000000"/>
            </w:tcBorders>
          </w:tcPr>
          <w:p w14:paraId="6A729338" w14:textId="77777777" w:rsidR="009A7E22" w:rsidRDefault="009A7E22" w:rsidP="002D2EE8">
            <w:pPr>
              <w:spacing w:after="0" w:line="259" w:lineRule="auto"/>
              <w:ind w:left="0" w:right="0" w:firstLine="0"/>
              <w:jc w:val="left"/>
            </w:pPr>
            <w:r>
              <w:rPr>
                <w:sz w:val="16"/>
              </w:rPr>
              <w:t xml:space="preserve">address </w:t>
            </w:r>
          </w:p>
        </w:tc>
        <w:tc>
          <w:tcPr>
            <w:tcW w:w="4140" w:type="dxa"/>
            <w:tcBorders>
              <w:top w:val="single" w:sz="4" w:space="0" w:color="000000"/>
              <w:left w:val="single" w:sz="4" w:space="0" w:color="000000"/>
              <w:bottom w:val="single" w:sz="4" w:space="0" w:color="000000"/>
              <w:right w:val="single" w:sz="4" w:space="0" w:color="000000"/>
            </w:tcBorders>
          </w:tcPr>
          <w:p w14:paraId="4886C0AE" w14:textId="77777777" w:rsidR="009A7E22" w:rsidRDefault="009A7E22" w:rsidP="002D2EE8">
            <w:pPr>
              <w:spacing w:after="0" w:line="259" w:lineRule="auto"/>
              <w:ind w:left="0" w:right="0" w:firstLine="0"/>
              <w:jc w:val="left"/>
            </w:pPr>
            <w:r>
              <w:rPr>
                <w:sz w:val="16"/>
              </w:rPr>
              <w:t xml:space="preserve">The address of the organization </w:t>
            </w:r>
          </w:p>
        </w:tc>
        <w:tc>
          <w:tcPr>
            <w:tcW w:w="797" w:type="dxa"/>
            <w:tcBorders>
              <w:top w:val="single" w:sz="4" w:space="0" w:color="000000"/>
              <w:left w:val="single" w:sz="4" w:space="0" w:color="000000"/>
              <w:bottom w:val="single" w:sz="4" w:space="0" w:color="000000"/>
              <w:right w:val="single" w:sz="4" w:space="0" w:color="000000"/>
            </w:tcBorders>
          </w:tcPr>
          <w:p w14:paraId="749ABE48" w14:textId="77777777" w:rsidR="009A7E22" w:rsidRDefault="009A7E22" w:rsidP="002D2EE8">
            <w:pPr>
              <w:spacing w:after="0" w:line="259" w:lineRule="auto"/>
              <w:ind w:left="16" w:right="0" w:firstLine="0"/>
              <w:jc w:val="center"/>
            </w:pPr>
            <w:r>
              <w:rPr>
                <w:sz w:val="16"/>
              </w:rPr>
              <w:t xml:space="preserve">0..1 </w:t>
            </w:r>
          </w:p>
        </w:tc>
        <w:tc>
          <w:tcPr>
            <w:tcW w:w="2366" w:type="dxa"/>
            <w:tcBorders>
              <w:top w:val="single" w:sz="4" w:space="0" w:color="000000"/>
              <w:left w:val="single" w:sz="4" w:space="0" w:color="000000"/>
              <w:bottom w:val="single" w:sz="4" w:space="0" w:color="000000"/>
              <w:right w:val="single" w:sz="4" w:space="0" w:color="000000"/>
            </w:tcBorders>
          </w:tcPr>
          <w:p w14:paraId="6F82BFA6" w14:textId="77777777" w:rsidR="009A7E22" w:rsidRDefault="009A7E22" w:rsidP="002D2EE8">
            <w:pPr>
              <w:spacing w:after="0" w:line="259" w:lineRule="auto"/>
              <w:ind w:left="0" w:right="0" w:firstLine="0"/>
              <w:jc w:val="left"/>
            </w:pPr>
            <w:r>
              <w:rPr>
                <w:sz w:val="16"/>
              </w:rPr>
              <w:t xml:space="preserve">CI_Address </w:t>
            </w:r>
          </w:p>
        </w:tc>
        <w:tc>
          <w:tcPr>
            <w:tcW w:w="3268" w:type="dxa"/>
            <w:tcBorders>
              <w:top w:val="single" w:sz="4" w:space="0" w:color="000000"/>
              <w:left w:val="single" w:sz="4" w:space="0" w:color="000000"/>
              <w:bottom w:val="single" w:sz="4" w:space="0" w:color="000000"/>
              <w:right w:val="single" w:sz="4" w:space="0" w:color="000000"/>
            </w:tcBorders>
          </w:tcPr>
          <w:p w14:paraId="05FF27F0" w14:textId="77777777" w:rsidR="009A7E22" w:rsidRDefault="009A7E22" w:rsidP="002D2EE8">
            <w:pPr>
              <w:spacing w:after="0" w:line="259" w:lineRule="auto"/>
              <w:ind w:left="0" w:right="0" w:firstLine="0"/>
              <w:jc w:val="left"/>
            </w:pPr>
            <w:r>
              <w:rPr>
                <w:sz w:val="16"/>
              </w:rPr>
              <w:t xml:space="preserve"> </w:t>
            </w:r>
          </w:p>
        </w:tc>
      </w:tr>
    </w:tbl>
    <w:p w14:paraId="62E0300D" w14:textId="77777777" w:rsidR="009A7E22" w:rsidRDefault="009A7E22" w:rsidP="009A7E22">
      <w:pPr>
        <w:spacing w:after="118" w:line="259" w:lineRule="auto"/>
        <w:ind w:left="0" w:right="0" w:firstLine="0"/>
        <w:jc w:val="left"/>
      </w:pPr>
      <w:r>
        <w:t xml:space="preserve"> </w:t>
      </w:r>
    </w:p>
    <w:p w14:paraId="4DA03C69" w14:textId="6DA0D2ED" w:rsidR="009A7E22" w:rsidRDefault="009A7E22" w:rsidP="009A7E22">
      <w:pPr>
        <w:pStyle w:val="berschrift2"/>
        <w:spacing w:after="0"/>
        <w:ind w:left="7"/>
      </w:pPr>
    </w:p>
    <w:p w14:paraId="4DC8BDAA" w14:textId="5BF1D59D" w:rsidR="00F10D24" w:rsidRDefault="00F10D24" w:rsidP="00F10D24"/>
    <w:p w14:paraId="679CC744" w14:textId="7980CB0A" w:rsidR="00F10D24" w:rsidRDefault="00F10D24" w:rsidP="00F10D24"/>
    <w:p w14:paraId="5CFA323F" w14:textId="46263835" w:rsidR="00F10D24" w:rsidRDefault="00F10D24" w:rsidP="00F10D24"/>
    <w:p w14:paraId="4347341A" w14:textId="3C9F0750" w:rsidR="00F10D24" w:rsidRDefault="00F10D24" w:rsidP="00F10D24"/>
    <w:p w14:paraId="3BE86426" w14:textId="77777777" w:rsidR="00F10D24" w:rsidRPr="00F10D24" w:rsidRDefault="00F10D24" w:rsidP="00F10D24"/>
    <w:p w14:paraId="173A723F" w14:textId="77777777" w:rsidR="009A7E22" w:rsidRDefault="009A7E22" w:rsidP="009A7E22">
      <w:pPr>
        <w:pStyle w:val="berschrift2"/>
        <w:spacing w:after="0"/>
        <w:ind w:left="7"/>
      </w:pPr>
      <w:bookmarkStart w:id="103" w:name="_Toc2765814"/>
      <w:bookmarkStart w:id="104" w:name="_Toc3544687"/>
      <w:r>
        <w:t>12.7 S102_DatasetDiscoveryMetadata</w:t>
      </w:r>
      <w:bookmarkEnd w:id="103"/>
      <w:bookmarkEnd w:id="104"/>
      <w:r>
        <w:t xml:space="preserve"> </w:t>
      </w:r>
    </w:p>
    <w:p w14:paraId="383D9628" w14:textId="77777777" w:rsidR="009A7E22" w:rsidRDefault="009A7E22" w:rsidP="009A7E22">
      <w:r>
        <w:t xml:space="preserve">Dataset discovery metadata in S-102 is an extension of the generic S-100 metadata class S100_DatasetDiscoveryMetadata. S-102 adds the attribute </w:t>
      </w:r>
      <w:r w:rsidRPr="000A6332">
        <w:rPr>
          <w:i/>
        </w:rPr>
        <w:t>griddingMethod</w:t>
      </w:r>
      <w:r>
        <w:t xml:space="preserve"> which describes the algorithm used to calculate grid values. S-102 also restricts certain attributes and roles as described in the table below.</w:t>
      </w:r>
    </w:p>
    <w:p w14:paraId="2DB64A02" w14:textId="77777777" w:rsidR="009A7E22" w:rsidRPr="00117A58" w:rsidRDefault="009A7E22" w:rsidP="009A7E22"/>
    <w:tbl>
      <w:tblPr>
        <w:tblStyle w:val="TableGrid"/>
        <w:tblW w:w="14197" w:type="dxa"/>
        <w:tblInd w:w="0" w:type="dxa"/>
        <w:tblLayout w:type="fixed"/>
        <w:tblCellMar>
          <w:top w:w="63" w:type="dxa"/>
          <w:left w:w="108" w:type="dxa"/>
          <w:right w:w="129" w:type="dxa"/>
        </w:tblCellMar>
        <w:tblLook w:val="04A0" w:firstRow="1" w:lastRow="0" w:firstColumn="1" w:lastColumn="0" w:noHBand="0" w:noVBand="1"/>
      </w:tblPr>
      <w:tblGrid>
        <w:gridCol w:w="1074"/>
        <w:gridCol w:w="2634"/>
        <w:gridCol w:w="3735"/>
        <w:gridCol w:w="663"/>
        <w:gridCol w:w="2442"/>
        <w:gridCol w:w="3649"/>
      </w:tblGrid>
      <w:tr w:rsidR="009A7E22" w14:paraId="63F4FFC1" w14:textId="77777777" w:rsidTr="002D2EE8">
        <w:trPr>
          <w:trHeight w:val="314"/>
        </w:trPr>
        <w:tc>
          <w:tcPr>
            <w:tcW w:w="1074" w:type="dxa"/>
            <w:tcBorders>
              <w:top w:val="single" w:sz="4" w:space="0" w:color="000000"/>
              <w:left w:val="single" w:sz="4" w:space="0" w:color="000000"/>
              <w:bottom w:val="single" w:sz="4" w:space="0" w:color="000000"/>
              <w:right w:val="single" w:sz="4" w:space="0" w:color="000000"/>
            </w:tcBorders>
          </w:tcPr>
          <w:p w14:paraId="45420186" w14:textId="77777777" w:rsidR="009A7E22" w:rsidRDefault="009A7E22" w:rsidP="002D2EE8">
            <w:pPr>
              <w:spacing w:after="0" w:line="259" w:lineRule="auto"/>
              <w:ind w:left="0" w:right="0" w:firstLine="0"/>
              <w:jc w:val="left"/>
              <w:rPr>
                <w:b/>
                <w:sz w:val="16"/>
              </w:rPr>
            </w:pPr>
            <w:r>
              <w:rPr>
                <w:b/>
                <w:sz w:val="16"/>
              </w:rPr>
              <w:t>Role name</w:t>
            </w:r>
          </w:p>
        </w:tc>
        <w:tc>
          <w:tcPr>
            <w:tcW w:w="2634" w:type="dxa"/>
            <w:tcBorders>
              <w:top w:val="single" w:sz="4" w:space="0" w:color="000000"/>
              <w:left w:val="single" w:sz="4" w:space="0" w:color="000000"/>
              <w:bottom w:val="single" w:sz="4" w:space="0" w:color="000000"/>
              <w:right w:val="single" w:sz="4" w:space="0" w:color="000000"/>
            </w:tcBorders>
          </w:tcPr>
          <w:p w14:paraId="10414082" w14:textId="77777777" w:rsidR="009A7E22" w:rsidRDefault="009A7E22" w:rsidP="002D2EE8">
            <w:pPr>
              <w:spacing w:after="0" w:line="259" w:lineRule="auto"/>
              <w:ind w:left="0" w:right="0" w:firstLine="0"/>
              <w:jc w:val="left"/>
            </w:pPr>
            <w:r>
              <w:rPr>
                <w:b/>
                <w:sz w:val="16"/>
              </w:rPr>
              <w:t xml:space="preserve">Name </w:t>
            </w:r>
          </w:p>
        </w:tc>
        <w:tc>
          <w:tcPr>
            <w:tcW w:w="3735" w:type="dxa"/>
            <w:tcBorders>
              <w:top w:val="single" w:sz="4" w:space="0" w:color="000000"/>
              <w:left w:val="single" w:sz="4" w:space="0" w:color="000000"/>
              <w:bottom w:val="single" w:sz="4" w:space="0" w:color="000000"/>
              <w:right w:val="single" w:sz="4" w:space="0" w:color="000000"/>
            </w:tcBorders>
          </w:tcPr>
          <w:p w14:paraId="32547200" w14:textId="77777777" w:rsidR="009A7E22" w:rsidRDefault="009A7E22" w:rsidP="002D2EE8">
            <w:pPr>
              <w:spacing w:after="0" w:line="259" w:lineRule="auto"/>
              <w:ind w:left="0" w:right="0" w:firstLine="0"/>
              <w:jc w:val="left"/>
            </w:pPr>
            <w:r>
              <w:rPr>
                <w:b/>
                <w:sz w:val="16"/>
              </w:rPr>
              <w:t xml:space="preserve">Description </w:t>
            </w:r>
          </w:p>
        </w:tc>
        <w:tc>
          <w:tcPr>
            <w:tcW w:w="663" w:type="dxa"/>
            <w:tcBorders>
              <w:top w:val="single" w:sz="4" w:space="0" w:color="000000"/>
              <w:left w:val="single" w:sz="4" w:space="0" w:color="000000"/>
              <w:bottom w:val="single" w:sz="4" w:space="0" w:color="000000"/>
              <w:right w:val="single" w:sz="4" w:space="0" w:color="000000"/>
            </w:tcBorders>
          </w:tcPr>
          <w:p w14:paraId="6CA63B5F" w14:textId="77777777" w:rsidR="009A7E22" w:rsidRDefault="009A7E22" w:rsidP="002D2EE8">
            <w:pPr>
              <w:spacing w:after="0" w:line="259" w:lineRule="auto"/>
              <w:ind w:left="24" w:right="0" w:firstLine="0"/>
              <w:jc w:val="center"/>
            </w:pPr>
            <w:r>
              <w:rPr>
                <w:b/>
                <w:sz w:val="16"/>
              </w:rPr>
              <w:t xml:space="preserve">Mult </w:t>
            </w:r>
          </w:p>
        </w:tc>
        <w:tc>
          <w:tcPr>
            <w:tcW w:w="2442" w:type="dxa"/>
            <w:tcBorders>
              <w:top w:val="single" w:sz="4" w:space="0" w:color="000000"/>
              <w:left w:val="single" w:sz="4" w:space="0" w:color="000000"/>
              <w:bottom w:val="single" w:sz="4" w:space="0" w:color="000000"/>
              <w:right w:val="single" w:sz="4" w:space="0" w:color="000000"/>
            </w:tcBorders>
          </w:tcPr>
          <w:p w14:paraId="40408F64" w14:textId="77777777" w:rsidR="009A7E22" w:rsidRDefault="009A7E22" w:rsidP="002D2EE8">
            <w:pPr>
              <w:spacing w:after="0" w:line="259" w:lineRule="auto"/>
              <w:ind w:left="0" w:right="0" w:firstLine="0"/>
              <w:jc w:val="left"/>
            </w:pPr>
            <w:r>
              <w:rPr>
                <w:b/>
                <w:sz w:val="16"/>
              </w:rPr>
              <w:t xml:space="preserve">Type </w:t>
            </w:r>
          </w:p>
        </w:tc>
        <w:tc>
          <w:tcPr>
            <w:tcW w:w="3649" w:type="dxa"/>
            <w:tcBorders>
              <w:top w:val="single" w:sz="4" w:space="0" w:color="000000"/>
              <w:left w:val="single" w:sz="4" w:space="0" w:color="000000"/>
              <w:bottom w:val="single" w:sz="4" w:space="0" w:color="000000"/>
              <w:right w:val="single" w:sz="4" w:space="0" w:color="000000"/>
            </w:tcBorders>
          </w:tcPr>
          <w:p w14:paraId="07C9CE1E" w14:textId="77777777" w:rsidR="009A7E22" w:rsidRDefault="009A7E22" w:rsidP="002D2EE8">
            <w:pPr>
              <w:spacing w:after="0" w:line="259" w:lineRule="auto"/>
              <w:ind w:left="0" w:right="0" w:firstLine="0"/>
              <w:jc w:val="left"/>
            </w:pPr>
            <w:r>
              <w:rPr>
                <w:b/>
                <w:sz w:val="16"/>
              </w:rPr>
              <w:t xml:space="preserve">Remarks </w:t>
            </w:r>
          </w:p>
        </w:tc>
      </w:tr>
      <w:tr w:rsidR="009A7E22" w14:paraId="0294CF21" w14:textId="77777777" w:rsidTr="002D2EE8">
        <w:trPr>
          <w:trHeight w:val="497"/>
        </w:trPr>
        <w:tc>
          <w:tcPr>
            <w:tcW w:w="1074" w:type="dxa"/>
            <w:tcBorders>
              <w:top w:val="single" w:sz="4" w:space="0" w:color="000000"/>
              <w:left w:val="single" w:sz="4" w:space="0" w:color="000000"/>
              <w:bottom w:val="single" w:sz="4" w:space="0" w:color="000000"/>
              <w:right w:val="single" w:sz="4" w:space="0" w:color="000000"/>
            </w:tcBorders>
          </w:tcPr>
          <w:p w14:paraId="49048B6B" w14:textId="77777777" w:rsidR="009A7E22" w:rsidRDefault="009A7E22" w:rsidP="002D2EE8">
            <w:pPr>
              <w:spacing w:after="0" w:line="259" w:lineRule="auto"/>
              <w:ind w:left="0" w:right="0" w:firstLine="0"/>
              <w:jc w:val="left"/>
              <w:rPr>
                <w:sz w:val="16"/>
              </w:rPr>
            </w:pPr>
            <w:r>
              <w:rPr>
                <w:sz w:val="16"/>
              </w:rPr>
              <w:t>Class</w:t>
            </w:r>
          </w:p>
        </w:tc>
        <w:tc>
          <w:tcPr>
            <w:tcW w:w="2634" w:type="dxa"/>
            <w:tcBorders>
              <w:top w:val="single" w:sz="4" w:space="0" w:color="000000"/>
              <w:left w:val="single" w:sz="4" w:space="0" w:color="000000"/>
              <w:bottom w:val="single" w:sz="4" w:space="0" w:color="000000"/>
              <w:right w:val="single" w:sz="4" w:space="0" w:color="000000"/>
            </w:tcBorders>
          </w:tcPr>
          <w:p w14:paraId="4E656ED2" w14:textId="77777777" w:rsidR="009A7E22" w:rsidDel="009F6711" w:rsidRDefault="009A7E22" w:rsidP="002D2EE8">
            <w:pPr>
              <w:spacing w:after="0" w:line="259" w:lineRule="auto"/>
              <w:ind w:left="0" w:right="0" w:firstLine="0"/>
              <w:jc w:val="left"/>
              <w:rPr>
                <w:sz w:val="16"/>
              </w:rPr>
            </w:pPr>
            <w:r>
              <w:rPr>
                <w:sz w:val="16"/>
              </w:rPr>
              <w:t>S102_DatasetDiscoveryMetadata</w:t>
            </w:r>
          </w:p>
        </w:tc>
        <w:tc>
          <w:tcPr>
            <w:tcW w:w="3735" w:type="dxa"/>
            <w:tcBorders>
              <w:top w:val="single" w:sz="4" w:space="0" w:color="000000"/>
              <w:left w:val="single" w:sz="4" w:space="0" w:color="000000"/>
              <w:bottom w:val="single" w:sz="4" w:space="0" w:color="000000"/>
              <w:right w:val="single" w:sz="4" w:space="0" w:color="000000"/>
            </w:tcBorders>
          </w:tcPr>
          <w:p w14:paraId="24595E29" w14:textId="77777777" w:rsidR="009A7E22" w:rsidRDefault="009A7E22" w:rsidP="002D2EE8">
            <w:pPr>
              <w:spacing w:after="0" w:line="259" w:lineRule="auto"/>
              <w:ind w:left="0" w:right="0" w:firstLine="0"/>
              <w:jc w:val="left"/>
              <w:rPr>
                <w:sz w:val="16"/>
              </w:rPr>
            </w:pPr>
            <w:r>
              <w:rPr>
                <w:sz w:val="16"/>
              </w:rPr>
              <w:t>Metadata about the individual datasets in an S-102 exchange set</w:t>
            </w:r>
          </w:p>
        </w:tc>
        <w:tc>
          <w:tcPr>
            <w:tcW w:w="663" w:type="dxa"/>
            <w:tcBorders>
              <w:top w:val="single" w:sz="4" w:space="0" w:color="000000"/>
              <w:left w:val="single" w:sz="4" w:space="0" w:color="000000"/>
              <w:bottom w:val="single" w:sz="4" w:space="0" w:color="000000"/>
              <w:right w:val="single" w:sz="4" w:space="0" w:color="000000"/>
            </w:tcBorders>
          </w:tcPr>
          <w:p w14:paraId="137E05A4" w14:textId="77777777" w:rsidR="009A7E22" w:rsidRDefault="009A7E22" w:rsidP="002D2EE8">
            <w:pPr>
              <w:spacing w:after="0" w:line="259" w:lineRule="auto"/>
              <w:ind w:left="19" w:right="0" w:firstLine="0"/>
              <w:jc w:val="center"/>
              <w:rPr>
                <w:sz w:val="16"/>
              </w:rPr>
            </w:pPr>
            <w:r>
              <w:rPr>
                <w:sz w:val="16"/>
              </w:rPr>
              <w:t>-</w:t>
            </w:r>
          </w:p>
        </w:tc>
        <w:tc>
          <w:tcPr>
            <w:tcW w:w="2442" w:type="dxa"/>
            <w:tcBorders>
              <w:top w:val="single" w:sz="4" w:space="0" w:color="000000"/>
              <w:left w:val="single" w:sz="4" w:space="0" w:color="000000"/>
              <w:bottom w:val="single" w:sz="4" w:space="0" w:color="000000"/>
              <w:right w:val="single" w:sz="4" w:space="0" w:color="000000"/>
            </w:tcBorders>
          </w:tcPr>
          <w:p w14:paraId="64AB27A3" w14:textId="77777777" w:rsidR="009A7E22" w:rsidRDefault="009A7E22" w:rsidP="002D2EE8">
            <w:pPr>
              <w:spacing w:after="0" w:line="259" w:lineRule="auto"/>
              <w:ind w:left="0" w:right="0" w:firstLine="0"/>
              <w:jc w:val="left"/>
              <w:rPr>
                <w:sz w:val="16"/>
              </w:rPr>
            </w:pPr>
            <w:r>
              <w:rPr>
                <w:sz w:val="16"/>
              </w:rPr>
              <w:t>-</w:t>
            </w:r>
          </w:p>
        </w:tc>
        <w:tc>
          <w:tcPr>
            <w:tcW w:w="3649" w:type="dxa"/>
            <w:tcBorders>
              <w:top w:val="single" w:sz="4" w:space="0" w:color="000000"/>
              <w:left w:val="single" w:sz="4" w:space="0" w:color="000000"/>
              <w:bottom w:val="single" w:sz="4" w:space="0" w:color="000000"/>
              <w:right w:val="single" w:sz="4" w:space="0" w:color="000000"/>
            </w:tcBorders>
          </w:tcPr>
          <w:p w14:paraId="151C87DC" w14:textId="77777777" w:rsidR="009A7E22" w:rsidRPr="00BC2881" w:rsidDel="0063426D" w:rsidRDefault="009A7E22" w:rsidP="002D2EE8">
            <w:pPr>
              <w:spacing w:after="0" w:line="259" w:lineRule="auto"/>
              <w:ind w:left="0" w:right="0" w:firstLine="0"/>
              <w:jc w:val="left"/>
              <w:rPr>
                <w:sz w:val="16"/>
              </w:rPr>
            </w:pPr>
            <w:r w:rsidRPr="00BC2881">
              <w:rPr>
                <w:sz w:val="16"/>
              </w:rPr>
              <w:t>Extension of S100_DatasetDiscoveryMetadata</w:t>
            </w:r>
          </w:p>
        </w:tc>
      </w:tr>
      <w:tr w:rsidR="009A7E22" w14:paraId="35401894" w14:textId="77777777" w:rsidTr="002D2EE8">
        <w:trPr>
          <w:trHeight w:val="497"/>
        </w:trPr>
        <w:tc>
          <w:tcPr>
            <w:tcW w:w="1074" w:type="dxa"/>
            <w:tcBorders>
              <w:top w:val="single" w:sz="4" w:space="0" w:color="000000"/>
              <w:left w:val="single" w:sz="4" w:space="0" w:color="000000"/>
              <w:bottom w:val="single" w:sz="4" w:space="0" w:color="000000"/>
              <w:right w:val="single" w:sz="4" w:space="0" w:color="000000"/>
            </w:tcBorders>
          </w:tcPr>
          <w:p w14:paraId="21DACE0D" w14:textId="77777777" w:rsidR="009A7E22" w:rsidRDefault="009A7E22" w:rsidP="002D2EE8">
            <w:pPr>
              <w:spacing w:after="0" w:line="259" w:lineRule="auto"/>
              <w:ind w:left="0" w:right="0" w:firstLine="0"/>
              <w:jc w:val="left"/>
              <w:rPr>
                <w:sz w:val="16"/>
              </w:rPr>
            </w:pPr>
            <w:r>
              <w:rPr>
                <w:sz w:val="16"/>
              </w:rPr>
              <w:t>Attribute</w:t>
            </w:r>
          </w:p>
        </w:tc>
        <w:tc>
          <w:tcPr>
            <w:tcW w:w="2634" w:type="dxa"/>
            <w:tcBorders>
              <w:top w:val="single" w:sz="4" w:space="0" w:color="000000"/>
              <w:left w:val="single" w:sz="4" w:space="0" w:color="000000"/>
              <w:bottom w:val="single" w:sz="4" w:space="0" w:color="000000"/>
              <w:right w:val="single" w:sz="4" w:space="0" w:color="000000"/>
            </w:tcBorders>
          </w:tcPr>
          <w:p w14:paraId="621F90E1" w14:textId="77777777" w:rsidR="009A7E22" w:rsidDel="009F6711" w:rsidRDefault="009A7E22" w:rsidP="002D2EE8">
            <w:pPr>
              <w:spacing w:after="0" w:line="259" w:lineRule="auto"/>
              <w:ind w:left="0" w:right="0" w:firstLine="0"/>
              <w:jc w:val="left"/>
              <w:rPr>
                <w:sz w:val="16"/>
              </w:rPr>
            </w:pPr>
            <w:r>
              <w:rPr>
                <w:sz w:val="16"/>
              </w:rPr>
              <w:t xml:space="preserve">griddingMethod </w:t>
            </w:r>
          </w:p>
        </w:tc>
        <w:tc>
          <w:tcPr>
            <w:tcW w:w="3735" w:type="dxa"/>
            <w:tcBorders>
              <w:top w:val="single" w:sz="4" w:space="0" w:color="000000"/>
              <w:left w:val="single" w:sz="4" w:space="0" w:color="000000"/>
              <w:bottom w:val="single" w:sz="4" w:space="0" w:color="000000"/>
              <w:right w:val="single" w:sz="4" w:space="0" w:color="000000"/>
            </w:tcBorders>
          </w:tcPr>
          <w:p w14:paraId="7005F581" w14:textId="77777777" w:rsidR="009A7E22" w:rsidRDefault="009A7E22" w:rsidP="002D2EE8">
            <w:pPr>
              <w:spacing w:after="0" w:line="259" w:lineRule="auto"/>
              <w:ind w:left="0" w:right="0" w:firstLine="0"/>
              <w:jc w:val="left"/>
              <w:rPr>
                <w:sz w:val="16"/>
              </w:rPr>
            </w:pPr>
            <w:r>
              <w:rPr>
                <w:sz w:val="16"/>
              </w:rPr>
              <w:t xml:space="preserve">Algorithm used to calculate grid values </w:t>
            </w:r>
          </w:p>
        </w:tc>
        <w:tc>
          <w:tcPr>
            <w:tcW w:w="663" w:type="dxa"/>
            <w:tcBorders>
              <w:top w:val="single" w:sz="4" w:space="0" w:color="000000"/>
              <w:left w:val="single" w:sz="4" w:space="0" w:color="000000"/>
              <w:bottom w:val="single" w:sz="4" w:space="0" w:color="000000"/>
              <w:right w:val="single" w:sz="4" w:space="0" w:color="000000"/>
            </w:tcBorders>
          </w:tcPr>
          <w:p w14:paraId="2FA85A0A" w14:textId="77777777" w:rsidR="009A7E22" w:rsidRDefault="009A7E22" w:rsidP="002D2EE8">
            <w:pPr>
              <w:spacing w:after="0" w:line="259" w:lineRule="auto"/>
              <w:ind w:left="19" w:right="0" w:firstLine="0"/>
              <w:jc w:val="center"/>
              <w:rPr>
                <w:sz w:val="16"/>
              </w:rPr>
            </w:pPr>
            <w:r>
              <w:rPr>
                <w:sz w:val="16"/>
              </w:rPr>
              <w:t xml:space="preserve">0..1 </w:t>
            </w:r>
          </w:p>
        </w:tc>
        <w:tc>
          <w:tcPr>
            <w:tcW w:w="2442" w:type="dxa"/>
            <w:tcBorders>
              <w:top w:val="single" w:sz="4" w:space="0" w:color="000000"/>
              <w:left w:val="single" w:sz="4" w:space="0" w:color="000000"/>
              <w:bottom w:val="single" w:sz="4" w:space="0" w:color="000000"/>
              <w:right w:val="single" w:sz="4" w:space="0" w:color="000000"/>
            </w:tcBorders>
          </w:tcPr>
          <w:p w14:paraId="6892F4FE" w14:textId="77777777" w:rsidR="009A7E22" w:rsidRDefault="009A7E22" w:rsidP="002D2EE8">
            <w:pPr>
              <w:spacing w:after="0" w:line="259" w:lineRule="auto"/>
              <w:ind w:left="0" w:right="0" w:firstLine="0"/>
              <w:jc w:val="left"/>
              <w:rPr>
                <w:sz w:val="16"/>
              </w:rPr>
            </w:pPr>
            <w:r>
              <w:rPr>
                <w:sz w:val="16"/>
              </w:rPr>
              <w:t>S102_GriddingMethod</w:t>
            </w:r>
          </w:p>
        </w:tc>
        <w:tc>
          <w:tcPr>
            <w:tcW w:w="3649" w:type="dxa"/>
            <w:tcBorders>
              <w:top w:val="single" w:sz="4" w:space="0" w:color="000000"/>
              <w:left w:val="single" w:sz="4" w:space="0" w:color="000000"/>
              <w:bottom w:val="single" w:sz="4" w:space="0" w:color="000000"/>
              <w:right w:val="single" w:sz="4" w:space="0" w:color="000000"/>
            </w:tcBorders>
          </w:tcPr>
          <w:p w14:paraId="68CD996D" w14:textId="77777777" w:rsidR="009A7E22" w:rsidRDefault="009A7E22" w:rsidP="002D2EE8">
            <w:pPr>
              <w:numPr>
                <w:ilvl w:val="0"/>
                <w:numId w:val="29"/>
              </w:numPr>
              <w:spacing w:after="0" w:line="259" w:lineRule="auto"/>
              <w:ind w:right="0" w:hanging="346"/>
              <w:jc w:val="left"/>
            </w:pPr>
            <w:r>
              <w:rPr>
                <w:sz w:val="16"/>
              </w:rPr>
              <w:t xml:space="preserve">basicWeightedMean </w:t>
            </w:r>
          </w:p>
          <w:p w14:paraId="3283CCAE" w14:textId="77777777" w:rsidR="009A7E22" w:rsidRDefault="009A7E22" w:rsidP="002D2EE8">
            <w:pPr>
              <w:numPr>
                <w:ilvl w:val="0"/>
                <w:numId w:val="29"/>
              </w:numPr>
              <w:spacing w:after="0" w:line="259" w:lineRule="auto"/>
              <w:ind w:right="0" w:hanging="346"/>
              <w:jc w:val="left"/>
            </w:pPr>
            <w:r>
              <w:rPr>
                <w:sz w:val="16"/>
              </w:rPr>
              <w:t xml:space="preserve">shoalestDepth </w:t>
            </w:r>
          </w:p>
          <w:p w14:paraId="05500023" w14:textId="77777777" w:rsidR="009A7E22" w:rsidRDefault="009A7E22" w:rsidP="002D2EE8">
            <w:pPr>
              <w:numPr>
                <w:ilvl w:val="0"/>
                <w:numId w:val="29"/>
              </w:numPr>
              <w:spacing w:after="0" w:line="259" w:lineRule="auto"/>
              <w:ind w:right="0" w:hanging="346"/>
              <w:jc w:val="left"/>
            </w:pPr>
            <w:r>
              <w:rPr>
                <w:sz w:val="16"/>
              </w:rPr>
              <w:t xml:space="preserve">tpuWeightedMean </w:t>
            </w:r>
          </w:p>
          <w:p w14:paraId="6921F8C8" w14:textId="77777777" w:rsidR="009A7E22" w:rsidRDefault="009A7E22" w:rsidP="002D2EE8">
            <w:pPr>
              <w:numPr>
                <w:ilvl w:val="0"/>
                <w:numId w:val="29"/>
              </w:numPr>
              <w:spacing w:after="0" w:line="259" w:lineRule="auto"/>
              <w:ind w:right="0" w:hanging="346"/>
              <w:jc w:val="left"/>
            </w:pPr>
            <w:r>
              <w:rPr>
                <w:sz w:val="16"/>
              </w:rPr>
              <w:t xml:space="preserve">cube </w:t>
            </w:r>
          </w:p>
          <w:p w14:paraId="57520817" w14:textId="77777777" w:rsidR="009A7E22" w:rsidRDefault="009A7E22" w:rsidP="002D2EE8">
            <w:pPr>
              <w:numPr>
                <w:ilvl w:val="0"/>
                <w:numId w:val="29"/>
              </w:numPr>
              <w:spacing w:after="0" w:line="259" w:lineRule="auto"/>
              <w:ind w:right="0" w:hanging="346"/>
              <w:jc w:val="left"/>
            </w:pPr>
            <w:r>
              <w:rPr>
                <w:sz w:val="16"/>
              </w:rPr>
              <w:t xml:space="preserve">nearestNeighbour </w:t>
            </w:r>
          </w:p>
          <w:p w14:paraId="010D48BB" w14:textId="77777777" w:rsidR="009A7E22" w:rsidRDefault="009A7E22" w:rsidP="002D2EE8">
            <w:pPr>
              <w:numPr>
                <w:ilvl w:val="0"/>
                <w:numId w:val="29"/>
              </w:numPr>
              <w:spacing w:after="0" w:line="259" w:lineRule="auto"/>
              <w:ind w:right="0" w:hanging="346"/>
              <w:jc w:val="left"/>
            </w:pPr>
            <w:r>
              <w:rPr>
                <w:sz w:val="16"/>
              </w:rPr>
              <w:t xml:space="preserve">naturalNeighbour </w:t>
            </w:r>
          </w:p>
          <w:p w14:paraId="75ABD066" w14:textId="77777777" w:rsidR="009A7E22" w:rsidRDefault="009A7E22" w:rsidP="002D2EE8">
            <w:pPr>
              <w:numPr>
                <w:ilvl w:val="0"/>
                <w:numId w:val="29"/>
              </w:numPr>
              <w:spacing w:after="0" w:line="259" w:lineRule="auto"/>
              <w:ind w:right="0" w:hanging="346"/>
              <w:jc w:val="left"/>
            </w:pPr>
            <w:r>
              <w:rPr>
                <w:sz w:val="16"/>
              </w:rPr>
              <w:t xml:space="preserve">polynomialTendency </w:t>
            </w:r>
          </w:p>
          <w:p w14:paraId="5B66C82C" w14:textId="77777777" w:rsidR="009A7E22" w:rsidRDefault="009A7E22" w:rsidP="002D2EE8">
            <w:pPr>
              <w:numPr>
                <w:ilvl w:val="0"/>
                <w:numId w:val="29"/>
              </w:numPr>
              <w:spacing w:after="0" w:line="259" w:lineRule="auto"/>
              <w:ind w:right="0" w:hanging="346"/>
              <w:jc w:val="left"/>
            </w:pPr>
            <w:r>
              <w:rPr>
                <w:sz w:val="16"/>
              </w:rPr>
              <w:t xml:space="preserve">spline </w:t>
            </w:r>
          </w:p>
          <w:p w14:paraId="111A33C0" w14:textId="77777777" w:rsidR="009A7E22" w:rsidRPr="00BC2881" w:rsidDel="0063426D" w:rsidRDefault="009A7E22" w:rsidP="002D2EE8">
            <w:pPr>
              <w:numPr>
                <w:ilvl w:val="0"/>
                <w:numId w:val="29"/>
              </w:numPr>
              <w:spacing w:after="0" w:line="259" w:lineRule="auto"/>
              <w:ind w:right="0" w:hanging="346"/>
              <w:jc w:val="left"/>
            </w:pPr>
            <w:r w:rsidRPr="00BC2881">
              <w:rPr>
                <w:sz w:val="16"/>
              </w:rPr>
              <w:t xml:space="preserve">kriging </w:t>
            </w:r>
          </w:p>
        </w:tc>
      </w:tr>
      <w:tr w:rsidR="009A7E22" w14:paraId="4FF7866C" w14:textId="77777777" w:rsidTr="002D2EE8">
        <w:trPr>
          <w:trHeight w:val="497"/>
        </w:trPr>
        <w:tc>
          <w:tcPr>
            <w:tcW w:w="107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FBB8B5" w14:textId="77777777" w:rsidR="009A7E22" w:rsidDel="009F6711" w:rsidRDefault="009A7E22" w:rsidP="002D2EE8">
            <w:pPr>
              <w:spacing w:after="0" w:line="259" w:lineRule="auto"/>
              <w:ind w:left="0" w:right="0" w:firstLine="0"/>
              <w:jc w:val="left"/>
              <w:rPr>
                <w:sz w:val="16"/>
              </w:rPr>
            </w:pPr>
            <w:r>
              <w:rPr>
                <w:sz w:val="16"/>
              </w:rPr>
              <w:t>Class</w:t>
            </w:r>
          </w:p>
        </w:tc>
        <w:tc>
          <w:tcPr>
            <w:tcW w:w="263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1E9FAE1" w14:textId="77777777" w:rsidR="009A7E22" w:rsidRDefault="009A7E22" w:rsidP="002D2EE8">
            <w:pPr>
              <w:spacing w:after="0" w:line="259" w:lineRule="auto"/>
              <w:ind w:left="0" w:right="0" w:firstLine="0"/>
              <w:jc w:val="left"/>
            </w:pPr>
            <w:r>
              <w:rPr>
                <w:sz w:val="16"/>
              </w:rPr>
              <w:t xml:space="preserve">S100_DatasetDiscoveryMetadata </w:t>
            </w:r>
          </w:p>
        </w:tc>
        <w:tc>
          <w:tcPr>
            <w:tcW w:w="373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84A5EC7" w14:textId="77777777" w:rsidR="009A7E22" w:rsidRDefault="009A7E22" w:rsidP="002D2EE8">
            <w:pPr>
              <w:spacing w:after="0" w:line="259" w:lineRule="auto"/>
              <w:ind w:left="0" w:right="0" w:firstLine="0"/>
              <w:jc w:val="left"/>
            </w:pPr>
            <w:r>
              <w:rPr>
                <w:sz w:val="16"/>
              </w:rPr>
              <w:t xml:space="preserve">Metadata about the individual datasets in the exchange catalogue </w:t>
            </w:r>
          </w:p>
        </w:tc>
        <w:tc>
          <w:tcPr>
            <w:tcW w:w="66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822FEB7" w14:textId="77777777" w:rsidR="009A7E22" w:rsidRDefault="009A7E22" w:rsidP="002D2EE8">
            <w:pPr>
              <w:spacing w:after="0" w:line="259" w:lineRule="auto"/>
              <w:ind w:left="19" w:right="0" w:firstLine="0"/>
              <w:jc w:val="center"/>
            </w:pPr>
            <w:r>
              <w:rPr>
                <w:sz w:val="16"/>
              </w:rPr>
              <w:t xml:space="preserve">- </w:t>
            </w:r>
          </w:p>
        </w:tc>
        <w:tc>
          <w:tcPr>
            <w:tcW w:w="244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1928739" w14:textId="77777777" w:rsidR="009A7E22" w:rsidRDefault="009A7E22" w:rsidP="002D2EE8">
            <w:pPr>
              <w:spacing w:after="0" w:line="259" w:lineRule="auto"/>
              <w:ind w:left="0" w:right="0" w:firstLine="0"/>
              <w:jc w:val="left"/>
            </w:pPr>
            <w:r>
              <w:rPr>
                <w:sz w:val="16"/>
              </w:rPr>
              <w:t xml:space="preserve">- </w:t>
            </w:r>
          </w:p>
        </w:tc>
        <w:tc>
          <w:tcPr>
            <w:tcW w:w="36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D5A8040" w14:textId="77777777" w:rsidR="009A7E22" w:rsidRDefault="009A7E22" w:rsidP="002D2EE8">
            <w:pPr>
              <w:spacing w:after="0" w:line="259" w:lineRule="auto"/>
              <w:ind w:left="0" w:right="0" w:firstLine="0"/>
              <w:jc w:val="left"/>
              <w:rPr>
                <w:sz w:val="16"/>
              </w:rPr>
            </w:pPr>
            <w:r w:rsidRPr="00BC2881">
              <w:rPr>
                <w:sz w:val="16"/>
              </w:rPr>
              <w:t>The optional S-100 attributes</w:t>
            </w:r>
            <w:r>
              <w:rPr>
                <w:sz w:val="16"/>
              </w:rPr>
              <w:t xml:space="preserve"> </w:t>
            </w:r>
            <w:r w:rsidRPr="00BC2881">
              <w:rPr>
                <w:sz w:val="16"/>
              </w:rPr>
              <w:t>updateApplicationNumber and updateApplicationDate are not used in S-102.</w:t>
            </w:r>
          </w:p>
          <w:p w14:paraId="13F722B2" w14:textId="77777777" w:rsidR="009A7E22" w:rsidRDefault="009A7E22" w:rsidP="002D2EE8">
            <w:pPr>
              <w:spacing w:after="0" w:line="259" w:lineRule="auto"/>
              <w:ind w:left="0" w:right="0" w:firstLine="0"/>
              <w:jc w:val="left"/>
              <w:rPr>
                <w:sz w:val="16"/>
              </w:rPr>
            </w:pPr>
            <w:r w:rsidRPr="00585FA8">
              <w:rPr>
                <w:sz w:val="16"/>
              </w:rPr>
              <w:t>References to support file discovery metadata are not permitted because S-102 does not use support files.</w:t>
            </w:r>
          </w:p>
          <w:p w14:paraId="0AFABB7E" w14:textId="77777777" w:rsidR="009A7E22" w:rsidRDefault="009A7E22" w:rsidP="002D2EE8">
            <w:pPr>
              <w:spacing w:after="0" w:line="259" w:lineRule="auto"/>
              <w:ind w:left="0" w:right="0" w:firstLine="0"/>
              <w:jc w:val="left"/>
            </w:pPr>
            <w:r>
              <w:rPr>
                <w:sz w:val="16"/>
              </w:rPr>
              <w:t>Optional S-100 attributes which are mandatory in S-102 are indicated in the Remarks column.</w:t>
            </w:r>
          </w:p>
        </w:tc>
      </w:tr>
      <w:tr w:rsidR="009A7E22" w14:paraId="0D110FD1" w14:textId="77777777" w:rsidTr="002D2EE8">
        <w:trPr>
          <w:trHeight w:val="742"/>
        </w:trPr>
        <w:tc>
          <w:tcPr>
            <w:tcW w:w="1074" w:type="dxa"/>
            <w:tcBorders>
              <w:top w:val="single" w:sz="4" w:space="0" w:color="000000"/>
              <w:left w:val="single" w:sz="4" w:space="0" w:color="000000"/>
              <w:bottom w:val="single" w:sz="4" w:space="0" w:color="000000"/>
              <w:right w:val="single" w:sz="4" w:space="0" w:color="000000"/>
            </w:tcBorders>
          </w:tcPr>
          <w:p w14:paraId="65ECB92B" w14:textId="77777777" w:rsidR="009A7E22" w:rsidRDefault="009A7E22" w:rsidP="002D2EE8">
            <w:pPr>
              <w:spacing w:after="0" w:line="259" w:lineRule="auto"/>
              <w:ind w:left="0" w:right="0" w:firstLine="0"/>
              <w:jc w:val="left"/>
              <w:rPr>
                <w:sz w:val="16"/>
              </w:rPr>
            </w:pPr>
            <w:r w:rsidRPr="00371846">
              <w:rPr>
                <w:sz w:val="16"/>
              </w:rPr>
              <w:t>Attribute</w:t>
            </w:r>
          </w:p>
        </w:tc>
        <w:tc>
          <w:tcPr>
            <w:tcW w:w="2634" w:type="dxa"/>
            <w:tcBorders>
              <w:top w:val="single" w:sz="4" w:space="0" w:color="000000"/>
              <w:left w:val="single" w:sz="4" w:space="0" w:color="000000"/>
              <w:bottom w:val="single" w:sz="4" w:space="0" w:color="000000"/>
              <w:right w:val="single" w:sz="4" w:space="0" w:color="000000"/>
            </w:tcBorders>
          </w:tcPr>
          <w:p w14:paraId="4588A1F4" w14:textId="77777777" w:rsidR="009A7E22" w:rsidRDefault="009A7E22" w:rsidP="002D2EE8">
            <w:pPr>
              <w:spacing w:after="0" w:line="259" w:lineRule="auto"/>
              <w:ind w:left="0" w:right="0" w:firstLine="0"/>
              <w:jc w:val="left"/>
            </w:pPr>
            <w:r>
              <w:rPr>
                <w:sz w:val="16"/>
              </w:rPr>
              <w:t xml:space="preserve">fileName </w:t>
            </w:r>
          </w:p>
        </w:tc>
        <w:tc>
          <w:tcPr>
            <w:tcW w:w="3735" w:type="dxa"/>
            <w:tcBorders>
              <w:top w:val="single" w:sz="4" w:space="0" w:color="000000"/>
              <w:left w:val="single" w:sz="4" w:space="0" w:color="000000"/>
              <w:bottom w:val="single" w:sz="4" w:space="0" w:color="000000"/>
              <w:right w:val="single" w:sz="4" w:space="0" w:color="000000"/>
            </w:tcBorders>
          </w:tcPr>
          <w:p w14:paraId="25B9E6BB" w14:textId="77777777" w:rsidR="009A7E22" w:rsidRDefault="009A7E22" w:rsidP="002D2EE8">
            <w:pPr>
              <w:spacing w:after="0" w:line="259" w:lineRule="auto"/>
              <w:ind w:left="0" w:right="0" w:firstLine="0"/>
              <w:jc w:val="left"/>
            </w:pPr>
            <w:r>
              <w:rPr>
                <w:sz w:val="16"/>
              </w:rPr>
              <w:t xml:space="preserve">Dataset file name </w:t>
            </w:r>
          </w:p>
        </w:tc>
        <w:tc>
          <w:tcPr>
            <w:tcW w:w="663" w:type="dxa"/>
            <w:tcBorders>
              <w:top w:val="single" w:sz="4" w:space="0" w:color="000000"/>
              <w:left w:val="single" w:sz="4" w:space="0" w:color="000000"/>
              <w:bottom w:val="single" w:sz="4" w:space="0" w:color="000000"/>
              <w:right w:val="single" w:sz="4" w:space="0" w:color="000000"/>
            </w:tcBorders>
          </w:tcPr>
          <w:p w14:paraId="67D56CA6" w14:textId="77777777" w:rsidR="009A7E22" w:rsidRDefault="009A7E22" w:rsidP="002D2EE8">
            <w:pPr>
              <w:spacing w:after="0" w:line="259" w:lineRule="auto"/>
              <w:ind w:left="22" w:right="0" w:firstLine="0"/>
              <w:jc w:val="center"/>
            </w:pPr>
            <w:r>
              <w:rPr>
                <w:sz w:val="16"/>
              </w:rPr>
              <w:t xml:space="preserve">1 </w:t>
            </w:r>
          </w:p>
        </w:tc>
        <w:tc>
          <w:tcPr>
            <w:tcW w:w="2442" w:type="dxa"/>
            <w:tcBorders>
              <w:top w:val="single" w:sz="4" w:space="0" w:color="000000"/>
              <w:left w:val="single" w:sz="4" w:space="0" w:color="000000"/>
              <w:bottom w:val="single" w:sz="4" w:space="0" w:color="000000"/>
              <w:right w:val="single" w:sz="4" w:space="0" w:color="000000"/>
            </w:tcBorders>
          </w:tcPr>
          <w:p w14:paraId="01B5F88C" w14:textId="77777777" w:rsidR="009A7E22" w:rsidRDefault="009A7E22" w:rsidP="002D2EE8">
            <w:pPr>
              <w:spacing w:after="0" w:line="259" w:lineRule="auto"/>
              <w:ind w:left="0" w:right="0" w:firstLine="0"/>
              <w:jc w:val="left"/>
            </w:pPr>
            <w:r>
              <w:rPr>
                <w:sz w:val="16"/>
              </w:rPr>
              <w:t xml:space="preserve">CharacterString </w:t>
            </w:r>
          </w:p>
        </w:tc>
        <w:tc>
          <w:tcPr>
            <w:tcW w:w="3649" w:type="dxa"/>
            <w:tcBorders>
              <w:top w:val="single" w:sz="4" w:space="0" w:color="000000"/>
              <w:left w:val="single" w:sz="4" w:space="0" w:color="000000"/>
              <w:bottom w:val="single" w:sz="4" w:space="0" w:color="000000"/>
              <w:right w:val="single" w:sz="4" w:space="0" w:color="000000"/>
            </w:tcBorders>
          </w:tcPr>
          <w:p w14:paraId="3D0CB6FA" w14:textId="77777777" w:rsidR="009A7E22" w:rsidRDefault="009A7E22" w:rsidP="002D2EE8">
            <w:pPr>
              <w:spacing w:after="60" w:line="240" w:lineRule="auto"/>
              <w:ind w:left="0" w:right="0" w:firstLine="0"/>
            </w:pPr>
            <w:r>
              <w:rPr>
                <w:sz w:val="16"/>
              </w:rPr>
              <w:t xml:space="preserve">Dataset file name according to format defined in clause 11.2.3 </w:t>
            </w:r>
          </w:p>
          <w:p w14:paraId="68323442" w14:textId="1286D975" w:rsidR="00941BDE" w:rsidRPr="00941BDE" w:rsidRDefault="00941BDE" w:rsidP="00941BDE">
            <w:pPr>
              <w:autoSpaceDE w:val="0"/>
              <w:autoSpaceDN w:val="0"/>
              <w:adjustRightInd w:val="0"/>
              <w:spacing w:after="0"/>
              <w:rPr>
                <w:sz w:val="18"/>
                <w:szCs w:val="20"/>
              </w:rPr>
            </w:pPr>
            <w:r w:rsidRPr="00941BDE">
              <w:rPr>
                <w:sz w:val="18"/>
                <w:szCs w:val="20"/>
              </w:rPr>
              <w:t>102+PPPP+ØØØØØØØØØØØØ+.H5</w:t>
            </w:r>
          </w:p>
          <w:p w14:paraId="2BD45D6E" w14:textId="139F7AAE" w:rsidR="009A7E22" w:rsidRDefault="009A7E22" w:rsidP="00D2147D">
            <w:pPr>
              <w:spacing w:after="0" w:line="259" w:lineRule="auto"/>
              <w:ind w:left="0" w:right="0" w:firstLine="0"/>
              <w:jc w:val="left"/>
            </w:pPr>
          </w:p>
        </w:tc>
      </w:tr>
      <w:tr w:rsidR="009A7E22" w14:paraId="4C1F9E6B" w14:textId="77777777" w:rsidTr="002D2EE8">
        <w:trPr>
          <w:trHeight w:val="867"/>
        </w:trPr>
        <w:tc>
          <w:tcPr>
            <w:tcW w:w="1074" w:type="dxa"/>
            <w:tcBorders>
              <w:top w:val="single" w:sz="4" w:space="0" w:color="000000"/>
              <w:left w:val="single" w:sz="4" w:space="0" w:color="000000"/>
              <w:bottom w:val="single" w:sz="4" w:space="0" w:color="000000"/>
              <w:right w:val="single" w:sz="4" w:space="0" w:color="000000"/>
            </w:tcBorders>
          </w:tcPr>
          <w:p w14:paraId="62988A02" w14:textId="77777777" w:rsidR="009A7E22" w:rsidRDefault="009A7E22" w:rsidP="002D2EE8">
            <w:pPr>
              <w:spacing w:after="0" w:line="259" w:lineRule="auto"/>
              <w:ind w:left="0" w:right="0" w:firstLine="0"/>
              <w:jc w:val="left"/>
              <w:rPr>
                <w:sz w:val="16"/>
              </w:rPr>
            </w:pPr>
            <w:r w:rsidRPr="00371846">
              <w:rPr>
                <w:sz w:val="16"/>
              </w:rPr>
              <w:t>Attribute</w:t>
            </w:r>
          </w:p>
        </w:tc>
        <w:tc>
          <w:tcPr>
            <w:tcW w:w="2634" w:type="dxa"/>
            <w:tcBorders>
              <w:top w:val="single" w:sz="4" w:space="0" w:color="000000"/>
              <w:left w:val="single" w:sz="4" w:space="0" w:color="000000"/>
              <w:bottom w:val="single" w:sz="4" w:space="0" w:color="000000"/>
              <w:right w:val="single" w:sz="4" w:space="0" w:color="000000"/>
            </w:tcBorders>
          </w:tcPr>
          <w:p w14:paraId="10F35AB4" w14:textId="77777777" w:rsidR="009A7E22" w:rsidRDefault="009A7E22" w:rsidP="002D2EE8">
            <w:pPr>
              <w:spacing w:after="0" w:line="259" w:lineRule="auto"/>
              <w:ind w:left="0" w:right="0" w:firstLine="0"/>
              <w:jc w:val="left"/>
            </w:pPr>
            <w:r>
              <w:rPr>
                <w:sz w:val="16"/>
              </w:rPr>
              <w:t xml:space="preserve">filePath </w:t>
            </w:r>
          </w:p>
        </w:tc>
        <w:tc>
          <w:tcPr>
            <w:tcW w:w="3735" w:type="dxa"/>
            <w:tcBorders>
              <w:top w:val="single" w:sz="4" w:space="0" w:color="000000"/>
              <w:left w:val="single" w:sz="4" w:space="0" w:color="000000"/>
              <w:bottom w:val="single" w:sz="4" w:space="0" w:color="000000"/>
              <w:right w:val="single" w:sz="4" w:space="0" w:color="000000"/>
            </w:tcBorders>
          </w:tcPr>
          <w:p w14:paraId="62EB550D" w14:textId="77777777" w:rsidR="009A7E22" w:rsidRDefault="009A7E22" w:rsidP="002D2EE8">
            <w:pPr>
              <w:spacing w:after="0" w:line="259" w:lineRule="auto"/>
              <w:ind w:left="0" w:right="0" w:firstLine="0"/>
              <w:jc w:val="left"/>
            </w:pPr>
            <w:r>
              <w:rPr>
                <w:sz w:val="16"/>
              </w:rPr>
              <w:t xml:space="preserve">Full path from the exchange set root directory </w:t>
            </w:r>
          </w:p>
        </w:tc>
        <w:tc>
          <w:tcPr>
            <w:tcW w:w="663" w:type="dxa"/>
            <w:tcBorders>
              <w:top w:val="single" w:sz="4" w:space="0" w:color="000000"/>
              <w:left w:val="single" w:sz="4" w:space="0" w:color="000000"/>
              <w:bottom w:val="single" w:sz="4" w:space="0" w:color="000000"/>
              <w:right w:val="single" w:sz="4" w:space="0" w:color="000000"/>
            </w:tcBorders>
          </w:tcPr>
          <w:p w14:paraId="792AAD42" w14:textId="77777777" w:rsidR="009A7E22" w:rsidRDefault="009A7E22" w:rsidP="002D2EE8">
            <w:pPr>
              <w:spacing w:after="0" w:line="259" w:lineRule="auto"/>
              <w:ind w:left="22" w:right="0" w:firstLine="0"/>
              <w:jc w:val="center"/>
            </w:pPr>
            <w:r>
              <w:rPr>
                <w:sz w:val="16"/>
              </w:rPr>
              <w:t xml:space="preserve">1 </w:t>
            </w:r>
          </w:p>
        </w:tc>
        <w:tc>
          <w:tcPr>
            <w:tcW w:w="2442" w:type="dxa"/>
            <w:tcBorders>
              <w:top w:val="single" w:sz="4" w:space="0" w:color="000000"/>
              <w:left w:val="single" w:sz="4" w:space="0" w:color="000000"/>
              <w:bottom w:val="single" w:sz="4" w:space="0" w:color="000000"/>
              <w:right w:val="single" w:sz="4" w:space="0" w:color="000000"/>
            </w:tcBorders>
          </w:tcPr>
          <w:p w14:paraId="7545BF80" w14:textId="77777777" w:rsidR="009A7E22" w:rsidRDefault="009A7E22" w:rsidP="002D2EE8">
            <w:pPr>
              <w:spacing w:after="0" w:line="259" w:lineRule="auto"/>
              <w:ind w:left="0" w:right="0" w:firstLine="0"/>
              <w:jc w:val="left"/>
            </w:pPr>
            <w:r>
              <w:rPr>
                <w:sz w:val="16"/>
              </w:rPr>
              <w:t xml:space="preserve">CharacterString </w:t>
            </w:r>
          </w:p>
        </w:tc>
        <w:tc>
          <w:tcPr>
            <w:tcW w:w="3649" w:type="dxa"/>
            <w:tcBorders>
              <w:top w:val="single" w:sz="4" w:space="0" w:color="000000"/>
              <w:left w:val="single" w:sz="4" w:space="0" w:color="000000"/>
              <w:bottom w:val="single" w:sz="4" w:space="0" w:color="000000"/>
              <w:right w:val="single" w:sz="4" w:space="0" w:color="000000"/>
            </w:tcBorders>
          </w:tcPr>
          <w:p w14:paraId="0FD07B87" w14:textId="77777777" w:rsidR="009A7E22" w:rsidRDefault="009A7E22" w:rsidP="002D2EE8">
            <w:pPr>
              <w:spacing w:after="0" w:line="259" w:lineRule="auto"/>
              <w:ind w:left="0" w:right="0" w:firstLine="0"/>
              <w:jc w:val="left"/>
            </w:pPr>
            <w:r>
              <w:rPr>
                <w:sz w:val="16"/>
              </w:rPr>
              <w:t xml:space="preserve">Path relative to the root directory of the exchange set.  The location of the file after the exchange set is unpacked into directory &lt;EXCH_ROOT&gt; will be &lt;EXCH_ROOT&gt;/&lt;filePath&gt;/&lt;filename&gt; </w:t>
            </w:r>
          </w:p>
        </w:tc>
      </w:tr>
      <w:tr w:rsidR="009A7E22" w14:paraId="750116C2" w14:textId="77777777" w:rsidTr="002D2EE8">
        <w:trPr>
          <w:trHeight w:val="499"/>
        </w:trPr>
        <w:tc>
          <w:tcPr>
            <w:tcW w:w="1074" w:type="dxa"/>
            <w:tcBorders>
              <w:top w:val="single" w:sz="4" w:space="0" w:color="000000"/>
              <w:left w:val="single" w:sz="4" w:space="0" w:color="000000"/>
              <w:bottom w:val="single" w:sz="4" w:space="0" w:color="000000"/>
              <w:right w:val="single" w:sz="4" w:space="0" w:color="000000"/>
            </w:tcBorders>
          </w:tcPr>
          <w:p w14:paraId="740D476F" w14:textId="77777777" w:rsidR="009A7E22" w:rsidRDefault="009A7E22" w:rsidP="002D2EE8">
            <w:pPr>
              <w:spacing w:after="0" w:line="259" w:lineRule="auto"/>
              <w:ind w:left="0" w:right="0" w:firstLine="0"/>
              <w:jc w:val="left"/>
              <w:rPr>
                <w:sz w:val="16"/>
              </w:rPr>
            </w:pPr>
            <w:r w:rsidRPr="00371846">
              <w:rPr>
                <w:sz w:val="16"/>
              </w:rPr>
              <w:t>Attribute</w:t>
            </w:r>
          </w:p>
        </w:tc>
        <w:tc>
          <w:tcPr>
            <w:tcW w:w="2634" w:type="dxa"/>
            <w:tcBorders>
              <w:top w:val="single" w:sz="4" w:space="0" w:color="000000"/>
              <w:left w:val="single" w:sz="4" w:space="0" w:color="000000"/>
              <w:bottom w:val="single" w:sz="4" w:space="0" w:color="000000"/>
              <w:right w:val="single" w:sz="4" w:space="0" w:color="000000"/>
            </w:tcBorders>
          </w:tcPr>
          <w:p w14:paraId="3C7A61FD" w14:textId="77777777" w:rsidR="009A7E22" w:rsidRDefault="009A7E22" w:rsidP="002D2EE8">
            <w:pPr>
              <w:spacing w:after="0" w:line="259" w:lineRule="auto"/>
              <w:ind w:left="0" w:right="0" w:firstLine="0"/>
              <w:jc w:val="left"/>
            </w:pPr>
            <w:r>
              <w:rPr>
                <w:sz w:val="16"/>
              </w:rPr>
              <w:t xml:space="preserve">description </w:t>
            </w:r>
          </w:p>
        </w:tc>
        <w:tc>
          <w:tcPr>
            <w:tcW w:w="3735" w:type="dxa"/>
            <w:tcBorders>
              <w:top w:val="single" w:sz="4" w:space="0" w:color="000000"/>
              <w:left w:val="single" w:sz="4" w:space="0" w:color="000000"/>
              <w:bottom w:val="single" w:sz="4" w:space="0" w:color="000000"/>
              <w:right w:val="single" w:sz="4" w:space="0" w:color="000000"/>
            </w:tcBorders>
          </w:tcPr>
          <w:p w14:paraId="3E0DF9B5" w14:textId="77777777" w:rsidR="009A7E22" w:rsidRDefault="009A7E22" w:rsidP="002D2EE8">
            <w:pPr>
              <w:spacing w:after="0" w:line="259" w:lineRule="auto"/>
              <w:ind w:left="0" w:right="0" w:firstLine="0"/>
              <w:jc w:val="left"/>
            </w:pPr>
            <w:r>
              <w:rPr>
                <w:sz w:val="16"/>
              </w:rPr>
              <w:t xml:space="preserve">Short description giving the area or location covered by the dataset </w:t>
            </w:r>
          </w:p>
        </w:tc>
        <w:tc>
          <w:tcPr>
            <w:tcW w:w="663" w:type="dxa"/>
            <w:tcBorders>
              <w:top w:val="single" w:sz="4" w:space="0" w:color="000000"/>
              <w:left w:val="single" w:sz="4" w:space="0" w:color="000000"/>
              <w:bottom w:val="single" w:sz="4" w:space="0" w:color="000000"/>
              <w:right w:val="single" w:sz="4" w:space="0" w:color="000000"/>
            </w:tcBorders>
          </w:tcPr>
          <w:p w14:paraId="39316394" w14:textId="77777777" w:rsidR="009A7E22" w:rsidRDefault="009A7E22" w:rsidP="002D2EE8">
            <w:pPr>
              <w:spacing w:after="0" w:line="259" w:lineRule="auto"/>
              <w:ind w:left="22" w:right="0" w:firstLine="0"/>
              <w:jc w:val="center"/>
            </w:pPr>
            <w:r>
              <w:rPr>
                <w:sz w:val="16"/>
              </w:rPr>
              <w:t xml:space="preserve">1 </w:t>
            </w:r>
          </w:p>
        </w:tc>
        <w:tc>
          <w:tcPr>
            <w:tcW w:w="2442" w:type="dxa"/>
            <w:tcBorders>
              <w:top w:val="single" w:sz="4" w:space="0" w:color="000000"/>
              <w:left w:val="single" w:sz="4" w:space="0" w:color="000000"/>
              <w:bottom w:val="single" w:sz="4" w:space="0" w:color="000000"/>
              <w:right w:val="single" w:sz="4" w:space="0" w:color="000000"/>
            </w:tcBorders>
          </w:tcPr>
          <w:p w14:paraId="36C601E7" w14:textId="77777777" w:rsidR="009A7E22" w:rsidRDefault="009A7E22" w:rsidP="002D2EE8">
            <w:pPr>
              <w:spacing w:after="0" w:line="259" w:lineRule="auto"/>
              <w:ind w:left="0" w:right="0" w:firstLine="0"/>
              <w:jc w:val="left"/>
            </w:pPr>
            <w:r>
              <w:rPr>
                <w:sz w:val="16"/>
              </w:rPr>
              <w:t xml:space="preserve">CharacterString </w:t>
            </w:r>
          </w:p>
        </w:tc>
        <w:tc>
          <w:tcPr>
            <w:tcW w:w="3649" w:type="dxa"/>
            <w:tcBorders>
              <w:top w:val="single" w:sz="4" w:space="0" w:color="000000"/>
              <w:left w:val="single" w:sz="4" w:space="0" w:color="000000"/>
              <w:bottom w:val="single" w:sz="4" w:space="0" w:color="000000"/>
              <w:right w:val="single" w:sz="4" w:space="0" w:color="000000"/>
            </w:tcBorders>
          </w:tcPr>
          <w:p w14:paraId="6543CC4A" w14:textId="77777777" w:rsidR="009A7E22" w:rsidRDefault="009A7E22" w:rsidP="002D2EE8">
            <w:pPr>
              <w:spacing w:after="0" w:line="259" w:lineRule="auto"/>
              <w:ind w:left="0" w:right="0" w:firstLine="0"/>
              <w:jc w:val="left"/>
            </w:pPr>
            <w:r>
              <w:rPr>
                <w:sz w:val="16"/>
              </w:rPr>
              <w:t xml:space="preserve">For example a harbour or port name, between two named locations etc </w:t>
            </w:r>
          </w:p>
        </w:tc>
      </w:tr>
      <w:tr w:rsidR="009A7E22" w14:paraId="0DA7D35B" w14:textId="77777777" w:rsidTr="002D2EE8">
        <w:trPr>
          <w:trHeight w:val="557"/>
        </w:trPr>
        <w:tc>
          <w:tcPr>
            <w:tcW w:w="1074" w:type="dxa"/>
            <w:tcBorders>
              <w:top w:val="single" w:sz="4" w:space="0" w:color="000000"/>
              <w:left w:val="single" w:sz="4" w:space="0" w:color="000000"/>
              <w:bottom w:val="single" w:sz="4" w:space="0" w:color="000000"/>
              <w:right w:val="single" w:sz="4" w:space="0" w:color="000000"/>
            </w:tcBorders>
          </w:tcPr>
          <w:p w14:paraId="45D3158D" w14:textId="77777777" w:rsidR="009A7E22" w:rsidRPr="003703BD" w:rsidRDefault="009A7E22" w:rsidP="002D2EE8">
            <w:pPr>
              <w:spacing w:after="0" w:line="259" w:lineRule="auto"/>
              <w:ind w:left="0" w:right="0" w:firstLine="0"/>
              <w:jc w:val="left"/>
              <w:rPr>
                <w:sz w:val="16"/>
              </w:rPr>
            </w:pPr>
            <w:r w:rsidRPr="00371846">
              <w:rPr>
                <w:sz w:val="16"/>
              </w:rPr>
              <w:t>Attribute</w:t>
            </w:r>
          </w:p>
        </w:tc>
        <w:tc>
          <w:tcPr>
            <w:tcW w:w="2634" w:type="dxa"/>
            <w:tcBorders>
              <w:top w:val="single" w:sz="4" w:space="0" w:color="000000"/>
              <w:left w:val="single" w:sz="4" w:space="0" w:color="000000"/>
              <w:bottom w:val="single" w:sz="4" w:space="0" w:color="000000"/>
              <w:right w:val="single" w:sz="4" w:space="0" w:color="000000"/>
            </w:tcBorders>
            <w:shd w:val="clear" w:color="auto" w:fill="auto"/>
          </w:tcPr>
          <w:p w14:paraId="4DEE8C7A" w14:textId="77777777" w:rsidR="009A7E22" w:rsidRPr="003703BD" w:rsidRDefault="009A7E22" w:rsidP="002D2EE8">
            <w:pPr>
              <w:spacing w:after="0" w:line="259" w:lineRule="auto"/>
              <w:ind w:left="0" w:right="0" w:firstLine="0"/>
              <w:jc w:val="left"/>
              <w:rPr>
                <w:sz w:val="16"/>
              </w:rPr>
            </w:pPr>
            <w:r w:rsidRPr="003703BD">
              <w:rPr>
                <w:sz w:val="16"/>
              </w:rPr>
              <w:t>dataProtection</w:t>
            </w:r>
          </w:p>
        </w:tc>
        <w:tc>
          <w:tcPr>
            <w:tcW w:w="3735" w:type="dxa"/>
            <w:tcBorders>
              <w:top w:val="single" w:sz="4" w:space="0" w:color="000000"/>
              <w:left w:val="single" w:sz="4" w:space="0" w:color="000000"/>
              <w:bottom w:val="single" w:sz="4" w:space="0" w:color="000000"/>
              <w:right w:val="single" w:sz="4" w:space="0" w:color="000000"/>
            </w:tcBorders>
            <w:shd w:val="clear" w:color="auto" w:fill="auto"/>
          </w:tcPr>
          <w:p w14:paraId="538FFE62" w14:textId="77777777" w:rsidR="009A7E22" w:rsidRPr="003703BD" w:rsidRDefault="009A7E22" w:rsidP="002D2EE8">
            <w:pPr>
              <w:spacing w:after="0" w:line="259" w:lineRule="auto"/>
              <w:ind w:left="0" w:right="0" w:firstLine="0"/>
              <w:jc w:val="left"/>
              <w:rPr>
                <w:sz w:val="16"/>
              </w:rPr>
            </w:pPr>
            <w:r w:rsidRPr="003703BD">
              <w:rPr>
                <w:sz w:val="16"/>
              </w:rPr>
              <w:t>Is the data encrypted</w:t>
            </w:r>
          </w:p>
        </w:tc>
        <w:tc>
          <w:tcPr>
            <w:tcW w:w="663" w:type="dxa"/>
            <w:tcBorders>
              <w:top w:val="single" w:sz="4" w:space="0" w:color="000000"/>
              <w:left w:val="single" w:sz="4" w:space="0" w:color="000000"/>
              <w:bottom w:val="single" w:sz="4" w:space="0" w:color="000000"/>
              <w:right w:val="single" w:sz="4" w:space="0" w:color="000000"/>
            </w:tcBorders>
            <w:shd w:val="clear" w:color="auto" w:fill="auto"/>
          </w:tcPr>
          <w:p w14:paraId="561EDC2D" w14:textId="77777777" w:rsidR="009A7E22" w:rsidRPr="003703BD" w:rsidRDefault="009A7E22" w:rsidP="002D2EE8">
            <w:pPr>
              <w:spacing w:after="0" w:line="259" w:lineRule="auto"/>
              <w:ind w:left="24" w:right="0" w:firstLine="0"/>
              <w:jc w:val="center"/>
              <w:rPr>
                <w:sz w:val="16"/>
              </w:rPr>
            </w:pPr>
            <w:r w:rsidRPr="003703BD">
              <w:rPr>
                <w:sz w:val="16"/>
              </w:rPr>
              <w:t>1</w:t>
            </w:r>
          </w:p>
        </w:tc>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78F19DBC" w14:textId="77777777" w:rsidR="009A7E22" w:rsidRPr="003703BD" w:rsidRDefault="009A7E22" w:rsidP="002D2EE8">
            <w:pPr>
              <w:spacing w:after="0" w:line="259" w:lineRule="auto"/>
              <w:ind w:left="0" w:right="0" w:firstLine="0"/>
              <w:jc w:val="left"/>
              <w:rPr>
                <w:sz w:val="16"/>
              </w:rPr>
            </w:pPr>
            <w:r w:rsidRPr="003703BD">
              <w:rPr>
                <w:sz w:val="16"/>
              </w:rPr>
              <w:t>Boolean</w:t>
            </w:r>
          </w:p>
        </w:tc>
        <w:tc>
          <w:tcPr>
            <w:tcW w:w="3649" w:type="dxa"/>
            <w:tcBorders>
              <w:top w:val="single" w:sz="4" w:space="0" w:color="000000"/>
              <w:left w:val="single" w:sz="4" w:space="0" w:color="000000"/>
              <w:bottom w:val="single" w:sz="4" w:space="0" w:color="000000"/>
              <w:right w:val="single" w:sz="4" w:space="0" w:color="000000"/>
            </w:tcBorders>
            <w:shd w:val="clear" w:color="auto" w:fill="auto"/>
          </w:tcPr>
          <w:p w14:paraId="683D2B02" w14:textId="77777777" w:rsidR="009A7E22" w:rsidRPr="003703BD" w:rsidRDefault="009A7E22" w:rsidP="002D2EE8">
            <w:pPr>
              <w:spacing w:after="43" w:line="259" w:lineRule="auto"/>
              <w:ind w:left="134" w:right="0" w:firstLine="0"/>
              <w:jc w:val="left"/>
              <w:rPr>
                <w:sz w:val="16"/>
              </w:rPr>
            </w:pPr>
            <w:r>
              <w:rPr>
                <w:sz w:val="16"/>
              </w:rPr>
              <w:t>True or False</w:t>
            </w:r>
            <w:r w:rsidRPr="003703BD">
              <w:rPr>
                <w:sz w:val="16"/>
              </w:rPr>
              <w:t>.</w:t>
            </w:r>
          </w:p>
        </w:tc>
      </w:tr>
      <w:tr w:rsidR="009A7E22" w14:paraId="3A104285" w14:textId="77777777" w:rsidTr="002D2EE8">
        <w:trPr>
          <w:trHeight w:val="314"/>
        </w:trPr>
        <w:tc>
          <w:tcPr>
            <w:tcW w:w="1074" w:type="dxa"/>
            <w:tcBorders>
              <w:top w:val="single" w:sz="4" w:space="0" w:color="000000"/>
              <w:left w:val="single" w:sz="4" w:space="0" w:color="000000"/>
              <w:bottom w:val="single" w:sz="4" w:space="0" w:color="000000"/>
              <w:right w:val="single" w:sz="4" w:space="0" w:color="000000"/>
            </w:tcBorders>
          </w:tcPr>
          <w:p w14:paraId="7A64058C" w14:textId="77777777" w:rsidR="009A7E22" w:rsidRDefault="009A7E22" w:rsidP="002D2EE8">
            <w:pPr>
              <w:spacing w:after="0" w:line="259" w:lineRule="auto"/>
              <w:ind w:left="0" w:right="0" w:firstLine="0"/>
              <w:jc w:val="left"/>
              <w:rPr>
                <w:sz w:val="16"/>
              </w:rPr>
            </w:pPr>
            <w:r w:rsidRPr="00371846">
              <w:rPr>
                <w:sz w:val="16"/>
              </w:rPr>
              <w:t>Attribute</w:t>
            </w:r>
          </w:p>
        </w:tc>
        <w:tc>
          <w:tcPr>
            <w:tcW w:w="2634" w:type="dxa"/>
            <w:tcBorders>
              <w:top w:val="single" w:sz="4" w:space="0" w:color="000000"/>
              <w:left w:val="single" w:sz="4" w:space="0" w:color="000000"/>
              <w:bottom w:val="single" w:sz="4" w:space="0" w:color="000000"/>
              <w:right w:val="single" w:sz="4" w:space="0" w:color="000000"/>
            </w:tcBorders>
          </w:tcPr>
          <w:p w14:paraId="6A35D49A" w14:textId="77777777" w:rsidR="009A7E22" w:rsidRDefault="009A7E22" w:rsidP="002D2EE8">
            <w:pPr>
              <w:spacing w:after="0" w:line="259" w:lineRule="auto"/>
              <w:ind w:left="0" w:right="0" w:firstLine="0"/>
              <w:jc w:val="left"/>
            </w:pPr>
            <w:r>
              <w:rPr>
                <w:sz w:val="16"/>
              </w:rPr>
              <w:t xml:space="preserve">protectionScheme </w:t>
            </w:r>
          </w:p>
        </w:tc>
        <w:tc>
          <w:tcPr>
            <w:tcW w:w="3735" w:type="dxa"/>
            <w:tcBorders>
              <w:top w:val="single" w:sz="4" w:space="0" w:color="000000"/>
              <w:left w:val="single" w:sz="4" w:space="0" w:color="000000"/>
              <w:bottom w:val="single" w:sz="4" w:space="0" w:color="000000"/>
              <w:right w:val="single" w:sz="4" w:space="0" w:color="000000"/>
            </w:tcBorders>
          </w:tcPr>
          <w:p w14:paraId="2E2A04D1" w14:textId="77777777" w:rsidR="009A7E22" w:rsidRDefault="009A7E22" w:rsidP="002D2EE8">
            <w:pPr>
              <w:spacing w:after="0" w:line="259" w:lineRule="auto"/>
              <w:ind w:left="0" w:right="0" w:firstLine="0"/>
              <w:jc w:val="left"/>
            </w:pPr>
            <w:r>
              <w:rPr>
                <w:sz w:val="16"/>
              </w:rPr>
              <w:t>Specification or method used for data protection</w:t>
            </w:r>
            <w:r>
              <w:rPr>
                <w:sz w:val="18"/>
              </w:rPr>
              <w:t xml:space="preserve"> </w:t>
            </w:r>
          </w:p>
        </w:tc>
        <w:tc>
          <w:tcPr>
            <w:tcW w:w="663" w:type="dxa"/>
            <w:tcBorders>
              <w:top w:val="single" w:sz="4" w:space="0" w:color="000000"/>
              <w:left w:val="single" w:sz="4" w:space="0" w:color="000000"/>
              <w:bottom w:val="single" w:sz="4" w:space="0" w:color="000000"/>
              <w:right w:val="single" w:sz="4" w:space="0" w:color="000000"/>
            </w:tcBorders>
          </w:tcPr>
          <w:p w14:paraId="1D079CD8" w14:textId="77777777" w:rsidR="009A7E22" w:rsidRDefault="009A7E22" w:rsidP="002D2EE8">
            <w:pPr>
              <w:spacing w:after="0" w:line="259" w:lineRule="auto"/>
              <w:ind w:left="24" w:right="0" w:firstLine="0"/>
              <w:jc w:val="center"/>
            </w:pPr>
            <w:r>
              <w:rPr>
                <w:sz w:val="16"/>
              </w:rPr>
              <w:t xml:space="preserve">0..1 </w:t>
            </w:r>
          </w:p>
        </w:tc>
        <w:tc>
          <w:tcPr>
            <w:tcW w:w="2442" w:type="dxa"/>
            <w:tcBorders>
              <w:top w:val="single" w:sz="4" w:space="0" w:color="000000"/>
              <w:left w:val="single" w:sz="4" w:space="0" w:color="000000"/>
              <w:bottom w:val="single" w:sz="4" w:space="0" w:color="000000"/>
              <w:right w:val="single" w:sz="4" w:space="0" w:color="000000"/>
            </w:tcBorders>
          </w:tcPr>
          <w:p w14:paraId="4818D8EB" w14:textId="77777777" w:rsidR="009A7E22" w:rsidRDefault="009A7E22" w:rsidP="002D2EE8">
            <w:pPr>
              <w:spacing w:after="0" w:line="259" w:lineRule="auto"/>
              <w:ind w:left="0" w:right="0" w:firstLine="0"/>
              <w:jc w:val="left"/>
            </w:pPr>
            <w:r>
              <w:rPr>
                <w:sz w:val="16"/>
              </w:rPr>
              <w:t xml:space="preserve">S100_ProtectionScheme </w:t>
            </w:r>
          </w:p>
        </w:tc>
        <w:tc>
          <w:tcPr>
            <w:tcW w:w="3649" w:type="dxa"/>
            <w:tcBorders>
              <w:top w:val="single" w:sz="4" w:space="0" w:color="000000"/>
              <w:left w:val="single" w:sz="4" w:space="0" w:color="000000"/>
              <w:bottom w:val="single" w:sz="4" w:space="0" w:color="000000"/>
              <w:right w:val="single" w:sz="4" w:space="0" w:color="000000"/>
            </w:tcBorders>
          </w:tcPr>
          <w:p w14:paraId="7C469006" w14:textId="77777777" w:rsidR="009A7E22" w:rsidRDefault="009A7E22" w:rsidP="002D2EE8">
            <w:pPr>
              <w:spacing w:after="0" w:line="259" w:lineRule="auto"/>
              <w:ind w:left="0" w:right="0" w:firstLine="0"/>
              <w:jc w:val="left"/>
            </w:pPr>
            <w:r>
              <w:rPr>
                <w:sz w:val="16"/>
              </w:rPr>
              <w:t>In S-100 4.0.0 the only allowed value is “S100p154.0.0”</w:t>
            </w:r>
          </w:p>
        </w:tc>
      </w:tr>
      <w:tr w:rsidR="009A7E22" w14:paraId="7C0FEF02" w14:textId="77777777" w:rsidTr="002D2EE8">
        <w:trPr>
          <w:trHeight w:val="315"/>
        </w:trPr>
        <w:tc>
          <w:tcPr>
            <w:tcW w:w="1074" w:type="dxa"/>
            <w:tcBorders>
              <w:top w:val="single" w:sz="4" w:space="0" w:color="000000"/>
              <w:left w:val="single" w:sz="4" w:space="0" w:color="000000"/>
              <w:bottom w:val="single" w:sz="4" w:space="0" w:color="000000"/>
              <w:right w:val="single" w:sz="4" w:space="0" w:color="000000"/>
            </w:tcBorders>
          </w:tcPr>
          <w:p w14:paraId="1CD4CA66" w14:textId="77777777" w:rsidR="009A7E22" w:rsidRDefault="009A7E22" w:rsidP="002D2EE8">
            <w:pPr>
              <w:spacing w:after="0" w:line="259" w:lineRule="auto"/>
              <w:ind w:left="0" w:right="0" w:firstLine="0"/>
              <w:jc w:val="left"/>
              <w:rPr>
                <w:sz w:val="16"/>
              </w:rPr>
            </w:pPr>
            <w:r w:rsidRPr="00371846">
              <w:rPr>
                <w:sz w:val="16"/>
              </w:rPr>
              <w:t>Attribute</w:t>
            </w:r>
          </w:p>
        </w:tc>
        <w:tc>
          <w:tcPr>
            <w:tcW w:w="2634" w:type="dxa"/>
            <w:tcBorders>
              <w:top w:val="single" w:sz="4" w:space="0" w:color="000000"/>
              <w:left w:val="single" w:sz="4" w:space="0" w:color="000000"/>
              <w:bottom w:val="single" w:sz="4" w:space="0" w:color="000000"/>
              <w:right w:val="single" w:sz="4" w:space="0" w:color="000000"/>
            </w:tcBorders>
          </w:tcPr>
          <w:p w14:paraId="2A657BFB" w14:textId="77777777" w:rsidR="009A7E22" w:rsidRDefault="009A7E22" w:rsidP="002D2EE8">
            <w:pPr>
              <w:spacing w:after="0" w:line="259" w:lineRule="auto"/>
              <w:ind w:left="0" w:right="0" w:firstLine="0"/>
              <w:jc w:val="left"/>
            </w:pPr>
            <w:r>
              <w:rPr>
                <w:sz w:val="16"/>
              </w:rPr>
              <w:t xml:space="preserve">digitalSignature </w:t>
            </w:r>
          </w:p>
        </w:tc>
        <w:tc>
          <w:tcPr>
            <w:tcW w:w="3735" w:type="dxa"/>
            <w:tcBorders>
              <w:top w:val="single" w:sz="4" w:space="0" w:color="000000"/>
              <w:left w:val="single" w:sz="4" w:space="0" w:color="000000"/>
              <w:bottom w:val="single" w:sz="4" w:space="0" w:color="000000"/>
              <w:right w:val="single" w:sz="4" w:space="0" w:color="000000"/>
            </w:tcBorders>
          </w:tcPr>
          <w:p w14:paraId="12520642" w14:textId="77777777" w:rsidR="009A7E22" w:rsidRDefault="009A7E22" w:rsidP="002D2EE8">
            <w:pPr>
              <w:spacing w:after="0" w:line="259" w:lineRule="auto"/>
              <w:ind w:left="0" w:right="0" w:firstLine="0"/>
              <w:jc w:val="left"/>
            </w:pPr>
            <w:r>
              <w:rPr>
                <w:rFonts w:eastAsiaTheme="minorEastAsia"/>
                <w:color w:val="auto"/>
                <w:sz w:val="16"/>
                <w:szCs w:val="16"/>
              </w:rPr>
              <w:t>Digital Signature of the file</w:t>
            </w:r>
          </w:p>
        </w:tc>
        <w:tc>
          <w:tcPr>
            <w:tcW w:w="663" w:type="dxa"/>
            <w:tcBorders>
              <w:top w:val="single" w:sz="4" w:space="0" w:color="000000"/>
              <w:left w:val="single" w:sz="4" w:space="0" w:color="000000"/>
              <w:bottom w:val="single" w:sz="4" w:space="0" w:color="000000"/>
              <w:right w:val="single" w:sz="4" w:space="0" w:color="000000"/>
            </w:tcBorders>
          </w:tcPr>
          <w:p w14:paraId="6FC6BCAF" w14:textId="77777777" w:rsidR="009A7E22" w:rsidRDefault="009A7E22" w:rsidP="002D2EE8">
            <w:pPr>
              <w:spacing w:after="0" w:line="259" w:lineRule="auto"/>
              <w:ind w:left="24" w:right="0" w:firstLine="0"/>
              <w:jc w:val="center"/>
            </w:pPr>
            <w:r>
              <w:rPr>
                <w:sz w:val="16"/>
              </w:rPr>
              <w:t>1</w:t>
            </w:r>
          </w:p>
        </w:tc>
        <w:tc>
          <w:tcPr>
            <w:tcW w:w="2442" w:type="dxa"/>
            <w:tcBorders>
              <w:top w:val="single" w:sz="4" w:space="0" w:color="000000"/>
              <w:left w:val="single" w:sz="4" w:space="0" w:color="000000"/>
              <w:bottom w:val="single" w:sz="4" w:space="0" w:color="000000"/>
              <w:right w:val="single" w:sz="4" w:space="0" w:color="000000"/>
            </w:tcBorders>
          </w:tcPr>
          <w:p w14:paraId="364173F2" w14:textId="77777777" w:rsidR="009A7E22" w:rsidRDefault="009A7E22" w:rsidP="002D2EE8">
            <w:pPr>
              <w:spacing w:after="0" w:line="259" w:lineRule="auto"/>
              <w:ind w:left="0" w:right="0" w:firstLine="0"/>
              <w:jc w:val="left"/>
            </w:pPr>
            <w:r>
              <w:rPr>
                <w:sz w:val="16"/>
              </w:rPr>
              <w:t xml:space="preserve">S100_DigitalSignature </w:t>
            </w:r>
          </w:p>
        </w:tc>
        <w:tc>
          <w:tcPr>
            <w:tcW w:w="3649" w:type="dxa"/>
            <w:tcBorders>
              <w:top w:val="single" w:sz="4" w:space="0" w:color="000000"/>
              <w:left w:val="single" w:sz="4" w:space="0" w:color="000000"/>
              <w:bottom w:val="single" w:sz="4" w:space="0" w:color="000000"/>
              <w:right w:val="single" w:sz="4" w:space="0" w:color="000000"/>
            </w:tcBorders>
          </w:tcPr>
          <w:p w14:paraId="0809D3D3" w14:textId="77777777" w:rsidR="009A7E22" w:rsidRPr="00585FA8" w:rsidRDefault="009A7E22" w:rsidP="002D2EE8">
            <w:pPr>
              <w:spacing w:after="0" w:line="259" w:lineRule="auto"/>
              <w:ind w:left="0" w:right="0" w:firstLine="0"/>
              <w:jc w:val="left"/>
              <w:rPr>
                <w:sz w:val="16"/>
              </w:rPr>
            </w:pPr>
            <w:r w:rsidRPr="0063426D">
              <w:rPr>
                <w:sz w:val="16"/>
              </w:rPr>
              <w:t>Specifies the algorithm used to</w:t>
            </w:r>
            <w:r>
              <w:rPr>
                <w:sz w:val="16"/>
              </w:rPr>
              <w:t xml:space="preserve"> </w:t>
            </w:r>
            <w:r w:rsidRPr="0063426D">
              <w:rPr>
                <w:sz w:val="16"/>
              </w:rPr>
              <w:t>compute digitalSignatureValue</w:t>
            </w:r>
            <w:r>
              <w:rPr>
                <w:sz w:val="16"/>
              </w:rPr>
              <w:t>. In S-100 Edition 4.0.0 the only allowed value is “dsa”.</w:t>
            </w:r>
          </w:p>
        </w:tc>
      </w:tr>
      <w:tr w:rsidR="009A7E22" w14:paraId="2BDDBB7F" w14:textId="77777777" w:rsidTr="002D2EE8">
        <w:trPr>
          <w:trHeight w:val="926"/>
        </w:trPr>
        <w:tc>
          <w:tcPr>
            <w:tcW w:w="1074" w:type="dxa"/>
            <w:tcBorders>
              <w:top w:val="single" w:sz="4" w:space="0" w:color="000000"/>
              <w:left w:val="single" w:sz="4" w:space="0" w:color="000000"/>
              <w:bottom w:val="single" w:sz="4" w:space="0" w:color="000000"/>
              <w:right w:val="single" w:sz="4" w:space="0" w:color="000000"/>
            </w:tcBorders>
          </w:tcPr>
          <w:p w14:paraId="0A512A1F" w14:textId="77777777" w:rsidR="009A7E22" w:rsidRDefault="009A7E22" w:rsidP="002D2EE8">
            <w:pPr>
              <w:spacing w:after="0" w:line="259" w:lineRule="auto"/>
              <w:ind w:left="0" w:right="0" w:firstLine="0"/>
              <w:jc w:val="left"/>
              <w:rPr>
                <w:sz w:val="16"/>
              </w:rPr>
            </w:pPr>
            <w:r w:rsidRPr="00371846">
              <w:rPr>
                <w:sz w:val="16"/>
              </w:rPr>
              <w:t>Attribute</w:t>
            </w:r>
          </w:p>
        </w:tc>
        <w:tc>
          <w:tcPr>
            <w:tcW w:w="2634" w:type="dxa"/>
            <w:tcBorders>
              <w:top w:val="single" w:sz="4" w:space="0" w:color="000000"/>
              <w:left w:val="single" w:sz="4" w:space="0" w:color="000000"/>
              <w:bottom w:val="single" w:sz="4" w:space="0" w:color="000000"/>
              <w:right w:val="single" w:sz="4" w:space="0" w:color="000000"/>
            </w:tcBorders>
          </w:tcPr>
          <w:p w14:paraId="66C9AD9E" w14:textId="77777777" w:rsidR="009A7E22" w:rsidRDefault="009A7E22" w:rsidP="002D2EE8">
            <w:pPr>
              <w:spacing w:after="0" w:line="259" w:lineRule="auto"/>
              <w:ind w:left="0" w:right="0" w:firstLine="0"/>
              <w:jc w:val="left"/>
            </w:pPr>
            <w:r>
              <w:rPr>
                <w:sz w:val="16"/>
              </w:rPr>
              <w:t xml:space="preserve">digitalSignatureValue </w:t>
            </w:r>
          </w:p>
        </w:tc>
        <w:tc>
          <w:tcPr>
            <w:tcW w:w="3735" w:type="dxa"/>
            <w:tcBorders>
              <w:top w:val="single" w:sz="4" w:space="0" w:color="000000"/>
              <w:left w:val="single" w:sz="4" w:space="0" w:color="000000"/>
              <w:bottom w:val="single" w:sz="4" w:space="0" w:color="000000"/>
              <w:right w:val="single" w:sz="4" w:space="0" w:color="000000"/>
            </w:tcBorders>
          </w:tcPr>
          <w:p w14:paraId="621675BD" w14:textId="77777777" w:rsidR="009A7E22" w:rsidRDefault="009A7E22" w:rsidP="002D2EE8">
            <w:pPr>
              <w:spacing w:after="0" w:line="259" w:lineRule="auto"/>
              <w:ind w:left="0" w:right="0" w:firstLine="0"/>
              <w:jc w:val="left"/>
            </w:pPr>
            <w:r>
              <w:rPr>
                <w:sz w:val="16"/>
              </w:rPr>
              <w:t xml:space="preserve">Value derived from the digital signature </w:t>
            </w:r>
          </w:p>
        </w:tc>
        <w:tc>
          <w:tcPr>
            <w:tcW w:w="663" w:type="dxa"/>
            <w:tcBorders>
              <w:top w:val="single" w:sz="4" w:space="0" w:color="000000"/>
              <w:left w:val="single" w:sz="4" w:space="0" w:color="000000"/>
              <w:bottom w:val="single" w:sz="4" w:space="0" w:color="000000"/>
              <w:right w:val="single" w:sz="4" w:space="0" w:color="000000"/>
            </w:tcBorders>
          </w:tcPr>
          <w:p w14:paraId="12AFD0B8" w14:textId="77777777" w:rsidR="009A7E22" w:rsidRDefault="009A7E22" w:rsidP="002D2EE8">
            <w:pPr>
              <w:spacing w:after="0" w:line="259" w:lineRule="auto"/>
              <w:ind w:left="22" w:right="0" w:firstLine="0"/>
              <w:jc w:val="center"/>
            </w:pPr>
            <w:r>
              <w:rPr>
                <w:sz w:val="16"/>
              </w:rPr>
              <w:t xml:space="preserve">1 </w:t>
            </w:r>
          </w:p>
        </w:tc>
        <w:tc>
          <w:tcPr>
            <w:tcW w:w="2442" w:type="dxa"/>
            <w:tcBorders>
              <w:top w:val="single" w:sz="4" w:space="0" w:color="000000"/>
              <w:left w:val="single" w:sz="4" w:space="0" w:color="000000"/>
              <w:bottom w:val="single" w:sz="4" w:space="0" w:color="000000"/>
              <w:right w:val="single" w:sz="4" w:space="0" w:color="000000"/>
            </w:tcBorders>
          </w:tcPr>
          <w:p w14:paraId="7DE6DC63" w14:textId="77777777" w:rsidR="009A7E22" w:rsidRPr="009F6711" w:rsidRDefault="009A7E22" w:rsidP="002D2EE8">
            <w:pPr>
              <w:spacing w:after="0" w:line="259" w:lineRule="auto"/>
              <w:ind w:left="0" w:right="0" w:firstLine="0"/>
              <w:jc w:val="left"/>
            </w:pPr>
            <w:r w:rsidRPr="00585FA8">
              <w:rPr>
                <w:sz w:val="16"/>
              </w:rPr>
              <w:t>S100_DigitalSignatureValue</w:t>
            </w:r>
            <w:r w:rsidRPr="009F6711">
              <w:rPr>
                <w:sz w:val="16"/>
              </w:rPr>
              <w:t xml:space="preserve"> </w:t>
            </w:r>
          </w:p>
        </w:tc>
        <w:tc>
          <w:tcPr>
            <w:tcW w:w="3649" w:type="dxa"/>
            <w:tcBorders>
              <w:top w:val="single" w:sz="4" w:space="0" w:color="000000"/>
              <w:left w:val="single" w:sz="4" w:space="0" w:color="000000"/>
              <w:bottom w:val="single" w:sz="4" w:space="0" w:color="000000"/>
              <w:right w:val="single" w:sz="4" w:space="0" w:color="000000"/>
            </w:tcBorders>
          </w:tcPr>
          <w:p w14:paraId="1CA1AEFD" w14:textId="77777777" w:rsidR="009A7E22" w:rsidRDefault="009A7E22" w:rsidP="002D2EE8">
            <w:pPr>
              <w:spacing w:after="58" w:line="240" w:lineRule="auto"/>
              <w:ind w:left="0" w:right="0" w:firstLine="0"/>
              <w:jc w:val="left"/>
            </w:pPr>
            <w:r>
              <w:rPr>
                <w:sz w:val="16"/>
              </w:rPr>
              <w:t xml:space="preserve">The value resulting from application of digitalSignatureReference. </w:t>
            </w:r>
          </w:p>
          <w:p w14:paraId="01C2DE7B" w14:textId="77777777" w:rsidR="009A7E22" w:rsidRDefault="009A7E22" w:rsidP="002D2EE8">
            <w:pPr>
              <w:spacing w:after="0" w:line="259" w:lineRule="auto"/>
              <w:ind w:left="0" w:right="0" w:firstLine="0"/>
              <w:jc w:val="left"/>
            </w:pPr>
            <w:r>
              <w:rPr>
                <w:sz w:val="16"/>
              </w:rPr>
              <w:t xml:space="preserve">Implemented as the digital signature format specified in S-100 Part 15 </w:t>
            </w:r>
          </w:p>
        </w:tc>
      </w:tr>
      <w:tr w:rsidR="009A7E22" w14:paraId="77D7DC19" w14:textId="77777777" w:rsidTr="002D2EE8">
        <w:trPr>
          <w:trHeight w:val="682"/>
        </w:trPr>
        <w:tc>
          <w:tcPr>
            <w:tcW w:w="1074" w:type="dxa"/>
            <w:tcBorders>
              <w:top w:val="single" w:sz="4" w:space="0" w:color="000000"/>
              <w:left w:val="single" w:sz="4" w:space="0" w:color="000000"/>
              <w:bottom w:val="single" w:sz="4" w:space="0" w:color="000000"/>
              <w:right w:val="single" w:sz="4" w:space="0" w:color="000000"/>
            </w:tcBorders>
          </w:tcPr>
          <w:p w14:paraId="746ED46C" w14:textId="77777777" w:rsidR="009A7E22" w:rsidRDefault="009A7E22" w:rsidP="002D2EE8">
            <w:pPr>
              <w:spacing w:after="0" w:line="259" w:lineRule="auto"/>
              <w:ind w:left="0" w:right="0" w:firstLine="0"/>
              <w:jc w:val="left"/>
              <w:rPr>
                <w:sz w:val="16"/>
              </w:rPr>
            </w:pPr>
            <w:r w:rsidRPr="00371846">
              <w:rPr>
                <w:sz w:val="16"/>
              </w:rPr>
              <w:t>Attribute</w:t>
            </w:r>
          </w:p>
        </w:tc>
        <w:tc>
          <w:tcPr>
            <w:tcW w:w="2634" w:type="dxa"/>
            <w:tcBorders>
              <w:top w:val="single" w:sz="4" w:space="0" w:color="000000"/>
              <w:left w:val="single" w:sz="4" w:space="0" w:color="000000"/>
              <w:bottom w:val="single" w:sz="4" w:space="0" w:color="000000"/>
              <w:right w:val="single" w:sz="4" w:space="0" w:color="000000"/>
            </w:tcBorders>
          </w:tcPr>
          <w:p w14:paraId="5AD8298B" w14:textId="77777777" w:rsidR="009A7E22" w:rsidRDefault="009A7E22" w:rsidP="002D2EE8">
            <w:pPr>
              <w:spacing w:after="0" w:line="259" w:lineRule="auto"/>
              <w:ind w:left="0" w:right="0" w:firstLine="0"/>
              <w:jc w:val="left"/>
            </w:pPr>
            <w:r>
              <w:rPr>
                <w:sz w:val="16"/>
              </w:rPr>
              <w:t xml:space="preserve">copyright </w:t>
            </w:r>
          </w:p>
        </w:tc>
        <w:tc>
          <w:tcPr>
            <w:tcW w:w="3735" w:type="dxa"/>
            <w:tcBorders>
              <w:top w:val="single" w:sz="4" w:space="0" w:color="000000"/>
              <w:left w:val="single" w:sz="4" w:space="0" w:color="000000"/>
              <w:bottom w:val="single" w:sz="4" w:space="0" w:color="000000"/>
              <w:right w:val="single" w:sz="4" w:space="0" w:color="000000"/>
            </w:tcBorders>
          </w:tcPr>
          <w:p w14:paraId="31BEB282" w14:textId="77777777" w:rsidR="009A7E22" w:rsidRDefault="009A7E22" w:rsidP="002D2EE8">
            <w:pPr>
              <w:spacing w:after="0" w:line="259" w:lineRule="auto"/>
              <w:ind w:left="0" w:right="0" w:firstLine="0"/>
              <w:jc w:val="left"/>
            </w:pPr>
            <w:r>
              <w:rPr>
                <w:sz w:val="16"/>
              </w:rPr>
              <w:t xml:space="preserve">Indicates if the dataset is copyrighted </w:t>
            </w:r>
          </w:p>
        </w:tc>
        <w:tc>
          <w:tcPr>
            <w:tcW w:w="663" w:type="dxa"/>
            <w:tcBorders>
              <w:top w:val="single" w:sz="4" w:space="0" w:color="000000"/>
              <w:left w:val="single" w:sz="4" w:space="0" w:color="000000"/>
              <w:bottom w:val="single" w:sz="4" w:space="0" w:color="000000"/>
              <w:right w:val="single" w:sz="4" w:space="0" w:color="000000"/>
            </w:tcBorders>
          </w:tcPr>
          <w:p w14:paraId="7BD2E61C" w14:textId="77777777" w:rsidR="009A7E22" w:rsidRDefault="009A7E22" w:rsidP="002D2EE8">
            <w:pPr>
              <w:spacing w:after="0" w:line="259" w:lineRule="auto"/>
              <w:ind w:left="24" w:right="0" w:firstLine="0"/>
              <w:jc w:val="center"/>
            </w:pPr>
            <w:r>
              <w:rPr>
                <w:sz w:val="16"/>
              </w:rPr>
              <w:t xml:space="preserve">0..1 </w:t>
            </w:r>
          </w:p>
        </w:tc>
        <w:tc>
          <w:tcPr>
            <w:tcW w:w="2442" w:type="dxa"/>
            <w:tcBorders>
              <w:top w:val="single" w:sz="4" w:space="0" w:color="000000"/>
              <w:left w:val="single" w:sz="4" w:space="0" w:color="000000"/>
              <w:bottom w:val="single" w:sz="4" w:space="0" w:color="000000"/>
              <w:right w:val="single" w:sz="4" w:space="0" w:color="000000"/>
            </w:tcBorders>
          </w:tcPr>
          <w:p w14:paraId="64D2CBE9" w14:textId="77777777" w:rsidR="009A7E22" w:rsidRDefault="009A7E22" w:rsidP="002D2EE8">
            <w:pPr>
              <w:spacing w:after="0" w:line="259" w:lineRule="auto"/>
              <w:ind w:left="0" w:right="0" w:firstLine="0"/>
              <w:jc w:val="left"/>
            </w:pPr>
            <w:r>
              <w:rPr>
                <w:sz w:val="16"/>
              </w:rPr>
              <w:t>MD_LegalConstraints -</w:t>
            </w:r>
          </w:p>
          <w:p w14:paraId="05E5A0B6" w14:textId="77777777" w:rsidR="009A7E22" w:rsidRDefault="009A7E22" w:rsidP="002D2EE8">
            <w:pPr>
              <w:spacing w:after="0" w:line="259" w:lineRule="auto"/>
              <w:ind w:left="0" w:right="0" w:firstLine="0"/>
              <w:jc w:val="left"/>
            </w:pPr>
            <w:r>
              <w:rPr>
                <w:sz w:val="16"/>
              </w:rPr>
              <w:t xml:space="preserve">&gt;MD_RestrictionCode </w:t>
            </w:r>
          </w:p>
          <w:p w14:paraId="55530B48" w14:textId="77777777" w:rsidR="009A7E22" w:rsidRDefault="009A7E22" w:rsidP="002D2EE8">
            <w:pPr>
              <w:spacing w:after="0" w:line="259" w:lineRule="auto"/>
              <w:ind w:left="0" w:right="0" w:firstLine="0"/>
              <w:jc w:val="left"/>
            </w:pPr>
            <w:r>
              <w:rPr>
                <w:sz w:val="16"/>
              </w:rPr>
              <w:t xml:space="preserve">&lt;copyright&gt; (ISO 19115-1) </w:t>
            </w:r>
          </w:p>
        </w:tc>
        <w:tc>
          <w:tcPr>
            <w:tcW w:w="3649" w:type="dxa"/>
            <w:tcBorders>
              <w:top w:val="single" w:sz="4" w:space="0" w:color="000000"/>
              <w:left w:val="single" w:sz="4" w:space="0" w:color="000000"/>
              <w:bottom w:val="single" w:sz="4" w:space="0" w:color="000000"/>
              <w:right w:val="single" w:sz="4" w:space="0" w:color="000000"/>
            </w:tcBorders>
          </w:tcPr>
          <w:p w14:paraId="6DE4A697" w14:textId="77777777" w:rsidR="009A7E22" w:rsidRDefault="009A7E22" w:rsidP="002D2EE8">
            <w:pPr>
              <w:spacing w:after="0" w:line="259" w:lineRule="auto"/>
              <w:ind w:left="0" w:right="0" w:firstLine="0"/>
              <w:jc w:val="left"/>
            </w:pPr>
            <w:r>
              <w:rPr>
                <w:sz w:val="16"/>
              </w:rPr>
              <w:t xml:space="preserve"> </w:t>
            </w:r>
          </w:p>
        </w:tc>
      </w:tr>
      <w:tr w:rsidR="009A7E22" w14:paraId="20F9370C" w14:textId="77777777" w:rsidTr="002D2EE8">
        <w:trPr>
          <w:trHeight w:val="1786"/>
        </w:trPr>
        <w:tc>
          <w:tcPr>
            <w:tcW w:w="1074" w:type="dxa"/>
            <w:tcBorders>
              <w:top w:val="single" w:sz="4" w:space="0" w:color="000000"/>
              <w:left w:val="single" w:sz="4" w:space="0" w:color="000000"/>
              <w:bottom w:val="single" w:sz="4" w:space="0" w:color="000000"/>
              <w:right w:val="single" w:sz="4" w:space="0" w:color="000000"/>
            </w:tcBorders>
          </w:tcPr>
          <w:p w14:paraId="2F23A4FE" w14:textId="77777777" w:rsidR="009A7E22" w:rsidRDefault="009A7E22" w:rsidP="002D2EE8">
            <w:pPr>
              <w:spacing w:after="0" w:line="259" w:lineRule="auto"/>
              <w:ind w:left="0" w:right="0" w:firstLine="0"/>
              <w:jc w:val="left"/>
              <w:rPr>
                <w:sz w:val="16"/>
              </w:rPr>
            </w:pPr>
            <w:r w:rsidRPr="00371846">
              <w:rPr>
                <w:sz w:val="16"/>
              </w:rPr>
              <w:t>Attribute</w:t>
            </w:r>
          </w:p>
        </w:tc>
        <w:tc>
          <w:tcPr>
            <w:tcW w:w="2634" w:type="dxa"/>
            <w:tcBorders>
              <w:top w:val="single" w:sz="4" w:space="0" w:color="000000"/>
              <w:left w:val="single" w:sz="4" w:space="0" w:color="000000"/>
              <w:bottom w:val="single" w:sz="4" w:space="0" w:color="000000"/>
              <w:right w:val="single" w:sz="4" w:space="0" w:color="000000"/>
            </w:tcBorders>
          </w:tcPr>
          <w:p w14:paraId="057D6C22" w14:textId="77777777" w:rsidR="009A7E22" w:rsidRDefault="009A7E22" w:rsidP="002D2EE8">
            <w:pPr>
              <w:spacing w:after="0" w:line="259" w:lineRule="auto"/>
              <w:ind w:left="0" w:right="0" w:firstLine="0"/>
              <w:jc w:val="left"/>
            </w:pPr>
            <w:r>
              <w:rPr>
                <w:sz w:val="16"/>
              </w:rPr>
              <w:t xml:space="preserve">classification </w:t>
            </w:r>
          </w:p>
        </w:tc>
        <w:tc>
          <w:tcPr>
            <w:tcW w:w="3735" w:type="dxa"/>
            <w:tcBorders>
              <w:top w:val="single" w:sz="4" w:space="0" w:color="000000"/>
              <w:left w:val="single" w:sz="4" w:space="0" w:color="000000"/>
              <w:bottom w:val="single" w:sz="4" w:space="0" w:color="000000"/>
              <w:right w:val="single" w:sz="4" w:space="0" w:color="000000"/>
            </w:tcBorders>
          </w:tcPr>
          <w:p w14:paraId="37AA0F3F" w14:textId="77777777" w:rsidR="009A7E22" w:rsidRDefault="009A7E22" w:rsidP="002D2EE8">
            <w:pPr>
              <w:spacing w:after="0" w:line="259" w:lineRule="auto"/>
              <w:ind w:left="0" w:right="0" w:firstLine="0"/>
              <w:jc w:val="left"/>
            </w:pPr>
            <w:r>
              <w:rPr>
                <w:sz w:val="16"/>
              </w:rPr>
              <w:t xml:space="preserve">Indicates the security classification of the dataset </w:t>
            </w:r>
          </w:p>
        </w:tc>
        <w:tc>
          <w:tcPr>
            <w:tcW w:w="663" w:type="dxa"/>
            <w:tcBorders>
              <w:top w:val="single" w:sz="4" w:space="0" w:color="000000"/>
              <w:left w:val="single" w:sz="4" w:space="0" w:color="000000"/>
              <w:bottom w:val="single" w:sz="4" w:space="0" w:color="000000"/>
              <w:right w:val="single" w:sz="4" w:space="0" w:color="000000"/>
            </w:tcBorders>
          </w:tcPr>
          <w:p w14:paraId="1217B4E3" w14:textId="77777777" w:rsidR="009A7E22" w:rsidRDefault="009A7E22" w:rsidP="002D2EE8">
            <w:pPr>
              <w:spacing w:after="0" w:line="259" w:lineRule="auto"/>
              <w:ind w:left="24" w:right="0" w:firstLine="0"/>
              <w:jc w:val="center"/>
            </w:pPr>
            <w:r>
              <w:rPr>
                <w:sz w:val="16"/>
              </w:rPr>
              <w:t xml:space="preserve">0..1 </w:t>
            </w:r>
          </w:p>
        </w:tc>
        <w:tc>
          <w:tcPr>
            <w:tcW w:w="2442" w:type="dxa"/>
            <w:tcBorders>
              <w:top w:val="single" w:sz="4" w:space="0" w:color="000000"/>
              <w:left w:val="single" w:sz="4" w:space="0" w:color="000000"/>
              <w:bottom w:val="single" w:sz="4" w:space="0" w:color="000000"/>
              <w:right w:val="single" w:sz="4" w:space="0" w:color="000000"/>
            </w:tcBorders>
          </w:tcPr>
          <w:p w14:paraId="32832981" w14:textId="77777777" w:rsidR="009A7E22" w:rsidRDefault="009A7E22" w:rsidP="002D2EE8">
            <w:pPr>
              <w:spacing w:after="45" w:line="259" w:lineRule="auto"/>
              <w:ind w:left="0" w:right="0" w:firstLine="0"/>
              <w:jc w:val="left"/>
            </w:pPr>
            <w:r>
              <w:rPr>
                <w:sz w:val="16"/>
              </w:rPr>
              <w:t xml:space="preserve">Class </w:t>
            </w:r>
          </w:p>
          <w:p w14:paraId="6CDC06D0" w14:textId="77777777" w:rsidR="009A7E22" w:rsidRDefault="009A7E22" w:rsidP="002D2EE8">
            <w:pPr>
              <w:spacing w:after="62" w:line="238" w:lineRule="auto"/>
              <w:ind w:left="0" w:right="0" w:firstLine="0"/>
              <w:jc w:val="left"/>
            </w:pPr>
            <w:r>
              <w:rPr>
                <w:sz w:val="16"/>
              </w:rPr>
              <w:t xml:space="preserve">MD_SecurityConstraints&gt;MD_Cla ssificationCode (codelist) </w:t>
            </w:r>
          </w:p>
          <w:p w14:paraId="4FFE484E" w14:textId="77777777" w:rsidR="009A7E22" w:rsidRDefault="009A7E22" w:rsidP="002D2EE8">
            <w:pPr>
              <w:spacing w:after="0" w:line="259" w:lineRule="auto"/>
              <w:ind w:left="0" w:right="0" w:firstLine="0"/>
              <w:jc w:val="left"/>
            </w:pPr>
            <w:r>
              <w:rPr>
                <w:sz w:val="16"/>
              </w:rPr>
              <w:t xml:space="preserve"> </w:t>
            </w:r>
          </w:p>
        </w:tc>
        <w:tc>
          <w:tcPr>
            <w:tcW w:w="3649" w:type="dxa"/>
            <w:tcBorders>
              <w:top w:val="single" w:sz="4" w:space="0" w:color="000000"/>
              <w:left w:val="single" w:sz="4" w:space="0" w:color="000000"/>
              <w:bottom w:val="single" w:sz="4" w:space="0" w:color="000000"/>
              <w:right w:val="single" w:sz="4" w:space="0" w:color="000000"/>
            </w:tcBorders>
          </w:tcPr>
          <w:p w14:paraId="6928C428" w14:textId="77777777" w:rsidR="009A7E22" w:rsidRDefault="009A7E22" w:rsidP="002D2EE8">
            <w:pPr>
              <w:numPr>
                <w:ilvl w:val="0"/>
                <w:numId w:val="27"/>
              </w:numPr>
              <w:spacing w:after="0" w:line="259" w:lineRule="auto"/>
              <w:ind w:right="0" w:hanging="180"/>
              <w:jc w:val="left"/>
            </w:pPr>
            <w:r>
              <w:rPr>
                <w:sz w:val="16"/>
              </w:rPr>
              <w:t xml:space="preserve">unclassified </w:t>
            </w:r>
          </w:p>
          <w:p w14:paraId="5BFA1AFB" w14:textId="77777777" w:rsidR="009A7E22" w:rsidRDefault="009A7E22" w:rsidP="002D2EE8">
            <w:pPr>
              <w:numPr>
                <w:ilvl w:val="0"/>
                <w:numId w:val="27"/>
              </w:numPr>
              <w:spacing w:after="0" w:line="259" w:lineRule="auto"/>
              <w:ind w:right="0" w:hanging="180"/>
              <w:jc w:val="left"/>
            </w:pPr>
            <w:r>
              <w:rPr>
                <w:sz w:val="16"/>
              </w:rPr>
              <w:t xml:space="preserve">restricted </w:t>
            </w:r>
          </w:p>
          <w:p w14:paraId="24E9F0F8" w14:textId="77777777" w:rsidR="009A7E22" w:rsidRDefault="009A7E22" w:rsidP="002D2EE8">
            <w:pPr>
              <w:numPr>
                <w:ilvl w:val="0"/>
                <w:numId w:val="27"/>
              </w:numPr>
              <w:spacing w:after="0" w:line="259" w:lineRule="auto"/>
              <w:ind w:right="0" w:hanging="180"/>
              <w:jc w:val="left"/>
            </w:pPr>
            <w:r>
              <w:rPr>
                <w:sz w:val="16"/>
              </w:rPr>
              <w:t xml:space="preserve">confidential </w:t>
            </w:r>
          </w:p>
          <w:p w14:paraId="3DCE0F25" w14:textId="77777777" w:rsidR="009A7E22" w:rsidRDefault="009A7E22" w:rsidP="002D2EE8">
            <w:pPr>
              <w:numPr>
                <w:ilvl w:val="0"/>
                <w:numId w:val="27"/>
              </w:numPr>
              <w:spacing w:after="0" w:line="259" w:lineRule="auto"/>
              <w:ind w:right="0" w:hanging="180"/>
              <w:jc w:val="left"/>
            </w:pPr>
            <w:r>
              <w:rPr>
                <w:sz w:val="16"/>
              </w:rPr>
              <w:t xml:space="preserve">secret </w:t>
            </w:r>
          </w:p>
          <w:p w14:paraId="2527C8FF" w14:textId="77777777" w:rsidR="009A7E22" w:rsidRDefault="009A7E22" w:rsidP="002D2EE8">
            <w:pPr>
              <w:numPr>
                <w:ilvl w:val="0"/>
                <w:numId w:val="27"/>
              </w:numPr>
              <w:spacing w:after="0" w:line="259" w:lineRule="auto"/>
              <w:ind w:right="0" w:hanging="180"/>
              <w:jc w:val="left"/>
            </w:pPr>
            <w:r>
              <w:rPr>
                <w:sz w:val="16"/>
              </w:rPr>
              <w:t xml:space="preserve">top secret </w:t>
            </w:r>
          </w:p>
          <w:p w14:paraId="0256AE37" w14:textId="77777777" w:rsidR="009A7E22" w:rsidRDefault="009A7E22" w:rsidP="002D2EE8">
            <w:pPr>
              <w:numPr>
                <w:ilvl w:val="0"/>
                <w:numId w:val="27"/>
              </w:numPr>
              <w:spacing w:after="0" w:line="259" w:lineRule="auto"/>
              <w:ind w:right="0" w:hanging="180"/>
              <w:jc w:val="left"/>
            </w:pPr>
            <w:r>
              <w:rPr>
                <w:sz w:val="16"/>
              </w:rPr>
              <w:t xml:space="preserve">sensitive but unclassified </w:t>
            </w:r>
          </w:p>
          <w:p w14:paraId="526623B6" w14:textId="77777777" w:rsidR="009A7E22" w:rsidRDefault="009A7E22" w:rsidP="002D2EE8">
            <w:pPr>
              <w:numPr>
                <w:ilvl w:val="0"/>
                <w:numId w:val="27"/>
              </w:numPr>
              <w:spacing w:after="0" w:line="259" w:lineRule="auto"/>
              <w:ind w:right="0" w:hanging="180"/>
              <w:jc w:val="left"/>
            </w:pPr>
            <w:r>
              <w:rPr>
                <w:sz w:val="16"/>
              </w:rPr>
              <w:t xml:space="preserve">for official use only </w:t>
            </w:r>
          </w:p>
          <w:p w14:paraId="3374CBA5" w14:textId="77777777" w:rsidR="009A7E22" w:rsidRDefault="009A7E22" w:rsidP="002D2EE8">
            <w:pPr>
              <w:numPr>
                <w:ilvl w:val="0"/>
                <w:numId w:val="27"/>
              </w:numPr>
              <w:spacing w:after="0" w:line="259" w:lineRule="auto"/>
              <w:ind w:right="0" w:hanging="180"/>
              <w:jc w:val="left"/>
            </w:pPr>
            <w:r>
              <w:rPr>
                <w:sz w:val="16"/>
              </w:rPr>
              <w:t xml:space="preserve">protected </w:t>
            </w:r>
          </w:p>
          <w:p w14:paraId="22B55136" w14:textId="77777777" w:rsidR="009A7E22" w:rsidRDefault="009A7E22" w:rsidP="002D2EE8">
            <w:pPr>
              <w:numPr>
                <w:ilvl w:val="0"/>
                <w:numId w:val="27"/>
              </w:numPr>
              <w:spacing w:after="0" w:line="259" w:lineRule="auto"/>
              <w:ind w:right="0" w:hanging="180"/>
              <w:jc w:val="left"/>
            </w:pPr>
            <w:r>
              <w:rPr>
                <w:sz w:val="16"/>
              </w:rPr>
              <w:t xml:space="preserve">limited distribution </w:t>
            </w:r>
          </w:p>
        </w:tc>
      </w:tr>
      <w:tr w:rsidR="009A7E22" w14:paraId="1104EFF8" w14:textId="77777777" w:rsidTr="002D2EE8">
        <w:trPr>
          <w:trHeight w:val="557"/>
        </w:trPr>
        <w:tc>
          <w:tcPr>
            <w:tcW w:w="1074" w:type="dxa"/>
            <w:tcBorders>
              <w:top w:val="single" w:sz="4" w:space="0" w:color="000000"/>
              <w:left w:val="single" w:sz="4" w:space="0" w:color="000000"/>
              <w:bottom w:val="single" w:sz="4" w:space="0" w:color="000000"/>
              <w:right w:val="single" w:sz="4" w:space="0" w:color="000000"/>
            </w:tcBorders>
          </w:tcPr>
          <w:p w14:paraId="13C18434" w14:textId="77777777" w:rsidR="009A7E22" w:rsidRDefault="009A7E22" w:rsidP="002D2EE8">
            <w:pPr>
              <w:spacing w:after="0" w:line="259" w:lineRule="auto"/>
              <w:ind w:left="0" w:right="0" w:firstLine="0"/>
              <w:jc w:val="left"/>
              <w:rPr>
                <w:sz w:val="16"/>
              </w:rPr>
            </w:pPr>
            <w:r w:rsidRPr="00371846">
              <w:rPr>
                <w:sz w:val="16"/>
              </w:rPr>
              <w:t>Attribute</w:t>
            </w:r>
          </w:p>
        </w:tc>
        <w:tc>
          <w:tcPr>
            <w:tcW w:w="2634" w:type="dxa"/>
            <w:tcBorders>
              <w:top w:val="single" w:sz="4" w:space="0" w:color="000000"/>
              <w:left w:val="single" w:sz="4" w:space="0" w:color="000000"/>
              <w:bottom w:val="single" w:sz="4" w:space="0" w:color="000000"/>
              <w:right w:val="single" w:sz="4" w:space="0" w:color="000000"/>
            </w:tcBorders>
          </w:tcPr>
          <w:p w14:paraId="01F98541" w14:textId="77777777" w:rsidR="009A7E22" w:rsidRDefault="009A7E22" w:rsidP="002D2EE8">
            <w:pPr>
              <w:spacing w:after="0" w:line="259" w:lineRule="auto"/>
              <w:ind w:left="0" w:right="0" w:firstLine="0"/>
              <w:jc w:val="left"/>
            </w:pPr>
            <w:r>
              <w:rPr>
                <w:sz w:val="16"/>
              </w:rPr>
              <w:t xml:space="preserve">purpose </w:t>
            </w:r>
          </w:p>
        </w:tc>
        <w:tc>
          <w:tcPr>
            <w:tcW w:w="3735" w:type="dxa"/>
            <w:tcBorders>
              <w:top w:val="single" w:sz="4" w:space="0" w:color="000000"/>
              <w:left w:val="single" w:sz="4" w:space="0" w:color="000000"/>
              <w:bottom w:val="single" w:sz="4" w:space="0" w:color="000000"/>
              <w:right w:val="single" w:sz="4" w:space="0" w:color="000000"/>
            </w:tcBorders>
          </w:tcPr>
          <w:p w14:paraId="5C79B13B" w14:textId="77777777" w:rsidR="009A7E22" w:rsidRDefault="009A7E22" w:rsidP="002D2EE8">
            <w:pPr>
              <w:spacing w:after="0" w:line="259" w:lineRule="auto"/>
              <w:ind w:left="0" w:right="0" w:firstLine="0"/>
              <w:jc w:val="left"/>
            </w:pPr>
            <w:r>
              <w:rPr>
                <w:sz w:val="16"/>
              </w:rPr>
              <w:t xml:space="preserve">The purpose for which the dataset has been issued  </w:t>
            </w:r>
          </w:p>
        </w:tc>
        <w:tc>
          <w:tcPr>
            <w:tcW w:w="663" w:type="dxa"/>
            <w:tcBorders>
              <w:top w:val="single" w:sz="4" w:space="0" w:color="000000"/>
              <w:left w:val="single" w:sz="4" w:space="0" w:color="000000"/>
              <w:bottom w:val="single" w:sz="4" w:space="0" w:color="000000"/>
              <w:right w:val="single" w:sz="4" w:space="0" w:color="000000"/>
            </w:tcBorders>
          </w:tcPr>
          <w:p w14:paraId="4390FB21" w14:textId="77777777" w:rsidR="009A7E22" w:rsidRDefault="009A7E22" w:rsidP="002D2EE8">
            <w:pPr>
              <w:spacing w:after="0" w:line="259" w:lineRule="auto"/>
              <w:ind w:left="22" w:right="0" w:firstLine="0"/>
              <w:jc w:val="center"/>
            </w:pPr>
            <w:r>
              <w:rPr>
                <w:sz w:val="16"/>
              </w:rPr>
              <w:t xml:space="preserve">1 </w:t>
            </w:r>
          </w:p>
        </w:tc>
        <w:tc>
          <w:tcPr>
            <w:tcW w:w="2442" w:type="dxa"/>
            <w:tcBorders>
              <w:top w:val="single" w:sz="4" w:space="0" w:color="000000"/>
              <w:left w:val="single" w:sz="4" w:space="0" w:color="000000"/>
              <w:bottom w:val="single" w:sz="4" w:space="0" w:color="000000"/>
              <w:right w:val="single" w:sz="4" w:space="0" w:color="000000"/>
            </w:tcBorders>
          </w:tcPr>
          <w:p w14:paraId="2BFEF18A" w14:textId="77777777" w:rsidR="009A7E22" w:rsidRDefault="009A7E22" w:rsidP="002D2EE8">
            <w:pPr>
              <w:spacing w:after="45" w:line="259" w:lineRule="auto"/>
              <w:ind w:left="0" w:right="0" w:firstLine="0"/>
              <w:jc w:val="left"/>
            </w:pPr>
            <w:r>
              <w:rPr>
                <w:sz w:val="16"/>
              </w:rPr>
              <w:t xml:space="preserve">Class </w:t>
            </w:r>
          </w:p>
          <w:p w14:paraId="6E84F8B9" w14:textId="77777777" w:rsidR="009A7E22" w:rsidRDefault="009A7E22" w:rsidP="002D2EE8">
            <w:pPr>
              <w:spacing w:after="0" w:line="259" w:lineRule="auto"/>
              <w:ind w:left="0" w:right="0" w:firstLine="0"/>
              <w:jc w:val="left"/>
            </w:pPr>
            <w:r>
              <w:rPr>
                <w:sz w:val="16"/>
              </w:rPr>
              <w:t xml:space="preserve">MD_Identification&gt;purpose </w:t>
            </w:r>
          </w:p>
        </w:tc>
        <w:tc>
          <w:tcPr>
            <w:tcW w:w="3649" w:type="dxa"/>
            <w:tcBorders>
              <w:top w:val="single" w:sz="4" w:space="0" w:color="000000"/>
              <w:left w:val="single" w:sz="4" w:space="0" w:color="000000"/>
              <w:bottom w:val="single" w:sz="4" w:space="0" w:color="000000"/>
              <w:right w:val="single" w:sz="4" w:space="0" w:color="000000"/>
            </w:tcBorders>
          </w:tcPr>
          <w:p w14:paraId="7E46B6E2" w14:textId="77777777" w:rsidR="009A7E22" w:rsidRDefault="009A7E22" w:rsidP="002D2EE8">
            <w:pPr>
              <w:numPr>
                <w:ilvl w:val="0"/>
                <w:numId w:val="28"/>
              </w:numPr>
              <w:spacing w:after="0" w:line="259" w:lineRule="auto"/>
              <w:ind w:right="0" w:hanging="180"/>
              <w:jc w:val="left"/>
            </w:pPr>
            <w:r>
              <w:rPr>
                <w:sz w:val="16"/>
              </w:rPr>
              <w:t xml:space="preserve">navigation  </w:t>
            </w:r>
          </w:p>
          <w:p w14:paraId="79E2E8AB" w14:textId="77777777" w:rsidR="009A7E22" w:rsidRDefault="009A7E22" w:rsidP="002D2EE8">
            <w:pPr>
              <w:numPr>
                <w:ilvl w:val="0"/>
                <w:numId w:val="28"/>
              </w:numPr>
              <w:spacing w:after="0" w:line="259" w:lineRule="auto"/>
              <w:ind w:right="0" w:hanging="180"/>
              <w:jc w:val="left"/>
            </w:pPr>
            <w:r>
              <w:rPr>
                <w:sz w:val="16"/>
              </w:rPr>
              <w:t xml:space="preserve">other </w:t>
            </w:r>
          </w:p>
        </w:tc>
      </w:tr>
    </w:tbl>
    <w:p w14:paraId="0576BCB6" w14:textId="77777777" w:rsidR="009A7E22" w:rsidRDefault="009A7E22" w:rsidP="009A7E22">
      <w:pPr>
        <w:spacing w:after="0" w:line="259" w:lineRule="auto"/>
        <w:ind w:left="-1440" w:right="350" w:firstLine="0"/>
        <w:jc w:val="left"/>
      </w:pPr>
    </w:p>
    <w:tbl>
      <w:tblPr>
        <w:tblStyle w:val="TableGrid"/>
        <w:tblW w:w="14162" w:type="dxa"/>
        <w:tblInd w:w="0" w:type="dxa"/>
        <w:tblCellMar>
          <w:top w:w="63" w:type="dxa"/>
          <w:left w:w="108" w:type="dxa"/>
          <w:right w:w="94" w:type="dxa"/>
        </w:tblCellMar>
        <w:tblLook w:val="04A0" w:firstRow="1" w:lastRow="0" w:firstColumn="1" w:lastColumn="0" w:noHBand="0" w:noVBand="1"/>
      </w:tblPr>
      <w:tblGrid>
        <w:gridCol w:w="1082"/>
        <w:gridCol w:w="2584"/>
        <w:gridCol w:w="3635"/>
        <w:gridCol w:w="713"/>
        <w:gridCol w:w="2599"/>
        <w:gridCol w:w="3549"/>
      </w:tblGrid>
      <w:tr w:rsidR="009A7E22" w14:paraId="4A66EFFE" w14:textId="77777777" w:rsidTr="002D2EE8">
        <w:trPr>
          <w:trHeight w:val="926"/>
        </w:trPr>
        <w:tc>
          <w:tcPr>
            <w:tcW w:w="1090" w:type="dxa"/>
            <w:tcBorders>
              <w:top w:val="single" w:sz="4" w:space="0" w:color="000000"/>
              <w:left w:val="single" w:sz="4" w:space="0" w:color="000000"/>
              <w:bottom w:val="single" w:sz="4" w:space="0" w:color="000000"/>
              <w:right w:val="single" w:sz="4" w:space="0" w:color="000000"/>
            </w:tcBorders>
          </w:tcPr>
          <w:p w14:paraId="37324DC3" w14:textId="77777777" w:rsidR="009A7E22" w:rsidRDefault="009A7E22" w:rsidP="002D2EE8">
            <w:pPr>
              <w:spacing w:after="0" w:line="259" w:lineRule="auto"/>
              <w:ind w:left="0" w:right="0" w:firstLine="0"/>
              <w:jc w:val="left"/>
              <w:rPr>
                <w:sz w:val="16"/>
              </w:rPr>
            </w:pPr>
            <w:r w:rsidRPr="00614A30">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1FDDFBCC" w14:textId="77777777" w:rsidR="009A7E22" w:rsidRDefault="009A7E22" w:rsidP="002D2EE8">
            <w:pPr>
              <w:spacing w:after="0" w:line="259" w:lineRule="auto"/>
              <w:ind w:left="0" w:right="0" w:firstLine="0"/>
              <w:jc w:val="left"/>
            </w:pPr>
            <w:r>
              <w:rPr>
                <w:sz w:val="16"/>
              </w:rPr>
              <w:t xml:space="preserve">specificUsage </w:t>
            </w:r>
          </w:p>
        </w:tc>
        <w:tc>
          <w:tcPr>
            <w:tcW w:w="3710" w:type="dxa"/>
            <w:tcBorders>
              <w:top w:val="single" w:sz="4" w:space="0" w:color="000000"/>
              <w:left w:val="single" w:sz="4" w:space="0" w:color="000000"/>
              <w:bottom w:val="single" w:sz="4" w:space="0" w:color="000000"/>
              <w:right w:val="single" w:sz="4" w:space="0" w:color="000000"/>
            </w:tcBorders>
          </w:tcPr>
          <w:p w14:paraId="22117F4D" w14:textId="77777777" w:rsidR="009A7E22" w:rsidRDefault="009A7E22" w:rsidP="002D2EE8">
            <w:pPr>
              <w:spacing w:after="0" w:line="259" w:lineRule="auto"/>
              <w:ind w:left="0" w:right="0" w:firstLine="0"/>
              <w:jc w:val="left"/>
            </w:pPr>
            <w:r>
              <w:rPr>
                <w:sz w:val="16"/>
              </w:rPr>
              <w:t xml:space="preserve">The use for which the dataset is intended </w:t>
            </w:r>
          </w:p>
        </w:tc>
        <w:tc>
          <w:tcPr>
            <w:tcW w:w="720" w:type="dxa"/>
            <w:tcBorders>
              <w:top w:val="single" w:sz="4" w:space="0" w:color="000000"/>
              <w:left w:val="single" w:sz="4" w:space="0" w:color="000000"/>
              <w:bottom w:val="single" w:sz="4" w:space="0" w:color="000000"/>
              <w:right w:val="single" w:sz="4" w:space="0" w:color="000000"/>
            </w:tcBorders>
          </w:tcPr>
          <w:p w14:paraId="144D7DAC" w14:textId="77777777" w:rsidR="009A7E22" w:rsidRDefault="009A7E22" w:rsidP="002D2EE8">
            <w:pPr>
              <w:spacing w:after="0" w:line="259" w:lineRule="auto"/>
              <w:ind w:left="0" w:right="8"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7BDAFB02" w14:textId="77777777" w:rsidR="009A7E22" w:rsidRDefault="009A7E22" w:rsidP="002D2EE8">
            <w:pPr>
              <w:spacing w:after="0" w:line="259" w:lineRule="auto"/>
              <w:ind w:left="0" w:right="0" w:firstLine="0"/>
              <w:jc w:val="left"/>
            </w:pPr>
            <w:r>
              <w:rPr>
                <w:sz w:val="16"/>
              </w:rPr>
              <w:t xml:space="preserve">MD_USAGE&gt;specificUsage </w:t>
            </w:r>
          </w:p>
          <w:p w14:paraId="1ADC7F87" w14:textId="77777777" w:rsidR="009A7E22" w:rsidRDefault="009A7E22" w:rsidP="002D2EE8">
            <w:pPr>
              <w:spacing w:after="45" w:line="259" w:lineRule="auto"/>
              <w:ind w:left="0" w:right="0" w:firstLine="0"/>
              <w:jc w:val="left"/>
            </w:pPr>
            <w:r>
              <w:rPr>
                <w:sz w:val="16"/>
              </w:rPr>
              <w:t xml:space="preserve">(character string) </w:t>
            </w:r>
          </w:p>
          <w:p w14:paraId="18152501" w14:textId="77777777" w:rsidR="009A7E22" w:rsidRDefault="009A7E22" w:rsidP="002D2EE8">
            <w:pPr>
              <w:spacing w:after="0" w:line="259" w:lineRule="auto"/>
              <w:ind w:left="0" w:right="0" w:firstLine="0"/>
              <w:jc w:val="left"/>
            </w:pPr>
            <w:r>
              <w:rPr>
                <w:sz w:val="16"/>
              </w:rPr>
              <w:t xml:space="preserve">MD_USAGE&gt;userContactInfo </w:t>
            </w:r>
          </w:p>
          <w:p w14:paraId="7E394B5C" w14:textId="77777777" w:rsidR="009A7E22" w:rsidRDefault="009A7E22" w:rsidP="002D2EE8">
            <w:pPr>
              <w:spacing w:after="0" w:line="259" w:lineRule="auto"/>
              <w:ind w:left="0" w:right="0" w:firstLine="0"/>
              <w:jc w:val="left"/>
            </w:pPr>
            <w:r>
              <w:rPr>
                <w:sz w:val="16"/>
              </w:rPr>
              <w:t xml:space="preserve">(CI_Responsibility) </w:t>
            </w:r>
          </w:p>
        </w:tc>
        <w:tc>
          <w:tcPr>
            <w:tcW w:w="3584" w:type="dxa"/>
            <w:tcBorders>
              <w:top w:val="single" w:sz="4" w:space="0" w:color="000000"/>
              <w:left w:val="single" w:sz="4" w:space="0" w:color="000000"/>
              <w:bottom w:val="single" w:sz="4" w:space="0" w:color="000000"/>
              <w:right w:val="single" w:sz="4" w:space="0" w:color="000000"/>
            </w:tcBorders>
          </w:tcPr>
          <w:p w14:paraId="770D0ADE" w14:textId="77777777" w:rsidR="009A7E22" w:rsidRDefault="009A7E22" w:rsidP="002D2EE8">
            <w:pPr>
              <w:spacing w:after="0" w:line="259" w:lineRule="auto"/>
              <w:ind w:left="0" w:right="0" w:firstLine="0"/>
              <w:jc w:val="left"/>
            </w:pPr>
            <w:r>
              <w:rPr>
                <w:sz w:val="16"/>
              </w:rPr>
              <w:t xml:space="preserve">For example, in the case of ENCs this would be a navigation purpose classification </w:t>
            </w:r>
          </w:p>
        </w:tc>
      </w:tr>
      <w:tr w:rsidR="009A7E22" w14:paraId="4D2B8C10" w14:textId="77777777" w:rsidTr="002D2EE8">
        <w:trPr>
          <w:trHeight w:val="866"/>
        </w:trPr>
        <w:tc>
          <w:tcPr>
            <w:tcW w:w="1090" w:type="dxa"/>
            <w:tcBorders>
              <w:top w:val="single" w:sz="4" w:space="0" w:color="000000"/>
              <w:left w:val="single" w:sz="4" w:space="0" w:color="000000"/>
              <w:bottom w:val="single" w:sz="4" w:space="0" w:color="000000"/>
              <w:right w:val="single" w:sz="4" w:space="0" w:color="000000"/>
            </w:tcBorders>
          </w:tcPr>
          <w:p w14:paraId="6A11BB29" w14:textId="77777777" w:rsidR="009A7E22" w:rsidRDefault="009A7E22" w:rsidP="002D2EE8">
            <w:pPr>
              <w:spacing w:after="0" w:line="259" w:lineRule="auto"/>
              <w:ind w:left="0" w:right="0" w:firstLine="0"/>
              <w:jc w:val="left"/>
              <w:rPr>
                <w:sz w:val="16"/>
              </w:rPr>
            </w:pPr>
            <w:r w:rsidRPr="00614A30">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45461692" w14:textId="77777777" w:rsidR="009A7E22" w:rsidRDefault="009A7E22" w:rsidP="002D2EE8">
            <w:pPr>
              <w:spacing w:after="0" w:line="259" w:lineRule="auto"/>
              <w:ind w:left="0" w:right="0" w:firstLine="0"/>
              <w:jc w:val="left"/>
            </w:pPr>
            <w:r>
              <w:rPr>
                <w:sz w:val="16"/>
              </w:rPr>
              <w:t xml:space="preserve">editionNumber </w:t>
            </w:r>
          </w:p>
        </w:tc>
        <w:tc>
          <w:tcPr>
            <w:tcW w:w="3710" w:type="dxa"/>
            <w:tcBorders>
              <w:top w:val="single" w:sz="4" w:space="0" w:color="000000"/>
              <w:left w:val="single" w:sz="4" w:space="0" w:color="000000"/>
              <w:bottom w:val="single" w:sz="4" w:space="0" w:color="000000"/>
              <w:right w:val="single" w:sz="4" w:space="0" w:color="000000"/>
            </w:tcBorders>
          </w:tcPr>
          <w:p w14:paraId="2CDCB07D" w14:textId="77777777" w:rsidR="009A7E22" w:rsidRDefault="009A7E22" w:rsidP="002D2EE8">
            <w:pPr>
              <w:spacing w:after="0" w:line="259" w:lineRule="auto"/>
              <w:ind w:left="0" w:right="0" w:firstLine="0"/>
              <w:jc w:val="left"/>
            </w:pPr>
            <w:r>
              <w:rPr>
                <w:sz w:val="16"/>
              </w:rPr>
              <w:t xml:space="preserve">The edition number of the dataset </w:t>
            </w:r>
          </w:p>
        </w:tc>
        <w:tc>
          <w:tcPr>
            <w:tcW w:w="720" w:type="dxa"/>
            <w:tcBorders>
              <w:top w:val="single" w:sz="4" w:space="0" w:color="000000"/>
              <w:left w:val="single" w:sz="4" w:space="0" w:color="000000"/>
              <w:bottom w:val="single" w:sz="4" w:space="0" w:color="000000"/>
              <w:right w:val="single" w:sz="4" w:space="0" w:color="000000"/>
            </w:tcBorders>
          </w:tcPr>
          <w:p w14:paraId="296B6FE5" w14:textId="77777777" w:rsidR="009A7E22" w:rsidRDefault="009A7E22" w:rsidP="002D2EE8">
            <w:pPr>
              <w:spacing w:after="0" w:line="259" w:lineRule="auto"/>
              <w:ind w:left="0" w:right="8"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19B07EC8" w14:textId="77777777" w:rsidR="009A7E22" w:rsidRDefault="009A7E22" w:rsidP="002D2EE8">
            <w:pPr>
              <w:spacing w:after="0" w:line="259" w:lineRule="auto"/>
              <w:ind w:left="0" w:right="0" w:firstLine="0"/>
              <w:jc w:val="left"/>
            </w:pPr>
            <w:r>
              <w:rPr>
                <w:sz w:val="16"/>
              </w:rPr>
              <w:t xml:space="preserve">CharacterString </w:t>
            </w:r>
          </w:p>
        </w:tc>
        <w:tc>
          <w:tcPr>
            <w:tcW w:w="3584" w:type="dxa"/>
            <w:tcBorders>
              <w:top w:val="single" w:sz="4" w:space="0" w:color="000000"/>
              <w:left w:val="single" w:sz="4" w:space="0" w:color="000000"/>
              <w:bottom w:val="single" w:sz="4" w:space="0" w:color="000000"/>
              <w:right w:val="single" w:sz="4" w:space="0" w:color="000000"/>
            </w:tcBorders>
          </w:tcPr>
          <w:p w14:paraId="22FC8949" w14:textId="77777777" w:rsidR="009A7E22" w:rsidRDefault="009A7E22" w:rsidP="002D2EE8">
            <w:pPr>
              <w:spacing w:after="0" w:line="259" w:lineRule="auto"/>
              <w:ind w:left="0" w:right="0" w:firstLine="0"/>
              <w:jc w:val="left"/>
            </w:pPr>
            <w:r>
              <w:rPr>
                <w:sz w:val="16"/>
              </w:rPr>
              <w:t xml:space="preserve">When a data set is initially created, the edition number 1 is assigned to it. The edition number is increased by 1 at each new edition. Edition number remains the same for Update and Re-issue </w:t>
            </w:r>
          </w:p>
        </w:tc>
      </w:tr>
      <w:tr w:rsidR="009A7E22" w14:paraId="230E9B57" w14:textId="77777777" w:rsidTr="002D2EE8">
        <w:trPr>
          <w:trHeight w:val="497"/>
        </w:trPr>
        <w:tc>
          <w:tcPr>
            <w:tcW w:w="1090" w:type="dxa"/>
            <w:tcBorders>
              <w:top w:val="single" w:sz="4" w:space="0" w:color="000000"/>
              <w:left w:val="single" w:sz="4" w:space="0" w:color="000000"/>
              <w:bottom w:val="single" w:sz="4" w:space="0" w:color="000000"/>
              <w:right w:val="single" w:sz="4" w:space="0" w:color="000000"/>
            </w:tcBorders>
          </w:tcPr>
          <w:p w14:paraId="1AA913C9" w14:textId="77777777" w:rsidR="009A7E22" w:rsidRDefault="009A7E22" w:rsidP="002D2EE8">
            <w:pPr>
              <w:spacing w:after="0" w:line="259" w:lineRule="auto"/>
              <w:ind w:left="0" w:right="0" w:firstLine="0"/>
              <w:jc w:val="left"/>
              <w:rPr>
                <w:sz w:val="16"/>
              </w:rPr>
            </w:pPr>
            <w:r w:rsidRPr="00614A30">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6368D4EB" w14:textId="77777777" w:rsidR="009A7E22" w:rsidRDefault="009A7E22" w:rsidP="002D2EE8">
            <w:pPr>
              <w:spacing w:after="0" w:line="259" w:lineRule="auto"/>
              <w:ind w:left="0" w:right="0" w:firstLine="0"/>
              <w:jc w:val="left"/>
            </w:pPr>
            <w:r>
              <w:rPr>
                <w:sz w:val="16"/>
              </w:rPr>
              <w:t xml:space="preserve">issueDate </w:t>
            </w:r>
          </w:p>
        </w:tc>
        <w:tc>
          <w:tcPr>
            <w:tcW w:w="3710" w:type="dxa"/>
            <w:tcBorders>
              <w:top w:val="single" w:sz="4" w:space="0" w:color="000000"/>
              <w:left w:val="single" w:sz="4" w:space="0" w:color="000000"/>
              <w:bottom w:val="single" w:sz="4" w:space="0" w:color="000000"/>
              <w:right w:val="single" w:sz="4" w:space="0" w:color="000000"/>
            </w:tcBorders>
          </w:tcPr>
          <w:p w14:paraId="47BD1F7A" w14:textId="77777777" w:rsidR="009A7E22" w:rsidRDefault="009A7E22" w:rsidP="002D2EE8">
            <w:pPr>
              <w:spacing w:after="0" w:line="259" w:lineRule="auto"/>
              <w:ind w:left="0" w:right="0" w:firstLine="0"/>
              <w:jc w:val="left"/>
            </w:pPr>
            <w:r>
              <w:rPr>
                <w:sz w:val="16"/>
              </w:rPr>
              <w:t xml:space="preserve">Date on which the data was made available by the data producer </w:t>
            </w:r>
          </w:p>
        </w:tc>
        <w:tc>
          <w:tcPr>
            <w:tcW w:w="720" w:type="dxa"/>
            <w:tcBorders>
              <w:top w:val="single" w:sz="4" w:space="0" w:color="000000"/>
              <w:left w:val="single" w:sz="4" w:space="0" w:color="000000"/>
              <w:bottom w:val="single" w:sz="4" w:space="0" w:color="000000"/>
              <w:right w:val="single" w:sz="4" w:space="0" w:color="000000"/>
            </w:tcBorders>
          </w:tcPr>
          <w:p w14:paraId="3D6D5892" w14:textId="77777777" w:rsidR="009A7E22" w:rsidRDefault="009A7E22" w:rsidP="002D2EE8">
            <w:pPr>
              <w:spacing w:after="0" w:line="259" w:lineRule="auto"/>
              <w:ind w:left="0" w:right="8"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26EBBD4C" w14:textId="77777777" w:rsidR="009A7E22" w:rsidRDefault="009A7E22" w:rsidP="002D2EE8">
            <w:pPr>
              <w:spacing w:after="0" w:line="259" w:lineRule="auto"/>
              <w:ind w:left="0" w:right="0" w:firstLine="0"/>
              <w:jc w:val="left"/>
            </w:pPr>
            <w:r>
              <w:rPr>
                <w:sz w:val="16"/>
              </w:rPr>
              <w:t xml:space="preserve">Date </w:t>
            </w:r>
          </w:p>
        </w:tc>
        <w:tc>
          <w:tcPr>
            <w:tcW w:w="3584" w:type="dxa"/>
            <w:tcBorders>
              <w:top w:val="single" w:sz="4" w:space="0" w:color="000000"/>
              <w:left w:val="single" w:sz="4" w:space="0" w:color="000000"/>
              <w:bottom w:val="single" w:sz="4" w:space="0" w:color="000000"/>
              <w:right w:val="single" w:sz="4" w:space="0" w:color="000000"/>
            </w:tcBorders>
          </w:tcPr>
          <w:p w14:paraId="3CC9C16F" w14:textId="77777777" w:rsidR="009A7E22" w:rsidRDefault="009A7E22" w:rsidP="002D2EE8">
            <w:pPr>
              <w:spacing w:after="0" w:line="259" w:lineRule="auto"/>
              <w:ind w:left="0" w:right="0" w:firstLine="0"/>
              <w:jc w:val="left"/>
            </w:pPr>
            <w:r>
              <w:rPr>
                <w:sz w:val="16"/>
              </w:rPr>
              <w:t xml:space="preserve"> </w:t>
            </w:r>
          </w:p>
        </w:tc>
      </w:tr>
      <w:tr w:rsidR="009A7E22" w14:paraId="03239530" w14:textId="77777777" w:rsidTr="002D2EE8">
        <w:trPr>
          <w:trHeight w:val="499"/>
        </w:trPr>
        <w:tc>
          <w:tcPr>
            <w:tcW w:w="1090" w:type="dxa"/>
            <w:tcBorders>
              <w:top w:val="single" w:sz="4" w:space="0" w:color="000000"/>
              <w:left w:val="single" w:sz="4" w:space="0" w:color="000000"/>
              <w:bottom w:val="single" w:sz="4" w:space="0" w:color="000000"/>
              <w:right w:val="single" w:sz="4" w:space="0" w:color="000000"/>
            </w:tcBorders>
          </w:tcPr>
          <w:p w14:paraId="026A0E2F" w14:textId="77777777" w:rsidR="009A7E22" w:rsidRDefault="009A7E22" w:rsidP="002D2EE8">
            <w:pPr>
              <w:spacing w:after="0" w:line="259" w:lineRule="auto"/>
              <w:ind w:left="0" w:right="0" w:firstLine="0"/>
              <w:jc w:val="left"/>
              <w:rPr>
                <w:sz w:val="16"/>
              </w:rPr>
            </w:pPr>
            <w:r w:rsidRPr="00614A30">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39AECFAE" w14:textId="77777777" w:rsidR="009A7E22" w:rsidRDefault="009A7E22" w:rsidP="002D2EE8">
            <w:pPr>
              <w:spacing w:after="0" w:line="259" w:lineRule="auto"/>
              <w:ind w:left="0" w:right="0" w:firstLine="0"/>
              <w:jc w:val="left"/>
            </w:pPr>
            <w:r>
              <w:rPr>
                <w:sz w:val="16"/>
              </w:rPr>
              <w:t xml:space="preserve">issueTime </w:t>
            </w:r>
          </w:p>
        </w:tc>
        <w:tc>
          <w:tcPr>
            <w:tcW w:w="3710" w:type="dxa"/>
            <w:tcBorders>
              <w:top w:val="single" w:sz="4" w:space="0" w:color="000000"/>
              <w:left w:val="single" w:sz="4" w:space="0" w:color="000000"/>
              <w:bottom w:val="single" w:sz="4" w:space="0" w:color="000000"/>
              <w:right w:val="single" w:sz="4" w:space="0" w:color="000000"/>
            </w:tcBorders>
          </w:tcPr>
          <w:p w14:paraId="02621F4F" w14:textId="77777777" w:rsidR="009A7E22" w:rsidRDefault="009A7E22" w:rsidP="002D2EE8">
            <w:pPr>
              <w:spacing w:after="0" w:line="259" w:lineRule="auto"/>
              <w:ind w:left="0" w:right="0" w:firstLine="0"/>
              <w:jc w:val="left"/>
            </w:pPr>
            <w:r>
              <w:rPr>
                <w:sz w:val="16"/>
              </w:rPr>
              <w:t xml:space="preserve">Time of day at which the data was made available by the data producer </w:t>
            </w:r>
          </w:p>
        </w:tc>
        <w:tc>
          <w:tcPr>
            <w:tcW w:w="720" w:type="dxa"/>
            <w:tcBorders>
              <w:top w:val="single" w:sz="4" w:space="0" w:color="000000"/>
              <w:left w:val="single" w:sz="4" w:space="0" w:color="000000"/>
              <w:bottom w:val="single" w:sz="4" w:space="0" w:color="000000"/>
              <w:right w:val="single" w:sz="4" w:space="0" w:color="000000"/>
            </w:tcBorders>
          </w:tcPr>
          <w:p w14:paraId="0957BCB2" w14:textId="77777777" w:rsidR="009A7E22" w:rsidRDefault="009A7E22" w:rsidP="002D2EE8">
            <w:pPr>
              <w:spacing w:after="0" w:line="259" w:lineRule="auto"/>
              <w:ind w:left="0" w:right="6" w:firstLine="0"/>
              <w:jc w:val="center"/>
            </w:pPr>
            <w:r>
              <w:rPr>
                <w:sz w:val="16"/>
              </w:rPr>
              <w:t xml:space="preserve">0..1 </w:t>
            </w:r>
          </w:p>
        </w:tc>
        <w:tc>
          <w:tcPr>
            <w:tcW w:w="2460" w:type="dxa"/>
            <w:tcBorders>
              <w:top w:val="single" w:sz="4" w:space="0" w:color="000000"/>
              <w:left w:val="single" w:sz="4" w:space="0" w:color="000000"/>
              <w:bottom w:val="single" w:sz="4" w:space="0" w:color="000000"/>
              <w:right w:val="single" w:sz="4" w:space="0" w:color="000000"/>
            </w:tcBorders>
          </w:tcPr>
          <w:p w14:paraId="05EEA57A" w14:textId="77777777" w:rsidR="009A7E22" w:rsidRDefault="009A7E22" w:rsidP="002D2EE8">
            <w:pPr>
              <w:spacing w:after="0" w:line="259" w:lineRule="auto"/>
              <w:ind w:left="0" w:right="0" w:firstLine="0"/>
              <w:jc w:val="left"/>
            </w:pPr>
            <w:r>
              <w:rPr>
                <w:sz w:val="16"/>
              </w:rPr>
              <w:t xml:space="preserve">Time </w:t>
            </w:r>
          </w:p>
        </w:tc>
        <w:tc>
          <w:tcPr>
            <w:tcW w:w="3584" w:type="dxa"/>
            <w:tcBorders>
              <w:top w:val="single" w:sz="4" w:space="0" w:color="000000"/>
              <w:left w:val="single" w:sz="4" w:space="0" w:color="000000"/>
              <w:bottom w:val="single" w:sz="4" w:space="0" w:color="000000"/>
              <w:right w:val="single" w:sz="4" w:space="0" w:color="000000"/>
            </w:tcBorders>
          </w:tcPr>
          <w:p w14:paraId="2F4EF541" w14:textId="77777777" w:rsidR="009A7E22" w:rsidRDefault="009A7E22" w:rsidP="002D2EE8">
            <w:pPr>
              <w:spacing w:after="0" w:line="259" w:lineRule="auto"/>
              <w:ind w:left="0" w:right="0" w:firstLine="0"/>
              <w:jc w:val="left"/>
            </w:pPr>
            <w:r>
              <w:rPr>
                <w:sz w:val="16"/>
              </w:rPr>
              <w:t xml:space="preserve">The S-100 datatype Time </w:t>
            </w:r>
          </w:p>
        </w:tc>
      </w:tr>
      <w:tr w:rsidR="009A7E22" w14:paraId="5B8FC874" w14:textId="77777777" w:rsidTr="002D2EE8">
        <w:trPr>
          <w:trHeight w:val="497"/>
        </w:trPr>
        <w:tc>
          <w:tcPr>
            <w:tcW w:w="1090" w:type="dxa"/>
            <w:tcBorders>
              <w:top w:val="single" w:sz="4" w:space="0" w:color="000000"/>
              <w:left w:val="single" w:sz="4" w:space="0" w:color="000000"/>
              <w:bottom w:val="single" w:sz="4" w:space="0" w:color="000000"/>
              <w:right w:val="single" w:sz="4" w:space="0" w:color="000000"/>
            </w:tcBorders>
          </w:tcPr>
          <w:p w14:paraId="071F0578" w14:textId="77777777" w:rsidR="009A7E22" w:rsidRDefault="009A7E22" w:rsidP="002D2EE8">
            <w:pPr>
              <w:spacing w:after="0" w:line="259" w:lineRule="auto"/>
              <w:ind w:left="0" w:right="0" w:firstLine="0"/>
              <w:jc w:val="left"/>
              <w:rPr>
                <w:sz w:val="16"/>
              </w:rPr>
            </w:pPr>
            <w:r w:rsidRPr="00614A30">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4C217475" w14:textId="77777777" w:rsidR="009A7E22" w:rsidRDefault="009A7E22" w:rsidP="002D2EE8">
            <w:pPr>
              <w:spacing w:after="0" w:line="259" w:lineRule="auto"/>
              <w:ind w:left="0" w:right="0" w:firstLine="0"/>
              <w:jc w:val="left"/>
            </w:pPr>
            <w:r>
              <w:rPr>
                <w:sz w:val="16"/>
              </w:rPr>
              <w:t xml:space="preserve">productSpecification </w:t>
            </w:r>
          </w:p>
        </w:tc>
        <w:tc>
          <w:tcPr>
            <w:tcW w:w="3710" w:type="dxa"/>
            <w:tcBorders>
              <w:top w:val="single" w:sz="4" w:space="0" w:color="000000"/>
              <w:left w:val="single" w:sz="4" w:space="0" w:color="000000"/>
              <w:bottom w:val="single" w:sz="4" w:space="0" w:color="000000"/>
              <w:right w:val="single" w:sz="4" w:space="0" w:color="000000"/>
            </w:tcBorders>
          </w:tcPr>
          <w:p w14:paraId="3A7D8F40" w14:textId="77777777" w:rsidR="009A7E22" w:rsidRDefault="009A7E22" w:rsidP="002D2EE8">
            <w:pPr>
              <w:spacing w:after="0" w:line="259" w:lineRule="auto"/>
              <w:ind w:left="0" w:right="0" w:firstLine="0"/>
              <w:jc w:val="left"/>
            </w:pPr>
            <w:r>
              <w:rPr>
                <w:sz w:val="16"/>
              </w:rPr>
              <w:t xml:space="preserve">The product specification used to create this dataset </w:t>
            </w:r>
          </w:p>
        </w:tc>
        <w:tc>
          <w:tcPr>
            <w:tcW w:w="720" w:type="dxa"/>
            <w:tcBorders>
              <w:top w:val="single" w:sz="4" w:space="0" w:color="000000"/>
              <w:left w:val="single" w:sz="4" w:space="0" w:color="000000"/>
              <w:bottom w:val="single" w:sz="4" w:space="0" w:color="000000"/>
              <w:right w:val="single" w:sz="4" w:space="0" w:color="000000"/>
            </w:tcBorders>
          </w:tcPr>
          <w:p w14:paraId="7DED643C" w14:textId="77777777" w:rsidR="009A7E22" w:rsidRDefault="009A7E22" w:rsidP="002D2EE8">
            <w:pPr>
              <w:spacing w:after="0" w:line="259" w:lineRule="auto"/>
              <w:ind w:left="0" w:right="8"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172B57C5" w14:textId="77777777" w:rsidR="009A7E22" w:rsidRDefault="009A7E22" w:rsidP="002D2EE8">
            <w:pPr>
              <w:spacing w:after="0" w:line="259" w:lineRule="auto"/>
              <w:ind w:left="0" w:right="0" w:firstLine="0"/>
              <w:jc w:val="left"/>
            </w:pPr>
            <w:r>
              <w:rPr>
                <w:sz w:val="16"/>
              </w:rPr>
              <w:t xml:space="preserve">S100_ProductSpecification </w:t>
            </w:r>
          </w:p>
        </w:tc>
        <w:tc>
          <w:tcPr>
            <w:tcW w:w="3584" w:type="dxa"/>
            <w:tcBorders>
              <w:top w:val="single" w:sz="4" w:space="0" w:color="000000"/>
              <w:left w:val="single" w:sz="4" w:space="0" w:color="000000"/>
              <w:bottom w:val="single" w:sz="4" w:space="0" w:color="000000"/>
              <w:right w:val="single" w:sz="4" w:space="0" w:color="000000"/>
            </w:tcBorders>
          </w:tcPr>
          <w:p w14:paraId="74D2F1B6" w14:textId="77777777" w:rsidR="009A7E22" w:rsidRDefault="009A7E22" w:rsidP="002D2EE8">
            <w:pPr>
              <w:spacing w:after="0" w:line="259" w:lineRule="auto"/>
              <w:ind w:left="0" w:right="0" w:firstLine="0"/>
              <w:jc w:val="left"/>
            </w:pPr>
            <w:r>
              <w:rPr>
                <w:sz w:val="16"/>
              </w:rPr>
              <w:t xml:space="preserve"> </w:t>
            </w:r>
          </w:p>
        </w:tc>
      </w:tr>
      <w:tr w:rsidR="009A7E22" w14:paraId="0CCF0C3C" w14:textId="77777777" w:rsidTr="002D2EE8">
        <w:trPr>
          <w:trHeight w:val="744"/>
        </w:trPr>
        <w:tc>
          <w:tcPr>
            <w:tcW w:w="1090" w:type="dxa"/>
            <w:tcBorders>
              <w:top w:val="single" w:sz="4" w:space="0" w:color="000000"/>
              <w:left w:val="single" w:sz="4" w:space="0" w:color="000000"/>
              <w:bottom w:val="single" w:sz="4" w:space="0" w:color="000000"/>
              <w:right w:val="single" w:sz="4" w:space="0" w:color="000000"/>
            </w:tcBorders>
          </w:tcPr>
          <w:p w14:paraId="3609F55D" w14:textId="77777777" w:rsidR="009A7E22" w:rsidRDefault="009A7E22" w:rsidP="002D2EE8">
            <w:pPr>
              <w:spacing w:after="0" w:line="259" w:lineRule="auto"/>
              <w:ind w:left="0" w:right="0" w:firstLine="0"/>
              <w:jc w:val="left"/>
              <w:rPr>
                <w:sz w:val="16"/>
              </w:rPr>
            </w:pPr>
            <w:r w:rsidRPr="00771257">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3716C7DA" w14:textId="77777777" w:rsidR="009A7E22" w:rsidRDefault="009A7E22" w:rsidP="002D2EE8">
            <w:pPr>
              <w:spacing w:after="0" w:line="259" w:lineRule="auto"/>
              <w:ind w:left="0" w:right="0" w:firstLine="0"/>
              <w:jc w:val="left"/>
            </w:pPr>
            <w:r>
              <w:rPr>
                <w:sz w:val="16"/>
              </w:rPr>
              <w:t xml:space="preserve">producingAgency </w:t>
            </w:r>
          </w:p>
        </w:tc>
        <w:tc>
          <w:tcPr>
            <w:tcW w:w="3710" w:type="dxa"/>
            <w:tcBorders>
              <w:top w:val="single" w:sz="4" w:space="0" w:color="000000"/>
              <w:left w:val="single" w:sz="4" w:space="0" w:color="000000"/>
              <w:bottom w:val="single" w:sz="4" w:space="0" w:color="000000"/>
              <w:right w:val="single" w:sz="4" w:space="0" w:color="000000"/>
            </w:tcBorders>
          </w:tcPr>
          <w:p w14:paraId="7FFDD294" w14:textId="77777777" w:rsidR="009A7E22" w:rsidRDefault="009A7E22" w:rsidP="002D2EE8">
            <w:pPr>
              <w:spacing w:after="0" w:line="259" w:lineRule="auto"/>
              <w:ind w:left="0" w:right="0" w:firstLine="0"/>
              <w:jc w:val="left"/>
            </w:pPr>
            <w:r>
              <w:rPr>
                <w:sz w:val="16"/>
              </w:rPr>
              <w:t xml:space="preserve">Agency responsible for producing the data </w:t>
            </w:r>
          </w:p>
        </w:tc>
        <w:tc>
          <w:tcPr>
            <w:tcW w:w="720" w:type="dxa"/>
            <w:tcBorders>
              <w:top w:val="single" w:sz="4" w:space="0" w:color="000000"/>
              <w:left w:val="single" w:sz="4" w:space="0" w:color="000000"/>
              <w:bottom w:val="single" w:sz="4" w:space="0" w:color="000000"/>
              <w:right w:val="single" w:sz="4" w:space="0" w:color="000000"/>
            </w:tcBorders>
          </w:tcPr>
          <w:p w14:paraId="4784768B" w14:textId="77777777" w:rsidR="009A7E22" w:rsidRDefault="009A7E22" w:rsidP="002D2EE8">
            <w:pPr>
              <w:spacing w:after="0" w:line="259" w:lineRule="auto"/>
              <w:ind w:left="0" w:right="8"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3FC49939" w14:textId="77777777" w:rsidR="009A7E22" w:rsidRDefault="009A7E22" w:rsidP="002D2EE8">
            <w:pPr>
              <w:spacing w:after="62" w:line="237" w:lineRule="auto"/>
              <w:ind w:left="0" w:right="0" w:firstLine="0"/>
              <w:jc w:val="left"/>
            </w:pPr>
            <w:r>
              <w:rPr>
                <w:sz w:val="16"/>
              </w:rPr>
              <w:t xml:space="preserve">CI_Responsibility&gt;CI_Organisatio n or </w:t>
            </w:r>
          </w:p>
          <w:p w14:paraId="7436FAAB" w14:textId="77777777" w:rsidR="009A7E22" w:rsidRDefault="009A7E22" w:rsidP="002D2EE8">
            <w:pPr>
              <w:spacing w:after="0" w:line="259" w:lineRule="auto"/>
              <w:ind w:left="0" w:right="0" w:firstLine="0"/>
              <w:jc w:val="left"/>
            </w:pPr>
            <w:r>
              <w:rPr>
                <w:sz w:val="16"/>
              </w:rPr>
              <w:t xml:space="preserve">CI_Responsibility&gt;CI_Individual </w:t>
            </w:r>
          </w:p>
        </w:tc>
        <w:tc>
          <w:tcPr>
            <w:tcW w:w="3584" w:type="dxa"/>
            <w:tcBorders>
              <w:top w:val="single" w:sz="4" w:space="0" w:color="000000"/>
              <w:left w:val="single" w:sz="4" w:space="0" w:color="000000"/>
              <w:bottom w:val="single" w:sz="4" w:space="0" w:color="000000"/>
              <w:right w:val="single" w:sz="4" w:space="0" w:color="000000"/>
            </w:tcBorders>
          </w:tcPr>
          <w:p w14:paraId="7C3B5F97" w14:textId="77777777" w:rsidR="009A7E22" w:rsidRDefault="009A7E22" w:rsidP="002D2EE8">
            <w:pPr>
              <w:spacing w:after="0" w:line="259" w:lineRule="auto"/>
              <w:ind w:left="0" w:right="0" w:firstLine="0"/>
              <w:jc w:val="left"/>
            </w:pPr>
            <w:r>
              <w:rPr>
                <w:sz w:val="16"/>
              </w:rPr>
              <w:t xml:space="preserve">See S-100 Part 4a Tables 4a-2 and 4a-3 </w:t>
            </w:r>
          </w:p>
        </w:tc>
      </w:tr>
      <w:tr w:rsidR="009A7E22" w14:paraId="7F2AB63E" w14:textId="77777777" w:rsidTr="002D2EE8">
        <w:trPr>
          <w:trHeight w:val="497"/>
        </w:trPr>
        <w:tc>
          <w:tcPr>
            <w:tcW w:w="1090" w:type="dxa"/>
            <w:tcBorders>
              <w:top w:val="single" w:sz="4" w:space="0" w:color="000000"/>
              <w:left w:val="single" w:sz="4" w:space="0" w:color="000000"/>
              <w:bottom w:val="single" w:sz="4" w:space="0" w:color="000000"/>
              <w:right w:val="single" w:sz="4" w:space="0" w:color="000000"/>
            </w:tcBorders>
          </w:tcPr>
          <w:p w14:paraId="7E150E51" w14:textId="77777777" w:rsidR="009A7E22" w:rsidRDefault="009A7E22" w:rsidP="002D2EE8">
            <w:pPr>
              <w:spacing w:after="0" w:line="259" w:lineRule="auto"/>
              <w:ind w:left="0" w:right="0" w:firstLine="0"/>
              <w:jc w:val="left"/>
              <w:rPr>
                <w:sz w:val="16"/>
              </w:rPr>
            </w:pPr>
            <w:r w:rsidRPr="00771257">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08D3464B" w14:textId="77777777" w:rsidR="009A7E22" w:rsidRDefault="009A7E22" w:rsidP="002D2EE8">
            <w:pPr>
              <w:spacing w:after="0" w:line="259" w:lineRule="auto"/>
              <w:ind w:left="0" w:right="0" w:firstLine="0"/>
              <w:jc w:val="left"/>
            </w:pPr>
            <w:r>
              <w:rPr>
                <w:sz w:val="16"/>
              </w:rPr>
              <w:t xml:space="preserve">optimumDisplayScale </w:t>
            </w:r>
          </w:p>
        </w:tc>
        <w:tc>
          <w:tcPr>
            <w:tcW w:w="3710" w:type="dxa"/>
            <w:tcBorders>
              <w:top w:val="single" w:sz="4" w:space="0" w:color="000000"/>
              <w:left w:val="single" w:sz="4" w:space="0" w:color="000000"/>
              <w:bottom w:val="single" w:sz="4" w:space="0" w:color="000000"/>
              <w:right w:val="single" w:sz="4" w:space="0" w:color="000000"/>
            </w:tcBorders>
          </w:tcPr>
          <w:p w14:paraId="2C3C714E" w14:textId="77777777" w:rsidR="009A7E22" w:rsidRDefault="009A7E22" w:rsidP="002D2EE8">
            <w:pPr>
              <w:spacing w:after="0" w:line="259" w:lineRule="auto"/>
              <w:ind w:left="0" w:right="0" w:firstLine="0"/>
              <w:jc w:val="left"/>
            </w:pPr>
            <w:r>
              <w:rPr>
                <w:sz w:val="16"/>
              </w:rPr>
              <w:t xml:space="preserve">The scale with which the data is optimally displayed  </w:t>
            </w:r>
          </w:p>
        </w:tc>
        <w:tc>
          <w:tcPr>
            <w:tcW w:w="720" w:type="dxa"/>
            <w:tcBorders>
              <w:top w:val="single" w:sz="4" w:space="0" w:color="000000"/>
              <w:left w:val="single" w:sz="4" w:space="0" w:color="000000"/>
              <w:bottom w:val="single" w:sz="4" w:space="0" w:color="000000"/>
              <w:right w:val="single" w:sz="4" w:space="0" w:color="000000"/>
            </w:tcBorders>
          </w:tcPr>
          <w:p w14:paraId="25D390CF" w14:textId="77777777" w:rsidR="009A7E22" w:rsidRDefault="009A7E22" w:rsidP="002D2EE8">
            <w:pPr>
              <w:spacing w:after="0" w:line="259" w:lineRule="auto"/>
              <w:ind w:left="0" w:right="6" w:firstLine="0"/>
              <w:jc w:val="center"/>
            </w:pPr>
            <w:r>
              <w:rPr>
                <w:sz w:val="16"/>
              </w:rPr>
              <w:t xml:space="preserve">0..1 </w:t>
            </w:r>
          </w:p>
        </w:tc>
        <w:tc>
          <w:tcPr>
            <w:tcW w:w="2460" w:type="dxa"/>
            <w:tcBorders>
              <w:top w:val="single" w:sz="4" w:space="0" w:color="000000"/>
              <w:left w:val="single" w:sz="4" w:space="0" w:color="000000"/>
              <w:bottom w:val="single" w:sz="4" w:space="0" w:color="000000"/>
              <w:right w:val="single" w:sz="4" w:space="0" w:color="000000"/>
            </w:tcBorders>
          </w:tcPr>
          <w:p w14:paraId="40671603" w14:textId="77777777" w:rsidR="009A7E22" w:rsidRDefault="009A7E22" w:rsidP="002D2EE8">
            <w:pPr>
              <w:spacing w:after="0" w:line="259" w:lineRule="auto"/>
              <w:ind w:left="0" w:right="0" w:firstLine="0"/>
              <w:jc w:val="left"/>
            </w:pPr>
            <w:r>
              <w:rPr>
                <w:sz w:val="16"/>
              </w:rPr>
              <w:t xml:space="preserve">Integer </w:t>
            </w:r>
          </w:p>
        </w:tc>
        <w:tc>
          <w:tcPr>
            <w:tcW w:w="3584" w:type="dxa"/>
            <w:tcBorders>
              <w:top w:val="single" w:sz="4" w:space="0" w:color="000000"/>
              <w:left w:val="single" w:sz="4" w:space="0" w:color="000000"/>
              <w:bottom w:val="single" w:sz="4" w:space="0" w:color="000000"/>
              <w:right w:val="single" w:sz="4" w:space="0" w:color="000000"/>
            </w:tcBorders>
          </w:tcPr>
          <w:p w14:paraId="4DC44F80" w14:textId="77777777" w:rsidR="009A7E22" w:rsidRDefault="009A7E22" w:rsidP="002D2EE8">
            <w:pPr>
              <w:spacing w:after="0" w:line="259" w:lineRule="auto"/>
              <w:ind w:left="0" w:right="0" w:firstLine="0"/>
              <w:jc w:val="left"/>
            </w:pPr>
            <w:r>
              <w:rPr>
                <w:sz w:val="16"/>
              </w:rPr>
              <w:t xml:space="preserve">Example: A scale of 1:22000 is encoded as 22000 </w:t>
            </w:r>
          </w:p>
        </w:tc>
      </w:tr>
      <w:tr w:rsidR="009A7E22" w14:paraId="3363FB96" w14:textId="77777777" w:rsidTr="002D2EE8">
        <w:trPr>
          <w:trHeight w:val="499"/>
        </w:trPr>
        <w:tc>
          <w:tcPr>
            <w:tcW w:w="1090" w:type="dxa"/>
            <w:tcBorders>
              <w:top w:val="single" w:sz="4" w:space="0" w:color="000000"/>
              <w:left w:val="single" w:sz="4" w:space="0" w:color="000000"/>
              <w:bottom w:val="single" w:sz="4" w:space="0" w:color="000000"/>
              <w:right w:val="single" w:sz="4" w:space="0" w:color="000000"/>
            </w:tcBorders>
          </w:tcPr>
          <w:p w14:paraId="249E5313" w14:textId="77777777" w:rsidR="009A7E22" w:rsidRDefault="009A7E22" w:rsidP="002D2EE8">
            <w:pPr>
              <w:spacing w:after="0" w:line="259" w:lineRule="auto"/>
              <w:ind w:left="0" w:right="0" w:firstLine="0"/>
              <w:jc w:val="left"/>
              <w:rPr>
                <w:sz w:val="16"/>
              </w:rPr>
            </w:pPr>
            <w:r w:rsidRPr="00771257">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68E5BEC4" w14:textId="77777777" w:rsidR="009A7E22" w:rsidRDefault="009A7E22" w:rsidP="002D2EE8">
            <w:pPr>
              <w:spacing w:after="0" w:line="259" w:lineRule="auto"/>
              <w:ind w:left="0" w:right="0" w:firstLine="0"/>
              <w:jc w:val="left"/>
            </w:pPr>
            <w:r>
              <w:rPr>
                <w:sz w:val="16"/>
              </w:rPr>
              <w:t xml:space="preserve">maximumDisplayScale </w:t>
            </w:r>
          </w:p>
        </w:tc>
        <w:tc>
          <w:tcPr>
            <w:tcW w:w="3710" w:type="dxa"/>
            <w:tcBorders>
              <w:top w:val="single" w:sz="4" w:space="0" w:color="000000"/>
              <w:left w:val="single" w:sz="4" w:space="0" w:color="000000"/>
              <w:bottom w:val="single" w:sz="4" w:space="0" w:color="000000"/>
              <w:right w:val="single" w:sz="4" w:space="0" w:color="000000"/>
            </w:tcBorders>
          </w:tcPr>
          <w:p w14:paraId="50D44E40" w14:textId="77777777" w:rsidR="009A7E22" w:rsidRDefault="009A7E22" w:rsidP="002D2EE8">
            <w:pPr>
              <w:spacing w:after="0" w:line="259" w:lineRule="auto"/>
              <w:ind w:left="0" w:right="0" w:firstLine="0"/>
              <w:jc w:val="left"/>
            </w:pPr>
            <w:r>
              <w:rPr>
                <w:sz w:val="16"/>
              </w:rPr>
              <w:t xml:space="preserve">The maximum scale with which the data is displayed </w:t>
            </w:r>
          </w:p>
        </w:tc>
        <w:tc>
          <w:tcPr>
            <w:tcW w:w="720" w:type="dxa"/>
            <w:tcBorders>
              <w:top w:val="single" w:sz="4" w:space="0" w:color="000000"/>
              <w:left w:val="single" w:sz="4" w:space="0" w:color="000000"/>
              <w:bottom w:val="single" w:sz="4" w:space="0" w:color="000000"/>
              <w:right w:val="single" w:sz="4" w:space="0" w:color="000000"/>
            </w:tcBorders>
          </w:tcPr>
          <w:p w14:paraId="7BCAE069" w14:textId="77777777" w:rsidR="009A7E22" w:rsidRDefault="009A7E22" w:rsidP="002D2EE8">
            <w:pPr>
              <w:spacing w:after="0" w:line="259" w:lineRule="auto"/>
              <w:ind w:left="0" w:right="6" w:firstLine="0"/>
              <w:jc w:val="center"/>
            </w:pPr>
            <w:r>
              <w:rPr>
                <w:sz w:val="16"/>
              </w:rPr>
              <w:t xml:space="preserve">0..1 </w:t>
            </w:r>
          </w:p>
        </w:tc>
        <w:tc>
          <w:tcPr>
            <w:tcW w:w="2460" w:type="dxa"/>
            <w:tcBorders>
              <w:top w:val="single" w:sz="4" w:space="0" w:color="000000"/>
              <w:left w:val="single" w:sz="4" w:space="0" w:color="000000"/>
              <w:bottom w:val="single" w:sz="4" w:space="0" w:color="000000"/>
              <w:right w:val="single" w:sz="4" w:space="0" w:color="000000"/>
            </w:tcBorders>
          </w:tcPr>
          <w:p w14:paraId="31102351" w14:textId="77777777" w:rsidR="009A7E22" w:rsidRDefault="009A7E22" w:rsidP="002D2EE8">
            <w:pPr>
              <w:spacing w:after="0" w:line="259" w:lineRule="auto"/>
              <w:ind w:left="0" w:right="0" w:firstLine="0"/>
              <w:jc w:val="left"/>
            </w:pPr>
            <w:r>
              <w:rPr>
                <w:sz w:val="16"/>
              </w:rPr>
              <w:t xml:space="preserve">Integer </w:t>
            </w:r>
          </w:p>
        </w:tc>
        <w:tc>
          <w:tcPr>
            <w:tcW w:w="3584" w:type="dxa"/>
            <w:tcBorders>
              <w:top w:val="single" w:sz="4" w:space="0" w:color="000000"/>
              <w:left w:val="single" w:sz="4" w:space="0" w:color="000000"/>
              <w:bottom w:val="single" w:sz="4" w:space="0" w:color="000000"/>
              <w:right w:val="single" w:sz="4" w:space="0" w:color="000000"/>
            </w:tcBorders>
          </w:tcPr>
          <w:p w14:paraId="5327A7FA" w14:textId="77777777" w:rsidR="009A7E22" w:rsidRDefault="009A7E22" w:rsidP="002D2EE8">
            <w:pPr>
              <w:spacing w:after="0" w:line="259" w:lineRule="auto"/>
              <w:ind w:left="0" w:right="0" w:firstLine="0"/>
              <w:jc w:val="left"/>
            </w:pPr>
            <w:r>
              <w:rPr>
                <w:sz w:val="16"/>
              </w:rPr>
              <w:t xml:space="preserve"> </w:t>
            </w:r>
          </w:p>
        </w:tc>
      </w:tr>
      <w:tr w:rsidR="009A7E22" w14:paraId="063D4C5A" w14:textId="77777777" w:rsidTr="002D2EE8">
        <w:trPr>
          <w:trHeight w:val="497"/>
        </w:trPr>
        <w:tc>
          <w:tcPr>
            <w:tcW w:w="1090" w:type="dxa"/>
            <w:tcBorders>
              <w:top w:val="single" w:sz="4" w:space="0" w:color="000000"/>
              <w:left w:val="single" w:sz="4" w:space="0" w:color="000000"/>
              <w:bottom w:val="single" w:sz="4" w:space="0" w:color="000000"/>
              <w:right w:val="single" w:sz="4" w:space="0" w:color="000000"/>
            </w:tcBorders>
          </w:tcPr>
          <w:p w14:paraId="1DB77433" w14:textId="77777777" w:rsidR="009A7E22" w:rsidRDefault="009A7E22" w:rsidP="002D2EE8">
            <w:pPr>
              <w:spacing w:after="0" w:line="259" w:lineRule="auto"/>
              <w:ind w:left="0" w:right="0" w:firstLine="0"/>
              <w:jc w:val="left"/>
              <w:rPr>
                <w:sz w:val="16"/>
              </w:rPr>
            </w:pPr>
            <w:r w:rsidRPr="00771257">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21F17FAD" w14:textId="77777777" w:rsidR="009A7E22" w:rsidRDefault="009A7E22" w:rsidP="002D2EE8">
            <w:pPr>
              <w:spacing w:after="0" w:line="259" w:lineRule="auto"/>
              <w:ind w:left="0" w:right="0" w:firstLine="0"/>
              <w:jc w:val="left"/>
            </w:pPr>
            <w:r>
              <w:rPr>
                <w:sz w:val="16"/>
              </w:rPr>
              <w:t xml:space="preserve">minimumDisplayScale </w:t>
            </w:r>
          </w:p>
        </w:tc>
        <w:tc>
          <w:tcPr>
            <w:tcW w:w="3710" w:type="dxa"/>
            <w:tcBorders>
              <w:top w:val="single" w:sz="4" w:space="0" w:color="000000"/>
              <w:left w:val="single" w:sz="4" w:space="0" w:color="000000"/>
              <w:bottom w:val="single" w:sz="4" w:space="0" w:color="000000"/>
              <w:right w:val="single" w:sz="4" w:space="0" w:color="000000"/>
            </w:tcBorders>
          </w:tcPr>
          <w:p w14:paraId="48BBDDB3" w14:textId="77777777" w:rsidR="009A7E22" w:rsidRDefault="009A7E22" w:rsidP="002D2EE8">
            <w:pPr>
              <w:spacing w:after="0" w:line="259" w:lineRule="auto"/>
              <w:ind w:left="0" w:right="0" w:firstLine="0"/>
              <w:jc w:val="left"/>
            </w:pPr>
            <w:r>
              <w:rPr>
                <w:sz w:val="16"/>
              </w:rPr>
              <w:t xml:space="preserve">The minimum scale with which the data is displayed </w:t>
            </w:r>
          </w:p>
        </w:tc>
        <w:tc>
          <w:tcPr>
            <w:tcW w:w="720" w:type="dxa"/>
            <w:tcBorders>
              <w:top w:val="single" w:sz="4" w:space="0" w:color="000000"/>
              <w:left w:val="single" w:sz="4" w:space="0" w:color="000000"/>
              <w:bottom w:val="single" w:sz="4" w:space="0" w:color="000000"/>
              <w:right w:val="single" w:sz="4" w:space="0" w:color="000000"/>
            </w:tcBorders>
          </w:tcPr>
          <w:p w14:paraId="6A34EB4D" w14:textId="77777777" w:rsidR="009A7E22" w:rsidRDefault="009A7E22" w:rsidP="002D2EE8">
            <w:pPr>
              <w:spacing w:after="0" w:line="259" w:lineRule="auto"/>
              <w:ind w:left="0" w:right="6" w:firstLine="0"/>
              <w:jc w:val="center"/>
            </w:pPr>
            <w:r>
              <w:rPr>
                <w:sz w:val="16"/>
              </w:rPr>
              <w:t xml:space="preserve">0..1 </w:t>
            </w:r>
          </w:p>
        </w:tc>
        <w:tc>
          <w:tcPr>
            <w:tcW w:w="2460" w:type="dxa"/>
            <w:tcBorders>
              <w:top w:val="single" w:sz="4" w:space="0" w:color="000000"/>
              <w:left w:val="single" w:sz="4" w:space="0" w:color="000000"/>
              <w:bottom w:val="single" w:sz="4" w:space="0" w:color="000000"/>
              <w:right w:val="single" w:sz="4" w:space="0" w:color="000000"/>
            </w:tcBorders>
          </w:tcPr>
          <w:p w14:paraId="0B33C98F" w14:textId="77777777" w:rsidR="009A7E22" w:rsidRDefault="009A7E22" w:rsidP="002D2EE8">
            <w:pPr>
              <w:spacing w:after="0" w:line="259" w:lineRule="auto"/>
              <w:ind w:left="0" w:right="0" w:firstLine="0"/>
              <w:jc w:val="left"/>
            </w:pPr>
            <w:r>
              <w:rPr>
                <w:sz w:val="16"/>
              </w:rPr>
              <w:t xml:space="preserve">Integer </w:t>
            </w:r>
          </w:p>
        </w:tc>
        <w:tc>
          <w:tcPr>
            <w:tcW w:w="3584" w:type="dxa"/>
            <w:tcBorders>
              <w:top w:val="single" w:sz="4" w:space="0" w:color="000000"/>
              <w:left w:val="single" w:sz="4" w:space="0" w:color="000000"/>
              <w:bottom w:val="single" w:sz="4" w:space="0" w:color="000000"/>
              <w:right w:val="single" w:sz="4" w:space="0" w:color="000000"/>
            </w:tcBorders>
          </w:tcPr>
          <w:p w14:paraId="5CC82B98" w14:textId="77777777" w:rsidR="009A7E22" w:rsidRDefault="009A7E22" w:rsidP="002D2EE8">
            <w:pPr>
              <w:spacing w:after="0" w:line="259" w:lineRule="auto"/>
              <w:ind w:left="0" w:right="0" w:firstLine="0"/>
              <w:jc w:val="left"/>
            </w:pPr>
            <w:r>
              <w:rPr>
                <w:sz w:val="16"/>
              </w:rPr>
              <w:t xml:space="preserve"> </w:t>
            </w:r>
          </w:p>
        </w:tc>
      </w:tr>
      <w:tr w:rsidR="009A7E22" w14:paraId="4EE6AE65" w14:textId="77777777" w:rsidTr="002D2EE8">
        <w:trPr>
          <w:trHeight w:val="497"/>
        </w:trPr>
        <w:tc>
          <w:tcPr>
            <w:tcW w:w="1090" w:type="dxa"/>
            <w:tcBorders>
              <w:top w:val="single" w:sz="4" w:space="0" w:color="000000"/>
              <w:left w:val="single" w:sz="4" w:space="0" w:color="000000"/>
              <w:bottom w:val="single" w:sz="4" w:space="0" w:color="000000"/>
              <w:right w:val="single" w:sz="4" w:space="0" w:color="000000"/>
            </w:tcBorders>
          </w:tcPr>
          <w:p w14:paraId="78A6BBE9" w14:textId="77777777" w:rsidR="009A7E22" w:rsidRDefault="009A7E22" w:rsidP="002D2EE8">
            <w:pPr>
              <w:spacing w:after="0" w:line="259" w:lineRule="auto"/>
              <w:ind w:left="0" w:right="0" w:firstLine="0"/>
              <w:jc w:val="left"/>
              <w:rPr>
                <w:sz w:val="16"/>
              </w:rPr>
            </w:pPr>
            <w:r w:rsidRPr="00771257">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2F83C1B9" w14:textId="77777777" w:rsidR="009A7E22" w:rsidRDefault="009A7E22" w:rsidP="002D2EE8">
            <w:pPr>
              <w:spacing w:after="0" w:line="259" w:lineRule="auto"/>
              <w:ind w:left="0" w:right="0" w:firstLine="0"/>
              <w:jc w:val="left"/>
            </w:pPr>
            <w:r>
              <w:rPr>
                <w:sz w:val="16"/>
              </w:rPr>
              <w:t xml:space="preserve">horizontalDatumReference </w:t>
            </w:r>
          </w:p>
        </w:tc>
        <w:tc>
          <w:tcPr>
            <w:tcW w:w="3710" w:type="dxa"/>
            <w:tcBorders>
              <w:top w:val="single" w:sz="4" w:space="0" w:color="000000"/>
              <w:left w:val="single" w:sz="4" w:space="0" w:color="000000"/>
              <w:bottom w:val="single" w:sz="4" w:space="0" w:color="000000"/>
              <w:right w:val="single" w:sz="4" w:space="0" w:color="000000"/>
            </w:tcBorders>
          </w:tcPr>
          <w:p w14:paraId="6CAB9538" w14:textId="77777777" w:rsidR="009A7E22" w:rsidRDefault="009A7E22" w:rsidP="002D2EE8">
            <w:pPr>
              <w:spacing w:after="0" w:line="259" w:lineRule="auto"/>
              <w:ind w:left="0" w:right="0" w:firstLine="0"/>
              <w:jc w:val="left"/>
            </w:pPr>
            <w:r>
              <w:rPr>
                <w:sz w:val="16"/>
              </w:rPr>
              <w:t xml:space="preserve">Reference to the register from which the horizontal datum value is taken </w:t>
            </w:r>
          </w:p>
        </w:tc>
        <w:tc>
          <w:tcPr>
            <w:tcW w:w="720" w:type="dxa"/>
            <w:tcBorders>
              <w:top w:val="single" w:sz="4" w:space="0" w:color="000000"/>
              <w:left w:val="single" w:sz="4" w:space="0" w:color="000000"/>
              <w:bottom w:val="single" w:sz="4" w:space="0" w:color="000000"/>
              <w:right w:val="single" w:sz="4" w:space="0" w:color="000000"/>
            </w:tcBorders>
          </w:tcPr>
          <w:p w14:paraId="0D887C55" w14:textId="77777777" w:rsidR="009A7E22" w:rsidRDefault="009A7E22" w:rsidP="002D2EE8">
            <w:pPr>
              <w:spacing w:after="0" w:line="259" w:lineRule="auto"/>
              <w:ind w:left="0" w:right="14"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48168D70" w14:textId="77777777" w:rsidR="009A7E22" w:rsidRDefault="009A7E22" w:rsidP="002D2EE8">
            <w:pPr>
              <w:spacing w:after="0" w:line="259" w:lineRule="auto"/>
              <w:ind w:left="0" w:right="0" w:firstLine="0"/>
              <w:jc w:val="left"/>
            </w:pPr>
            <w:r>
              <w:rPr>
                <w:sz w:val="16"/>
              </w:rPr>
              <w:t xml:space="preserve">CharacterString </w:t>
            </w:r>
          </w:p>
        </w:tc>
        <w:tc>
          <w:tcPr>
            <w:tcW w:w="3584" w:type="dxa"/>
            <w:tcBorders>
              <w:top w:val="single" w:sz="4" w:space="0" w:color="000000"/>
              <w:left w:val="single" w:sz="4" w:space="0" w:color="000000"/>
              <w:bottom w:val="single" w:sz="4" w:space="0" w:color="000000"/>
              <w:right w:val="single" w:sz="4" w:space="0" w:color="000000"/>
            </w:tcBorders>
          </w:tcPr>
          <w:p w14:paraId="243CE33F" w14:textId="77777777" w:rsidR="009A7E22" w:rsidRDefault="009A7E22" w:rsidP="002D2EE8">
            <w:pPr>
              <w:spacing w:after="0" w:line="259" w:lineRule="auto"/>
              <w:ind w:left="0" w:right="0" w:firstLine="0"/>
              <w:jc w:val="left"/>
            </w:pPr>
            <w:r>
              <w:rPr>
                <w:sz w:val="16"/>
              </w:rPr>
              <w:t xml:space="preserve">EPSG </w:t>
            </w:r>
          </w:p>
        </w:tc>
      </w:tr>
      <w:tr w:rsidR="009A7E22" w14:paraId="7E5E5FC0" w14:textId="77777777" w:rsidTr="002D2EE8">
        <w:trPr>
          <w:trHeight w:val="314"/>
        </w:trPr>
        <w:tc>
          <w:tcPr>
            <w:tcW w:w="1090" w:type="dxa"/>
            <w:tcBorders>
              <w:top w:val="single" w:sz="4" w:space="0" w:color="000000"/>
              <w:left w:val="single" w:sz="4" w:space="0" w:color="000000"/>
              <w:bottom w:val="single" w:sz="4" w:space="0" w:color="000000"/>
              <w:right w:val="single" w:sz="4" w:space="0" w:color="000000"/>
            </w:tcBorders>
          </w:tcPr>
          <w:p w14:paraId="02BD2F9D" w14:textId="77777777" w:rsidR="009A7E22" w:rsidRDefault="009A7E22" w:rsidP="002D2EE8">
            <w:pPr>
              <w:spacing w:after="0" w:line="259" w:lineRule="auto"/>
              <w:ind w:left="0" w:right="0" w:firstLine="0"/>
              <w:jc w:val="left"/>
              <w:rPr>
                <w:sz w:val="16"/>
              </w:rPr>
            </w:pPr>
            <w:r w:rsidRPr="00771257">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2ED84220" w14:textId="77777777" w:rsidR="009A7E22" w:rsidRDefault="009A7E22" w:rsidP="002D2EE8">
            <w:pPr>
              <w:spacing w:after="0" w:line="259" w:lineRule="auto"/>
              <w:ind w:left="0" w:right="0" w:firstLine="0"/>
              <w:jc w:val="left"/>
            </w:pPr>
            <w:r>
              <w:rPr>
                <w:sz w:val="16"/>
              </w:rPr>
              <w:t xml:space="preserve">horizontalDatumValue </w:t>
            </w:r>
          </w:p>
        </w:tc>
        <w:tc>
          <w:tcPr>
            <w:tcW w:w="3710" w:type="dxa"/>
            <w:tcBorders>
              <w:top w:val="single" w:sz="4" w:space="0" w:color="000000"/>
              <w:left w:val="single" w:sz="4" w:space="0" w:color="000000"/>
              <w:bottom w:val="single" w:sz="4" w:space="0" w:color="000000"/>
              <w:right w:val="single" w:sz="4" w:space="0" w:color="000000"/>
            </w:tcBorders>
          </w:tcPr>
          <w:p w14:paraId="396D7FEC" w14:textId="77777777" w:rsidR="009A7E22" w:rsidRDefault="009A7E22" w:rsidP="002D2EE8">
            <w:pPr>
              <w:spacing w:after="0" w:line="259" w:lineRule="auto"/>
              <w:ind w:left="0" w:right="0" w:firstLine="0"/>
              <w:jc w:val="left"/>
            </w:pPr>
            <w:r>
              <w:rPr>
                <w:sz w:val="16"/>
              </w:rPr>
              <w:t xml:space="preserve">Horizontal Datum of the entire dataset </w:t>
            </w:r>
          </w:p>
        </w:tc>
        <w:tc>
          <w:tcPr>
            <w:tcW w:w="720" w:type="dxa"/>
            <w:tcBorders>
              <w:top w:val="single" w:sz="4" w:space="0" w:color="000000"/>
              <w:left w:val="single" w:sz="4" w:space="0" w:color="000000"/>
              <w:bottom w:val="single" w:sz="4" w:space="0" w:color="000000"/>
              <w:right w:val="single" w:sz="4" w:space="0" w:color="000000"/>
            </w:tcBorders>
          </w:tcPr>
          <w:p w14:paraId="38D1575A" w14:textId="77777777" w:rsidR="009A7E22" w:rsidRDefault="009A7E22" w:rsidP="002D2EE8">
            <w:pPr>
              <w:spacing w:after="0" w:line="259" w:lineRule="auto"/>
              <w:ind w:left="0" w:right="14"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5210F0A2" w14:textId="77777777" w:rsidR="009A7E22" w:rsidRDefault="009A7E22" w:rsidP="002D2EE8">
            <w:pPr>
              <w:spacing w:after="0" w:line="259" w:lineRule="auto"/>
              <w:ind w:left="0" w:right="0" w:firstLine="0"/>
              <w:jc w:val="left"/>
            </w:pPr>
            <w:r>
              <w:rPr>
                <w:sz w:val="16"/>
              </w:rPr>
              <w:t xml:space="preserve">Integer </w:t>
            </w:r>
          </w:p>
        </w:tc>
        <w:tc>
          <w:tcPr>
            <w:tcW w:w="3584" w:type="dxa"/>
            <w:tcBorders>
              <w:top w:val="single" w:sz="4" w:space="0" w:color="000000"/>
              <w:left w:val="single" w:sz="4" w:space="0" w:color="000000"/>
              <w:bottom w:val="single" w:sz="4" w:space="0" w:color="000000"/>
              <w:right w:val="single" w:sz="4" w:space="0" w:color="000000"/>
            </w:tcBorders>
          </w:tcPr>
          <w:p w14:paraId="6EEC67FE" w14:textId="77777777" w:rsidR="009A7E22" w:rsidRDefault="009A7E22" w:rsidP="002D2EE8">
            <w:pPr>
              <w:spacing w:after="0" w:line="259" w:lineRule="auto"/>
              <w:ind w:left="0" w:right="0" w:firstLine="0"/>
              <w:jc w:val="left"/>
            </w:pPr>
            <w:r>
              <w:rPr>
                <w:sz w:val="16"/>
              </w:rPr>
              <w:t xml:space="preserve"> </w:t>
            </w:r>
          </w:p>
        </w:tc>
      </w:tr>
      <w:tr w:rsidR="009A7E22" w14:paraId="6D9E09ED" w14:textId="77777777" w:rsidTr="002D2EE8">
        <w:trPr>
          <w:trHeight w:val="499"/>
        </w:trPr>
        <w:tc>
          <w:tcPr>
            <w:tcW w:w="1090" w:type="dxa"/>
            <w:tcBorders>
              <w:top w:val="single" w:sz="4" w:space="0" w:color="000000"/>
              <w:left w:val="single" w:sz="4" w:space="0" w:color="000000"/>
              <w:bottom w:val="single" w:sz="4" w:space="0" w:color="000000"/>
              <w:right w:val="single" w:sz="4" w:space="0" w:color="000000"/>
            </w:tcBorders>
          </w:tcPr>
          <w:p w14:paraId="058C38EC" w14:textId="77777777" w:rsidR="009A7E22" w:rsidRDefault="009A7E22" w:rsidP="002D2EE8">
            <w:pPr>
              <w:spacing w:after="0" w:line="259" w:lineRule="auto"/>
              <w:ind w:left="0" w:right="0" w:firstLine="0"/>
              <w:jc w:val="left"/>
              <w:rPr>
                <w:sz w:val="16"/>
              </w:rPr>
            </w:pPr>
            <w:r w:rsidRPr="00771257">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6F706610" w14:textId="77777777" w:rsidR="009A7E22" w:rsidRDefault="009A7E22" w:rsidP="002D2EE8">
            <w:pPr>
              <w:spacing w:after="0" w:line="259" w:lineRule="auto"/>
              <w:ind w:left="0" w:right="0" w:firstLine="0"/>
              <w:jc w:val="left"/>
            </w:pPr>
            <w:r>
              <w:rPr>
                <w:sz w:val="16"/>
              </w:rPr>
              <w:t xml:space="preserve">epoch </w:t>
            </w:r>
          </w:p>
        </w:tc>
        <w:tc>
          <w:tcPr>
            <w:tcW w:w="3710" w:type="dxa"/>
            <w:tcBorders>
              <w:top w:val="single" w:sz="4" w:space="0" w:color="000000"/>
              <w:left w:val="single" w:sz="4" w:space="0" w:color="000000"/>
              <w:bottom w:val="single" w:sz="4" w:space="0" w:color="000000"/>
              <w:right w:val="single" w:sz="4" w:space="0" w:color="000000"/>
            </w:tcBorders>
          </w:tcPr>
          <w:p w14:paraId="460853B8" w14:textId="77777777" w:rsidR="009A7E22" w:rsidRDefault="009A7E22" w:rsidP="002D2EE8">
            <w:pPr>
              <w:spacing w:after="0" w:line="259" w:lineRule="auto"/>
              <w:ind w:left="0" w:right="0" w:firstLine="0"/>
              <w:jc w:val="left"/>
            </w:pPr>
            <w:r>
              <w:rPr>
                <w:sz w:val="16"/>
              </w:rPr>
              <w:t xml:space="preserve">Code denoting the epoch of the geodetic datum used by the CRS </w:t>
            </w:r>
          </w:p>
        </w:tc>
        <w:tc>
          <w:tcPr>
            <w:tcW w:w="720" w:type="dxa"/>
            <w:tcBorders>
              <w:top w:val="single" w:sz="4" w:space="0" w:color="000000"/>
              <w:left w:val="single" w:sz="4" w:space="0" w:color="000000"/>
              <w:bottom w:val="single" w:sz="4" w:space="0" w:color="000000"/>
              <w:right w:val="single" w:sz="4" w:space="0" w:color="000000"/>
            </w:tcBorders>
          </w:tcPr>
          <w:p w14:paraId="4880A6DD" w14:textId="77777777" w:rsidR="009A7E22" w:rsidRDefault="009A7E22" w:rsidP="002D2EE8">
            <w:pPr>
              <w:spacing w:after="0" w:line="259" w:lineRule="auto"/>
              <w:ind w:left="0" w:right="14" w:firstLine="0"/>
              <w:jc w:val="center"/>
            </w:pPr>
            <w:r>
              <w:rPr>
                <w:sz w:val="16"/>
              </w:rPr>
              <w:t xml:space="preserve">0..1 </w:t>
            </w:r>
          </w:p>
        </w:tc>
        <w:tc>
          <w:tcPr>
            <w:tcW w:w="2460" w:type="dxa"/>
            <w:tcBorders>
              <w:top w:val="single" w:sz="4" w:space="0" w:color="000000"/>
              <w:left w:val="single" w:sz="4" w:space="0" w:color="000000"/>
              <w:bottom w:val="single" w:sz="4" w:space="0" w:color="000000"/>
              <w:right w:val="single" w:sz="4" w:space="0" w:color="000000"/>
            </w:tcBorders>
          </w:tcPr>
          <w:p w14:paraId="0A8E5124" w14:textId="77777777" w:rsidR="009A7E22" w:rsidRDefault="009A7E22" w:rsidP="002D2EE8">
            <w:pPr>
              <w:spacing w:after="0" w:line="259" w:lineRule="auto"/>
              <w:ind w:left="0" w:right="0" w:firstLine="0"/>
              <w:jc w:val="left"/>
            </w:pPr>
            <w:r>
              <w:rPr>
                <w:sz w:val="16"/>
              </w:rPr>
              <w:t xml:space="preserve">CharacterString </w:t>
            </w:r>
          </w:p>
        </w:tc>
        <w:tc>
          <w:tcPr>
            <w:tcW w:w="3584" w:type="dxa"/>
            <w:tcBorders>
              <w:top w:val="single" w:sz="4" w:space="0" w:color="000000"/>
              <w:left w:val="single" w:sz="4" w:space="0" w:color="000000"/>
              <w:bottom w:val="single" w:sz="4" w:space="0" w:color="000000"/>
              <w:right w:val="single" w:sz="4" w:space="0" w:color="000000"/>
            </w:tcBorders>
          </w:tcPr>
          <w:p w14:paraId="10CB984A" w14:textId="2A816501" w:rsidR="009A7E22" w:rsidRDefault="009A7E22" w:rsidP="003E6F40">
            <w:pPr>
              <w:spacing w:after="0" w:line="259" w:lineRule="auto"/>
              <w:ind w:left="0" w:right="0" w:firstLine="0"/>
              <w:jc w:val="left"/>
            </w:pPr>
            <w:r>
              <w:rPr>
                <w:sz w:val="16"/>
              </w:rPr>
              <w:t xml:space="preserve">For example, G1762 </w:t>
            </w:r>
            <w:r w:rsidR="003E6F40">
              <w:rPr>
                <w:sz w:val="16"/>
              </w:rPr>
              <w:t>(</w:t>
            </w:r>
            <w:r>
              <w:rPr>
                <w:sz w:val="16"/>
              </w:rPr>
              <w:t>for the 2013-10-16 realization</w:t>
            </w:r>
            <w:r w:rsidR="003E6F40">
              <w:rPr>
                <w:sz w:val="16"/>
              </w:rPr>
              <w:t xml:space="preserve"> of the geodetic datum for WGS84) </w:t>
            </w:r>
            <w:r w:rsidR="003E6F40" w:rsidRPr="003E6F40">
              <w:rPr>
                <w:sz w:val="16"/>
                <w:szCs w:val="16"/>
              </w:rPr>
              <w:t>or 20</w:t>
            </w:r>
            <w:r w:rsidR="003E6F40">
              <w:rPr>
                <w:sz w:val="16"/>
                <w:szCs w:val="16"/>
              </w:rPr>
              <w:t xml:space="preserve">131016 </w:t>
            </w:r>
            <w:r w:rsidR="003E6F40">
              <w:rPr>
                <w:sz w:val="16"/>
              </w:rPr>
              <w:t>in simple date format</w:t>
            </w:r>
          </w:p>
        </w:tc>
      </w:tr>
      <w:tr w:rsidR="009A7E22" w14:paraId="587CA8FB" w14:textId="77777777" w:rsidTr="002D2EE8">
        <w:trPr>
          <w:trHeight w:val="497"/>
        </w:trPr>
        <w:tc>
          <w:tcPr>
            <w:tcW w:w="1090" w:type="dxa"/>
            <w:tcBorders>
              <w:top w:val="single" w:sz="4" w:space="0" w:color="000000"/>
              <w:left w:val="single" w:sz="4" w:space="0" w:color="000000"/>
              <w:bottom w:val="single" w:sz="4" w:space="0" w:color="000000"/>
              <w:right w:val="single" w:sz="4" w:space="0" w:color="000000"/>
            </w:tcBorders>
          </w:tcPr>
          <w:p w14:paraId="62EFA808" w14:textId="77777777" w:rsidR="009A7E22" w:rsidRDefault="009A7E22" w:rsidP="002D2EE8">
            <w:pPr>
              <w:spacing w:after="0" w:line="259" w:lineRule="auto"/>
              <w:ind w:left="0" w:right="0" w:firstLine="0"/>
              <w:jc w:val="left"/>
              <w:rPr>
                <w:sz w:val="16"/>
              </w:rPr>
            </w:pPr>
            <w:r w:rsidRPr="00771257">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1F0E1A24" w14:textId="77777777" w:rsidR="009A7E22" w:rsidRDefault="009A7E22" w:rsidP="002D2EE8">
            <w:pPr>
              <w:spacing w:after="0" w:line="259" w:lineRule="auto"/>
              <w:ind w:left="0" w:right="0" w:firstLine="0"/>
              <w:jc w:val="left"/>
            </w:pPr>
            <w:r>
              <w:rPr>
                <w:sz w:val="16"/>
              </w:rPr>
              <w:t xml:space="preserve">verticalDatum </w:t>
            </w:r>
          </w:p>
        </w:tc>
        <w:tc>
          <w:tcPr>
            <w:tcW w:w="3710" w:type="dxa"/>
            <w:tcBorders>
              <w:top w:val="single" w:sz="4" w:space="0" w:color="000000"/>
              <w:left w:val="single" w:sz="4" w:space="0" w:color="000000"/>
              <w:bottom w:val="single" w:sz="4" w:space="0" w:color="000000"/>
              <w:right w:val="single" w:sz="4" w:space="0" w:color="000000"/>
            </w:tcBorders>
          </w:tcPr>
          <w:p w14:paraId="7B0DABBE" w14:textId="77777777" w:rsidR="009A7E22" w:rsidRDefault="009A7E22" w:rsidP="002D2EE8">
            <w:pPr>
              <w:spacing w:after="0" w:line="259" w:lineRule="auto"/>
              <w:ind w:left="0" w:right="0" w:firstLine="0"/>
              <w:jc w:val="left"/>
            </w:pPr>
            <w:r>
              <w:rPr>
                <w:sz w:val="16"/>
              </w:rPr>
              <w:t xml:space="preserve">Vertical Datum of the entire dataset </w:t>
            </w:r>
          </w:p>
        </w:tc>
        <w:tc>
          <w:tcPr>
            <w:tcW w:w="720" w:type="dxa"/>
            <w:tcBorders>
              <w:top w:val="single" w:sz="4" w:space="0" w:color="000000"/>
              <w:left w:val="single" w:sz="4" w:space="0" w:color="000000"/>
              <w:bottom w:val="single" w:sz="4" w:space="0" w:color="000000"/>
              <w:right w:val="single" w:sz="4" w:space="0" w:color="000000"/>
            </w:tcBorders>
          </w:tcPr>
          <w:p w14:paraId="5682A1F7" w14:textId="77777777" w:rsidR="009A7E22" w:rsidRDefault="009A7E22" w:rsidP="002D2EE8">
            <w:pPr>
              <w:spacing w:after="0" w:line="259" w:lineRule="auto"/>
              <w:ind w:left="0" w:right="14"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6C8C6A01" w14:textId="77777777" w:rsidR="009A7E22" w:rsidRDefault="009A7E22" w:rsidP="002D2EE8">
            <w:pPr>
              <w:spacing w:after="0" w:line="259" w:lineRule="auto"/>
              <w:ind w:left="0" w:right="2" w:firstLine="0"/>
              <w:jc w:val="left"/>
            </w:pPr>
            <w:r>
              <w:rPr>
                <w:sz w:val="16"/>
              </w:rPr>
              <w:t xml:space="preserve">S100_VerticalAndSoundingDatu m </w:t>
            </w:r>
          </w:p>
        </w:tc>
        <w:tc>
          <w:tcPr>
            <w:tcW w:w="3584" w:type="dxa"/>
            <w:tcBorders>
              <w:top w:val="single" w:sz="4" w:space="0" w:color="000000"/>
              <w:left w:val="single" w:sz="4" w:space="0" w:color="000000"/>
              <w:bottom w:val="single" w:sz="4" w:space="0" w:color="000000"/>
              <w:right w:val="single" w:sz="4" w:space="0" w:color="000000"/>
            </w:tcBorders>
          </w:tcPr>
          <w:p w14:paraId="61CB8A11" w14:textId="77777777" w:rsidR="009A7E22" w:rsidRDefault="009A7E22" w:rsidP="002D2EE8">
            <w:pPr>
              <w:spacing w:after="0" w:line="259" w:lineRule="auto"/>
              <w:ind w:left="0" w:right="0" w:firstLine="0"/>
              <w:jc w:val="left"/>
            </w:pPr>
            <w:r>
              <w:rPr>
                <w:sz w:val="16"/>
              </w:rPr>
              <w:t>This optional S-100 attribute is mandatory in S-102.</w:t>
            </w:r>
          </w:p>
        </w:tc>
      </w:tr>
      <w:tr w:rsidR="009A7E22" w14:paraId="3311C7E7" w14:textId="77777777" w:rsidTr="002D2EE8">
        <w:trPr>
          <w:trHeight w:val="499"/>
        </w:trPr>
        <w:tc>
          <w:tcPr>
            <w:tcW w:w="1090" w:type="dxa"/>
            <w:tcBorders>
              <w:top w:val="single" w:sz="4" w:space="0" w:color="000000"/>
              <w:left w:val="single" w:sz="4" w:space="0" w:color="000000"/>
              <w:bottom w:val="single" w:sz="4" w:space="0" w:color="000000"/>
              <w:right w:val="single" w:sz="4" w:space="0" w:color="000000"/>
            </w:tcBorders>
          </w:tcPr>
          <w:p w14:paraId="416B9A39" w14:textId="77777777" w:rsidR="009A7E22" w:rsidRDefault="009A7E22" w:rsidP="002D2EE8">
            <w:pPr>
              <w:spacing w:after="0" w:line="259" w:lineRule="auto"/>
              <w:ind w:left="0" w:right="0" w:firstLine="0"/>
              <w:jc w:val="left"/>
              <w:rPr>
                <w:sz w:val="16"/>
              </w:rPr>
            </w:pPr>
            <w:r w:rsidRPr="008C148C">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58084BE8" w14:textId="77777777" w:rsidR="009A7E22" w:rsidRDefault="009A7E22" w:rsidP="002D2EE8">
            <w:pPr>
              <w:spacing w:after="0" w:line="259" w:lineRule="auto"/>
              <w:ind w:left="0" w:right="0" w:firstLine="0"/>
              <w:jc w:val="left"/>
            </w:pPr>
            <w:r>
              <w:rPr>
                <w:sz w:val="16"/>
              </w:rPr>
              <w:t xml:space="preserve">soundingDatum </w:t>
            </w:r>
          </w:p>
        </w:tc>
        <w:tc>
          <w:tcPr>
            <w:tcW w:w="3710" w:type="dxa"/>
            <w:tcBorders>
              <w:top w:val="single" w:sz="4" w:space="0" w:color="000000"/>
              <w:left w:val="single" w:sz="4" w:space="0" w:color="000000"/>
              <w:bottom w:val="single" w:sz="4" w:space="0" w:color="000000"/>
              <w:right w:val="single" w:sz="4" w:space="0" w:color="000000"/>
            </w:tcBorders>
          </w:tcPr>
          <w:p w14:paraId="5154DCE5" w14:textId="77777777" w:rsidR="009A7E22" w:rsidRDefault="009A7E22" w:rsidP="002D2EE8">
            <w:pPr>
              <w:spacing w:after="0" w:line="259" w:lineRule="auto"/>
              <w:ind w:left="0" w:right="0" w:firstLine="0"/>
              <w:jc w:val="left"/>
            </w:pPr>
            <w:r>
              <w:rPr>
                <w:sz w:val="16"/>
              </w:rPr>
              <w:t xml:space="preserve">Sounding Datum of the entire dataset </w:t>
            </w:r>
          </w:p>
        </w:tc>
        <w:tc>
          <w:tcPr>
            <w:tcW w:w="720" w:type="dxa"/>
            <w:tcBorders>
              <w:top w:val="single" w:sz="4" w:space="0" w:color="000000"/>
              <w:left w:val="single" w:sz="4" w:space="0" w:color="000000"/>
              <w:bottom w:val="single" w:sz="4" w:space="0" w:color="000000"/>
              <w:right w:val="single" w:sz="4" w:space="0" w:color="000000"/>
            </w:tcBorders>
          </w:tcPr>
          <w:p w14:paraId="3FAB2052" w14:textId="77777777" w:rsidR="009A7E22" w:rsidRDefault="009A7E22" w:rsidP="002D2EE8">
            <w:pPr>
              <w:spacing w:after="0" w:line="259" w:lineRule="auto"/>
              <w:ind w:left="0" w:right="14"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2303CF8B" w14:textId="77777777" w:rsidR="009A7E22" w:rsidRDefault="009A7E22" w:rsidP="002D2EE8">
            <w:pPr>
              <w:spacing w:after="0" w:line="259" w:lineRule="auto"/>
              <w:ind w:left="0" w:right="2" w:firstLine="0"/>
              <w:jc w:val="left"/>
            </w:pPr>
            <w:r>
              <w:rPr>
                <w:sz w:val="16"/>
              </w:rPr>
              <w:t xml:space="preserve">S100_VerticalAndSoundingDatu m </w:t>
            </w:r>
          </w:p>
        </w:tc>
        <w:tc>
          <w:tcPr>
            <w:tcW w:w="3584" w:type="dxa"/>
            <w:tcBorders>
              <w:top w:val="single" w:sz="4" w:space="0" w:color="000000"/>
              <w:left w:val="single" w:sz="4" w:space="0" w:color="000000"/>
              <w:bottom w:val="single" w:sz="4" w:space="0" w:color="000000"/>
              <w:right w:val="single" w:sz="4" w:space="0" w:color="000000"/>
            </w:tcBorders>
          </w:tcPr>
          <w:p w14:paraId="643DD498" w14:textId="77777777" w:rsidR="009A7E22" w:rsidRDefault="009A7E22" w:rsidP="002D2EE8">
            <w:pPr>
              <w:spacing w:after="0" w:line="259" w:lineRule="auto"/>
              <w:ind w:left="0" w:right="0" w:firstLine="0"/>
              <w:jc w:val="left"/>
            </w:pPr>
            <w:r>
              <w:rPr>
                <w:sz w:val="16"/>
              </w:rPr>
              <w:t>This optional S-100 attribute is mandatory in S-102.</w:t>
            </w:r>
          </w:p>
        </w:tc>
      </w:tr>
      <w:tr w:rsidR="009A7E22" w14:paraId="424B71E1" w14:textId="77777777" w:rsidTr="002D2EE8">
        <w:trPr>
          <w:trHeight w:val="314"/>
        </w:trPr>
        <w:tc>
          <w:tcPr>
            <w:tcW w:w="1090" w:type="dxa"/>
            <w:tcBorders>
              <w:top w:val="single" w:sz="4" w:space="0" w:color="000000"/>
              <w:left w:val="single" w:sz="4" w:space="0" w:color="000000"/>
              <w:bottom w:val="single" w:sz="4" w:space="0" w:color="000000"/>
              <w:right w:val="single" w:sz="4" w:space="0" w:color="000000"/>
            </w:tcBorders>
          </w:tcPr>
          <w:p w14:paraId="4C2EA5FC" w14:textId="77777777" w:rsidR="009A7E22" w:rsidRDefault="009A7E22" w:rsidP="002D2EE8">
            <w:pPr>
              <w:spacing w:after="0" w:line="259" w:lineRule="auto"/>
              <w:ind w:left="0" w:right="0" w:firstLine="0"/>
              <w:jc w:val="left"/>
              <w:rPr>
                <w:sz w:val="16"/>
              </w:rPr>
            </w:pPr>
            <w:r w:rsidRPr="008C148C">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34A28FD0" w14:textId="77777777" w:rsidR="009A7E22" w:rsidRDefault="009A7E22" w:rsidP="002D2EE8">
            <w:pPr>
              <w:spacing w:after="0" w:line="259" w:lineRule="auto"/>
              <w:ind w:left="0" w:right="0" w:firstLine="0"/>
              <w:jc w:val="left"/>
            </w:pPr>
            <w:r>
              <w:rPr>
                <w:sz w:val="16"/>
              </w:rPr>
              <w:t xml:space="preserve">dataType </w:t>
            </w:r>
          </w:p>
        </w:tc>
        <w:tc>
          <w:tcPr>
            <w:tcW w:w="3710" w:type="dxa"/>
            <w:tcBorders>
              <w:top w:val="single" w:sz="4" w:space="0" w:color="000000"/>
              <w:left w:val="single" w:sz="4" w:space="0" w:color="000000"/>
              <w:bottom w:val="single" w:sz="4" w:space="0" w:color="000000"/>
              <w:right w:val="single" w:sz="4" w:space="0" w:color="000000"/>
            </w:tcBorders>
          </w:tcPr>
          <w:p w14:paraId="5B73DB2E" w14:textId="77777777" w:rsidR="009A7E22" w:rsidRDefault="009A7E22" w:rsidP="002D2EE8">
            <w:pPr>
              <w:spacing w:after="0" w:line="259" w:lineRule="auto"/>
              <w:ind w:left="0" w:right="0" w:firstLine="0"/>
              <w:jc w:val="left"/>
            </w:pPr>
            <w:r>
              <w:rPr>
                <w:sz w:val="16"/>
              </w:rPr>
              <w:t xml:space="preserve">The encoding format of the dataset </w:t>
            </w:r>
          </w:p>
        </w:tc>
        <w:tc>
          <w:tcPr>
            <w:tcW w:w="720" w:type="dxa"/>
            <w:tcBorders>
              <w:top w:val="single" w:sz="4" w:space="0" w:color="000000"/>
              <w:left w:val="single" w:sz="4" w:space="0" w:color="000000"/>
              <w:bottom w:val="single" w:sz="4" w:space="0" w:color="000000"/>
              <w:right w:val="single" w:sz="4" w:space="0" w:color="000000"/>
            </w:tcBorders>
          </w:tcPr>
          <w:p w14:paraId="06AC4B88" w14:textId="77777777" w:rsidR="009A7E22" w:rsidRDefault="009A7E22" w:rsidP="002D2EE8">
            <w:pPr>
              <w:spacing w:after="0" w:line="259" w:lineRule="auto"/>
              <w:ind w:left="0" w:right="14"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1ADA4F64" w14:textId="77777777" w:rsidR="009A7E22" w:rsidRDefault="009A7E22" w:rsidP="002D2EE8">
            <w:pPr>
              <w:spacing w:after="0" w:line="259" w:lineRule="auto"/>
              <w:ind w:left="0" w:right="0" w:firstLine="0"/>
              <w:jc w:val="left"/>
            </w:pPr>
            <w:r>
              <w:rPr>
                <w:sz w:val="16"/>
              </w:rPr>
              <w:t xml:space="preserve">S100_DataFormat </w:t>
            </w:r>
          </w:p>
        </w:tc>
        <w:tc>
          <w:tcPr>
            <w:tcW w:w="3584" w:type="dxa"/>
            <w:tcBorders>
              <w:top w:val="single" w:sz="4" w:space="0" w:color="000000"/>
              <w:left w:val="single" w:sz="4" w:space="0" w:color="000000"/>
              <w:bottom w:val="single" w:sz="4" w:space="0" w:color="000000"/>
              <w:right w:val="single" w:sz="4" w:space="0" w:color="000000"/>
            </w:tcBorders>
          </w:tcPr>
          <w:p w14:paraId="44245E88" w14:textId="77777777" w:rsidR="009A7E22" w:rsidRDefault="009A7E22" w:rsidP="002D2EE8">
            <w:pPr>
              <w:spacing w:after="0" w:line="259" w:lineRule="auto"/>
              <w:ind w:left="0" w:right="0" w:firstLine="0"/>
              <w:jc w:val="left"/>
            </w:pPr>
            <w:r>
              <w:rPr>
                <w:sz w:val="16"/>
              </w:rPr>
              <w:t xml:space="preserve"> The only allowed value is HDF5</w:t>
            </w:r>
          </w:p>
        </w:tc>
      </w:tr>
      <w:tr w:rsidR="009A7E22" w14:paraId="5018AEE0" w14:textId="77777777" w:rsidTr="002D2EE8">
        <w:trPr>
          <w:trHeight w:val="312"/>
        </w:trPr>
        <w:tc>
          <w:tcPr>
            <w:tcW w:w="1090" w:type="dxa"/>
            <w:tcBorders>
              <w:top w:val="single" w:sz="4" w:space="0" w:color="000000"/>
              <w:left w:val="single" w:sz="4" w:space="0" w:color="000000"/>
              <w:bottom w:val="single" w:sz="4" w:space="0" w:color="000000"/>
              <w:right w:val="single" w:sz="4" w:space="0" w:color="000000"/>
            </w:tcBorders>
          </w:tcPr>
          <w:p w14:paraId="635CA2D9" w14:textId="77777777" w:rsidR="009A7E22" w:rsidRDefault="009A7E22" w:rsidP="002D2EE8">
            <w:pPr>
              <w:spacing w:after="0" w:line="259" w:lineRule="auto"/>
              <w:ind w:left="0" w:right="0" w:firstLine="0"/>
              <w:jc w:val="left"/>
              <w:rPr>
                <w:sz w:val="16"/>
              </w:rPr>
            </w:pPr>
            <w:r w:rsidRPr="008C148C">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73E03E10" w14:textId="77777777" w:rsidR="009A7E22" w:rsidRDefault="009A7E22" w:rsidP="002D2EE8">
            <w:pPr>
              <w:spacing w:after="0" w:line="259" w:lineRule="auto"/>
              <w:ind w:left="0" w:right="0" w:firstLine="0"/>
              <w:jc w:val="left"/>
            </w:pPr>
            <w:r>
              <w:rPr>
                <w:sz w:val="16"/>
              </w:rPr>
              <w:t xml:space="preserve">otherDataTypeDescription </w:t>
            </w:r>
          </w:p>
        </w:tc>
        <w:tc>
          <w:tcPr>
            <w:tcW w:w="3710" w:type="dxa"/>
            <w:tcBorders>
              <w:top w:val="single" w:sz="4" w:space="0" w:color="000000"/>
              <w:left w:val="single" w:sz="4" w:space="0" w:color="000000"/>
              <w:bottom w:val="single" w:sz="4" w:space="0" w:color="000000"/>
              <w:right w:val="single" w:sz="4" w:space="0" w:color="000000"/>
            </w:tcBorders>
          </w:tcPr>
          <w:p w14:paraId="7CB9E6D7" w14:textId="77777777" w:rsidR="009A7E22" w:rsidRDefault="009A7E22" w:rsidP="002D2EE8">
            <w:pPr>
              <w:spacing w:after="0" w:line="259" w:lineRule="auto"/>
              <w:ind w:left="0" w:right="0" w:firstLine="0"/>
              <w:jc w:val="left"/>
            </w:pPr>
            <w:r>
              <w:rPr>
                <w:sz w:val="16"/>
              </w:rPr>
              <w:t xml:space="preserve">Encoding format other than those listed. </w:t>
            </w:r>
          </w:p>
        </w:tc>
        <w:tc>
          <w:tcPr>
            <w:tcW w:w="720" w:type="dxa"/>
            <w:tcBorders>
              <w:top w:val="single" w:sz="4" w:space="0" w:color="000000"/>
              <w:left w:val="single" w:sz="4" w:space="0" w:color="000000"/>
              <w:bottom w:val="single" w:sz="4" w:space="0" w:color="000000"/>
              <w:right w:val="single" w:sz="4" w:space="0" w:color="000000"/>
            </w:tcBorders>
          </w:tcPr>
          <w:p w14:paraId="02D9D034" w14:textId="77777777" w:rsidR="009A7E22" w:rsidRDefault="009A7E22" w:rsidP="002D2EE8">
            <w:pPr>
              <w:spacing w:after="0" w:line="259" w:lineRule="auto"/>
              <w:ind w:left="0" w:right="11" w:firstLine="0"/>
              <w:jc w:val="center"/>
            </w:pPr>
            <w:r>
              <w:rPr>
                <w:sz w:val="16"/>
              </w:rPr>
              <w:t xml:space="preserve">0..1 </w:t>
            </w:r>
          </w:p>
        </w:tc>
        <w:tc>
          <w:tcPr>
            <w:tcW w:w="2460" w:type="dxa"/>
            <w:tcBorders>
              <w:top w:val="single" w:sz="4" w:space="0" w:color="000000"/>
              <w:left w:val="single" w:sz="4" w:space="0" w:color="000000"/>
              <w:bottom w:val="single" w:sz="4" w:space="0" w:color="000000"/>
              <w:right w:val="single" w:sz="4" w:space="0" w:color="000000"/>
            </w:tcBorders>
          </w:tcPr>
          <w:p w14:paraId="7915055F" w14:textId="77777777" w:rsidR="009A7E22" w:rsidRDefault="009A7E22" w:rsidP="002D2EE8">
            <w:pPr>
              <w:spacing w:after="0" w:line="259" w:lineRule="auto"/>
              <w:ind w:left="0" w:right="0" w:firstLine="0"/>
              <w:jc w:val="left"/>
            </w:pPr>
            <w:r>
              <w:rPr>
                <w:sz w:val="16"/>
              </w:rPr>
              <w:t xml:space="preserve">CharacterString </w:t>
            </w:r>
          </w:p>
        </w:tc>
        <w:tc>
          <w:tcPr>
            <w:tcW w:w="3584" w:type="dxa"/>
            <w:tcBorders>
              <w:top w:val="single" w:sz="4" w:space="0" w:color="000000"/>
              <w:left w:val="single" w:sz="4" w:space="0" w:color="000000"/>
              <w:bottom w:val="single" w:sz="4" w:space="0" w:color="000000"/>
              <w:right w:val="single" w:sz="4" w:space="0" w:color="000000"/>
            </w:tcBorders>
          </w:tcPr>
          <w:p w14:paraId="367C0D58" w14:textId="77777777" w:rsidR="009A7E22" w:rsidRDefault="009A7E22" w:rsidP="002D2EE8">
            <w:pPr>
              <w:spacing w:after="0" w:line="259" w:lineRule="auto"/>
              <w:ind w:left="0" w:right="0" w:firstLine="0"/>
              <w:jc w:val="left"/>
            </w:pPr>
            <w:r>
              <w:rPr>
                <w:sz w:val="16"/>
              </w:rPr>
              <w:t xml:space="preserve"> </w:t>
            </w:r>
          </w:p>
        </w:tc>
      </w:tr>
      <w:tr w:rsidR="009A7E22" w14:paraId="204C5BEB" w14:textId="77777777" w:rsidTr="002D2EE8">
        <w:trPr>
          <w:trHeight w:val="314"/>
        </w:trPr>
        <w:tc>
          <w:tcPr>
            <w:tcW w:w="1090" w:type="dxa"/>
            <w:tcBorders>
              <w:top w:val="single" w:sz="4" w:space="0" w:color="000000"/>
              <w:left w:val="single" w:sz="4" w:space="0" w:color="000000"/>
              <w:bottom w:val="single" w:sz="4" w:space="0" w:color="000000"/>
              <w:right w:val="single" w:sz="4" w:space="0" w:color="000000"/>
            </w:tcBorders>
          </w:tcPr>
          <w:p w14:paraId="5DF9B345" w14:textId="77777777" w:rsidR="009A7E22" w:rsidRDefault="009A7E22" w:rsidP="002D2EE8">
            <w:pPr>
              <w:spacing w:after="0" w:line="259" w:lineRule="auto"/>
              <w:ind w:left="0" w:right="0" w:firstLine="0"/>
              <w:jc w:val="left"/>
              <w:rPr>
                <w:sz w:val="16"/>
              </w:rPr>
            </w:pPr>
            <w:r w:rsidRPr="008C148C">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4F5F4D7C" w14:textId="77777777" w:rsidR="009A7E22" w:rsidRDefault="009A7E22" w:rsidP="002D2EE8">
            <w:pPr>
              <w:spacing w:after="0" w:line="259" w:lineRule="auto"/>
              <w:ind w:left="0" w:right="0" w:firstLine="0"/>
              <w:jc w:val="left"/>
            </w:pPr>
            <w:r>
              <w:rPr>
                <w:sz w:val="16"/>
              </w:rPr>
              <w:t xml:space="preserve">dataTypeVersion </w:t>
            </w:r>
          </w:p>
        </w:tc>
        <w:tc>
          <w:tcPr>
            <w:tcW w:w="3710" w:type="dxa"/>
            <w:tcBorders>
              <w:top w:val="single" w:sz="4" w:space="0" w:color="000000"/>
              <w:left w:val="single" w:sz="4" w:space="0" w:color="000000"/>
              <w:bottom w:val="single" w:sz="4" w:space="0" w:color="000000"/>
              <w:right w:val="single" w:sz="4" w:space="0" w:color="000000"/>
            </w:tcBorders>
          </w:tcPr>
          <w:p w14:paraId="162C6BB6" w14:textId="77777777" w:rsidR="009A7E22" w:rsidRDefault="009A7E22" w:rsidP="002D2EE8">
            <w:pPr>
              <w:spacing w:after="0" w:line="259" w:lineRule="auto"/>
              <w:ind w:left="0" w:right="0" w:firstLine="0"/>
              <w:jc w:val="left"/>
            </w:pPr>
            <w:r>
              <w:rPr>
                <w:sz w:val="16"/>
              </w:rPr>
              <w:t xml:space="preserve">The version number of the dataType. </w:t>
            </w:r>
          </w:p>
        </w:tc>
        <w:tc>
          <w:tcPr>
            <w:tcW w:w="720" w:type="dxa"/>
            <w:tcBorders>
              <w:top w:val="single" w:sz="4" w:space="0" w:color="000000"/>
              <w:left w:val="single" w:sz="4" w:space="0" w:color="000000"/>
              <w:bottom w:val="single" w:sz="4" w:space="0" w:color="000000"/>
              <w:right w:val="single" w:sz="4" w:space="0" w:color="000000"/>
            </w:tcBorders>
          </w:tcPr>
          <w:p w14:paraId="412CDA8B" w14:textId="77777777" w:rsidR="009A7E22" w:rsidRDefault="009A7E22" w:rsidP="002D2EE8">
            <w:pPr>
              <w:spacing w:after="0" w:line="259" w:lineRule="auto"/>
              <w:ind w:left="0" w:right="14"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70C8CD87" w14:textId="77777777" w:rsidR="009A7E22" w:rsidRDefault="009A7E22" w:rsidP="002D2EE8">
            <w:pPr>
              <w:spacing w:after="0" w:line="259" w:lineRule="auto"/>
              <w:ind w:left="0" w:right="0" w:firstLine="0"/>
              <w:jc w:val="left"/>
            </w:pPr>
            <w:r>
              <w:rPr>
                <w:sz w:val="16"/>
              </w:rPr>
              <w:t xml:space="preserve">CharacterString </w:t>
            </w:r>
          </w:p>
        </w:tc>
        <w:tc>
          <w:tcPr>
            <w:tcW w:w="3584" w:type="dxa"/>
            <w:tcBorders>
              <w:top w:val="single" w:sz="4" w:space="0" w:color="000000"/>
              <w:left w:val="single" w:sz="4" w:space="0" w:color="000000"/>
              <w:bottom w:val="single" w:sz="4" w:space="0" w:color="000000"/>
              <w:right w:val="single" w:sz="4" w:space="0" w:color="000000"/>
            </w:tcBorders>
          </w:tcPr>
          <w:p w14:paraId="6281955F" w14:textId="77777777" w:rsidR="009A7E22" w:rsidRDefault="009A7E22" w:rsidP="002D2EE8">
            <w:pPr>
              <w:spacing w:after="0" w:line="259" w:lineRule="auto"/>
              <w:ind w:left="0" w:right="0" w:firstLine="0"/>
              <w:jc w:val="left"/>
            </w:pPr>
            <w:r>
              <w:rPr>
                <w:sz w:val="16"/>
              </w:rPr>
              <w:t xml:space="preserve"> </w:t>
            </w:r>
          </w:p>
        </w:tc>
      </w:tr>
      <w:tr w:rsidR="009A7E22" w14:paraId="32272044" w14:textId="77777777" w:rsidTr="002D2EE8">
        <w:trPr>
          <w:trHeight w:val="499"/>
        </w:trPr>
        <w:tc>
          <w:tcPr>
            <w:tcW w:w="1090" w:type="dxa"/>
            <w:tcBorders>
              <w:top w:val="single" w:sz="4" w:space="0" w:color="000000"/>
              <w:left w:val="single" w:sz="4" w:space="0" w:color="000000"/>
              <w:bottom w:val="single" w:sz="4" w:space="0" w:color="000000"/>
              <w:right w:val="single" w:sz="4" w:space="0" w:color="000000"/>
            </w:tcBorders>
          </w:tcPr>
          <w:p w14:paraId="2C6F0A42" w14:textId="77777777" w:rsidR="009A7E22" w:rsidRDefault="009A7E22" w:rsidP="002D2EE8">
            <w:pPr>
              <w:spacing w:after="0" w:line="259" w:lineRule="auto"/>
              <w:ind w:left="0" w:right="0" w:firstLine="0"/>
              <w:jc w:val="left"/>
              <w:rPr>
                <w:sz w:val="16"/>
              </w:rPr>
            </w:pPr>
            <w:r w:rsidRPr="008C148C">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3AE94F2F" w14:textId="77777777" w:rsidR="009A7E22" w:rsidRDefault="009A7E22" w:rsidP="002D2EE8">
            <w:pPr>
              <w:spacing w:after="0" w:line="259" w:lineRule="auto"/>
              <w:ind w:left="0" w:right="0" w:firstLine="0"/>
              <w:jc w:val="left"/>
            </w:pPr>
            <w:r>
              <w:rPr>
                <w:sz w:val="16"/>
              </w:rPr>
              <w:t xml:space="preserve">dataCoverage </w:t>
            </w:r>
          </w:p>
        </w:tc>
        <w:tc>
          <w:tcPr>
            <w:tcW w:w="3710" w:type="dxa"/>
            <w:tcBorders>
              <w:top w:val="single" w:sz="4" w:space="0" w:color="000000"/>
              <w:left w:val="single" w:sz="4" w:space="0" w:color="000000"/>
              <w:bottom w:val="single" w:sz="4" w:space="0" w:color="000000"/>
              <w:right w:val="single" w:sz="4" w:space="0" w:color="000000"/>
            </w:tcBorders>
          </w:tcPr>
          <w:p w14:paraId="238F834F" w14:textId="77777777" w:rsidR="009A7E22" w:rsidRDefault="009A7E22" w:rsidP="002D2EE8">
            <w:pPr>
              <w:spacing w:after="0" w:line="259" w:lineRule="auto"/>
              <w:ind w:left="0" w:right="0" w:firstLine="0"/>
              <w:jc w:val="left"/>
            </w:pPr>
            <w:r>
              <w:rPr>
                <w:sz w:val="16"/>
              </w:rPr>
              <w:t xml:space="preserve">Provides information about data coverages within the dataset </w:t>
            </w:r>
          </w:p>
        </w:tc>
        <w:tc>
          <w:tcPr>
            <w:tcW w:w="720" w:type="dxa"/>
            <w:tcBorders>
              <w:top w:val="single" w:sz="4" w:space="0" w:color="000000"/>
              <w:left w:val="single" w:sz="4" w:space="0" w:color="000000"/>
              <w:bottom w:val="single" w:sz="4" w:space="0" w:color="000000"/>
              <w:right w:val="single" w:sz="4" w:space="0" w:color="000000"/>
            </w:tcBorders>
          </w:tcPr>
          <w:p w14:paraId="53AD413E" w14:textId="77777777" w:rsidR="009A7E22" w:rsidRDefault="009A7E22" w:rsidP="002D2EE8">
            <w:pPr>
              <w:spacing w:after="0" w:line="259" w:lineRule="auto"/>
              <w:ind w:left="0" w:right="14"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38ACD5AB" w14:textId="77777777" w:rsidR="009A7E22" w:rsidRDefault="009A7E22" w:rsidP="002D2EE8">
            <w:pPr>
              <w:spacing w:after="0" w:line="259" w:lineRule="auto"/>
              <w:ind w:left="0" w:right="0" w:firstLine="0"/>
              <w:jc w:val="left"/>
            </w:pPr>
            <w:r>
              <w:rPr>
                <w:sz w:val="16"/>
              </w:rPr>
              <w:t xml:space="preserve">S100_DataCoverage </w:t>
            </w:r>
          </w:p>
        </w:tc>
        <w:tc>
          <w:tcPr>
            <w:tcW w:w="3584" w:type="dxa"/>
            <w:tcBorders>
              <w:top w:val="single" w:sz="4" w:space="0" w:color="000000"/>
              <w:left w:val="single" w:sz="4" w:space="0" w:color="000000"/>
              <w:bottom w:val="single" w:sz="4" w:space="0" w:color="000000"/>
              <w:right w:val="single" w:sz="4" w:space="0" w:color="000000"/>
            </w:tcBorders>
          </w:tcPr>
          <w:p w14:paraId="598DDB69" w14:textId="77777777" w:rsidR="009A7E22" w:rsidRDefault="009A7E22" w:rsidP="002D2EE8">
            <w:pPr>
              <w:spacing w:after="0" w:line="259" w:lineRule="auto"/>
              <w:ind w:left="0" w:right="0" w:firstLine="0"/>
              <w:jc w:val="left"/>
            </w:pPr>
            <w:r>
              <w:rPr>
                <w:sz w:val="16"/>
              </w:rPr>
              <w:t>This optional S-100 attribute is mandatory in S-102.</w:t>
            </w:r>
          </w:p>
        </w:tc>
      </w:tr>
      <w:tr w:rsidR="009A7E22" w14:paraId="7000BC1F" w14:textId="77777777" w:rsidTr="002D2EE8">
        <w:trPr>
          <w:trHeight w:val="312"/>
        </w:trPr>
        <w:tc>
          <w:tcPr>
            <w:tcW w:w="1090" w:type="dxa"/>
            <w:tcBorders>
              <w:top w:val="single" w:sz="4" w:space="0" w:color="000000"/>
              <w:left w:val="single" w:sz="4" w:space="0" w:color="000000"/>
              <w:bottom w:val="single" w:sz="4" w:space="0" w:color="000000"/>
              <w:right w:val="single" w:sz="4" w:space="0" w:color="000000"/>
            </w:tcBorders>
          </w:tcPr>
          <w:p w14:paraId="220D915E" w14:textId="77777777" w:rsidR="009A7E22" w:rsidRDefault="009A7E22" w:rsidP="002D2EE8">
            <w:pPr>
              <w:spacing w:after="0" w:line="259" w:lineRule="auto"/>
              <w:ind w:left="0" w:right="0" w:firstLine="0"/>
              <w:jc w:val="left"/>
              <w:rPr>
                <w:sz w:val="16"/>
              </w:rPr>
            </w:pPr>
            <w:r w:rsidRPr="008C148C">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7D8E939E" w14:textId="77777777" w:rsidR="009A7E22" w:rsidRDefault="009A7E22" w:rsidP="002D2EE8">
            <w:pPr>
              <w:spacing w:after="0" w:line="259" w:lineRule="auto"/>
              <w:ind w:left="0" w:right="0" w:firstLine="0"/>
              <w:jc w:val="left"/>
            </w:pPr>
            <w:r>
              <w:rPr>
                <w:sz w:val="16"/>
              </w:rPr>
              <w:t xml:space="preserve">comment </w:t>
            </w:r>
          </w:p>
        </w:tc>
        <w:tc>
          <w:tcPr>
            <w:tcW w:w="3710" w:type="dxa"/>
            <w:tcBorders>
              <w:top w:val="single" w:sz="4" w:space="0" w:color="000000"/>
              <w:left w:val="single" w:sz="4" w:space="0" w:color="000000"/>
              <w:bottom w:val="single" w:sz="4" w:space="0" w:color="000000"/>
              <w:right w:val="single" w:sz="4" w:space="0" w:color="000000"/>
            </w:tcBorders>
          </w:tcPr>
          <w:p w14:paraId="61C217BF" w14:textId="77777777" w:rsidR="009A7E22" w:rsidRDefault="009A7E22" w:rsidP="002D2EE8">
            <w:pPr>
              <w:spacing w:after="0" w:line="259" w:lineRule="auto"/>
              <w:ind w:left="0" w:right="0" w:firstLine="0"/>
              <w:jc w:val="left"/>
            </w:pPr>
            <w:r>
              <w:rPr>
                <w:sz w:val="16"/>
              </w:rPr>
              <w:t xml:space="preserve">Any additional information </w:t>
            </w:r>
          </w:p>
        </w:tc>
        <w:tc>
          <w:tcPr>
            <w:tcW w:w="720" w:type="dxa"/>
            <w:tcBorders>
              <w:top w:val="single" w:sz="4" w:space="0" w:color="000000"/>
              <w:left w:val="single" w:sz="4" w:space="0" w:color="000000"/>
              <w:bottom w:val="single" w:sz="4" w:space="0" w:color="000000"/>
              <w:right w:val="single" w:sz="4" w:space="0" w:color="000000"/>
            </w:tcBorders>
          </w:tcPr>
          <w:p w14:paraId="6E15E442" w14:textId="77777777" w:rsidR="009A7E22" w:rsidRDefault="009A7E22" w:rsidP="002D2EE8">
            <w:pPr>
              <w:spacing w:after="0" w:line="259" w:lineRule="auto"/>
              <w:ind w:left="0" w:right="11" w:firstLine="0"/>
              <w:jc w:val="center"/>
            </w:pPr>
            <w:r>
              <w:rPr>
                <w:sz w:val="16"/>
              </w:rPr>
              <w:t xml:space="preserve">0..1 </w:t>
            </w:r>
          </w:p>
        </w:tc>
        <w:tc>
          <w:tcPr>
            <w:tcW w:w="2460" w:type="dxa"/>
            <w:tcBorders>
              <w:top w:val="single" w:sz="4" w:space="0" w:color="000000"/>
              <w:left w:val="single" w:sz="4" w:space="0" w:color="000000"/>
              <w:bottom w:val="single" w:sz="4" w:space="0" w:color="000000"/>
              <w:right w:val="single" w:sz="4" w:space="0" w:color="000000"/>
            </w:tcBorders>
          </w:tcPr>
          <w:p w14:paraId="58E2AB11" w14:textId="77777777" w:rsidR="009A7E22" w:rsidRDefault="009A7E22" w:rsidP="002D2EE8">
            <w:pPr>
              <w:spacing w:after="0" w:line="259" w:lineRule="auto"/>
              <w:ind w:left="0" w:right="0" w:firstLine="0"/>
              <w:jc w:val="left"/>
            </w:pPr>
            <w:r>
              <w:rPr>
                <w:sz w:val="16"/>
              </w:rPr>
              <w:t xml:space="preserve">CharacterString </w:t>
            </w:r>
          </w:p>
        </w:tc>
        <w:tc>
          <w:tcPr>
            <w:tcW w:w="3584" w:type="dxa"/>
            <w:tcBorders>
              <w:top w:val="single" w:sz="4" w:space="0" w:color="000000"/>
              <w:left w:val="single" w:sz="4" w:space="0" w:color="000000"/>
              <w:bottom w:val="single" w:sz="4" w:space="0" w:color="000000"/>
              <w:right w:val="single" w:sz="4" w:space="0" w:color="000000"/>
            </w:tcBorders>
          </w:tcPr>
          <w:p w14:paraId="0AC98505" w14:textId="77777777" w:rsidR="009A7E22" w:rsidRDefault="009A7E22" w:rsidP="002D2EE8">
            <w:pPr>
              <w:spacing w:after="0" w:line="259" w:lineRule="auto"/>
              <w:ind w:left="0" w:right="0" w:firstLine="0"/>
              <w:jc w:val="left"/>
            </w:pPr>
            <w:r>
              <w:rPr>
                <w:sz w:val="16"/>
              </w:rPr>
              <w:t xml:space="preserve"> </w:t>
            </w:r>
          </w:p>
        </w:tc>
      </w:tr>
      <w:tr w:rsidR="009A7E22" w14:paraId="72BF67C8" w14:textId="77777777" w:rsidTr="002D2EE8">
        <w:trPr>
          <w:trHeight w:val="684"/>
        </w:trPr>
        <w:tc>
          <w:tcPr>
            <w:tcW w:w="1090" w:type="dxa"/>
            <w:tcBorders>
              <w:top w:val="single" w:sz="4" w:space="0" w:color="000000"/>
              <w:left w:val="single" w:sz="4" w:space="0" w:color="000000"/>
              <w:bottom w:val="single" w:sz="4" w:space="0" w:color="000000"/>
              <w:right w:val="single" w:sz="4" w:space="0" w:color="000000"/>
            </w:tcBorders>
          </w:tcPr>
          <w:p w14:paraId="673DF103" w14:textId="77777777" w:rsidR="009A7E22" w:rsidRDefault="009A7E22" w:rsidP="002D2EE8">
            <w:pPr>
              <w:spacing w:after="0" w:line="259" w:lineRule="auto"/>
              <w:ind w:left="0" w:right="0" w:firstLine="0"/>
              <w:jc w:val="left"/>
              <w:rPr>
                <w:sz w:val="16"/>
              </w:rPr>
            </w:pPr>
            <w:r w:rsidRPr="008C148C">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4E53F4C1" w14:textId="77777777" w:rsidR="009A7E22" w:rsidRDefault="009A7E22" w:rsidP="002D2EE8">
            <w:pPr>
              <w:spacing w:after="0" w:line="259" w:lineRule="auto"/>
              <w:ind w:left="0" w:right="0" w:firstLine="0"/>
              <w:jc w:val="left"/>
            </w:pPr>
            <w:r>
              <w:rPr>
                <w:sz w:val="16"/>
              </w:rPr>
              <w:t xml:space="preserve">layerID </w:t>
            </w:r>
          </w:p>
        </w:tc>
        <w:tc>
          <w:tcPr>
            <w:tcW w:w="3710" w:type="dxa"/>
            <w:tcBorders>
              <w:top w:val="single" w:sz="4" w:space="0" w:color="000000"/>
              <w:left w:val="single" w:sz="4" w:space="0" w:color="000000"/>
              <w:bottom w:val="single" w:sz="4" w:space="0" w:color="000000"/>
              <w:right w:val="single" w:sz="4" w:space="0" w:color="000000"/>
            </w:tcBorders>
          </w:tcPr>
          <w:p w14:paraId="05E162D7" w14:textId="77777777" w:rsidR="009A7E22" w:rsidRDefault="009A7E22" w:rsidP="002D2EE8">
            <w:pPr>
              <w:spacing w:after="0" w:line="259" w:lineRule="auto"/>
              <w:ind w:left="0" w:right="0" w:firstLine="0"/>
              <w:jc w:val="left"/>
            </w:pPr>
            <w:r>
              <w:rPr>
                <w:sz w:val="16"/>
              </w:rPr>
              <w:t xml:space="preserve">Identifies other layers with which this dataset is intended to be used or portrayed </w:t>
            </w:r>
          </w:p>
        </w:tc>
        <w:tc>
          <w:tcPr>
            <w:tcW w:w="720" w:type="dxa"/>
            <w:tcBorders>
              <w:top w:val="single" w:sz="4" w:space="0" w:color="000000"/>
              <w:left w:val="single" w:sz="4" w:space="0" w:color="000000"/>
              <w:bottom w:val="single" w:sz="4" w:space="0" w:color="000000"/>
              <w:right w:val="single" w:sz="4" w:space="0" w:color="000000"/>
            </w:tcBorders>
          </w:tcPr>
          <w:p w14:paraId="32997399" w14:textId="77777777" w:rsidR="009A7E22" w:rsidRDefault="009A7E22" w:rsidP="002D2EE8">
            <w:pPr>
              <w:spacing w:after="0" w:line="259" w:lineRule="auto"/>
              <w:ind w:left="0" w:right="14" w:firstLine="0"/>
              <w:jc w:val="center"/>
            </w:pPr>
            <w:r>
              <w:rPr>
                <w:sz w:val="16"/>
              </w:rPr>
              <w:t xml:space="preserve">0..* </w:t>
            </w:r>
          </w:p>
        </w:tc>
        <w:tc>
          <w:tcPr>
            <w:tcW w:w="2460" w:type="dxa"/>
            <w:tcBorders>
              <w:top w:val="single" w:sz="4" w:space="0" w:color="000000"/>
              <w:left w:val="single" w:sz="4" w:space="0" w:color="000000"/>
              <w:bottom w:val="single" w:sz="4" w:space="0" w:color="000000"/>
              <w:right w:val="single" w:sz="4" w:space="0" w:color="000000"/>
            </w:tcBorders>
          </w:tcPr>
          <w:p w14:paraId="43F495D7" w14:textId="77777777" w:rsidR="009A7E22" w:rsidRDefault="009A7E22" w:rsidP="002D2EE8">
            <w:pPr>
              <w:spacing w:after="0" w:line="259" w:lineRule="auto"/>
              <w:ind w:left="0" w:right="0" w:firstLine="0"/>
              <w:jc w:val="left"/>
            </w:pPr>
            <w:r>
              <w:rPr>
                <w:sz w:val="16"/>
              </w:rPr>
              <w:t xml:space="preserve">CharacterString </w:t>
            </w:r>
          </w:p>
        </w:tc>
        <w:tc>
          <w:tcPr>
            <w:tcW w:w="3584" w:type="dxa"/>
            <w:tcBorders>
              <w:top w:val="single" w:sz="4" w:space="0" w:color="000000"/>
              <w:left w:val="single" w:sz="4" w:space="0" w:color="000000"/>
              <w:bottom w:val="single" w:sz="4" w:space="0" w:color="000000"/>
              <w:right w:val="single" w:sz="4" w:space="0" w:color="000000"/>
            </w:tcBorders>
          </w:tcPr>
          <w:p w14:paraId="19252A1B" w14:textId="77777777" w:rsidR="009A7E22" w:rsidRDefault="009A7E22" w:rsidP="002D2EE8">
            <w:pPr>
              <w:spacing w:after="0" w:line="259" w:lineRule="auto"/>
              <w:ind w:left="0" w:right="0" w:firstLine="0"/>
              <w:jc w:val="left"/>
              <w:rPr>
                <w:sz w:val="16"/>
              </w:rPr>
            </w:pPr>
            <w:r>
              <w:rPr>
                <w:sz w:val="16"/>
              </w:rPr>
              <w:t>For example, a marine protected area dataset needs an ENC dataset to portray as intended in an ECDIS.</w:t>
            </w:r>
          </w:p>
          <w:p w14:paraId="41CD0ED9" w14:textId="77777777" w:rsidR="009A7E22" w:rsidRDefault="009A7E22" w:rsidP="002D2EE8">
            <w:pPr>
              <w:spacing w:after="0" w:line="259" w:lineRule="auto"/>
              <w:ind w:left="0" w:right="0" w:firstLine="0"/>
              <w:jc w:val="left"/>
            </w:pPr>
            <w:r w:rsidRPr="00585FA8">
              <w:rPr>
                <w:sz w:val="18"/>
              </w:rPr>
              <w:t>Example: “S-101” for bathymetry datasets intended as overlays for S-101 ENC data.</w:t>
            </w:r>
          </w:p>
        </w:tc>
      </w:tr>
      <w:tr w:rsidR="009A7E22" w14:paraId="5CEA2A8E" w14:textId="77777777" w:rsidTr="002D2EE8">
        <w:trPr>
          <w:trHeight w:val="497"/>
        </w:trPr>
        <w:tc>
          <w:tcPr>
            <w:tcW w:w="1090" w:type="dxa"/>
            <w:tcBorders>
              <w:top w:val="single" w:sz="4" w:space="0" w:color="000000"/>
              <w:left w:val="single" w:sz="4" w:space="0" w:color="000000"/>
              <w:bottom w:val="single" w:sz="4" w:space="0" w:color="000000"/>
              <w:right w:val="single" w:sz="4" w:space="0" w:color="000000"/>
            </w:tcBorders>
          </w:tcPr>
          <w:p w14:paraId="33FD5267" w14:textId="77777777" w:rsidR="009A7E22" w:rsidRDefault="009A7E22" w:rsidP="002D2EE8">
            <w:pPr>
              <w:spacing w:after="0" w:line="259" w:lineRule="auto"/>
              <w:ind w:left="0" w:right="0" w:firstLine="0"/>
              <w:jc w:val="left"/>
              <w:rPr>
                <w:sz w:val="16"/>
              </w:rPr>
            </w:pPr>
            <w:r w:rsidRPr="006062F4">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184EFEE1" w14:textId="77777777" w:rsidR="009A7E22" w:rsidRDefault="009A7E22" w:rsidP="002D2EE8">
            <w:pPr>
              <w:spacing w:after="0" w:line="259" w:lineRule="auto"/>
              <w:ind w:left="0" w:right="0" w:firstLine="0"/>
              <w:jc w:val="left"/>
            </w:pPr>
            <w:r>
              <w:rPr>
                <w:sz w:val="16"/>
              </w:rPr>
              <w:t xml:space="preserve">defaultLocale </w:t>
            </w:r>
          </w:p>
        </w:tc>
        <w:tc>
          <w:tcPr>
            <w:tcW w:w="3710" w:type="dxa"/>
            <w:tcBorders>
              <w:top w:val="single" w:sz="4" w:space="0" w:color="000000"/>
              <w:left w:val="single" w:sz="4" w:space="0" w:color="000000"/>
              <w:bottom w:val="single" w:sz="4" w:space="0" w:color="000000"/>
              <w:right w:val="single" w:sz="4" w:space="0" w:color="000000"/>
            </w:tcBorders>
          </w:tcPr>
          <w:p w14:paraId="2994BFD4" w14:textId="77777777" w:rsidR="009A7E22" w:rsidRDefault="009A7E22" w:rsidP="002D2EE8">
            <w:pPr>
              <w:spacing w:after="0" w:line="259" w:lineRule="auto"/>
              <w:ind w:left="0" w:right="0" w:firstLine="0"/>
              <w:jc w:val="left"/>
            </w:pPr>
            <w:r>
              <w:rPr>
                <w:sz w:val="16"/>
              </w:rPr>
              <w:t xml:space="preserve">Default language and character set used in the exchange catalogue </w:t>
            </w:r>
          </w:p>
        </w:tc>
        <w:tc>
          <w:tcPr>
            <w:tcW w:w="720" w:type="dxa"/>
            <w:tcBorders>
              <w:top w:val="single" w:sz="4" w:space="0" w:color="000000"/>
              <w:left w:val="single" w:sz="4" w:space="0" w:color="000000"/>
              <w:bottom w:val="single" w:sz="4" w:space="0" w:color="000000"/>
              <w:right w:val="single" w:sz="4" w:space="0" w:color="000000"/>
            </w:tcBorders>
          </w:tcPr>
          <w:p w14:paraId="4A8FE36F" w14:textId="77777777" w:rsidR="009A7E22" w:rsidRDefault="009A7E22" w:rsidP="002D2EE8">
            <w:pPr>
              <w:spacing w:after="0" w:line="259" w:lineRule="auto"/>
              <w:ind w:left="0" w:right="14"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0D14F4BD" w14:textId="77777777" w:rsidR="009A7E22" w:rsidRDefault="009A7E22" w:rsidP="002D2EE8">
            <w:pPr>
              <w:spacing w:after="0" w:line="259" w:lineRule="auto"/>
              <w:ind w:left="0" w:right="0" w:firstLine="0"/>
              <w:jc w:val="left"/>
            </w:pPr>
            <w:r>
              <w:rPr>
                <w:sz w:val="16"/>
              </w:rPr>
              <w:t xml:space="preserve">PT_Locale </w:t>
            </w:r>
          </w:p>
        </w:tc>
        <w:tc>
          <w:tcPr>
            <w:tcW w:w="3584" w:type="dxa"/>
            <w:tcBorders>
              <w:top w:val="single" w:sz="4" w:space="0" w:color="000000"/>
              <w:left w:val="single" w:sz="4" w:space="0" w:color="000000"/>
              <w:bottom w:val="single" w:sz="4" w:space="0" w:color="000000"/>
              <w:right w:val="single" w:sz="4" w:space="0" w:color="000000"/>
            </w:tcBorders>
          </w:tcPr>
          <w:p w14:paraId="77FDC136" w14:textId="77777777" w:rsidR="009A7E22" w:rsidRDefault="009A7E22" w:rsidP="002D2EE8">
            <w:pPr>
              <w:spacing w:after="0" w:line="259" w:lineRule="auto"/>
              <w:ind w:left="0" w:right="0" w:firstLine="0"/>
              <w:jc w:val="left"/>
            </w:pPr>
            <w:r>
              <w:rPr>
                <w:sz w:val="16"/>
              </w:rPr>
              <w:t>Default language is English, encoded as defaultLocale.language=”eng”.</w:t>
            </w:r>
          </w:p>
        </w:tc>
      </w:tr>
      <w:tr w:rsidR="009A7E22" w14:paraId="1539467B" w14:textId="77777777" w:rsidTr="002D2EE8">
        <w:trPr>
          <w:trHeight w:val="499"/>
        </w:trPr>
        <w:tc>
          <w:tcPr>
            <w:tcW w:w="1090" w:type="dxa"/>
            <w:tcBorders>
              <w:top w:val="single" w:sz="4" w:space="0" w:color="000000"/>
              <w:left w:val="single" w:sz="4" w:space="0" w:color="000000"/>
              <w:bottom w:val="single" w:sz="4" w:space="0" w:color="000000"/>
              <w:right w:val="single" w:sz="4" w:space="0" w:color="000000"/>
            </w:tcBorders>
          </w:tcPr>
          <w:p w14:paraId="1E6F5FD5" w14:textId="77777777" w:rsidR="009A7E22" w:rsidRDefault="009A7E22" w:rsidP="002D2EE8">
            <w:pPr>
              <w:spacing w:after="0" w:line="259" w:lineRule="auto"/>
              <w:ind w:left="0" w:right="0" w:firstLine="0"/>
              <w:jc w:val="left"/>
              <w:rPr>
                <w:sz w:val="16"/>
              </w:rPr>
            </w:pPr>
            <w:r w:rsidRPr="006062F4">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31BC247A" w14:textId="77777777" w:rsidR="009A7E22" w:rsidRDefault="009A7E22" w:rsidP="002D2EE8">
            <w:pPr>
              <w:spacing w:after="0" w:line="259" w:lineRule="auto"/>
              <w:ind w:left="0" w:right="0" w:firstLine="0"/>
              <w:jc w:val="left"/>
            </w:pPr>
            <w:r>
              <w:rPr>
                <w:sz w:val="16"/>
              </w:rPr>
              <w:t xml:space="preserve">otherLocale </w:t>
            </w:r>
          </w:p>
        </w:tc>
        <w:tc>
          <w:tcPr>
            <w:tcW w:w="3710" w:type="dxa"/>
            <w:tcBorders>
              <w:top w:val="single" w:sz="4" w:space="0" w:color="000000"/>
              <w:left w:val="single" w:sz="4" w:space="0" w:color="000000"/>
              <w:bottom w:val="single" w:sz="4" w:space="0" w:color="000000"/>
              <w:right w:val="single" w:sz="4" w:space="0" w:color="000000"/>
            </w:tcBorders>
          </w:tcPr>
          <w:p w14:paraId="19D03BB5" w14:textId="77777777" w:rsidR="009A7E22" w:rsidRDefault="009A7E22" w:rsidP="002D2EE8">
            <w:pPr>
              <w:spacing w:after="0" w:line="259" w:lineRule="auto"/>
              <w:ind w:left="0" w:right="0" w:firstLine="0"/>
              <w:jc w:val="left"/>
            </w:pPr>
            <w:r>
              <w:rPr>
                <w:sz w:val="16"/>
              </w:rPr>
              <w:t xml:space="preserve">Other languages and character sets used in the exchange catalogue </w:t>
            </w:r>
          </w:p>
        </w:tc>
        <w:tc>
          <w:tcPr>
            <w:tcW w:w="720" w:type="dxa"/>
            <w:tcBorders>
              <w:top w:val="single" w:sz="4" w:space="0" w:color="000000"/>
              <w:left w:val="single" w:sz="4" w:space="0" w:color="000000"/>
              <w:bottom w:val="single" w:sz="4" w:space="0" w:color="000000"/>
              <w:right w:val="single" w:sz="4" w:space="0" w:color="000000"/>
            </w:tcBorders>
          </w:tcPr>
          <w:p w14:paraId="648F4AFF" w14:textId="77777777" w:rsidR="009A7E22" w:rsidRDefault="009A7E22" w:rsidP="002D2EE8">
            <w:pPr>
              <w:spacing w:after="0" w:line="259" w:lineRule="auto"/>
              <w:ind w:left="0" w:right="14" w:firstLine="0"/>
              <w:jc w:val="center"/>
            </w:pPr>
            <w:r>
              <w:rPr>
                <w:sz w:val="16"/>
              </w:rPr>
              <w:t xml:space="preserve">0..* </w:t>
            </w:r>
          </w:p>
        </w:tc>
        <w:tc>
          <w:tcPr>
            <w:tcW w:w="2460" w:type="dxa"/>
            <w:tcBorders>
              <w:top w:val="single" w:sz="4" w:space="0" w:color="000000"/>
              <w:left w:val="single" w:sz="4" w:space="0" w:color="000000"/>
              <w:bottom w:val="single" w:sz="4" w:space="0" w:color="000000"/>
              <w:right w:val="single" w:sz="4" w:space="0" w:color="000000"/>
            </w:tcBorders>
          </w:tcPr>
          <w:p w14:paraId="683CF3F9" w14:textId="77777777" w:rsidR="009A7E22" w:rsidRDefault="009A7E22" w:rsidP="002D2EE8">
            <w:pPr>
              <w:spacing w:after="0" w:line="259" w:lineRule="auto"/>
              <w:ind w:left="0" w:right="0" w:firstLine="0"/>
              <w:jc w:val="left"/>
            </w:pPr>
            <w:r>
              <w:rPr>
                <w:sz w:val="16"/>
              </w:rPr>
              <w:t xml:space="preserve">PT_Locale </w:t>
            </w:r>
          </w:p>
        </w:tc>
        <w:tc>
          <w:tcPr>
            <w:tcW w:w="3584" w:type="dxa"/>
            <w:tcBorders>
              <w:top w:val="single" w:sz="4" w:space="0" w:color="000000"/>
              <w:left w:val="single" w:sz="4" w:space="0" w:color="000000"/>
              <w:bottom w:val="single" w:sz="4" w:space="0" w:color="000000"/>
              <w:right w:val="single" w:sz="4" w:space="0" w:color="000000"/>
            </w:tcBorders>
          </w:tcPr>
          <w:p w14:paraId="05688169" w14:textId="77777777" w:rsidR="009A7E22" w:rsidRDefault="009A7E22" w:rsidP="002D2EE8">
            <w:pPr>
              <w:spacing w:after="0" w:line="259" w:lineRule="auto"/>
              <w:ind w:left="0" w:right="0" w:firstLine="0"/>
              <w:jc w:val="left"/>
            </w:pPr>
            <w:r>
              <w:rPr>
                <w:sz w:val="16"/>
              </w:rPr>
              <w:t xml:space="preserve"> </w:t>
            </w:r>
          </w:p>
        </w:tc>
      </w:tr>
      <w:tr w:rsidR="009A7E22" w14:paraId="01C323C2" w14:textId="77777777" w:rsidTr="002D2EE8">
        <w:trPr>
          <w:trHeight w:val="312"/>
        </w:trPr>
        <w:tc>
          <w:tcPr>
            <w:tcW w:w="1090" w:type="dxa"/>
            <w:tcBorders>
              <w:top w:val="single" w:sz="4" w:space="0" w:color="000000"/>
              <w:left w:val="single" w:sz="4" w:space="0" w:color="000000"/>
              <w:bottom w:val="single" w:sz="4" w:space="0" w:color="000000"/>
              <w:right w:val="single" w:sz="4" w:space="0" w:color="000000"/>
            </w:tcBorders>
          </w:tcPr>
          <w:p w14:paraId="51518C0A" w14:textId="77777777" w:rsidR="009A7E22" w:rsidRDefault="009A7E22" w:rsidP="002D2EE8">
            <w:pPr>
              <w:spacing w:after="0" w:line="259" w:lineRule="auto"/>
              <w:ind w:left="0" w:right="0" w:firstLine="0"/>
              <w:jc w:val="left"/>
              <w:rPr>
                <w:sz w:val="16"/>
              </w:rPr>
            </w:pPr>
            <w:r w:rsidRPr="006062F4">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40762DAE" w14:textId="77777777" w:rsidR="009A7E22" w:rsidRDefault="009A7E22" w:rsidP="002D2EE8">
            <w:pPr>
              <w:spacing w:after="0" w:line="259" w:lineRule="auto"/>
              <w:ind w:left="0" w:right="0" w:firstLine="0"/>
              <w:jc w:val="left"/>
            </w:pPr>
            <w:r>
              <w:rPr>
                <w:sz w:val="16"/>
              </w:rPr>
              <w:t xml:space="preserve">metadataFileIdentifier </w:t>
            </w:r>
          </w:p>
        </w:tc>
        <w:tc>
          <w:tcPr>
            <w:tcW w:w="3710" w:type="dxa"/>
            <w:tcBorders>
              <w:top w:val="single" w:sz="4" w:space="0" w:color="000000"/>
              <w:left w:val="single" w:sz="4" w:space="0" w:color="000000"/>
              <w:bottom w:val="single" w:sz="4" w:space="0" w:color="000000"/>
              <w:right w:val="single" w:sz="4" w:space="0" w:color="000000"/>
            </w:tcBorders>
          </w:tcPr>
          <w:p w14:paraId="10C34215" w14:textId="77777777" w:rsidR="009A7E22" w:rsidRDefault="009A7E22" w:rsidP="002D2EE8">
            <w:pPr>
              <w:spacing w:after="0" w:line="259" w:lineRule="auto"/>
              <w:ind w:left="0" w:right="0" w:firstLine="0"/>
              <w:jc w:val="left"/>
            </w:pPr>
            <w:r>
              <w:rPr>
                <w:sz w:val="16"/>
              </w:rPr>
              <w:t xml:space="preserve">Identifier for metadata file </w:t>
            </w:r>
          </w:p>
        </w:tc>
        <w:tc>
          <w:tcPr>
            <w:tcW w:w="720" w:type="dxa"/>
            <w:tcBorders>
              <w:top w:val="single" w:sz="4" w:space="0" w:color="000000"/>
              <w:left w:val="single" w:sz="4" w:space="0" w:color="000000"/>
              <w:bottom w:val="single" w:sz="4" w:space="0" w:color="000000"/>
              <w:right w:val="single" w:sz="4" w:space="0" w:color="000000"/>
            </w:tcBorders>
          </w:tcPr>
          <w:p w14:paraId="2DCAD940" w14:textId="77777777" w:rsidR="009A7E22" w:rsidRDefault="009A7E22" w:rsidP="002D2EE8">
            <w:pPr>
              <w:spacing w:after="0" w:line="259" w:lineRule="auto"/>
              <w:ind w:left="0" w:right="14"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59FD39E0" w14:textId="77777777" w:rsidR="009A7E22" w:rsidRDefault="009A7E22" w:rsidP="002D2EE8">
            <w:pPr>
              <w:spacing w:after="0" w:line="259" w:lineRule="auto"/>
              <w:ind w:left="0" w:right="0" w:firstLine="0"/>
              <w:jc w:val="left"/>
            </w:pPr>
            <w:r>
              <w:rPr>
                <w:sz w:val="16"/>
              </w:rPr>
              <w:t xml:space="preserve">CharacterString </w:t>
            </w:r>
          </w:p>
        </w:tc>
        <w:tc>
          <w:tcPr>
            <w:tcW w:w="3584" w:type="dxa"/>
            <w:tcBorders>
              <w:top w:val="single" w:sz="4" w:space="0" w:color="000000"/>
              <w:left w:val="single" w:sz="4" w:space="0" w:color="000000"/>
              <w:bottom w:val="single" w:sz="4" w:space="0" w:color="000000"/>
              <w:right w:val="single" w:sz="4" w:space="0" w:color="000000"/>
            </w:tcBorders>
          </w:tcPr>
          <w:p w14:paraId="62A2271B" w14:textId="77777777" w:rsidR="009A7E22" w:rsidRDefault="009A7E22" w:rsidP="002D2EE8">
            <w:pPr>
              <w:spacing w:after="0" w:line="259" w:lineRule="auto"/>
              <w:ind w:left="0" w:right="0" w:firstLine="0"/>
              <w:jc w:val="left"/>
            </w:pPr>
            <w:r>
              <w:rPr>
                <w:sz w:val="16"/>
              </w:rPr>
              <w:t xml:space="preserve">For example, for ISO 19115-3 metadata file </w:t>
            </w:r>
          </w:p>
        </w:tc>
      </w:tr>
      <w:tr w:rsidR="009A7E22" w14:paraId="1AA56F8D" w14:textId="77777777" w:rsidTr="002D2EE8">
        <w:trPr>
          <w:trHeight w:val="927"/>
        </w:trPr>
        <w:tc>
          <w:tcPr>
            <w:tcW w:w="1090" w:type="dxa"/>
            <w:tcBorders>
              <w:top w:val="single" w:sz="4" w:space="0" w:color="000000"/>
              <w:left w:val="single" w:sz="4" w:space="0" w:color="000000"/>
              <w:bottom w:val="single" w:sz="4" w:space="0" w:color="000000"/>
              <w:right w:val="single" w:sz="4" w:space="0" w:color="000000"/>
            </w:tcBorders>
          </w:tcPr>
          <w:p w14:paraId="363F8100" w14:textId="77777777" w:rsidR="009A7E22" w:rsidRDefault="009A7E22" w:rsidP="002D2EE8">
            <w:pPr>
              <w:spacing w:after="0" w:line="259" w:lineRule="auto"/>
              <w:ind w:left="0" w:right="0" w:firstLine="0"/>
              <w:jc w:val="left"/>
              <w:rPr>
                <w:sz w:val="16"/>
              </w:rPr>
            </w:pPr>
            <w:r w:rsidRPr="006062F4">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3D44A755" w14:textId="77777777" w:rsidR="009A7E22" w:rsidRDefault="009A7E22" w:rsidP="002D2EE8">
            <w:pPr>
              <w:spacing w:after="0" w:line="259" w:lineRule="auto"/>
              <w:ind w:left="0" w:right="0" w:firstLine="0"/>
              <w:jc w:val="left"/>
            </w:pPr>
            <w:r>
              <w:rPr>
                <w:sz w:val="16"/>
              </w:rPr>
              <w:t xml:space="preserve">metadataPointOfContact </w:t>
            </w:r>
          </w:p>
        </w:tc>
        <w:tc>
          <w:tcPr>
            <w:tcW w:w="3710" w:type="dxa"/>
            <w:tcBorders>
              <w:top w:val="single" w:sz="4" w:space="0" w:color="000000"/>
              <w:left w:val="single" w:sz="4" w:space="0" w:color="000000"/>
              <w:bottom w:val="single" w:sz="4" w:space="0" w:color="000000"/>
              <w:right w:val="single" w:sz="4" w:space="0" w:color="000000"/>
            </w:tcBorders>
          </w:tcPr>
          <w:p w14:paraId="0DD4398E" w14:textId="77777777" w:rsidR="009A7E22" w:rsidRDefault="009A7E22" w:rsidP="002D2EE8">
            <w:pPr>
              <w:spacing w:after="0" w:line="259" w:lineRule="auto"/>
              <w:ind w:left="0" w:right="0" w:firstLine="0"/>
              <w:jc w:val="left"/>
            </w:pPr>
            <w:r>
              <w:rPr>
                <w:sz w:val="16"/>
              </w:rPr>
              <w:t xml:space="preserve">Point of contact for metadata </w:t>
            </w:r>
          </w:p>
        </w:tc>
        <w:tc>
          <w:tcPr>
            <w:tcW w:w="720" w:type="dxa"/>
            <w:tcBorders>
              <w:top w:val="single" w:sz="4" w:space="0" w:color="000000"/>
              <w:left w:val="single" w:sz="4" w:space="0" w:color="000000"/>
              <w:bottom w:val="single" w:sz="4" w:space="0" w:color="000000"/>
              <w:right w:val="single" w:sz="4" w:space="0" w:color="000000"/>
            </w:tcBorders>
          </w:tcPr>
          <w:p w14:paraId="21B0AF9D" w14:textId="77777777" w:rsidR="009A7E22" w:rsidRDefault="009A7E22" w:rsidP="002D2EE8">
            <w:pPr>
              <w:spacing w:after="0" w:line="259" w:lineRule="auto"/>
              <w:ind w:left="0" w:right="14"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124DE843" w14:textId="77777777" w:rsidR="009A7E22" w:rsidRDefault="009A7E22" w:rsidP="002D2EE8">
            <w:pPr>
              <w:spacing w:after="62" w:line="238" w:lineRule="auto"/>
              <w:ind w:left="0" w:right="0" w:firstLine="0"/>
              <w:jc w:val="left"/>
            </w:pPr>
            <w:r>
              <w:rPr>
                <w:sz w:val="16"/>
              </w:rPr>
              <w:t xml:space="preserve">CI_Responsibility&gt;CI_Individual or </w:t>
            </w:r>
          </w:p>
          <w:p w14:paraId="51D41E17" w14:textId="77777777" w:rsidR="009A7E22" w:rsidRDefault="009A7E22" w:rsidP="002D2EE8">
            <w:pPr>
              <w:spacing w:after="0" w:line="259" w:lineRule="auto"/>
              <w:ind w:left="0" w:right="0" w:firstLine="0"/>
              <w:jc w:val="left"/>
            </w:pPr>
            <w:r>
              <w:rPr>
                <w:sz w:val="16"/>
              </w:rPr>
              <w:t xml:space="preserve">CI_Responsibility&gt;CI_Organisatio n </w:t>
            </w:r>
          </w:p>
        </w:tc>
        <w:tc>
          <w:tcPr>
            <w:tcW w:w="3584" w:type="dxa"/>
            <w:tcBorders>
              <w:top w:val="single" w:sz="4" w:space="0" w:color="000000"/>
              <w:left w:val="single" w:sz="4" w:space="0" w:color="000000"/>
              <w:bottom w:val="single" w:sz="4" w:space="0" w:color="000000"/>
              <w:right w:val="single" w:sz="4" w:space="0" w:color="000000"/>
            </w:tcBorders>
          </w:tcPr>
          <w:p w14:paraId="51934AB2" w14:textId="77777777" w:rsidR="009A7E22" w:rsidRDefault="009A7E22" w:rsidP="002D2EE8">
            <w:pPr>
              <w:spacing w:after="0" w:line="259" w:lineRule="auto"/>
              <w:ind w:left="0" w:right="0" w:firstLine="0"/>
              <w:jc w:val="left"/>
            </w:pPr>
            <w:r>
              <w:rPr>
                <w:sz w:val="16"/>
              </w:rPr>
              <w:t xml:space="preserve"> </w:t>
            </w:r>
            <w:r w:rsidRPr="00746F5B">
              <w:rPr>
                <w:sz w:val="16"/>
              </w:rPr>
              <w:t>See S-100 Part 4a Tables 4a-2 and 4a-3</w:t>
            </w:r>
          </w:p>
        </w:tc>
      </w:tr>
      <w:tr w:rsidR="009A7E22" w14:paraId="7C4977A6" w14:textId="77777777" w:rsidTr="002D2EE8">
        <w:trPr>
          <w:trHeight w:val="314"/>
        </w:trPr>
        <w:tc>
          <w:tcPr>
            <w:tcW w:w="1090" w:type="dxa"/>
            <w:tcBorders>
              <w:top w:val="single" w:sz="4" w:space="0" w:color="000000"/>
              <w:left w:val="single" w:sz="4" w:space="0" w:color="000000"/>
              <w:bottom w:val="single" w:sz="4" w:space="0" w:color="000000"/>
              <w:right w:val="single" w:sz="4" w:space="0" w:color="000000"/>
            </w:tcBorders>
          </w:tcPr>
          <w:p w14:paraId="57B52261" w14:textId="77777777" w:rsidR="009A7E22" w:rsidRDefault="009A7E22" w:rsidP="002D2EE8">
            <w:pPr>
              <w:spacing w:after="0" w:line="259" w:lineRule="auto"/>
              <w:ind w:left="0" w:right="0" w:firstLine="0"/>
              <w:jc w:val="left"/>
              <w:rPr>
                <w:sz w:val="16"/>
              </w:rPr>
            </w:pPr>
            <w:r w:rsidRPr="006062F4">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5AF4B8E1" w14:textId="77777777" w:rsidR="009A7E22" w:rsidRDefault="009A7E22" w:rsidP="002D2EE8">
            <w:pPr>
              <w:spacing w:after="0" w:line="259" w:lineRule="auto"/>
              <w:ind w:left="0" w:right="0" w:firstLine="0"/>
              <w:jc w:val="left"/>
            </w:pPr>
            <w:r>
              <w:rPr>
                <w:sz w:val="16"/>
              </w:rPr>
              <w:t xml:space="preserve">metadataDateStamp </w:t>
            </w:r>
          </w:p>
        </w:tc>
        <w:tc>
          <w:tcPr>
            <w:tcW w:w="3710" w:type="dxa"/>
            <w:tcBorders>
              <w:top w:val="single" w:sz="4" w:space="0" w:color="000000"/>
              <w:left w:val="single" w:sz="4" w:space="0" w:color="000000"/>
              <w:bottom w:val="single" w:sz="4" w:space="0" w:color="000000"/>
              <w:right w:val="single" w:sz="4" w:space="0" w:color="000000"/>
            </w:tcBorders>
          </w:tcPr>
          <w:p w14:paraId="7965812D" w14:textId="77777777" w:rsidR="009A7E22" w:rsidRDefault="009A7E22" w:rsidP="002D2EE8">
            <w:pPr>
              <w:spacing w:after="0" w:line="259" w:lineRule="auto"/>
              <w:ind w:left="0" w:right="0" w:firstLine="0"/>
              <w:jc w:val="left"/>
            </w:pPr>
            <w:r>
              <w:rPr>
                <w:sz w:val="16"/>
              </w:rPr>
              <w:t xml:space="preserve">Date stamp for metadata </w:t>
            </w:r>
          </w:p>
        </w:tc>
        <w:tc>
          <w:tcPr>
            <w:tcW w:w="720" w:type="dxa"/>
            <w:tcBorders>
              <w:top w:val="single" w:sz="4" w:space="0" w:color="000000"/>
              <w:left w:val="single" w:sz="4" w:space="0" w:color="000000"/>
              <w:bottom w:val="single" w:sz="4" w:space="0" w:color="000000"/>
              <w:right w:val="single" w:sz="4" w:space="0" w:color="000000"/>
            </w:tcBorders>
          </w:tcPr>
          <w:p w14:paraId="46199BB3" w14:textId="77777777" w:rsidR="009A7E22" w:rsidRDefault="009A7E22" w:rsidP="002D2EE8">
            <w:pPr>
              <w:spacing w:after="0" w:line="259" w:lineRule="auto"/>
              <w:ind w:left="0" w:right="14"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5F7701B6" w14:textId="77777777" w:rsidR="009A7E22" w:rsidRDefault="009A7E22" w:rsidP="002D2EE8">
            <w:pPr>
              <w:spacing w:after="0" w:line="259" w:lineRule="auto"/>
              <w:ind w:left="0" w:right="0" w:firstLine="0"/>
              <w:jc w:val="left"/>
            </w:pPr>
            <w:r>
              <w:rPr>
                <w:sz w:val="16"/>
              </w:rPr>
              <w:t xml:space="preserve">Date </w:t>
            </w:r>
          </w:p>
        </w:tc>
        <w:tc>
          <w:tcPr>
            <w:tcW w:w="3584" w:type="dxa"/>
            <w:tcBorders>
              <w:top w:val="single" w:sz="4" w:space="0" w:color="000000"/>
              <w:left w:val="single" w:sz="4" w:space="0" w:color="000000"/>
              <w:bottom w:val="single" w:sz="4" w:space="0" w:color="000000"/>
              <w:right w:val="single" w:sz="4" w:space="0" w:color="000000"/>
            </w:tcBorders>
          </w:tcPr>
          <w:p w14:paraId="73897B3B" w14:textId="77777777" w:rsidR="009A7E22" w:rsidRDefault="009A7E22" w:rsidP="002D2EE8">
            <w:pPr>
              <w:spacing w:after="0" w:line="259" w:lineRule="auto"/>
              <w:ind w:left="0" w:right="0" w:firstLine="0"/>
              <w:jc w:val="left"/>
            </w:pPr>
            <w:r>
              <w:rPr>
                <w:sz w:val="16"/>
              </w:rPr>
              <w:t xml:space="preserve">May or may not be the issue date </w:t>
            </w:r>
          </w:p>
        </w:tc>
      </w:tr>
      <w:tr w:rsidR="009A7E22" w14:paraId="48407038" w14:textId="77777777" w:rsidTr="002D2EE8">
        <w:trPr>
          <w:trHeight w:val="314"/>
        </w:trPr>
        <w:tc>
          <w:tcPr>
            <w:tcW w:w="1090" w:type="dxa"/>
            <w:tcBorders>
              <w:top w:val="single" w:sz="4" w:space="0" w:color="000000"/>
              <w:left w:val="single" w:sz="4" w:space="0" w:color="000000"/>
              <w:bottom w:val="single" w:sz="4" w:space="0" w:color="000000"/>
              <w:right w:val="single" w:sz="4" w:space="0" w:color="000000"/>
            </w:tcBorders>
          </w:tcPr>
          <w:p w14:paraId="298006D4" w14:textId="77777777" w:rsidR="009A7E22" w:rsidRDefault="009A7E22" w:rsidP="002D2EE8">
            <w:pPr>
              <w:spacing w:after="0" w:line="259" w:lineRule="auto"/>
              <w:ind w:left="0" w:right="0" w:firstLine="0"/>
              <w:jc w:val="left"/>
              <w:rPr>
                <w:sz w:val="16"/>
              </w:rPr>
            </w:pPr>
            <w:r w:rsidRPr="006062F4">
              <w:rPr>
                <w:sz w:val="16"/>
              </w:rPr>
              <w:t>Attribute</w:t>
            </w:r>
          </w:p>
        </w:tc>
        <w:tc>
          <w:tcPr>
            <w:tcW w:w="2598" w:type="dxa"/>
            <w:tcBorders>
              <w:top w:val="single" w:sz="4" w:space="0" w:color="000000"/>
              <w:left w:val="single" w:sz="4" w:space="0" w:color="000000"/>
              <w:bottom w:val="single" w:sz="4" w:space="0" w:color="000000"/>
              <w:right w:val="single" w:sz="4" w:space="0" w:color="000000"/>
            </w:tcBorders>
          </w:tcPr>
          <w:p w14:paraId="2F92BFAB" w14:textId="77777777" w:rsidR="009A7E22" w:rsidRDefault="009A7E22" w:rsidP="002D2EE8">
            <w:pPr>
              <w:spacing w:after="0" w:line="259" w:lineRule="auto"/>
              <w:ind w:left="0" w:right="0" w:firstLine="0"/>
              <w:jc w:val="left"/>
            </w:pPr>
            <w:r>
              <w:rPr>
                <w:sz w:val="16"/>
              </w:rPr>
              <w:t xml:space="preserve">metadataLanguage </w:t>
            </w:r>
          </w:p>
        </w:tc>
        <w:tc>
          <w:tcPr>
            <w:tcW w:w="3710" w:type="dxa"/>
            <w:tcBorders>
              <w:top w:val="single" w:sz="4" w:space="0" w:color="000000"/>
              <w:left w:val="single" w:sz="4" w:space="0" w:color="000000"/>
              <w:bottom w:val="single" w:sz="4" w:space="0" w:color="000000"/>
              <w:right w:val="single" w:sz="4" w:space="0" w:color="000000"/>
            </w:tcBorders>
          </w:tcPr>
          <w:p w14:paraId="2BCFD5FE" w14:textId="77777777" w:rsidR="009A7E22" w:rsidRDefault="009A7E22" w:rsidP="002D2EE8">
            <w:pPr>
              <w:spacing w:after="0" w:line="259" w:lineRule="auto"/>
              <w:ind w:left="0" w:right="0" w:firstLine="0"/>
              <w:jc w:val="left"/>
            </w:pPr>
            <w:r>
              <w:rPr>
                <w:sz w:val="16"/>
              </w:rPr>
              <w:t xml:space="preserve">Language(s) in which the metadata is provided </w:t>
            </w:r>
          </w:p>
        </w:tc>
        <w:tc>
          <w:tcPr>
            <w:tcW w:w="720" w:type="dxa"/>
            <w:tcBorders>
              <w:top w:val="single" w:sz="4" w:space="0" w:color="000000"/>
              <w:left w:val="single" w:sz="4" w:space="0" w:color="000000"/>
              <w:bottom w:val="single" w:sz="4" w:space="0" w:color="000000"/>
              <w:right w:val="single" w:sz="4" w:space="0" w:color="000000"/>
            </w:tcBorders>
          </w:tcPr>
          <w:p w14:paraId="5F514711" w14:textId="77777777" w:rsidR="009A7E22" w:rsidRDefault="009A7E22" w:rsidP="002D2EE8">
            <w:pPr>
              <w:spacing w:after="0" w:line="259" w:lineRule="auto"/>
              <w:ind w:left="0" w:right="14" w:firstLine="0"/>
              <w:jc w:val="center"/>
            </w:pPr>
            <w:r>
              <w:rPr>
                <w:sz w:val="16"/>
              </w:rP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4C203031" w14:textId="77777777" w:rsidR="009A7E22" w:rsidRDefault="009A7E22" w:rsidP="002D2EE8">
            <w:pPr>
              <w:spacing w:after="0" w:line="259" w:lineRule="auto"/>
              <w:ind w:left="0" w:right="0" w:firstLine="0"/>
              <w:jc w:val="left"/>
            </w:pPr>
            <w:r>
              <w:rPr>
                <w:sz w:val="16"/>
              </w:rPr>
              <w:t xml:space="preserve">CharacterString </w:t>
            </w:r>
          </w:p>
        </w:tc>
        <w:tc>
          <w:tcPr>
            <w:tcW w:w="3584" w:type="dxa"/>
            <w:tcBorders>
              <w:top w:val="single" w:sz="4" w:space="0" w:color="000000"/>
              <w:left w:val="single" w:sz="4" w:space="0" w:color="000000"/>
              <w:bottom w:val="single" w:sz="4" w:space="0" w:color="000000"/>
              <w:right w:val="single" w:sz="4" w:space="0" w:color="000000"/>
            </w:tcBorders>
          </w:tcPr>
          <w:p w14:paraId="09E5998D" w14:textId="77777777" w:rsidR="009A7E22" w:rsidRDefault="009A7E22" w:rsidP="002D2EE8">
            <w:pPr>
              <w:spacing w:after="0" w:line="259" w:lineRule="auto"/>
              <w:ind w:left="0" w:right="0" w:firstLine="0"/>
              <w:jc w:val="left"/>
            </w:pPr>
            <w:r>
              <w:rPr>
                <w:sz w:val="16"/>
              </w:rPr>
              <w:t xml:space="preserve"> </w:t>
            </w:r>
          </w:p>
        </w:tc>
      </w:tr>
    </w:tbl>
    <w:p w14:paraId="6B1DDE72" w14:textId="77777777" w:rsidR="009A7E22" w:rsidRDefault="009A7E22" w:rsidP="009A7E22">
      <w:pPr>
        <w:spacing w:after="0" w:line="259" w:lineRule="auto"/>
        <w:ind w:left="0" w:right="0" w:firstLine="0"/>
      </w:pPr>
      <w:r>
        <w:rPr>
          <w:b/>
        </w:rPr>
        <w:t xml:space="preserve"> </w:t>
      </w:r>
    </w:p>
    <w:p w14:paraId="73EBADE7" w14:textId="77777777" w:rsidR="009A7E22" w:rsidRDefault="009A7E22" w:rsidP="009A7E22">
      <w:pPr>
        <w:pStyle w:val="berschrift3"/>
        <w:spacing w:after="0"/>
        <w:ind w:left="7"/>
      </w:pPr>
      <w:bookmarkStart w:id="105" w:name="_Toc2765815"/>
      <w:bookmarkStart w:id="106" w:name="_Toc3544688"/>
      <w:r>
        <w:t>12.7.1 S100_DataCoverage</w:t>
      </w:r>
      <w:bookmarkEnd w:id="105"/>
      <w:bookmarkEnd w:id="106"/>
      <w:r>
        <w:t xml:space="preserve"> </w:t>
      </w:r>
    </w:p>
    <w:p w14:paraId="337B65BD" w14:textId="77777777" w:rsidR="009A7E22" w:rsidRPr="00923F71" w:rsidRDefault="009A7E22" w:rsidP="009A7E22">
      <w:r>
        <w:t>S-102 uses S100_DataCoverage without modification.</w:t>
      </w:r>
    </w:p>
    <w:tbl>
      <w:tblPr>
        <w:tblStyle w:val="TableGrid"/>
        <w:tblW w:w="14183" w:type="dxa"/>
        <w:tblInd w:w="0" w:type="dxa"/>
        <w:tblCellMar>
          <w:top w:w="66" w:type="dxa"/>
          <w:left w:w="108" w:type="dxa"/>
          <w:right w:w="115" w:type="dxa"/>
        </w:tblCellMar>
        <w:tblLook w:val="04A0" w:firstRow="1" w:lastRow="0" w:firstColumn="1" w:lastColumn="0" w:noHBand="0" w:noVBand="1"/>
      </w:tblPr>
      <w:tblGrid>
        <w:gridCol w:w="1098"/>
        <w:gridCol w:w="2520"/>
        <w:gridCol w:w="3690"/>
        <w:gridCol w:w="720"/>
        <w:gridCol w:w="2610"/>
        <w:gridCol w:w="3545"/>
      </w:tblGrid>
      <w:tr w:rsidR="009A7E22" w14:paraId="2B7FDE39" w14:textId="77777777" w:rsidTr="002D2EE8">
        <w:trPr>
          <w:trHeight w:val="314"/>
        </w:trPr>
        <w:tc>
          <w:tcPr>
            <w:tcW w:w="1098" w:type="dxa"/>
            <w:tcBorders>
              <w:top w:val="single" w:sz="4" w:space="0" w:color="000000"/>
              <w:left w:val="single" w:sz="4" w:space="0" w:color="000000"/>
              <w:bottom w:val="single" w:sz="4" w:space="0" w:color="000000"/>
              <w:right w:val="single" w:sz="4" w:space="0" w:color="000000"/>
            </w:tcBorders>
          </w:tcPr>
          <w:p w14:paraId="1FFAD004" w14:textId="77777777" w:rsidR="009A7E22" w:rsidRDefault="009A7E22" w:rsidP="002D2EE8">
            <w:pPr>
              <w:spacing w:after="0" w:line="259" w:lineRule="auto"/>
              <w:ind w:left="0" w:right="0" w:firstLine="0"/>
              <w:jc w:val="left"/>
              <w:rPr>
                <w:b/>
                <w:sz w:val="16"/>
              </w:rPr>
            </w:pPr>
            <w:r>
              <w:rPr>
                <w:b/>
                <w:sz w:val="16"/>
              </w:rPr>
              <w:t>Role name</w:t>
            </w:r>
          </w:p>
        </w:tc>
        <w:tc>
          <w:tcPr>
            <w:tcW w:w="2520" w:type="dxa"/>
            <w:tcBorders>
              <w:top w:val="single" w:sz="4" w:space="0" w:color="000000"/>
              <w:left w:val="single" w:sz="4" w:space="0" w:color="000000"/>
              <w:bottom w:val="single" w:sz="4" w:space="0" w:color="000000"/>
              <w:right w:val="single" w:sz="4" w:space="0" w:color="000000"/>
            </w:tcBorders>
          </w:tcPr>
          <w:p w14:paraId="740AE073" w14:textId="77777777" w:rsidR="009A7E22" w:rsidRDefault="009A7E22" w:rsidP="002D2EE8">
            <w:pPr>
              <w:spacing w:after="0" w:line="259" w:lineRule="auto"/>
              <w:ind w:left="0" w:right="0" w:firstLine="0"/>
              <w:jc w:val="left"/>
            </w:pPr>
            <w:r>
              <w:rPr>
                <w:b/>
                <w:sz w:val="16"/>
              </w:rPr>
              <w:t xml:space="preserve">Name </w:t>
            </w:r>
          </w:p>
        </w:tc>
        <w:tc>
          <w:tcPr>
            <w:tcW w:w="3690" w:type="dxa"/>
            <w:tcBorders>
              <w:top w:val="single" w:sz="4" w:space="0" w:color="000000"/>
              <w:left w:val="single" w:sz="4" w:space="0" w:color="000000"/>
              <w:bottom w:val="single" w:sz="4" w:space="0" w:color="000000"/>
              <w:right w:val="single" w:sz="4" w:space="0" w:color="000000"/>
            </w:tcBorders>
          </w:tcPr>
          <w:p w14:paraId="6051820E" w14:textId="77777777" w:rsidR="009A7E22" w:rsidRDefault="009A7E22" w:rsidP="002D2EE8">
            <w:pPr>
              <w:spacing w:after="0" w:line="259" w:lineRule="auto"/>
              <w:ind w:left="0" w:right="0" w:firstLine="0"/>
              <w:jc w:val="left"/>
            </w:pPr>
            <w:r>
              <w:rPr>
                <w:b/>
                <w:sz w:val="16"/>
              </w:rPr>
              <w:t xml:space="preserve">Description </w:t>
            </w:r>
          </w:p>
        </w:tc>
        <w:tc>
          <w:tcPr>
            <w:tcW w:w="720" w:type="dxa"/>
            <w:tcBorders>
              <w:top w:val="single" w:sz="4" w:space="0" w:color="000000"/>
              <w:left w:val="single" w:sz="4" w:space="0" w:color="000000"/>
              <w:bottom w:val="single" w:sz="4" w:space="0" w:color="000000"/>
              <w:right w:val="single" w:sz="4" w:space="0" w:color="000000"/>
            </w:tcBorders>
          </w:tcPr>
          <w:p w14:paraId="31F72AAE" w14:textId="77777777" w:rsidR="009A7E22" w:rsidRDefault="009A7E22" w:rsidP="002D2EE8">
            <w:pPr>
              <w:spacing w:after="0" w:line="259" w:lineRule="auto"/>
              <w:ind w:left="10" w:right="0" w:firstLine="0"/>
              <w:jc w:val="center"/>
            </w:pPr>
            <w:r>
              <w:rPr>
                <w:b/>
                <w:sz w:val="16"/>
              </w:rPr>
              <w:t xml:space="preserve">Mult </w:t>
            </w:r>
          </w:p>
        </w:tc>
        <w:tc>
          <w:tcPr>
            <w:tcW w:w="2610" w:type="dxa"/>
            <w:tcBorders>
              <w:top w:val="single" w:sz="4" w:space="0" w:color="000000"/>
              <w:left w:val="single" w:sz="4" w:space="0" w:color="000000"/>
              <w:bottom w:val="single" w:sz="4" w:space="0" w:color="000000"/>
              <w:right w:val="single" w:sz="4" w:space="0" w:color="000000"/>
            </w:tcBorders>
          </w:tcPr>
          <w:p w14:paraId="722D15A6" w14:textId="77777777" w:rsidR="009A7E22" w:rsidRDefault="009A7E22" w:rsidP="002D2EE8">
            <w:pPr>
              <w:spacing w:after="0" w:line="259" w:lineRule="auto"/>
              <w:ind w:left="0" w:right="0" w:firstLine="0"/>
              <w:jc w:val="left"/>
            </w:pPr>
            <w:r>
              <w:rPr>
                <w:b/>
                <w:sz w:val="16"/>
              </w:rPr>
              <w:t xml:space="preserve">Type </w:t>
            </w:r>
          </w:p>
        </w:tc>
        <w:tc>
          <w:tcPr>
            <w:tcW w:w="3545" w:type="dxa"/>
            <w:tcBorders>
              <w:top w:val="single" w:sz="4" w:space="0" w:color="000000"/>
              <w:left w:val="single" w:sz="4" w:space="0" w:color="000000"/>
              <w:bottom w:val="single" w:sz="4" w:space="0" w:color="000000"/>
              <w:right w:val="single" w:sz="4" w:space="0" w:color="000000"/>
            </w:tcBorders>
          </w:tcPr>
          <w:p w14:paraId="46A4633C" w14:textId="77777777" w:rsidR="009A7E22" w:rsidRDefault="009A7E22" w:rsidP="002D2EE8">
            <w:pPr>
              <w:spacing w:after="0" w:line="259" w:lineRule="auto"/>
              <w:ind w:left="0" w:right="0" w:firstLine="0"/>
              <w:jc w:val="left"/>
            </w:pPr>
            <w:r>
              <w:rPr>
                <w:b/>
                <w:sz w:val="16"/>
              </w:rPr>
              <w:t xml:space="preserve">Remarks </w:t>
            </w:r>
          </w:p>
        </w:tc>
      </w:tr>
      <w:tr w:rsidR="009A7E22" w14:paraId="456CEDC8" w14:textId="77777777" w:rsidTr="002D2EE8">
        <w:trPr>
          <w:trHeight w:val="314"/>
        </w:trPr>
        <w:tc>
          <w:tcPr>
            <w:tcW w:w="1098" w:type="dxa"/>
            <w:tcBorders>
              <w:top w:val="single" w:sz="4" w:space="0" w:color="000000"/>
              <w:left w:val="single" w:sz="4" w:space="0" w:color="000000"/>
              <w:bottom w:val="single" w:sz="4" w:space="0" w:color="000000"/>
              <w:right w:val="single" w:sz="4" w:space="0" w:color="000000"/>
            </w:tcBorders>
          </w:tcPr>
          <w:p w14:paraId="637CF9FC" w14:textId="77777777" w:rsidR="009A7E22" w:rsidRDefault="009A7E22" w:rsidP="002D2EE8">
            <w:pPr>
              <w:spacing w:after="0" w:line="259" w:lineRule="auto"/>
              <w:ind w:left="0" w:right="0" w:firstLine="0"/>
              <w:jc w:val="left"/>
              <w:rPr>
                <w:sz w:val="16"/>
              </w:rPr>
            </w:pPr>
            <w:r>
              <w:rPr>
                <w:sz w:val="16"/>
              </w:rPr>
              <w:t>Class</w:t>
            </w:r>
          </w:p>
        </w:tc>
        <w:tc>
          <w:tcPr>
            <w:tcW w:w="2520" w:type="dxa"/>
            <w:tcBorders>
              <w:top w:val="single" w:sz="4" w:space="0" w:color="000000"/>
              <w:left w:val="single" w:sz="4" w:space="0" w:color="000000"/>
              <w:bottom w:val="single" w:sz="4" w:space="0" w:color="000000"/>
              <w:right w:val="single" w:sz="4" w:space="0" w:color="000000"/>
            </w:tcBorders>
          </w:tcPr>
          <w:p w14:paraId="4C8F2B1D" w14:textId="77777777" w:rsidR="009A7E22" w:rsidRDefault="009A7E22" w:rsidP="002D2EE8">
            <w:pPr>
              <w:spacing w:after="0" w:line="259" w:lineRule="auto"/>
              <w:ind w:left="0" w:right="0" w:firstLine="0"/>
              <w:jc w:val="left"/>
            </w:pPr>
            <w:r>
              <w:rPr>
                <w:sz w:val="16"/>
              </w:rPr>
              <w:t xml:space="preserve">S100_DataCoverage </w:t>
            </w:r>
          </w:p>
        </w:tc>
        <w:tc>
          <w:tcPr>
            <w:tcW w:w="3690" w:type="dxa"/>
            <w:tcBorders>
              <w:top w:val="single" w:sz="4" w:space="0" w:color="000000"/>
              <w:left w:val="single" w:sz="4" w:space="0" w:color="000000"/>
              <w:bottom w:val="single" w:sz="4" w:space="0" w:color="000000"/>
              <w:right w:val="single" w:sz="4" w:space="0" w:color="000000"/>
            </w:tcBorders>
          </w:tcPr>
          <w:p w14:paraId="2B75C6F6" w14:textId="77777777" w:rsidR="009A7E22" w:rsidRDefault="009A7E22" w:rsidP="002D2EE8">
            <w:pPr>
              <w:spacing w:after="0" w:line="259" w:lineRule="auto"/>
              <w:ind w:left="0" w:right="0" w:firstLine="0"/>
              <w:jc w:val="left"/>
            </w:pPr>
            <w:r>
              <w:rPr>
                <w:sz w:val="16"/>
              </w:rPr>
              <w:t xml:space="preserve"> </w:t>
            </w:r>
          </w:p>
        </w:tc>
        <w:tc>
          <w:tcPr>
            <w:tcW w:w="720" w:type="dxa"/>
            <w:tcBorders>
              <w:top w:val="single" w:sz="4" w:space="0" w:color="000000"/>
              <w:left w:val="single" w:sz="4" w:space="0" w:color="000000"/>
              <w:bottom w:val="single" w:sz="4" w:space="0" w:color="000000"/>
              <w:right w:val="single" w:sz="4" w:space="0" w:color="000000"/>
            </w:tcBorders>
          </w:tcPr>
          <w:p w14:paraId="605E9386" w14:textId="77777777" w:rsidR="009A7E22" w:rsidRDefault="009A7E22" w:rsidP="002D2EE8">
            <w:pPr>
              <w:spacing w:after="0" w:line="259" w:lineRule="auto"/>
              <w:ind w:left="6" w:right="0" w:firstLine="0"/>
              <w:jc w:val="center"/>
            </w:pPr>
            <w:r>
              <w:rPr>
                <w:sz w:val="16"/>
              </w:rPr>
              <w:t xml:space="preserve">- </w:t>
            </w:r>
          </w:p>
        </w:tc>
        <w:tc>
          <w:tcPr>
            <w:tcW w:w="2610" w:type="dxa"/>
            <w:tcBorders>
              <w:top w:val="single" w:sz="4" w:space="0" w:color="000000"/>
              <w:left w:val="single" w:sz="4" w:space="0" w:color="000000"/>
              <w:bottom w:val="single" w:sz="4" w:space="0" w:color="000000"/>
              <w:right w:val="single" w:sz="4" w:space="0" w:color="000000"/>
            </w:tcBorders>
          </w:tcPr>
          <w:p w14:paraId="274E5273" w14:textId="77777777" w:rsidR="009A7E22" w:rsidRDefault="009A7E22" w:rsidP="002D2EE8">
            <w:pPr>
              <w:spacing w:after="0" w:line="259" w:lineRule="auto"/>
              <w:ind w:left="0" w:right="0" w:firstLine="0"/>
              <w:jc w:val="left"/>
            </w:pPr>
            <w:r>
              <w:rPr>
                <w:sz w:val="16"/>
              </w:rPr>
              <w:t xml:space="preserve">- </w:t>
            </w:r>
          </w:p>
        </w:tc>
        <w:tc>
          <w:tcPr>
            <w:tcW w:w="3545" w:type="dxa"/>
            <w:tcBorders>
              <w:top w:val="single" w:sz="4" w:space="0" w:color="000000"/>
              <w:left w:val="single" w:sz="4" w:space="0" w:color="000000"/>
              <w:bottom w:val="single" w:sz="4" w:space="0" w:color="000000"/>
              <w:right w:val="single" w:sz="4" w:space="0" w:color="000000"/>
            </w:tcBorders>
          </w:tcPr>
          <w:p w14:paraId="02BDC64B" w14:textId="77777777" w:rsidR="009A7E22" w:rsidRDefault="009A7E22" w:rsidP="002D2EE8">
            <w:pPr>
              <w:spacing w:after="0" w:line="259" w:lineRule="auto"/>
              <w:ind w:left="0" w:right="0" w:firstLine="0"/>
              <w:jc w:val="left"/>
            </w:pPr>
            <w:r>
              <w:rPr>
                <w:sz w:val="16"/>
              </w:rPr>
              <w:t xml:space="preserve">- </w:t>
            </w:r>
          </w:p>
        </w:tc>
      </w:tr>
      <w:tr w:rsidR="009A7E22" w14:paraId="6AAB62C5" w14:textId="77777777" w:rsidTr="002D2EE8">
        <w:trPr>
          <w:trHeight w:val="314"/>
        </w:trPr>
        <w:tc>
          <w:tcPr>
            <w:tcW w:w="1098" w:type="dxa"/>
            <w:tcBorders>
              <w:top w:val="single" w:sz="4" w:space="0" w:color="000000"/>
              <w:left w:val="single" w:sz="4" w:space="0" w:color="000000"/>
              <w:bottom w:val="single" w:sz="4" w:space="0" w:color="000000"/>
              <w:right w:val="single" w:sz="4" w:space="0" w:color="000000"/>
            </w:tcBorders>
          </w:tcPr>
          <w:p w14:paraId="7EEAF6E2" w14:textId="77777777" w:rsidR="009A7E22" w:rsidRDefault="009A7E22" w:rsidP="002D2EE8">
            <w:pPr>
              <w:spacing w:after="0" w:line="259" w:lineRule="auto"/>
              <w:ind w:left="0" w:right="0" w:firstLine="0"/>
              <w:jc w:val="left"/>
              <w:rPr>
                <w:sz w:val="16"/>
              </w:rPr>
            </w:pPr>
            <w:r w:rsidRPr="00DC358E">
              <w:rPr>
                <w:sz w:val="16"/>
              </w:rPr>
              <w:t>Attribute</w:t>
            </w:r>
          </w:p>
        </w:tc>
        <w:tc>
          <w:tcPr>
            <w:tcW w:w="2520" w:type="dxa"/>
            <w:tcBorders>
              <w:top w:val="single" w:sz="4" w:space="0" w:color="000000"/>
              <w:left w:val="single" w:sz="4" w:space="0" w:color="000000"/>
              <w:bottom w:val="single" w:sz="4" w:space="0" w:color="000000"/>
              <w:right w:val="single" w:sz="4" w:space="0" w:color="000000"/>
            </w:tcBorders>
          </w:tcPr>
          <w:p w14:paraId="170E3C28" w14:textId="77777777" w:rsidR="009A7E22" w:rsidRDefault="009A7E22" w:rsidP="002D2EE8">
            <w:pPr>
              <w:spacing w:after="0" w:line="259" w:lineRule="auto"/>
              <w:ind w:left="0" w:right="0" w:firstLine="0"/>
              <w:jc w:val="left"/>
            </w:pPr>
            <w:r>
              <w:rPr>
                <w:sz w:val="16"/>
              </w:rPr>
              <w:t xml:space="preserve">ID </w:t>
            </w:r>
          </w:p>
        </w:tc>
        <w:tc>
          <w:tcPr>
            <w:tcW w:w="3690" w:type="dxa"/>
            <w:tcBorders>
              <w:top w:val="single" w:sz="4" w:space="0" w:color="000000"/>
              <w:left w:val="single" w:sz="4" w:space="0" w:color="000000"/>
              <w:bottom w:val="single" w:sz="4" w:space="0" w:color="000000"/>
              <w:right w:val="single" w:sz="4" w:space="0" w:color="000000"/>
            </w:tcBorders>
          </w:tcPr>
          <w:p w14:paraId="18268E58" w14:textId="77777777" w:rsidR="009A7E22" w:rsidRDefault="009A7E22" w:rsidP="002D2EE8">
            <w:pPr>
              <w:spacing w:after="0" w:line="259" w:lineRule="auto"/>
              <w:ind w:left="0" w:right="0" w:firstLine="0"/>
              <w:jc w:val="left"/>
            </w:pPr>
            <w:r>
              <w:rPr>
                <w:sz w:val="16"/>
              </w:rPr>
              <w:t xml:space="preserve">Uniquely identifies the coverage </w:t>
            </w:r>
          </w:p>
        </w:tc>
        <w:tc>
          <w:tcPr>
            <w:tcW w:w="720" w:type="dxa"/>
            <w:tcBorders>
              <w:top w:val="single" w:sz="4" w:space="0" w:color="000000"/>
              <w:left w:val="single" w:sz="4" w:space="0" w:color="000000"/>
              <w:bottom w:val="single" w:sz="4" w:space="0" w:color="000000"/>
              <w:right w:val="single" w:sz="4" w:space="0" w:color="000000"/>
            </w:tcBorders>
          </w:tcPr>
          <w:p w14:paraId="1A2F8835" w14:textId="77777777" w:rsidR="009A7E22" w:rsidRDefault="009A7E22" w:rsidP="002D2EE8">
            <w:pPr>
              <w:spacing w:after="0" w:line="259" w:lineRule="auto"/>
              <w:ind w:right="0" w:firstLine="0"/>
              <w:jc w:val="center"/>
            </w:pPr>
            <w:r>
              <w:rPr>
                <w:sz w:val="16"/>
              </w:rPr>
              <w:t xml:space="preserve">1 </w:t>
            </w:r>
          </w:p>
        </w:tc>
        <w:tc>
          <w:tcPr>
            <w:tcW w:w="2610" w:type="dxa"/>
            <w:tcBorders>
              <w:top w:val="single" w:sz="4" w:space="0" w:color="000000"/>
              <w:left w:val="single" w:sz="4" w:space="0" w:color="000000"/>
              <w:bottom w:val="single" w:sz="4" w:space="0" w:color="000000"/>
              <w:right w:val="single" w:sz="4" w:space="0" w:color="000000"/>
            </w:tcBorders>
          </w:tcPr>
          <w:p w14:paraId="2C89229C" w14:textId="77777777" w:rsidR="009A7E22" w:rsidRDefault="009A7E22" w:rsidP="002D2EE8">
            <w:pPr>
              <w:spacing w:after="0" w:line="259" w:lineRule="auto"/>
              <w:ind w:left="0" w:right="0" w:firstLine="0"/>
              <w:jc w:val="left"/>
            </w:pPr>
            <w:r>
              <w:rPr>
                <w:sz w:val="16"/>
              </w:rPr>
              <w:t xml:space="preserve">Integer </w:t>
            </w:r>
          </w:p>
        </w:tc>
        <w:tc>
          <w:tcPr>
            <w:tcW w:w="3545" w:type="dxa"/>
            <w:tcBorders>
              <w:top w:val="single" w:sz="4" w:space="0" w:color="000000"/>
              <w:left w:val="single" w:sz="4" w:space="0" w:color="000000"/>
              <w:bottom w:val="single" w:sz="4" w:space="0" w:color="000000"/>
              <w:right w:val="single" w:sz="4" w:space="0" w:color="000000"/>
            </w:tcBorders>
          </w:tcPr>
          <w:p w14:paraId="24018DD8" w14:textId="77777777" w:rsidR="009A7E22" w:rsidRDefault="009A7E22" w:rsidP="002D2EE8">
            <w:pPr>
              <w:spacing w:after="0" w:line="259" w:lineRule="auto"/>
              <w:ind w:left="0" w:right="0" w:firstLine="0"/>
              <w:jc w:val="left"/>
            </w:pPr>
            <w:r>
              <w:rPr>
                <w:sz w:val="16"/>
              </w:rPr>
              <w:t xml:space="preserve">- </w:t>
            </w:r>
          </w:p>
        </w:tc>
      </w:tr>
      <w:tr w:rsidR="009A7E22" w14:paraId="5CDD38B2" w14:textId="77777777" w:rsidTr="002D2EE8">
        <w:trPr>
          <w:trHeight w:val="314"/>
        </w:trPr>
        <w:tc>
          <w:tcPr>
            <w:tcW w:w="1098" w:type="dxa"/>
            <w:tcBorders>
              <w:top w:val="single" w:sz="4" w:space="0" w:color="000000"/>
              <w:left w:val="single" w:sz="4" w:space="0" w:color="000000"/>
              <w:bottom w:val="single" w:sz="4" w:space="0" w:color="000000"/>
              <w:right w:val="single" w:sz="4" w:space="0" w:color="000000"/>
            </w:tcBorders>
          </w:tcPr>
          <w:p w14:paraId="4BF90E76" w14:textId="77777777" w:rsidR="009A7E22" w:rsidRDefault="009A7E22" w:rsidP="002D2EE8">
            <w:pPr>
              <w:spacing w:after="0" w:line="259" w:lineRule="auto"/>
              <w:ind w:left="0" w:right="0" w:firstLine="0"/>
              <w:jc w:val="left"/>
              <w:rPr>
                <w:sz w:val="16"/>
              </w:rPr>
            </w:pPr>
            <w:r w:rsidRPr="00DC358E">
              <w:rPr>
                <w:sz w:val="16"/>
              </w:rPr>
              <w:t>Attribute</w:t>
            </w:r>
          </w:p>
        </w:tc>
        <w:tc>
          <w:tcPr>
            <w:tcW w:w="2520" w:type="dxa"/>
            <w:tcBorders>
              <w:top w:val="single" w:sz="4" w:space="0" w:color="000000"/>
              <w:left w:val="single" w:sz="4" w:space="0" w:color="000000"/>
              <w:bottom w:val="single" w:sz="4" w:space="0" w:color="000000"/>
              <w:right w:val="single" w:sz="4" w:space="0" w:color="000000"/>
            </w:tcBorders>
          </w:tcPr>
          <w:p w14:paraId="2CAC981D" w14:textId="77777777" w:rsidR="009A7E22" w:rsidRDefault="009A7E22" w:rsidP="002D2EE8">
            <w:pPr>
              <w:spacing w:after="0" w:line="259" w:lineRule="auto"/>
              <w:ind w:left="0" w:right="0" w:firstLine="0"/>
              <w:jc w:val="left"/>
            </w:pPr>
            <w:r>
              <w:rPr>
                <w:sz w:val="16"/>
              </w:rPr>
              <w:t xml:space="preserve">boundingBox </w:t>
            </w:r>
          </w:p>
        </w:tc>
        <w:tc>
          <w:tcPr>
            <w:tcW w:w="3690" w:type="dxa"/>
            <w:tcBorders>
              <w:top w:val="single" w:sz="4" w:space="0" w:color="000000"/>
              <w:left w:val="single" w:sz="4" w:space="0" w:color="000000"/>
              <w:bottom w:val="single" w:sz="4" w:space="0" w:color="000000"/>
              <w:right w:val="single" w:sz="4" w:space="0" w:color="000000"/>
            </w:tcBorders>
          </w:tcPr>
          <w:p w14:paraId="745462CE" w14:textId="77777777" w:rsidR="009A7E22" w:rsidRDefault="009A7E22" w:rsidP="002D2EE8">
            <w:pPr>
              <w:spacing w:after="0" w:line="259" w:lineRule="auto"/>
              <w:ind w:left="0" w:right="0" w:firstLine="0"/>
              <w:jc w:val="left"/>
            </w:pPr>
            <w:r>
              <w:rPr>
                <w:sz w:val="16"/>
              </w:rPr>
              <w:t xml:space="preserve">The extent of the dataset limits </w:t>
            </w:r>
          </w:p>
        </w:tc>
        <w:tc>
          <w:tcPr>
            <w:tcW w:w="720" w:type="dxa"/>
            <w:tcBorders>
              <w:top w:val="single" w:sz="4" w:space="0" w:color="000000"/>
              <w:left w:val="single" w:sz="4" w:space="0" w:color="000000"/>
              <w:bottom w:val="single" w:sz="4" w:space="0" w:color="000000"/>
              <w:right w:val="single" w:sz="4" w:space="0" w:color="000000"/>
            </w:tcBorders>
          </w:tcPr>
          <w:p w14:paraId="645F639B" w14:textId="77777777" w:rsidR="009A7E22" w:rsidRDefault="009A7E22" w:rsidP="002D2EE8">
            <w:pPr>
              <w:spacing w:after="0" w:line="259" w:lineRule="auto"/>
              <w:ind w:right="0" w:firstLine="0"/>
              <w:jc w:val="center"/>
            </w:pPr>
            <w:r>
              <w:rPr>
                <w:sz w:val="16"/>
              </w:rPr>
              <w:t xml:space="preserve">1 </w:t>
            </w:r>
          </w:p>
        </w:tc>
        <w:tc>
          <w:tcPr>
            <w:tcW w:w="2610" w:type="dxa"/>
            <w:tcBorders>
              <w:top w:val="single" w:sz="4" w:space="0" w:color="000000"/>
              <w:left w:val="single" w:sz="4" w:space="0" w:color="000000"/>
              <w:bottom w:val="single" w:sz="4" w:space="0" w:color="000000"/>
              <w:right w:val="single" w:sz="4" w:space="0" w:color="000000"/>
            </w:tcBorders>
          </w:tcPr>
          <w:p w14:paraId="3A7D2B5E" w14:textId="77777777" w:rsidR="009A7E22" w:rsidRDefault="009A7E22" w:rsidP="002D2EE8">
            <w:pPr>
              <w:spacing w:after="0" w:line="259" w:lineRule="auto"/>
              <w:ind w:left="0" w:right="0" w:firstLine="0"/>
              <w:jc w:val="left"/>
            </w:pPr>
            <w:r>
              <w:rPr>
                <w:sz w:val="16"/>
              </w:rPr>
              <w:t xml:space="preserve">EX_GeographicBoundingBox </w:t>
            </w:r>
          </w:p>
        </w:tc>
        <w:tc>
          <w:tcPr>
            <w:tcW w:w="3545" w:type="dxa"/>
            <w:tcBorders>
              <w:top w:val="single" w:sz="4" w:space="0" w:color="000000"/>
              <w:left w:val="single" w:sz="4" w:space="0" w:color="000000"/>
              <w:bottom w:val="single" w:sz="4" w:space="0" w:color="000000"/>
              <w:right w:val="single" w:sz="4" w:space="0" w:color="000000"/>
            </w:tcBorders>
          </w:tcPr>
          <w:p w14:paraId="6EF58ADD" w14:textId="77777777" w:rsidR="009A7E22" w:rsidRDefault="009A7E22" w:rsidP="002D2EE8">
            <w:pPr>
              <w:spacing w:after="0" w:line="259" w:lineRule="auto"/>
              <w:ind w:left="0" w:right="0" w:firstLine="0"/>
              <w:jc w:val="left"/>
            </w:pPr>
            <w:r>
              <w:rPr>
                <w:sz w:val="16"/>
              </w:rPr>
              <w:t xml:space="preserve">- </w:t>
            </w:r>
          </w:p>
        </w:tc>
      </w:tr>
      <w:tr w:rsidR="009A7E22" w14:paraId="7F338ACF" w14:textId="77777777" w:rsidTr="002D2EE8">
        <w:trPr>
          <w:trHeight w:val="314"/>
        </w:trPr>
        <w:tc>
          <w:tcPr>
            <w:tcW w:w="1098" w:type="dxa"/>
            <w:tcBorders>
              <w:top w:val="single" w:sz="4" w:space="0" w:color="000000"/>
              <w:left w:val="single" w:sz="4" w:space="0" w:color="000000"/>
              <w:bottom w:val="single" w:sz="4" w:space="0" w:color="000000"/>
              <w:right w:val="single" w:sz="4" w:space="0" w:color="000000"/>
            </w:tcBorders>
          </w:tcPr>
          <w:p w14:paraId="2DD4DA9C" w14:textId="77777777" w:rsidR="009A7E22" w:rsidRDefault="009A7E22" w:rsidP="002D2EE8">
            <w:pPr>
              <w:spacing w:after="0" w:line="259" w:lineRule="auto"/>
              <w:ind w:left="0" w:right="0" w:firstLine="0"/>
              <w:jc w:val="left"/>
              <w:rPr>
                <w:sz w:val="16"/>
              </w:rPr>
            </w:pPr>
            <w:r w:rsidRPr="00DC358E">
              <w:rPr>
                <w:sz w:val="16"/>
              </w:rPr>
              <w:t>Attribute</w:t>
            </w:r>
          </w:p>
        </w:tc>
        <w:tc>
          <w:tcPr>
            <w:tcW w:w="2520" w:type="dxa"/>
            <w:tcBorders>
              <w:top w:val="single" w:sz="4" w:space="0" w:color="000000"/>
              <w:left w:val="single" w:sz="4" w:space="0" w:color="000000"/>
              <w:bottom w:val="single" w:sz="4" w:space="0" w:color="000000"/>
              <w:right w:val="single" w:sz="4" w:space="0" w:color="000000"/>
            </w:tcBorders>
          </w:tcPr>
          <w:p w14:paraId="59D35342" w14:textId="77777777" w:rsidR="009A7E22" w:rsidRDefault="009A7E22" w:rsidP="002D2EE8">
            <w:pPr>
              <w:spacing w:after="0" w:line="259" w:lineRule="auto"/>
              <w:ind w:left="0" w:right="0" w:firstLine="0"/>
              <w:jc w:val="left"/>
            </w:pPr>
            <w:r>
              <w:rPr>
                <w:sz w:val="16"/>
              </w:rPr>
              <w:t xml:space="preserve">boundingPolygon </w:t>
            </w:r>
          </w:p>
        </w:tc>
        <w:tc>
          <w:tcPr>
            <w:tcW w:w="3690" w:type="dxa"/>
            <w:tcBorders>
              <w:top w:val="single" w:sz="4" w:space="0" w:color="000000"/>
              <w:left w:val="single" w:sz="4" w:space="0" w:color="000000"/>
              <w:bottom w:val="single" w:sz="4" w:space="0" w:color="000000"/>
              <w:right w:val="single" w:sz="4" w:space="0" w:color="000000"/>
            </w:tcBorders>
          </w:tcPr>
          <w:p w14:paraId="1B2DFAD9" w14:textId="77777777" w:rsidR="009A7E22" w:rsidRDefault="009A7E22" w:rsidP="002D2EE8">
            <w:pPr>
              <w:spacing w:after="0" w:line="259" w:lineRule="auto"/>
              <w:ind w:left="0" w:right="0" w:firstLine="0"/>
              <w:jc w:val="left"/>
            </w:pPr>
            <w:r>
              <w:rPr>
                <w:sz w:val="16"/>
              </w:rPr>
              <w:t xml:space="preserve">A polygon which defines the actual data limit </w:t>
            </w:r>
          </w:p>
        </w:tc>
        <w:tc>
          <w:tcPr>
            <w:tcW w:w="720" w:type="dxa"/>
            <w:tcBorders>
              <w:top w:val="single" w:sz="4" w:space="0" w:color="000000"/>
              <w:left w:val="single" w:sz="4" w:space="0" w:color="000000"/>
              <w:bottom w:val="single" w:sz="4" w:space="0" w:color="000000"/>
              <w:right w:val="single" w:sz="4" w:space="0" w:color="000000"/>
            </w:tcBorders>
          </w:tcPr>
          <w:p w14:paraId="4DFD1193" w14:textId="77777777" w:rsidR="009A7E22" w:rsidRDefault="009A7E22" w:rsidP="002D2EE8">
            <w:pPr>
              <w:spacing w:after="0" w:line="259" w:lineRule="auto"/>
              <w:ind w:left="7" w:right="0" w:firstLine="0"/>
              <w:jc w:val="center"/>
            </w:pPr>
            <w:r>
              <w:rPr>
                <w:sz w:val="16"/>
              </w:rPr>
              <w:t xml:space="preserve">1..* </w:t>
            </w:r>
          </w:p>
        </w:tc>
        <w:tc>
          <w:tcPr>
            <w:tcW w:w="2610" w:type="dxa"/>
            <w:tcBorders>
              <w:top w:val="single" w:sz="4" w:space="0" w:color="000000"/>
              <w:left w:val="single" w:sz="4" w:space="0" w:color="000000"/>
              <w:bottom w:val="single" w:sz="4" w:space="0" w:color="000000"/>
              <w:right w:val="single" w:sz="4" w:space="0" w:color="000000"/>
            </w:tcBorders>
          </w:tcPr>
          <w:p w14:paraId="00981DD5" w14:textId="77777777" w:rsidR="009A7E22" w:rsidRDefault="009A7E22" w:rsidP="002D2EE8">
            <w:pPr>
              <w:spacing w:after="0" w:line="259" w:lineRule="auto"/>
              <w:ind w:left="0" w:right="0" w:firstLine="0"/>
              <w:jc w:val="left"/>
            </w:pPr>
            <w:r>
              <w:rPr>
                <w:sz w:val="16"/>
              </w:rPr>
              <w:t xml:space="preserve">EX_BoundingPolygon </w:t>
            </w:r>
          </w:p>
        </w:tc>
        <w:tc>
          <w:tcPr>
            <w:tcW w:w="3545" w:type="dxa"/>
            <w:tcBorders>
              <w:top w:val="single" w:sz="4" w:space="0" w:color="000000"/>
              <w:left w:val="single" w:sz="4" w:space="0" w:color="000000"/>
              <w:bottom w:val="single" w:sz="4" w:space="0" w:color="000000"/>
              <w:right w:val="single" w:sz="4" w:space="0" w:color="000000"/>
            </w:tcBorders>
          </w:tcPr>
          <w:p w14:paraId="66BD174B" w14:textId="77777777" w:rsidR="009A7E22" w:rsidRDefault="009A7E22" w:rsidP="002D2EE8">
            <w:pPr>
              <w:spacing w:after="0" w:line="259" w:lineRule="auto"/>
              <w:ind w:left="0" w:right="0" w:firstLine="0"/>
              <w:jc w:val="left"/>
            </w:pPr>
            <w:r>
              <w:rPr>
                <w:sz w:val="16"/>
              </w:rPr>
              <w:t xml:space="preserve">- </w:t>
            </w:r>
          </w:p>
        </w:tc>
      </w:tr>
      <w:tr w:rsidR="009A7E22" w14:paraId="5B030D9D" w14:textId="77777777" w:rsidTr="002D2EE8">
        <w:trPr>
          <w:trHeight w:val="497"/>
        </w:trPr>
        <w:tc>
          <w:tcPr>
            <w:tcW w:w="1098" w:type="dxa"/>
            <w:tcBorders>
              <w:top w:val="single" w:sz="4" w:space="0" w:color="000000"/>
              <w:left w:val="single" w:sz="4" w:space="0" w:color="000000"/>
              <w:bottom w:val="single" w:sz="4" w:space="0" w:color="000000"/>
              <w:right w:val="single" w:sz="4" w:space="0" w:color="000000"/>
            </w:tcBorders>
          </w:tcPr>
          <w:p w14:paraId="77612873" w14:textId="77777777" w:rsidR="009A7E22" w:rsidRDefault="009A7E22" w:rsidP="002D2EE8">
            <w:pPr>
              <w:spacing w:after="0" w:line="259" w:lineRule="auto"/>
              <w:ind w:left="0" w:right="0" w:firstLine="0"/>
              <w:jc w:val="left"/>
              <w:rPr>
                <w:sz w:val="16"/>
              </w:rPr>
            </w:pPr>
            <w:r w:rsidRPr="00DC358E">
              <w:rPr>
                <w:sz w:val="16"/>
              </w:rPr>
              <w:t>Attribute</w:t>
            </w:r>
          </w:p>
        </w:tc>
        <w:tc>
          <w:tcPr>
            <w:tcW w:w="2520" w:type="dxa"/>
            <w:tcBorders>
              <w:top w:val="single" w:sz="4" w:space="0" w:color="000000"/>
              <w:left w:val="single" w:sz="4" w:space="0" w:color="000000"/>
              <w:bottom w:val="single" w:sz="4" w:space="0" w:color="000000"/>
              <w:right w:val="single" w:sz="4" w:space="0" w:color="000000"/>
            </w:tcBorders>
          </w:tcPr>
          <w:p w14:paraId="6559AA5A" w14:textId="77777777" w:rsidR="009A7E22" w:rsidRDefault="009A7E22" w:rsidP="002D2EE8">
            <w:pPr>
              <w:spacing w:after="0" w:line="259" w:lineRule="auto"/>
              <w:ind w:left="0" w:right="0" w:firstLine="0"/>
              <w:jc w:val="left"/>
            </w:pPr>
            <w:r>
              <w:rPr>
                <w:sz w:val="16"/>
              </w:rPr>
              <w:t xml:space="preserve">optimumDisplayScale </w:t>
            </w:r>
          </w:p>
        </w:tc>
        <w:tc>
          <w:tcPr>
            <w:tcW w:w="3690" w:type="dxa"/>
            <w:tcBorders>
              <w:top w:val="single" w:sz="4" w:space="0" w:color="000000"/>
              <w:left w:val="single" w:sz="4" w:space="0" w:color="000000"/>
              <w:bottom w:val="single" w:sz="4" w:space="0" w:color="000000"/>
              <w:right w:val="single" w:sz="4" w:space="0" w:color="000000"/>
            </w:tcBorders>
          </w:tcPr>
          <w:p w14:paraId="3BE93229" w14:textId="77777777" w:rsidR="009A7E22" w:rsidRDefault="009A7E22" w:rsidP="002D2EE8">
            <w:pPr>
              <w:spacing w:after="0" w:line="259" w:lineRule="auto"/>
              <w:ind w:left="0" w:right="0" w:firstLine="0"/>
              <w:jc w:val="left"/>
            </w:pPr>
            <w:r>
              <w:rPr>
                <w:sz w:val="16"/>
              </w:rPr>
              <w:t xml:space="preserve">The scale with which the data is optimally displayed  </w:t>
            </w:r>
          </w:p>
        </w:tc>
        <w:tc>
          <w:tcPr>
            <w:tcW w:w="720" w:type="dxa"/>
            <w:tcBorders>
              <w:top w:val="single" w:sz="4" w:space="0" w:color="000000"/>
              <w:left w:val="single" w:sz="4" w:space="0" w:color="000000"/>
              <w:bottom w:val="single" w:sz="4" w:space="0" w:color="000000"/>
              <w:right w:val="single" w:sz="4" w:space="0" w:color="000000"/>
            </w:tcBorders>
          </w:tcPr>
          <w:p w14:paraId="7C362535" w14:textId="77777777" w:rsidR="009A7E22" w:rsidRDefault="009A7E22" w:rsidP="002D2EE8">
            <w:pPr>
              <w:spacing w:after="0" w:line="259" w:lineRule="auto"/>
              <w:ind w:left="10" w:right="0" w:firstLine="0"/>
              <w:jc w:val="center"/>
            </w:pPr>
            <w:r>
              <w:rPr>
                <w:sz w:val="16"/>
              </w:rPr>
              <w:t xml:space="preserve">0..1 </w:t>
            </w:r>
          </w:p>
        </w:tc>
        <w:tc>
          <w:tcPr>
            <w:tcW w:w="2610" w:type="dxa"/>
            <w:tcBorders>
              <w:top w:val="single" w:sz="4" w:space="0" w:color="000000"/>
              <w:left w:val="single" w:sz="4" w:space="0" w:color="000000"/>
              <w:bottom w:val="single" w:sz="4" w:space="0" w:color="000000"/>
              <w:right w:val="single" w:sz="4" w:space="0" w:color="000000"/>
            </w:tcBorders>
          </w:tcPr>
          <w:p w14:paraId="443E6C0C" w14:textId="77777777" w:rsidR="009A7E22" w:rsidRDefault="009A7E22" w:rsidP="002D2EE8">
            <w:pPr>
              <w:spacing w:after="0" w:line="259" w:lineRule="auto"/>
              <w:ind w:left="0" w:right="0" w:firstLine="0"/>
              <w:jc w:val="left"/>
            </w:pPr>
            <w:r>
              <w:rPr>
                <w:sz w:val="16"/>
              </w:rPr>
              <w:t xml:space="preserve">Integer </w:t>
            </w:r>
          </w:p>
        </w:tc>
        <w:tc>
          <w:tcPr>
            <w:tcW w:w="3545" w:type="dxa"/>
            <w:tcBorders>
              <w:top w:val="single" w:sz="4" w:space="0" w:color="000000"/>
              <w:left w:val="single" w:sz="4" w:space="0" w:color="000000"/>
              <w:bottom w:val="single" w:sz="4" w:space="0" w:color="000000"/>
              <w:right w:val="single" w:sz="4" w:space="0" w:color="000000"/>
            </w:tcBorders>
          </w:tcPr>
          <w:p w14:paraId="29C3E3B3" w14:textId="77777777" w:rsidR="009A7E22" w:rsidRDefault="009A7E22" w:rsidP="002D2EE8">
            <w:pPr>
              <w:spacing w:after="0" w:line="259" w:lineRule="auto"/>
              <w:ind w:left="0" w:right="0" w:firstLine="0"/>
              <w:jc w:val="left"/>
            </w:pPr>
            <w:r>
              <w:rPr>
                <w:sz w:val="16"/>
              </w:rPr>
              <w:t xml:space="preserve">Example: A scale of 1:25000 is encoded as 25000 </w:t>
            </w:r>
          </w:p>
        </w:tc>
      </w:tr>
      <w:tr w:rsidR="009A7E22" w14:paraId="31140275" w14:textId="77777777" w:rsidTr="002D2EE8">
        <w:trPr>
          <w:trHeight w:val="499"/>
        </w:trPr>
        <w:tc>
          <w:tcPr>
            <w:tcW w:w="1098" w:type="dxa"/>
            <w:tcBorders>
              <w:top w:val="single" w:sz="4" w:space="0" w:color="000000"/>
              <w:left w:val="single" w:sz="4" w:space="0" w:color="000000"/>
              <w:bottom w:val="single" w:sz="4" w:space="0" w:color="000000"/>
              <w:right w:val="single" w:sz="4" w:space="0" w:color="000000"/>
            </w:tcBorders>
          </w:tcPr>
          <w:p w14:paraId="1F2E13BB" w14:textId="77777777" w:rsidR="009A7E22" w:rsidRDefault="009A7E22" w:rsidP="002D2EE8">
            <w:pPr>
              <w:spacing w:after="0" w:line="259" w:lineRule="auto"/>
              <w:ind w:left="0" w:right="0" w:firstLine="0"/>
              <w:jc w:val="left"/>
              <w:rPr>
                <w:sz w:val="16"/>
              </w:rPr>
            </w:pPr>
            <w:r w:rsidRPr="00DC358E">
              <w:rPr>
                <w:sz w:val="16"/>
              </w:rPr>
              <w:t>Attribute</w:t>
            </w:r>
          </w:p>
        </w:tc>
        <w:tc>
          <w:tcPr>
            <w:tcW w:w="2520" w:type="dxa"/>
            <w:tcBorders>
              <w:top w:val="single" w:sz="4" w:space="0" w:color="000000"/>
              <w:left w:val="single" w:sz="4" w:space="0" w:color="000000"/>
              <w:bottom w:val="single" w:sz="4" w:space="0" w:color="000000"/>
              <w:right w:val="single" w:sz="4" w:space="0" w:color="000000"/>
            </w:tcBorders>
          </w:tcPr>
          <w:p w14:paraId="45B7C2A7" w14:textId="77777777" w:rsidR="009A7E22" w:rsidRDefault="009A7E22" w:rsidP="002D2EE8">
            <w:pPr>
              <w:spacing w:after="0" w:line="259" w:lineRule="auto"/>
              <w:ind w:left="0" w:right="0" w:firstLine="0"/>
              <w:jc w:val="left"/>
            </w:pPr>
            <w:r>
              <w:rPr>
                <w:sz w:val="16"/>
              </w:rPr>
              <w:t xml:space="preserve">maximumDisplayScale </w:t>
            </w:r>
          </w:p>
        </w:tc>
        <w:tc>
          <w:tcPr>
            <w:tcW w:w="3690" w:type="dxa"/>
            <w:tcBorders>
              <w:top w:val="single" w:sz="4" w:space="0" w:color="000000"/>
              <w:left w:val="single" w:sz="4" w:space="0" w:color="000000"/>
              <w:bottom w:val="single" w:sz="4" w:space="0" w:color="000000"/>
              <w:right w:val="single" w:sz="4" w:space="0" w:color="000000"/>
            </w:tcBorders>
          </w:tcPr>
          <w:p w14:paraId="35B352B7" w14:textId="77777777" w:rsidR="009A7E22" w:rsidRDefault="009A7E22" w:rsidP="002D2EE8">
            <w:pPr>
              <w:spacing w:after="0" w:line="259" w:lineRule="auto"/>
              <w:ind w:left="0" w:right="0" w:firstLine="0"/>
              <w:jc w:val="left"/>
            </w:pPr>
            <w:r>
              <w:rPr>
                <w:sz w:val="16"/>
              </w:rPr>
              <w:t xml:space="preserve">The maximum scale with which the data is displayed </w:t>
            </w:r>
          </w:p>
        </w:tc>
        <w:tc>
          <w:tcPr>
            <w:tcW w:w="720" w:type="dxa"/>
            <w:tcBorders>
              <w:top w:val="single" w:sz="4" w:space="0" w:color="000000"/>
              <w:left w:val="single" w:sz="4" w:space="0" w:color="000000"/>
              <w:bottom w:val="single" w:sz="4" w:space="0" w:color="000000"/>
              <w:right w:val="single" w:sz="4" w:space="0" w:color="000000"/>
            </w:tcBorders>
          </w:tcPr>
          <w:p w14:paraId="3B790C59" w14:textId="77777777" w:rsidR="009A7E22" w:rsidRDefault="009A7E22" w:rsidP="002D2EE8">
            <w:pPr>
              <w:spacing w:after="0" w:line="259" w:lineRule="auto"/>
              <w:ind w:left="10" w:right="0" w:firstLine="0"/>
              <w:jc w:val="center"/>
            </w:pPr>
            <w:r>
              <w:rPr>
                <w:sz w:val="16"/>
              </w:rPr>
              <w:t xml:space="preserve">0..1 </w:t>
            </w:r>
          </w:p>
        </w:tc>
        <w:tc>
          <w:tcPr>
            <w:tcW w:w="2610" w:type="dxa"/>
            <w:tcBorders>
              <w:top w:val="single" w:sz="4" w:space="0" w:color="000000"/>
              <w:left w:val="single" w:sz="4" w:space="0" w:color="000000"/>
              <w:bottom w:val="single" w:sz="4" w:space="0" w:color="000000"/>
              <w:right w:val="single" w:sz="4" w:space="0" w:color="000000"/>
            </w:tcBorders>
          </w:tcPr>
          <w:p w14:paraId="2DDB9251" w14:textId="77777777" w:rsidR="009A7E22" w:rsidRDefault="009A7E22" w:rsidP="002D2EE8">
            <w:pPr>
              <w:spacing w:after="0" w:line="259" w:lineRule="auto"/>
              <w:ind w:left="0" w:right="0" w:firstLine="0"/>
              <w:jc w:val="left"/>
            </w:pPr>
            <w:r>
              <w:rPr>
                <w:sz w:val="16"/>
              </w:rPr>
              <w:t xml:space="preserve">Integer </w:t>
            </w:r>
          </w:p>
        </w:tc>
        <w:tc>
          <w:tcPr>
            <w:tcW w:w="3545" w:type="dxa"/>
            <w:tcBorders>
              <w:top w:val="single" w:sz="4" w:space="0" w:color="000000"/>
              <w:left w:val="single" w:sz="4" w:space="0" w:color="000000"/>
              <w:bottom w:val="single" w:sz="4" w:space="0" w:color="000000"/>
              <w:right w:val="single" w:sz="4" w:space="0" w:color="000000"/>
            </w:tcBorders>
          </w:tcPr>
          <w:p w14:paraId="5B88FB0D" w14:textId="77777777" w:rsidR="009A7E22" w:rsidRDefault="009A7E22" w:rsidP="002D2EE8">
            <w:pPr>
              <w:spacing w:after="0" w:line="259" w:lineRule="auto"/>
              <w:ind w:left="0" w:right="0" w:firstLine="0"/>
              <w:jc w:val="left"/>
            </w:pPr>
            <w:r>
              <w:rPr>
                <w:sz w:val="16"/>
              </w:rPr>
              <w:t xml:space="preserve"> </w:t>
            </w:r>
          </w:p>
        </w:tc>
      </w:tr>
      <w:tr w:rsidR="009A7E22" w14:paraId="5CD76524" w14:textId="77777777" w:rsidTr="002D2EE8">
        <w:trPr>
          <w:trHeight w:val="497"/>
        </w:trPr>
        <w:tc>
          <w:tcPr>
            <w:tcW w:w="1098" w:type="dxa"/>
            <w:tcBorders>
              <w:top w:val="single" w:sz="4" w:space="0" w:color="000000"/>
              <w:left w:val="single" w:sz="4" w:space="0" w:color="000000"/>
              <w:bottom w:val="single" w:sz="4" w:space="0" w:color="000000"/>
              <w:right w:val="single" w:sz="4" w:space="0" w:color="000000"/>
            </w:tcBorders>
          </w:tcPr>
          <w:p w14:paraId="67AF0916" w14:textId="77777777" w:rsidR="009A7E22" w:rsidRDefault="009A7E22" w:rsidP="002D2EE8">
            <w:pPr>
              <w:spacing w:after="0" w:line="259" w:lineRule="auto"/>
              <w:ind w:left="0" w:right="0" w:firstLine="0"/>
              <w:jc w:val="left"/>
              <w:rPr>
                <w:sz w:val="16"/>
              </w:rPr>
            </w:pPr>
            <w:r w:rsidRPr="00DC358E">
              <w:rPr>
                <w:sz w:val="16"/>
              </w:rPr>
              <w:t>Attribute</w:t>
            </w:r>
          </w:p>
        </w:tc>
        <w:tc>
          <w:tcPr>
            <w:tcW w:w="2520" w:type="dxa"/>
            <w:tcBorders>
              <w:top w:val="single" w:sz="4" w:space="0" w:color="000000"/>
              <w:left w:val="single" w:sz="4" w:space="0" w:color="000000"/>
              <w:bottom w:val="single" w:sz="4" w:space="0" w:color="000000"/>
              <w:right w:val="single" w:sz="4" w:space="0" w:color="000000"/>
            </w:tcBorders>
          </w:tcPr>
          <w:p w14:paraId="40FC6EE1" w14:textId="77777777" w:rsidR="009A7E22" w:rsidRDefault="009A7E22" w:rsidP="002D2EE8">
            <w:pPr>
              <w:spacing w:after="0" w:line="259" w:lineRule="auto"/>
              <w:ind w:left="0" w:right="0" w:firstLine="0"/>
              <w:jc w:val="left"/>
            </w:pPr>
            <w:r>
              <w:rPr>
                <w:sz w:val="16"/>
              </w:rPr>
              <w:t xml:space="preserve">minimumDisplayScale </w:t>
            </w:r>
          </w:p>
        </w:tc>
        <w:tc>
          <w:tcPr>
            <w:tcW w:w="3690" w:type="dxa"/>
            <w:tcBorders>
              <w:top w:val="single" w:sz="4" w:space="0" w:color="000000"/>
              <w:left w:val="single" w:sz="4" w:space="0" w:color="000000"/>
              <w:bottom w:val="single" w:sz="4" w:space="0" w:color="000000"/>
              <w:right w:val="single" w:sz="4" w:space="0" w:color="000000"/>
            </w:tcBorders>
          </w:tcPr>
          <w:p w14:paraId="2F367812" w14:textId="77777777" w:rsidR="009A7E22" w:rsidRDefault="009A7E22" w:rsidP="002D2EE8">
            <w:pPr>
              <w:spacing w:after="0" w:line="259" w:lineRule="auto"/>
              <w:ind w:left="0" w:right="0" w:firstLine="0"/>
              <w:jc w:val="left"/>
            </w:pPr>
            <w:r>
              <w:rPr>
                <w:sz w:val="16"/>
              </w:rPr>
              <w:t xml:space="preserve">The minimum scale with which the data is displayed </w:t>
            </w:r>
          </w:p>
        </w:tc>
        <w:tc>
          <w:tcPr>
            <w:tcW w:w="720" w:type="dxa"/>
            <w:tcBorders>
              <w:top w:val="single" w:sz="4" w:space="0" w:color="000000"/>
              <w:left w:val="single" w:sz="4" w:space="0" w:color="000000"/>
              <w:bottom w:val="single" w:sz="4" w:space="0" w:color="000000"/>
              <w:right w:val="single" w:sz="4" w:space="0" w:color="000000"/>
            </w:tcBorders>
          </w:tcPr>
          <w:p w14:paraId="57A90535" w14:textId="77777777" w:rsidR="009A7E22" w:rsidRDefault="009A7E22" w:rsidP="002D2EE8">
            <w:pPr>
              <w:spacing w:after="0" w:line="259" w:lineRule="auto"/>
              <w:ind w:left="10" w:right="0" w:firstLine="0"/>
              <w:jc w:val="center"/>
            </w:pPr>
            <w:r>
              <w:rPr>
                <w:sz w:val="16"/>
              </w:rPr>
              <w:t xml:space="preserve">0..1 </w:t>
            </w:r>
          </w:p>
        </w:tc>
        <w:tc>
          <w:tcPr>
            <w:tcW w:w="2610" w:type="dxa"/>
            <w:tcBorders>
              <w:top w:val="single" w:sz="4" w:space="0" w:color="000000"/>
              <w:left w:val="single" w:sz="4" w:space="0" w:color="000000"/>
              <w:bottom w:val="single" w:sz="4" w:space="0" w:color="000000"/>
              <w:right w:val="single" w:sz="4" w:space="0" w:color="000000"/>
            </w:tcBorders>
          </w:tcPr>
          <w:p w14:paraId="0A39A4B7" w14:textId="77777777" w:rsidR="009A7E22" w:rsidRDefault="009A7E22" w:rsidP="002D2EE8">
            <w:pPr>
              <w:spacing w:after="0" w:line="259" w:lineRule="auto"/>
              <w:ind w:left="0" w:right="0" w:firstLine="0"/>
              <w:jc w:val="left"/>
            </w:pPr>
            <w:r>
              <w:rPr>
                <w:sz w:val="16"/>
              </w:rPr>
              <w:t xml:space="preserve">Integer </w:t>
            </w:r>
          </w:p>
        </w:tc>
        <w:tc>
          <w:tcPr>
            <w:tcW w:w="3545" w:type="dxa"/>
            <w:tcBorders>
              <w:top w:val="single" w:sz="4" w:space="0" w:color="000000"/>
              <w:left w:val="single" w:sz="4" w:space="0" w:color="000000"/>
              <w:bottom w:val="single" w:sz="4" w:space="0" w:color="000000"/>
              <w:right w:val="single" w:sz="4" w:space="0" w:color="000000"/>
            </w:tcBorders>
          </w:tcPr>
          <w:p w14:paraId="6070A784" w14:textId="77777777" w:rsidR="009A7E22" w:rsidRDefault="009A7E22" w:rsidP="002D2EE8">
            <w:pPr>
              <w:spacing w:after="0" w:line="259" w:lineRule="auto"/>
              <w:ind w:left="0" w:right="0" w:firstLine="0"/>
              <w:jc w:val="left"/>
            </w:pPr>
            <w:r>
              <w:rPr>
                <w:sz w:val="16"/>
              </w:rPr>
              <w:t xml:space="preserve"> </w:t>
            </w:r>
          </w:p>
        </w:tc>
      </w:tr>
    </w:tbl>
    <w:p w14:paraId="4E500F63" w14:textId="77777777" w:rsidR="009A7E22" w:rsidRDefault="009A7E22" w:rsidP="009A7E22">
      <w:pPr>
        <w:spacing w:after="120" w:line="259" w:lineRule="auto"/>
        <w:ind w:left="0" w:right="0" w:firstLine="0"/>
        <w:jc w:val="left"/>
      </w:pPr>
      <w:r>
        <w:t xml:space="preserve"> </w:t>
      </w:r>
    </w:p>
    <w:p w14:paraId="706B25B9" w14:textId="77777777" w:rsidR="009A7E22" w:rsidRDefault="009A7E22" w:rsidP="009A7E22">
      <w:pPr>
        <w:spacing w:after="120" w:line="259" w:lineRule="auto"/>
        <w:ind w:left="0" w:right="0" w:firstLine="0"/>
        <w:jc w:val="left"/>
      </w:pPr>
    </w:p>
    <w:p w14:paraId="59932576" w14:textId="77777777" w:rsidR="009A7E22" w:rsidRDefault="009A7E22" w:rsidP="009A7E22">
      <w:pPr>
        <w:spacing w:after="120" w:line="259" w:lineRule="auto"/>
        <w:ind w:left="0" w:right="0" w:firstLine="0"/>
        <w:jc w:val="left"/>
      </w:pPr>
    </w:p>
    <w:p w14:paraId="7D11186C" w14:textId="77777777" w:rsidR="009A7E22" w:rsidRDefault="009A7E22" w:rsidP="009A7E22">
      <w:pPr>
        <w:pStyle w:val="berschrift3"/>
        <w:spacing w:after="0"/>
        <w:ind w:left="7"/>
      </w:pPr>
      <w:bookmarkStart w:id="107" w:name="_Toc2765816"/>
      <w:bookmarkStart w:id="108" w:name="_Toc3544689"/>
      <w:r>
        <w:t>12.7.2 S100_DigitalSignature</w:t>
      </w:r>
      <w:bookmarkEnd w:id="107"/>
      <w:bookmarkEnd w:id="108"/>
      <w:r>
        <w:t xml:space="preserve"> </w:t>
      </w:r>
    </w:p>
    <w:p w14:paraId="13E2F168" w14:textId="77777777" w:rsidR="009A7E22" w:rsidRPr="00923F71" w:rsidRDefault="009A7E22" w:rsidP="009A7E22">
      <w:r>
        <w:t>S-102 uses S100_DigitalSignature without modification.</w:t>
      </w:r>
    </w:p>
    <w:tbl>
      <w:tblPr>
        <w:tblStyle w:val="TableGrid"/>
        <w:tblW w:w="13386" w:type="dxa"/>
        <w:tblInd w:w="0" w:type="dxa"/>
        <w:tblCellMar>
          <w:top w:w="66" w:type="dxa"/>
          <w:left w:w="108" w:type="dxa"/>
          <w:right w:w="115" w:type="dxa"/>
        </w:tblCellMar>
        <w:tblLook w:val="04A0" w:firstRow="1" w:lastRow="0" w:firstColumn="1" w:lastColumn="0" w:noHBand="0" w:noVBand="1"/>
      </w:tblPr>
      <w:tblGrid>
        <w:gridCol w:w="1188"/>
        <w:gridCol w:w="2430"/>
        <w:gridCol w:w="3870"/>
        <w:gridCol w:w="720"/>
        <w:gridCol w:w="5178"/>
      </w:tblGrid>
      <w:tr w:rsidR="009A7E22" w14:paraId="67FE76B9" w14:textId="77777777" w:rsidTr="002D2EE8">
        <w:trPr>
          <w:trHeight w:val="315"/>
        </w:trPr>
        <w:tc>
          <w:tcPr>
            <w:tcW w:w="1188" w:type="dxa"/>
            <w:tcBorders>
              <w:top w:val="single" w:sz="4" w:space="0" w:color="000000"/>
              <w:left w:val="single" w:sz="4" w:space="0" w:color="000000"/>
              <w:bottom w:val="single" w:sz="4" w:space="0" w:color="000000"/>
              <w:right w:val="single" w:sz="4" w:space="0" w:color="000000"/>
            </w:tcBorders>
          </w:tcPr>
          <w:p w14:paraId="0453D42A" w14:textId="77777777" w:rsidR="009A7E22" w:rsidRDefault="009A7E22" w:rsidP="002D2EE8">
            <w:pPr>
              <w:spacing w:after="0" w:line="259" w:lineRule="auto"/>
              <w:ind w:left="0" w:right="0" w:firstLine="0"/>
              <w:jc w:val="left"/>
              <w:rPr>
                <w:b/>
                <w:sz w:val="16"/>
              </w:rPr>
            </w:pPr>
            <w:r>
              <w:rPr>
                <w:b/>
                <w:sz w:val="16"/>
              </w:rPr>
              <w:t>Role name</w:t>
            </w:r>
          </w:p>
        </w:tc>
        <w:tc>
          <w:tcPr>
            <w:tcW w:w="2430" w:type="dxa"/>
            <w:tcBorders>
              <w:top w:val="single" w:sz="4" w:space="0" w:color="000000"/>
              <w:left w:val="single" w:sz="4" w:space="0" w:color="000000"/>
              <w:bottom w:val="single" w:sz="4" w:space="0" w:color="000000"/>
              <w:right w:val="single" w:sz="4" w:space="0" w:color="000000"/>
            </w:tcBorders>
          </w:tcPr>
          <w:p w14:paraId="1EFEF746" w14:textId="77777777" w:rsidR="009A7E22" w:rsidRDefault="009A7E22" w:rsidP="002D2EE8">
            <w:pPr>
              <w:spacing w:after="0" w:line="259" w:lineRule="auto"/>
              <w:ind w:left="0" w:right="0" w:firstLine="0"/>
              <w:jc w:val="left"/>
            </w:pPr>
            <w:r>
              <w:rPr>
                <w:b/>
                <w:sz w:val="16"/>
              </w:rPr>
              <w:t xml:space="preserve">Name </w:t>
            </w:r>
          </w:p>
        </w:tc>
        <w:tc>
          <w:tcPr>
            <w:tcW w:w="3870" w:type="dxa"/>
            <w:tcBorders>
              <w:top w:val="single" w:sz="4" w:space="0" w:color="000000"/>
              <w:left w:val="single" w:sz="4" w:space="0" w:color="000000"/>
              <w:bottom w:val="single" w:sz="4" w:space="0" w:color="000000"/>
              <w:right w:val="single" w:sz="4" w:space="0" w:color="000000"/>
            </w:tcBorders>
          </w:tcPr>
          <w:p w14:paraId="3660EBC2" w14:textId="77777777" w:rsidR="009A7E22" w:rsidRDefault="009A7E22" w:rsidP="002D2EE8">
            <w:pPr>
              <w:spacing w:after="0" w:line="259" w:lineRule="auto"/>
              <w:ind w:left="0" w:right="0" w:firstLine="0"/>
              <w:jc w:val="left"/>
            </w:pPr>
            <w:r>
              <w:rPr>
                <w:b/>
                <w:sz w:val="16"/>
              </w:rPr>
              <w:t xml:space="preserve">Description </w:t>
            </w:r>
          </w:p>
        </w:tc>
        <w:tc>
          <w:tcPr>
            <w:tcW w:w="720" w:type="dxa"/>
            <w:tcBorders>
              <w:top w:val="single" w:sz="4" w:space="0" w:color="000000"/>
              <w:left w:val="single" w:sz="4" w:space="0" w:color="000000"/>
              <w:bottom w:val="single" w:sz="4" w:space="0" w:color="000000"/>
              <w:right w:val="single" w:sz="4" w:space="0" w:color="000000"/>
            </w:tcBorders>
          </w:tcPr>
          <w:p w14:paraId="3F413536" w14:textId="77777777" w:rsidR="009A7E22" w:rsidRDefault="009A7E22" w:rsidP="002D2EE8">
            <w:pPr>
              <w:spacing w:after="0" w:line="259" w:lineRule="auto"/>
              <w:ind w:left="10" w:right="0" w:firstLine="0"/>
              <w:jc w:val="center"/>
            </w:pPr>
            <w:r>
              <w:rPr>
                <w:b/>
                <w:sz w:val="16"/>
              </w:rPr>
              <w:t xml:space="preserve">Code </w:t>
            </w:r>
          </w:p>
        </w:tc>
        <w:tc>
          <w:tcPr>
            <w:tcW w:w="5178" w:type="dxa"/>
            <w:tcBorders>
              <w:top w:val="single" w:sz="4" w:space="0" w:color="000000"/>
              <w:left w:val="single" w:sz="4" w:space="0" w:color="000000"/>
              <w:bottom w:val="single" w:sz="4" w:space="0" w:color="000000"/>
              <w:right w:val="single" w:sz="4" w:space="0" w:color="000000"/>
            </w:tcBorders>
          </w:tcPr>
          <w:p w14:paraId="43A33A40" w14:textId="77777777" w:rsidR="009A7E22" w:rsidRDefault="009A7E22" w:rsidP="002D2EE8">
            <w:pPr>
              <w:spacing w:after="0" w:line="259" w:lineRule="auto"/>
              <w:ind w:left="0" w:right="0" w:firstLine="0"/>
              <w:jc w:val="left"/>
            </w:pPr>
            <w:r>
              <w:rPr>
                <w:b/>
                <w:sz w:val="16"/>
              </w:rPr>
              <w:t xml:space="preserve">Remarks </w:t>
            </w:r>
          </w:p>
        </w:tc>
      </w:tr>
      <w:tr w:rsidR="009A7E22" w14:paraId="38C3AC02" w14:textId="77777777" w:rsidTr="002D2EE8">
        <w:trPr>
          <w:trHeight w:val="314"/>
        </w:trPr>
        <w:tc>
          <w:tcPr>
            <w:tcW w:w="1188" w:type="dxa"/>
            <w:tcBorders>
              <w:top w:val="single" w:sz="4" w:space="0" w:color="000000"/>
              <w:left w:val="single" w:sz="4" w:space="0" w:color="000000"/>
              <w:bottom w:val="single" w:sz="4" w:space="0" w:color="000000"/>
              <w:right w:val="single" w:sz="4" w:space="0" w:color="000000"/>
            </w:tcBorders>
          </w:tcPr>
          <w:p w14:paraId="281D905E" w14:textId="77777777" w:rsidR="009A7E22" w:rsidRDefault="009A7E22" w:rsidP="002D2EE8">
            <w:pPr>
              <w:spacing w:after="0" w:line="259" w:lineRule="auto"/>
              <w:ind w:left="0" w:right="0" w:firstLine="0"/>
              <w:jc w:val="left"/>
              <w:rPr>
                <w:sz w:val="16"/>
              </w:rPr>
            </w:pPr>
            <w:r>
              <w:rPr>
                <w:sz w:val="16"/>
              </w:rPr>
              <w:t>Enumeration</w:t>
            </w:r>
          </w:p>
        </w:tc>
        <w:tc>
          <w:tcPr>
            <w:tcW w:w="2430" w:type="dxa"/>
            <w:tcBorders>
              <w:top w:val="single" w:sz="4" w:space="0" w:color="000000"/>
              <w:left w:val="single" w:sz="4" w:space="0" w:color="000000"/>
              <w:bottom w:val="single" w:sz="4" w:space="0" w:color="000000"/>
              <w:right w:val="single" w:sz="4" w:space="0" w:color="000000"/>
            </w:tcBorders>
          </w:tcPr>
          <w:p w14:paraId="113834FA" w14:textId="77777777" w:rsidR="009A7E22" w:rsidRDefault="009A7E22" w:rsidP="002D2EE8">
            <w:pPr>
              <w:spacing w:after="0" w:line="259" w:lineRule="auto"/>
              <w:ind w:left="0" w:right="0" w:firstLine="0"/>
              <w:jc w:val="left"/>
            </w:pPr>
            <w:r>
              <w:rPr>
                <w:sz w:val="16"/>
              </w:rPr>
              <w:t xml:space="preserve">S100_DigitalSignature </w:t>
            </w:r>
          </w:p>
        </w:tc>
        <w:tc>
          <w:tcPr>
            <w:tcW w:w="3870" w:type="dxa"/>
            <w:tcBorders>
              <w:top w:val="single" w:sz="4" w:space="0" w:color="000000"/>
              <w:left w:val="single" w:sz="4" w:space="0" w:color="000000"/>
              <w:bottom w:val="single" w:sz="4" w:space="0" w:color="000000"/>
              <w:right w:val="single" w:sz="4" w:space="0" w:color="000000"/>
            </w:tcBorders>
          </w:tcPr>
          <w:p w14:paraId="34551198" w14:textId="77777777" w:rsidR="009A7E22" w:rsidRDefault="009A7E22" w:rsidP="002D2EE8">
            <w:pPr>
              <w:spacing w:after="0" w:line="259" w:lineRule="auto"/>
              <w:ind w:left="0" w:right="0" w:firstLine="0"/>
              <w:jc w:val="left"/>
            </w:pPr>
            <w:r>
              <w:rPr>
                <w:sz w:val="16"/>
              </w:rPr>
              <w:t xml:space="preserve">Algorithm used to compute the digital signature </w:t>
            </w:r>
          </w:p>
        </w:tc>
        <w:tc>
          <w:tcPr>
            <w:tcW w:w="720" w:type="dxa"/>
            <w:tcBorders>
              <w:top w:val="single" w:sz="4" w:space="0" w:color="000000"/>
              <w:left w:val="single" w:sz="4" w:space="0" w:color="000000"/>
              <w:bottom w:val="single" w:sz="4" w:space="0" w:color="000000"/>
              <w:right w:val="single" w:sz="4" w:space="0" w:color="000000"/>
            </w:tcBorders>
          </w:tcPr>
          <w:p w14:paraId="3E90C597" w14:textId="77777777" w:rsidR="009A7E22" w:rsidRDefault="009A7E22" w:rsidP="002D2EE8">
            <w:pPr>
              <w:spacing w:after="0" w:line="259" w:lineRule="auto"/>
              <w:ind w:left="6" w:right="0" w:firstLine="0"/>
              <w:jc w:val="center"/>
            </w:pPr>
            <w:r>
              <w:rPr>
                <w:sz w:val="16"/>
              </w:rPr>
              <w:t xml:space="preserve">- </w:t>
            </w:r>
          </w:p>
        </w:tc>
        <w:tc>
          <w:tcPr>
            <w:tcW w:w="5178" w:type="dxa"/>
            <w:tcBorders>
              <w:top w:val="single" w:sz="4" w:space="0" w:color="000000"/>
              <w:left w:val="single" w:sz="4" w:space="0" w:color="000000"/>
              <w:bottom w:val="single" w:sz="4" w:space="0" w:color="000000"/>
              <w:right w:val="single" w:sz="4" w:space="0" w:color="000000"/>
            </w:tcBorders>
          </w:tcPr>
          <w:p w14:paraId="52F915BC" w14:textId="77777777" w:rsidR="009A7E22" w:rsidRDefault="009A7E22" w:rsidP="002D2EE8">
            <w:pPr>
              <w:spacing w:after="0" w:line="259" w:lineRule="auto"/>
              <w:ind w:left="0" w:right="0" w:firstLine="0"/>
              <w:jc w:val="left"/>
            </w:pPr>
            <w:r>
              <w:rPr>
                <w:sz w:val="16"/>
              </w:rPr>
              <w:t xml:space="preserve">- </w:t>
            </w:r>
          </w:p>
        </w:tc>
      </w:tr>
      <w:tr w:rsidR="009A7E22" w14:paraId="282E94B4" w14:textId="77777777" w:rsidTr="002D2EE8">
        <w:trPr>
          <w:trHeight w:val="314"/>
        </w:trPr>
        <w:tc>
          <w:tcPr>
            <w:tcW w:w="1188" w:type="dxa"/>
            <w:tcBorders>
              <w:top w:val="single" w:sz="4" w:space="0" w:color="000000"/>
              <w:left w:val="single" w:sz="4" w:space="0" w:color="000000"/>
              <w:bottom w:val="single" w:sz="4" w:space="0" w:color="000000"/>
              <w:right w:val="single" w:sz="4" w:space="0" w:color="000000"/>
            </w:tcBorders>
          </w:tcPr>
          <w:p w14:paraId="45AA92FB" w14:textId="77777777" w:rsidR="009A7E22" w:rsidDel="00746F5B" w:rsidRDefault="009A7E22" w:rsidP="002D2EE8">
            <w:pPr>
              <w:spacing w:after="0" w:line="259" w:lineRule="auto"/>
              <w:ind w:left="0" w:right="0" w:firstLine="0"/>
              <w:jc w:val="left"/>
              <w:rPr>
                <w:sz w:val="16"/>
              </w:rPr>
            </w:pPr>
            <w:r>
              <w:rPr>
                <w:sz w:val="16"/>
              </w:rPr>
              <w:t>Value</w:t>
            </w:r>
          </w:p>
        </w:tc>
        <w:tc>
          <w:tcPr>
            <w:tcW w:w="2430" w:type="dxa"/>
            <w:tcBorders>
              <w:top w:val="single" w:sz="4" w:space="0" w:color="000000"/>
              <w:left w:val="single" w:sz="4" w:space="0" w:color="000000"/>
              <w:bottom w:val="single" w:sz="4" w:space="0" w:color="000000"/>
              <w:right w:val="single" w:sz="4" w:space="0" w:color="000000"/>
            </w:tcBorders>
          </w:tcPr>
          <w:p w14:paraId="3BD5813F" w14:textId="77777777" w:rsidR="009A7E22" w:rsidRDefault="009A7E22" w:rsidP="002D2EE8">
            <w:pPr>
              <w:spacing w:after="0" w:line="259" w:lineRule="auto"/>
              <w:ind w:left="0" w:right="0" w:firstLine="0"/>
              <w:jc w:val="left"/>
            </w:pPr>
            <w:r>
              <w:rPr>
                <w:sz w:val="16"/>
              </w:rPr>
              <w:t xml:space="preserve">dsa </w:t>
            </w:r>
          </w:p>
        </w:tc>
        <w:tc>
          <w:tcPr>
            <w:tcW w:w="3870" w:type="dxa"/>
            <w:tcBorders>
              <w:top w:val="single" w:sz="4" w:space="0" w:color="000000"/>
              <w:left w:val="single" w:sz="4" w:space="0" w:color="000000"/>
              <w:bottom w:val="single" w:sz="4" w:space="0" w:color="000000"/>
              <w:right w:val="single" w:sz="4" w:space="0" w:color="000000"/>
            </w:tcBorders>
          </w:tcPr>
          <w:p w14:paraId="08CC3478" w14:textId="77777777" w:rsidR="009A7E22" w:rsidRDefault="009A7E22" w:rsidP="002D2EE8">
            <w:pPr>
              <w:spacing w:after="0" w:line="259" w:lineRule="auto"/>
              <w:ind w:left="0" w:right="0" w:firstLine="0"/>
              <w:jc w:val="left"/>
            </w:pPr>
            <w:r>
              <w:rPr>
                <w:sz w:val="16"/>
              </w:rPr>
              <w:t xml:space="preserve">Digital Signature Algorithm </w:t>
            </w:r>
          </w:p>
        </w:tc>
        <w:tc>
          <w:tcPr>
            <w:tcW w:w="720" w:type="dxa"/>
            <w:tcBorders>
              <w:top w:val="single" w:sz="4" w:space="0" w:color="000000"/>
              <w:left w:val="single" w:sz="4" w:space="0" w:color="000000"/>
              <w:bottom w:val="single" w:sz="4" w:space="0" w:color="000000"/>
              <w:right w:val="single" w:sz="4" w:space="0" w:color="000000"/>
            </w:tcBorders>
          </w:tcPr>
          <w:p w14:paraId="1D058642" w14:textId="77777777" w:rsidR="009A7E22" w:rsidRDefault="009A7E22" w:rsidP="002D2EE8">
            <w:pPr>
              <w:spacing w:after="0" w:line="259" w:lineRule="auto"/>
              <w:ind w:left="6" w:right="0" w:firstLine="0"/>
              <w:jc w:val="center"/>
            </w:pPr>
            <w:r>
              <w:rPr>
                <w:sz w:val="16"/>
              </w:rPr>
              <w:t xml:space="preserve">- </w:t>
            </w:r>
          </w:p>
        </w:tc>
        <w:tc>
          <w:tcPr>
            <w:tcW w:w="5178" w:type="dxa"/>
            <w:tcBorders>
              <w:top w:val="single" w:sz="4" w:space="0" w:color="000000"/>
              <w:left w:val="single" w:sz="4" w:space="0" w:color="000000"/>
              <w:bottom w:val="single" w:sz="4" w:space="0" w:color="000000"/>
              <w:right w:val="single" w:sz="4" w:space="0" w:color="000000"/>
            </w:tcBorders>
          </w:tcPr>
          <w:p w14:paraId="77FC6153" w14:textId="77777777" w:rsidR="009A7E22" w:rsidRDefault="009A7E22" w:rsidP="002D2EE8">
            <w:pPr>
              <w:spacing w:after="0" w:line="259" w:lineRule="auto"/>
              <w:ind w:left="0" w:right="0" w:firstLine="0"/>
              <w:jc w:val="left"/>
            </w:pPr>
            <w:r w:rsidRPr="00746F5B">
              <w:rPr>
                <w:sz w:val="16"/>
              </w:rPr>
              <w:t>FIPS 186-4 (2013)</w:t>
            </w:r>
            <w:r>
              <w:rPr>
                <w:sz w:val="16"/>
              </w:rPr>
              <w:t xml:space="preserve">. See S-100 Part 15 </w:t>
            </w:r>
          </w:p>
        </w:tc>
      </w:tr>
    </w:tbl>
    <w:p w14:paraId="1E0B986E" w14:textId="77777777" w:rsidR="009A7E22" w:rsidRDefault="009A7E22" w:rsidP="009A7E22">
      <w:pPr>
        <w:spacing w:after="120" w:line="259" w:lineRule="auto"/>
        <w:ind w:left="0" w:right="0" w:firstLine="0"/>
        <w:jc w:val="left"/>
      </w:pPr>
      <w:r>
        <w:t xml:space="preserve"> </w:t>
      </w:r>
    </w:p>
    <w:p w14:paraId="3DE38209" w14:textId="77777777" w:rsidR="009A7E22" w:rsidRDefault="009A7E22" w:rsidP="009A7E22">
      <w:pPr>
        <w:pStyle w:val="berschrift3"/>
        <w:spacing w:after="0"/>
        <w:ind w:left="7"/>
      </w:pPr>
      <w:bookmarkStart w:id="109" w:name="_Toc2765817"/>
      <w:bookmarkStart w:id="110" w:name="_Toc3544690"/>
      <w:r>
        <w:t>12.7.3 S100_DigitalSignatureValue</w:t>
      </w:r>
      <w:bookmarkEnd w:id="109"/>
      <w:bookmarkEnd w:id="110"/>
      <w:r>
        <w:t xml:space="preserve"> </w:t>
      </w:r>
    </w:p>
    <w:p w14:paraId="5C007773" w14:textId="77777777" w:rsidR="009A7E22" w:rsidRPr="00923F71" w:rsidRDefault="009A7E22" w:rsidP="009A7E22">
      <w:r w:rsidRPr="00923F71">
        <w:t>S-102 uses S100_DigitalSignature</w:t>
      </w:r>
      <w:r>
        <w:t>Value</w:t>
      </w:r>
      <w:r w:rsidRPr="00923F71">
        <w:t xml:space="preserve"> without modification.</w:t>
      </w:r>
    </w:p>
    <w:tbl>
      <w:tblPr>
        <w:tblStyle w:val="TableGrid"/>
        <w:tblW w:w="13428" w:type="dxa"/>
        <w:tblInd w:w="0" w:type="dxa"/>
        <w:tblCellMar>
          <w:top w:w="66" w:type="dxa"/>
          <w:left w:w="108" w:type="dxa"/>
          <w:right w:w="115" w:type="dxa"/>
        </w:tblCellMar>
        <w:tblLook w:val="04A0" w:firstRow="1" w:lastRow="0" w:firstColumn="1" w:lastColumn="0" w:noHBand="0" w:noVBand="1"/>
      </w:tblPr>
      <w:tblGrid>
        <w:gridCol w:w="1188"/>
        <w:gridCol w:w="2970"/>
        <w:gridCol w:w="3330"/>
        <w:gridCol w:w="720"/>
        <w:gridCol w:w="1530"/>
        <w:gridCol w:w="3690"/>
      </w:tblGrid>
      <w:tr w:rsidR="009A7E22" w14:paraId="765E65FB" w14:textId="77777777" w:rsidTr="002D2EE8">
        <w:trPr>
          <w:trHeight w:val="314"/>
        </w:trPr>
        <w:tc>
          <w:tcPr>
            <w:tcW w:w="1188" w:type="dxa"/>
            <w:tcBorders>
              <w:top w:val="single" w:sz="4" w:space="0" w:color="000000"/>
              <w:left w:val="single" w:sz="4" w:space="0" w:color="000000"/>
              <w:bottom w:val="single" w:sz="4" w:space="0" w:color="000000"/>
              <w:right w:val="single" w:sz="4" w:space="0" w:color="000000"/>
            </w:tcBorders>
          </w:tcPr>
          <w:p w14:paraId="18F34B00" w14:textId="77777777" w:rsidR="009A7E22" w:rsidRDefault="009A7E22" w:rsidP="002D2EE8">
            <w:pPr>
              <w:spacing w:after="0" w:line="259" w:lineRule="auto"/>
              <w:ind w:left="0" w:right="0" w:firstLine="0"/>
              <w:jc w:val="left"/>
              <w:rPr>
                <w:b/>
                <w:sz w:val="16"/>
              </w:rPr>
            </w:pPr>
            <w:r>
              <w:rPr>
                <w:b/>
                <w:sz w:val="16"/>
              </w:rPr>
              <w:t>Role Name</w:t>
            </w:r>
          </w:p>
        </w:tc>
        <w:tc>
          <w:tcPr>
            <w:tcW w:w="2970" w:type="dxa"/>
            <w:tcBorders>
              <w:top w:val="single" w:sz="4" w:space="0" w:color="000000"/>
              <w:left w:val="single" w:sz="4" w:space="0" w:color="000000"/>
              <w:bottom w:val="single" w:sz="4" w:space="0" w:color="000000"/>
              <w:right w:val="single" w:sz="4" w:space="0" w:color="000000"/>
            </w:tcBorders>
          </w:tcPr>
          <w:p w14:paraId="4890F8C5" w14:textId="77777777" w:rsidR="009A7E22" w:rsidRDefault="009A7E22" w:rsidP="002D2EE8">
            <w:pPr>
              <w:spacing w:after="0" w:line="259" w:lineRule="auto"/>
              <w:ind w:left="0" w:right="0" w:firstLine="0"/>
              <w:jc w:val="left"/>
            </w:pPr>
            <w:r>
              <w:rPr>
                <w:b/>
                <w:sz w:val="16"/>
              </w:rPr>
              <w:t xml:space="preserve">Name </w:t>
            </w:r>
          </w:p>
        </w:tc>
        <w:tc>
          <w:tcPr>
            <w:tcW w:w="3330" w:type="dxa"/>
            <w:tcBorders>
              <w:top w:val="single" w:sz="4" w:space="0" w:color="000000"/>
              <w:left w:val="single" w:sz="4" w:space="0" w:color="000000"/>
              <w:bottom w:val="single" w:sz="4" w:space="0" w:color="000000"/>
              <w:right w:val="single" w:sz="4" w:space="0" w:color="000000"/>
            </w:tcBorders>
          </w:tcPr>
          <w:p w14:paraId="7CA47920" w14:textId="77777777" w:rsidR="009A7E22" w:rsidRDefault="009A7E22" w:rsidP="002D2EE8">
            <w:pPr>
              <w:spacing w:after="0" w:line="259" w:lineRule="auto"/>
              <w:ind w:left="0" w:right="0" w:firstLine="0"/>
              <w:jc w:val="left"/>
            </w:pPr>
            <w:r>
              <w:rPr>
                <w:b/>
                <w:sz w:val="16"/>
              </w:rPr>
              <w:t xml:space="preserve">Description </w:t>
            </w:r>
          </w:p>
        </w:tc>
        <w:tc>
          <w:tcPr>
            <w:tcW w:w="720" w:type="dxa"/>
            <w:tcBorders>
              <w:top w:val="single" w:sz="4" w:space="0" w:color="000000"/>
              <w:left w:val="single" w:sz="4" w:space="0" w:color="000000"/>
              <w:bottom w:val="single" w:sz="4" w:space="0" w:color="000000"/>
              <w:right w:val="single" w:sz="4" w:space="0" w:color="000000"/>
            </w:tcBorders>
          </w:tcPr>
          <w:p w14:paraId="4CC7BF7A" w14:textId="77777777" w:rsidR="009A7E22" w:rsidRDefault="009A7E22" w:rsidP="002D2EE8">
            <w:pPr>
              <w:spacing w:after="0" w:line="259" w:lineRule="auto"/>
              <w:ind w:left="10" w:right="0" w:firstLine="0"/>
              <w:jc w:val="center"/>
            </w:pPr>
            <w:r>
              <w:rPr>
                <w:b/>
                <w:sz w:val="16"/>
              </w:rPr>
              <w:t xml:space="preserve">Mult </w:t>
            </w:r>
          </w:p>
        </w:tc>
        <w:tc>
          <w:tcPr>
            <w:tcW w:w="1530" w:type="dxa"/>
            <w:tcBorders>
              <w:top w:val="single" w:sz="4" w:space="0" w:color="000000"/>
              <w:left w:val="single" w:sz="4" w:space="0" w:color="000000"/>
              <w:bottom w:val="single" w:sz="4" w:space="0" w:color="000000"/>
              <w:right w:val="single" w:sz="4" w:space="0" w:color="000000"/>
            </w:tcBorders>
          </w:tcPr>
          <w:p w14:paraId="26099918" w14:textId="77777777" w:rsidR="009A7E22" w:rsidRDefault="009A7E22" w:rsidP="002D2EE8">
            <w:pPr>
              <w:spacing w:after="0" w:line="259" w:lineRule="auto"/>
              <w:ind w:left="0" w:right="0" w:firstLine="0"/>
              <w:jc w:val="left"/>
            </w:pPr>
            <w:r>
              <w:rPr>
                <w:b/>
                <w:sz w:val="16"/>
              </w:rPr>
              <w:t xml:space="preserve">Type </w:t>
            </w:r>
          </w:p>
        </w:tc>
        <w:tc>
          <w:tcPr>
            <w:tcW w:w="3690" w:type="dxa"/>
            <w:tcBorders>
              <w:top w:val="single" w:sz="4" w:space="0" w:color="000000"/>
              <w:left w:val="single" w:sz="4" w:space="0" w:color="000000"/>
              <w:bottom w:val="single" w:sz="4" w:space="0" w:color="000000"/>
              <w:right w:val="single" w:sz="4" w:space="0" w:color="000000"/>
            </w:tcBorders>
          </w:tcPr>
          <w:p w14:paraId="5942E52A" w14:textId="77777777" w:rsidR="009A7E22" w:rsidRDefault="009A7E22" w:rsidP="002D2EE8">
            <w:pPr>
              <w:spacing w:after="0" w:line="259" w:lineRule="auto"/>
              <w:ind w:left="0" w:right="0" w:firstLine="0"/>
              <w:jc w:val="left"/>
            </w:pPr>
            <w:r>
              <w:rPr>
                <w:b/>
                <w:sz w:val="16"/>
              </w:rPr>
              <w:t xml:space="preserve">Remarks </w:t>
            </w:r>
          </w:p>
        </w:tc>
      </w:tr>
      <w:tr w:rsidR="009A7E22" w14:paraId="7A1F4E5F" w14:textId="77777777" w:rsidTr="002D2EE8">
        <w:trPr>
          <w:trHeight w:val="766"/>
        </w:trPr>
        <w:tc>
          <w:tcPr>
            <w:tcW w:w="1188" w:type="dxa"/>
            <w:tcBorders>
              <w:top w:val="single" w:sz="4" w:space="0" w:color="000000"/>
              <w:left w:val="single" w:sz="4" w:space="0" w:color="000000"/>
              <w:bottom w:val="single" w:sz="4" w:space="0" w:color="000000"/>
              <w:right w:val="single" w:sz="4" w:space="0" w:color="000000"/>
            </w:tcBorders>
          </w:tcPr>
          <w:p w14:paraId="1E7B3357" w14:textId="77777777" w:rsidR="009A7E22" w:rsidRDefault="009A7E22" w:rsidP="002D2EE8">
            <w:pPr>
              <w:spacing w:after="0" w:line="259" w:lineRule="auto"/>
              <w:ind w:left="0" w:right="0" w:firstLine="0"/>
              <w:jc w:val="left"/>
              <w:rPr>
                <w:sz w:val="16"/>
              </w:rPr>
            </w:pPr>
            <w:r>
              <w:rPr>
                <w:sz w:val="16"/>
              </w:rPr>
              <w:t>Class</w:t>
            </w:r>
          </w:p>
        </w:tc>
        <w:tc>
          <w:tcPr>
            <w:tcW w:w="2970" w:type="dxa"/>
            <w:tcBorders>
              <w:top w:val="single" w:sz="4" w:space="0" w:color="000000"/>
              <w:left w:val="single" w:sz="4" w:space="0" w:color="000000"/>
              <w:bottom w:val="single" w:sz="4" w:space="0" w:color="000000"/>
              <w:right w:val="single" w:sz="4" w:space="0" w:color="000000"/>
            </w:tcBorders>
          </w:tcPr>
          <w:p w14:paraId="776D4C78" w14:textId="77777777" w:rsidR="009A7E22" w:rsidRDefault="009A7E22" w:rsidP="002D2EE8">
            <w:pPr>
              <w:spacing w:after="0" w:line="259" w:lineRule="auto"/>
              <w:ind w:left="0" w:right="0" w:firstLine="0"/>
              <w:jc w:val="left"/>
            </w:pPr>
            <w:r>
              <w:rPr>
                <w:sz w:val="16"/>
              </w:rPr>
              <w:t xml:space="preserve">S100_DigitalSignatureValue </w:t>
            </w:r>
          </w:p>
        </w:tc>
        <w:tc>
          <w:tcPr>
            <w:tcW w:w="3330" w:type="dxa"/>
            <w:tcBorders>
              <w:top w:val="single" w:sz="4" w:space="0" w:color="000000"/>
              <w:left w:val="single" w:sz="4" w:space="0" w:color="000000"/>
              <w:bottom w:val="single" w:sz="4" w:space="0" w:color="000000"/>
              <w:right w:val="single" w:sz="4" w:space="0" w:color="000000"/>
            </w:tcBorders>
          </w:tcPr>
          <w:p w14:paraId="371B9CD1" w14:textId="77777777" w:rsidR="009A7E22" w:rsidRDefault="009A7E22" w:rsidP="002D2EE8">
            <w:pPr>
              <w:spacing w:after="0" w:line="259" w:lineRule="auto"/>
              <w:ind w:left="0" w:right="0" w:firstLine="0"/>
              <w:jc w:val="left"/>
            </w:pPr>
            <w:r w:rsidRPr="00746F5B">
              <w:rPr>
                <w:sz w:val="16"/>
              </w:rPr>
              <w:t>Signed Public Key plus the digital signature</w:t>
            </w:r>
          </w:p>
        </w:tc>
        <w:tc>
          <w:tcPr>
            <w:tcW w:w="720" w:type="dxa"/>
            <w:tcBorders>
              <w:top w:val="single" w:sz="4" w:space="0" w:color="000000"/>
              <w:left w:val="single" w:sz="4" w:space="0" w:color="000000"/>
              <w:bottom w:val="single" w:sz="4" w:space="0" w:color="000000"/>
              <w:right w:val="single" w:sz="4" w:space="0" w:color="000000"/>
            </w:tcBorders>
          </w:tcPr>
          <w:p w14:paraId="395BD644" w14:textId="77777777" w:rsidR="009A7E22" w:rsidRDefault="009A7E22" w:rsidP="002D2EE8">
            <w:pPr>
              <w:spacing w:after="0" w:line="259" w:lineRule="auto"/>
              <w:ind w:left="6" w:right="0" w:firstLine="0"/>
              <w:jc w:val="center"/>
            </w:pPr>
            <w:r>
              <w:rPr>
                <w:sz w:val="16"/>
              </w:rPr>
              <w:t xml:space="preserve">- </w:t>
            </w:r>
          </w:p>
        </w:tc>
        <w:tc>
          <w:tcPr>
            <w:tcW w:w="1530" w:type="dxa"/>
            <w:tcBorders>
              <w:top w:val="single" w:sz="4" w:space="0" w:color="000000"/>
              <w:left w:val="single" w:sz="4" w:space="0" w:color="000000"/>
              <w:bottom w:val="single" w:sz="4" w:space="0" w:color="000000"/>
              <w:right w:val="single" w:sz="4" w:space="0" w:color="000000"/>
            </w:tcBorders>
          </w:tcPr>
          <w:p w14:paraId="1337CE77" w14:textId="77777777" w:rsidR="009A7E22" w:rsidRDefault="009A7E22" w:rsidP="002D2EE8">
            <w:pPr>
              <w:spacing w:after="0" w:line="259" w:lineRule="auto"/>
              <w:ind w:left="0" w:right="0" w:firstLine="0"/>
              <w:jc w:val="left"/>
            </w:pPr>
            <w:r>
              <w:rPr>
                <w:sz w:val="16"/>
              </w:rPr>
              <w:t>-</w:t>
            </w:r>
          </w:p>
        </w:tc>
        <w:tc>
          <w:tcPr>
            <w:tcW w:w="3690" w:type="dxa"/>
            <w:tcBorders>
              <w:top w:val="single" w:sz="4" w:space="0" w:color="000000"/>
              <w:left w:val="single" w:sz="4" w:space="0" w:color="000000"/>
              <w:bottom w:val="single" w:sz="4" w:space="0" w:color="000000"/>
              <w:right w:val="single" w:sz="4" w:space="0" w:color="000000"/>
            </w:tcBorders>
          </w:tcPr>
          <w:p w14:paraId="5EF863F3" w14:textId="77777777" w:rsidR="009A7E22" w:rsidRPr="009962F5" w:rsidRDefault="009A7E22" w:rsidP="002D2EE8">
            <w:pPr>
              <w:spacing w:after="0" w:line="259" w:lineRule="auto"/>
              <w:ind w:left="0" w:right="0" w:firstLine="0"/>
              <w:jc w:val="left"/>
              <w:rPr>
                <w:sz w:val="16"/>
              </w:rPr>
            </w:pPr>
            <w:r w:rsidRPr="00585FA8">
              <w:rPr>
                <w:sz w:val="16"/>
              </w:rPr>
              <w:t>Data type for digital signature values</w:t>
            </w:r>
            <w:r>
              <w:rPr>
                <w:sz w:val="16"/>
              </w:rPr>
              <w:t>. See S-100 Part 15.</w:t>
            </w:r>
          </w:p>
        </w:tc>
      </w:tr>
    </w:tbl>
    <w:p w14:paraId="1E0E7E56" w14:textId="77777777" w:rsidR="009A7E22" w:rsidRDefault="009A7E22" w:rsidP="009A7E22">
      <w:pPr>
        <w:spacing w:after="120" w:line="259" w:lineRule="auto"/>
        <w:ind w:left="0" w:right="0" w:firstLine="0"/>
        <w:jc w:val="left"/>
      </w:pPr>
      <w:r>
        <w:t xml:space="preserve"> </w:t>
      </w:r>
    </w:p>
    <w:p w14:paraId="2D116B68" w14:textId="77777777" w:rsidR="009A7E22" w:rsidRDefault="009A7E22" w:rsidP="009A7E22">
      <w:pPr>
        <w:pStyle w:val="berschrift3"/>
        <w:spacing w:after="0"/>
        <w:ind w:left="7"/>
        <w:rPr>
          <w:sz w:val="20"/>
        </w:rPr>
      </w:pPr>
      <w:bookmarkStart w:id="111" w:name="_Toc2765818"/>
      <w:bookmarkStart w:id="112" w:name="_Toc3544691"/>
      <w:r>
        <w:t>12.7.4 S100_VerticalAndSoundingDatum</w:t>
      </w:r>
      <w:bookmarkEnd w:id="111"/>
      <w:bookmarkEnd w:id="112"/>
      <w:r>
        <w:rPr>
          <w:sz w:val="20"/>
        </w:rPr>
        <w:t xml:space="preserve"> </w:t>
      </w:r>
    </w:p>
    <w:p w14:paraId="1052372C" w14:textId="77777777" w:rsidR="009A7E22" w:rsidRPr="00923F71" w:rsidRDefault="009A7E22" w:rsidP="009A7E22">
      <w:r>
        <w:t>S-102 uses S100_VerticalAndSoundngDatum without modification.</w:t>
      </w:r>
    </w:p>
    <w:tbl>
      <w:tblPr>
        <w:tblStyle w:val="TableGrid"/>
        <w:tblW w:w="13468" w:type="dxa"/>
        <w:tblInd w:w="0" w:type="dxa"/>
        <w:tblCellMar>
          <w:top w:w="63" w:type="dxa"/>
          <w:left w:w="106" w:type="dxa"/>
          <w:right w:w="75" w:type="dxa"/>
        </w:tblCellMar>
        <w:tblLook w:val="04A0" w:firstRow="1" w:lastRow="0" w:firstColumn="1" w:lastColumn="0" w:noHBand="0" w:noVBand="1"/>
      </w:tblPr>
      <w:tblGrid>
        <w:gridCol w:w="1135"/>
        <w:gridCol w:w="2977"/>
        <w:gridCol w:w="3401"/>
        <w:gridCol w:w="710"/>
        <w:gridCol w:w="1558"/>
        <w:gridCol w:w="3687"/>
      </w:tblGrid>
      <w:tr w:rsidR="009A7E22" w14:paraId="17495B86" w14:textId="77777777" w:rsidTr="00F10D24">
        <w:trPr>
          <w:trHeight w:val="288"/>
        </w:trPr>
        <w:tc>
          <w:tcPr>
            <w:tcW w:w="1135" w:type="dxa"/>
            <w:tcBorders>
              <w:top w:val="single" w:sz="4" w:space="0" w:color="000000"/>
              <w:left w:val="single" w:sz="4" w:space="0" w:color="000000"/>
              <w:bottom w:val="single" w:sz="4" w:space="0" w:color="000000"/>
              <w:right w:val="single" w:sz="4" w:space="0" w:color="000000"/>
            </w:tcBorders>
          </w:tcPr>
          <w:p w14:paraId="3D1B43EA" w14:textId="77777777" w:rsidR="009A7E22" w:rsidRDefault="009A7E22" w:rsidP="002D2EE8">
            <w:pPr>
              <w:spacing w:after="0" w:line="259" w:lineRule="auto"/>
              <w:ind w:left="2" w:right="0" w:firstLine="0"/>
              <w:jc w:val="left"/>
            </w:pPr>
            <w:r>
              <w:rPr>
                <w:b/>
                <w:sz w:val="16"/>
              </w:rPr>
              <w:t xml:space="preserve">Role Name </w:t>
            </w:r>
          </w:p>
        </w:tc>
        <w:tc>
          <w:tcPr>
            <w:tcW w:w="2977" w:type="dxa"/>
            <w:tcBorders>
              <w:top w:val="single" w:sz="4" w:space="0" w:color="000000"/>
              <w:left w:val="single" w:sz="4" w:space="0" w:color="000000"/>
              <w:bottom w:val="single" w:sz="4" w:space="0" w:color="000000"/>
              <w:right w:val="single" w:sz="4" w:space="0" w:color="000000"/>
            </w:tcBorders>
          </w:tcPr>
          <w:p w14:paraId="5A0932EF" w14:textId="77777777" w:rsidR="009A7E22" w:rsidRDefault="009A7E22" w:rsidP="002D2EE8">
            <w:pPr>
              <w:spacing w:after="0" w:line="259" w:lineRule="auto"/>
              <w:ind w:left="0" w:right="0" w:firstLine="0"/>
              <w:jc w:val="left"/>
            </w:pPr>
            <w:r>
              <w:rPr>
                <w:b/>
                <w:sz w:val="16"/>
              </w:rPr>
              <w:t xml:space="preserve">Name </w:t>
            </w:r>
          </w:p>
        </w:tc>
        <w:tc>
          <w:tcPr>
            <w:tcW w:w="3401" w:type="dxa"/>
            <w:tcBorders>
              <w:top w:val="single" w:sz="4" w:space="0" w:color="000000"/>
              <w:left w:val="single" w:sz="4" w:space="0" w:color="000000"/>
              <w:bottom w:val="single" w:sz="4" w:space="0" w:color="000000"/>
              <w:right w:val="single" w:sz="4" w:space="0" w:color="000000"/>
            </w:tcBorders>
          </w:tcPr>
          <w:p w14:paraId="2DF3ED3E" w14:textId="77777777" w:rsidR="009A7E22" w:rsidRDefault="009A7E22" w:rsidP="002D2EE8">
            <w:pPr>
              <w:spacing w:after="0" w:line="259" w:lineRule="auto"/>
              <w:ind w:left="2" w:right="0" w:firstLine="0"/>
              <w:jc w:val="left"/>
            </w:pPr>
            <w:r>
              <w:rPr>
                <w:b/>
                <w:sz w:val="16"/>
              </w:rPr>
              <w:t xml:space="preserve">Description </w:t>
            </w:r>
          </w:p>
        </w:tc>
        <w:tc>
          <w:tcPr>
            <w:tcW w:w="710" w:type="dxa"/>
            <w:tcBorders>
              <w:top w:val="single" w:sz="4" w:space="0" w:color="000000"/>
              <w:left w:val="single" w:sz="4" w:space="0" w:color="000000"/>
              <w:bottom w:val="single" w:sz="4" w:space="0" w:color="000000"/>
              <w:right w:val="single" w:sz="4" w:space="0" w:color="000000"/>
            </w:tcBorders>
          </w:tcPr>
          <w:p w14:paraId="01E12504" w14:textId="77777777" w:rsidR="009A7E22" w:rsidRDefault="009A7E22" w:rsidP="002D2EE8">
            <w:pPr>
              <w:spacing w:after="0" w:line="259" w:lineRule="auto"/>
              <w:ind w:left="48" w:right="0" w:firstLine="0"/>
              <w:jc w:val="left"/>
            </w:pPr>
            <w:r>
              <w:rPr>
                <w:b/>
                <w:sz w:val="16"/>
              </w:rPr>
              <w:t xml:space="preserve">Code </w:t>
            </w:r>
          </w:p>
        </w:tc>
        <w:tc>
          <w:tcPr>
            <w:tcW w:w="1558" w:type="dxa"/>
            <w:tcBorders>
              <w:top w:val="single" w:sz="4" w:space="0" w:color="000000"/>
              <w:left w:val="single" w:sz="4" w:space="0" w:color="000000"/>
              <w:bottom w:val="single" w:sz="4" w:space="0" w:color="000000"/>
              <w:right w:val="single" w:sz="4" w:space="0" w:color="000000"/>
            </w:tcBorders>
          </w:tcPr>
          <w:p w14:paraId="3555B47D" w14:textId="77777777" w:rsidR="009A7E22" w:rsidRDefault="009A7E22" w:rsidP="002D2EE8">
            <w:pPr>
              <w:spacing w:after="0" w:line="259" w:lineRule="auto"/>
              <w:ind w:left="2"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33F9F56E" w14:textId="77777777" w:rsidR="009A7E22" w:rsidRDefault="009A7E22" w:rsidP="002D2EE8">
            <w:pPr>
              <w:spacing w:after="0" w:line="259" w:lineRule="auto"/>
              <w:ind w:left="2" w:right="0" w:firstLine="0"/>
              <w:jc w:val="left"/>
            </w:pPr>
            <w:r>
              <w:rPr>
                <w:b/>
                <w:sz w:val="16"/>
              </w:rPr>
              <w:t xml:space="preserve">Remarks </w:t>
            </w:r>
          </w:p>
        </w:tc>
      </w:tr>
      <w:tr w:rsidR="009A7E22" w14:paraId="19191D61" w14:textId="77777777" w:rsidTr="00F10D24">
        <w:trPr>
          <w:trHeight w:val="288"/>
        </w:trPr>
        <w:tc>
          <w:tcPr>
            <w:tcW w:w="1135" w:type="dxa"/>
            <w:tcBorders>
              <w:top w:val="single" w:sz="4" w:space="0" w:color="000000"/>
              <w:left w:val="single" w:sz="4" w:space="0" w:color="000000"/>
              <w:bottom w:val="single" w:sz="4" w:space="0" w:color="000000"/>
              <w:right w:val="single" w:sz="4" w:space="0" w:color="000000"/>
            </w:tcBorders>
          </w:tcPr>
          <w:p w14:paraId="7448DFFE" w14:textId="77777777" w:rsidR="009A7E22" w:rsidRDefault="009A7E22" w:rsidP="002D2EE8">
            <w:pPr>
              <w:spacing w:after="0" w:line="259" w:lineRule="auto"/>
              <w:ind w:left="2" w:right="0" w:firstLine="0"/>
              <w:jc w:val="left"/>
            </w:pPr>
            <w:r>
              <w:rPr>
                <w:sz w:val="16"/>
              </w:rPr>
              <w:t xml:space="preserve">Enumeration </w:t>
            </w:r>
          </w:p>
        </w:tc>
        <w:tc>
          <w:tcPr>
            <w:tcW w:w="2977" w:type="dxa"/>
            <w:tcBorders>
              <w:top w:val="single" w:sz="4" w:space="0" w:color="000000"/>
              <w:left w:val="single" w:sz="4" w:space="0" w:color="000000"/>
              <w:bottom w:val="single" w:sz="4" w:space="0" w:color="000000"/>
              <w:right w:val="single" w:sz="4" w:space="0" w:color="000000"/>
            </w:tcBorders>
          </w:tcPr>
          <w:p w14:paraId="2AC61BF2" w14:textId="77777777" w:rsidR="009A7E22" w:rsidRDefault="009A7E22" w:rsidP="002D2EE8">
            <w:pPr>
              <w:spacing w:after="0" w:line="259" w:lineRule="auto"/>
              <w:ind w:left="0" w:right="0" w:firstLine="0"/>
              <w:jc w:val="left"/>
            </w:pPr>
            <w:r>
              <w:rPr>
                <w:sz w:val="16"/>
              </w:rPr>
              <w:t xml:space="preserve">S100_VerticalAndSoundingDatum </w:t>
            </w:r>
          </w:p>
        </w:tc>
        <w:tc>
          <w:tcPr>
            <w:tcW w:w="3401" w:type="dxa"/>
            <w:tcBorders>
              <w:top w:val="single" w:sz="4" w:space="0" w:color="000000"/>
              <w:left w:val="single" w:sz="4" w:space="0" w:color="000000"/>
              <w:bottom w:val="single" w:sz="4" w:space="0" w:color="000000"/>
              <w:right w:val="single" w:sz="4" w:space="0" w:color="000000"/>
            </w:tcBorders>
          </w:tcPr>
          <w:p w14:paraId="0D2AD262" w14:textId="77777777" w:rsidR="009A7E22" w:rsidRDefault="009A7E22" w:rsidP="002D2EE8">
            <w:pPr>
              <w:spacing w:after="0" w:line="259" w:lineRule="auto"/>
              <w:ind w:left="2" w:right="0" w:firstLine="0"/>
              <w:jc w:val="left"/>
            </w:pPr>
            <w:r>
              <w:rPr>
                <w:sz w:val="16"/>
              </w:rPr>
              <w:t xml:space="preserve">Allowable vertical and sounding datums </w:t>
            </w:r>
          </w:p>
        </w:tc>
        <w:tc>
          <w:tcPr>
            <w:tcW w:w="710" w:type="dxa"/>
            <w:tcBorders>
              <w:top w:val="single" w:sz="4" w:space="0" w:color="000000"/>
              <w:left w:val="single" w:sz="4" w:space="0" w:color="000000"/>
              <w:bottom w:val="single" w:sz="4" w:space="0" w:color="000000"/>
              <w:right w:val="single" w:sz="4" w:space="0" w:color="000000"/>
            </w:tcBorders>
          </w:tcPr>
          <w:p w14:paraId="3ED5A74F" w14:textId="77777777" w:rsidR="009A7E22" w:rsidRDefault="009A7E22" w:rsidP="002D2EE8">
            <w:pPr>
              <w:spacing w:after="0" w:line="259" w:lineRule="auto"/>
              <w:ind w:left="0" w:right="34"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258053E6"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71F5BFF" w14:textId="77777777" w:rsidR="009A7E22" w:rsidRDefault="009A7E22" w:rsidP="002D2EE8">
            <w:pPr>
              <w:spacing w:after="0" w:line="259" w:lineRule="auto"/>
              <w:ind w:left="2" w:right="0" w:firstLine="0"/>
              <w:jc w:val="left"/>
            </w:pPr>
            <w:r>
              <w:rPr>
                <w:sz w:val="16"/>
              </w:rPr>
              <w:t xml:space="preserve">- </w:t>
            </w:r>
          </w:p>
        </w:tc>
      </w:tr>
      <w:tr w:rsidR="009A7E22" w14:paraId="41A05616" w14:textId="77777777" w:rsidTr="00F10D24">
        <w:trPr>
          <w:trHeight w:val="288"/>
        </w:trPr>
        <w:tc>
          <w:tcPr>
            <w:tcW w:w="1135" w:type="dxa"/>
            <w:tcBorders>
              <w:top w:val="single" w:sz="4" w:space="0" w:color="000000"/>
              <w:left w:val="single" w:sz="4" w:space="0" w:color="000000"/>
              <w:bottom w:val="single" w:sz="4" w:space="0" w:color="000000"/>
              <w:right w:val="single" w:sz="4" w:space="0" w:color="000000"/>
            </w:tcBorders>
          </w:tcPr>
          <w:p w14:paraId="7388E09C"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51DC0B9" w14:textId="77777777" w:rsidR="009A7E22" w:rsidRDefault="009A7E22" w:rsidP="002D2EE8">
            <w:pPr>
              <w:spacing w:after="0" w:line="259" w:lineRule="auto"/>
              <w:ind w:left="0" w:right="0" w:firstLine="0"/>
              <w:jc w:val="left"/>
            </w:pPr>
            <w:r>
              <w:rPr>
                <w:sz w:val="16"/>
              </w:rPr>
              <w:t xml:space="preserve">meanLowWaterSprings </w:t>
            </w:r>
          </w:p>
        </w:tc>
        <w:tc>
          <w:tcPr>
            <w:tcW w:w="3401" w:type="dxa"/>
            <w:tcBorders>
              <w:top w:val="single" w:sz="4" w:space="0" w:color="000000"/>
              <w:left w:val="single" w:sz="4" w:space="0" w:color="000000"/>
              <w:bottom w:val="single" w:sz="4" w:space="0" w:color="000000"/>
              <w:right w:val="single" w:sz="4" w:space="0" w:color="000000"/>
            </w:tcBorders>
          </w:tcPr>
          <w:p w14:paraId="41776361"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C2C68D7" w14:textId="77777777" w:rsidR="009A7E22" w:rsidRDefault="009A7E22" w:rsidP="002D2EE8">
            <w:pPr>
              <w:spacing w:after="0" w:line="259" w:lineRule="auto"/>
              <w:ind w:left="0" w:right="32" w:firstLine="0"/>
              <w:jc w:val="center"/>
            </w:pPr>
            <w:r>
              <w:rPr>
                <w:sz w:val="16"/>
              </w:rPr>
              <w:t xml:space="preserve">1 </w:t>
            </w:r>
          </w:p>
        </w:tc>
        <w:tc>
          <w:tcPr>
            <w:tcW w:w="1558" w:type="dxa"/>
            <w:tcBorders>
              <w:top w:val="single" w:sz="4" w:space="0" w:color="000000"/>
              <w:left w:val="single" w:sz="4" w:space="0" w:color="000000"/>
              <w:bottom w:val="single" w:sz="4" w:space="0" w:color="000000"/>
              <w:right w:val="single" w:sz="4" w:space="0" w:color="000000"/>
            </w:tcBorders>
          </w:tcPr>
          <w:p w14:paraId="6EBEC975"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843870A" w14:textId="77777777" w:rsidR="009A7E22" w:rsidRDefault="009A7E22" w:rsidP="002D2EE8">
            <w:pPr>
              <w:spacing w:after="0" w:line="259" w:lineRule="auto"/>
              <w:ind w:left="2" w:right="0" w:firstLine="0"/>
              <w:jc w:val="left"/>
            </w:pPr>
            <w:r>
              <w:rPr>
                <w:sz w:val="16"/>
              </w:rPr>
              <w:t xml:space="preserve">(MLWS) </w:t>
            </w:r>
          </w:p>
        </w:tc>
      </w:tr>
      <w:tr w:rsidR="009A7E22" w14:paraId="7B1E7AFC"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3F136076"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56859DE" w14:textId="77777777" w:rsidR="009A7E22" w:rsidRDefault="009A7E22" w:rsidP="002D2EE8">
            <w:pPr>
              <w:spacing w:after="0" w:line="259" w:lineRule="auto"/>
              <w:ind w:left="0" w:right="0" w:firstLine="0"/>
              <w:jc w:val="left"/>
            </w:pPr>
            <w:r>
              <w:rPr>
                <w:sz w:val="16"/>
              </w:rPr>
              <w:t xml:space="preserve">meanLowerLowWaterSprings </w:t>
            </w:r>
          </w:p>
        </w:tc>
        <w:tc>
          <w:tcPr>
            <w:tcW w:w="3401" w:type="dxa"/>
            <w:tcBorders>
              <w:top w:val="single" w:sz="4" w:space="0" w:color="000000"/>
              <w:left w:val="single" w:sz="4" w:space="0" w:color="000000"/>
              <w:bottom w:val="single" w:sz="4" w:space="0" w:color="000000"/>
              <w:right w:val="single" w:sz="4" w:space="0" w:color="000000"/>
            </w:tcBorders>
          </w:tcPr>
          <w:p w14:paraId="6F4C9308"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7B17DA2" w14:textId="77777777" w:rsidR="009A7E22" w:rsidRDefault="009A7E22" w:rsidP="002D2EE8">
            <w:pPr>
              <w:spacing w:after="0" w:line="259" w:lineRule="auto"/>
              <w:ind w:left="4" w:right="0" w:firstLine="0"/>
              <w:jc w:val="center"/>
            </w:pPr>
            <w:r>
              <w:rPr>
                <w:sz w:val="16"/>
              </w:rPr>
              <w:t xml:space="preserve">2 </w:t>
            </w:r>
          </w:p>
        </w:tc>
        <w:tc>
          <w:tcPr>
            <w:tcW w:w="1558" w:type="dxa"/>
            <w:tcBorders>
              <w:top w:val="single" w:sz="4" w:space="0" w:color="000000"/>
              <w:left w:val="single" w:sz="4" w:space="0" w:color="000000"/>
              <w:bottom w:val="single" w:sz="4" w:space="0" w:color="000000"/>
              <w:right w:val="single" w:sz="4" w:space="0" w:color="000000"/>
            </w:tcBorders>
          </w:tcPr>
          <w:p w14:paraId="1F2DA711"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56EEA47" w14:textId="77777777" w:rsidR="009A7E22" w:rsidRDefault="009A7E22" w:rsidP="002D2EE8">
            <w:pPr>
              <w:spacing w:after="0" w:line="259" w:lineRule="auto"/>
              <w:ind w:left="2" w:right="0" w:firstLine="0"/>
              <w:jc w:val="left"/>
            </w:pPr>
            <w:r>
              <w:rPr>
                <w:sz w:val="16"/>
              </w:rPr>
              <w:t xml:space="preserve"> </w:t>
            </w:r>
          </w:p>
        </w:tc>
      </w:tr>
      <w:tr w:rsidR="009A7E22" w14:paraId="7207C276"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5B61038A"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33D1B7D9" w14:textId="77777777" w:rsidR="009A7E22" w:rsidRDefault="009A7E22" w:rsidP="002D2EE8">
            <w:pPr>
              <w:spacing w:after="0" w:line="259" w:lineRule="auto"/>
              <w:ind w:left="0" w:right="0" w:firstLine="0"/>
              <w:jc w:val="left"/>
            </w:pPr>
            <w:r>
              <w:rPr>
                <w:sz w:val="16"/>
              </w:rPr>
              <w:t xml:space="preserve">meanSeaLevel </w:t>
            </w:r>
          </w:p>
        </w:tc>
        <w:tc>
          <w:tcPr>
            <w:tcW w:w="3401" w:type="dxa"/>
            <w:tcBorders>
              <w:top w:val="single" w:sz="4" w:space="0" w:color="000000"/>
              <w:left w:val="single" w:sz="4" w:space="0" w:color="000000"/>
              <w:bottom w:val="single" w:sz="4" w:space="0" w:color="000000"/>
              <w:right w:val="single" w:sz="4" w:space="0" w:color="000000"/>
            </w:tcBorders>
          </w:tcPr>
          <w:p w14:paraId="0F86DD32"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3E08714" w14:textId="77777777" w:rsidR="009A7E22" w:rsidRDefault="009A7E22" w:rsidP="002D2EE8">
            <w:pPr>
              <w:spacing w:after="0" w:line="259" w:lineRule="auto"/>
              <w:ind w:left="4" w:right="0" w:firstLine="0"/>
              <w:jc w:val="center"/>
            </w:pPr>
            <w:r>
              <w:rPr>
                <w:sz w:val="16"/>
              </w:rPr>
              <w:t xml:space="preserve">3 </w:t>
            </w:r>
          </w:p>
        </w:tc>
        <w:tc>
          <w:tcPr>
            <w:tcW w:w="1558" w:type="dxa"/>
            <w:tcBorders>
              <w:top w:val="single" w:sz="4" w:space="0" w:color="000000"/>
              <w:left w:val="single" w:sz="4" w:space="0" w:color="000000"/>
              <w:bottom w:val="single" w:sz="4" w:space="0" w:color="000000"/>
              <w:right w:val="single" w:sz="4" w:space="0" w:color="000000"/>
            </w:tcBorders>
          </w:tcPr>
          <w:p w14:paraId="17AAE1C9"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1A4957E" w14:textId="77777777" w:rsidR="009A7E22" w:rsidRDefault="009A7E22" w:rsidP="002D2EE8">
            <w:pPr>
              <w:spacing w:after="0" w:line="259" w:lineRule="auto"/>
              <w:ind w:left="2" w:right="0" w:firstLine="0"/>
              <w:jc w:val="left"/>
            </w:pPr>
            <w:r>
              <w:rPr>
                <w:sz w:val="16"/>
              </w:rPr>
              <w:t xml:space="preserve">(MSL) </w:t>
            </w:r>
          </w:p>
        </w:tc>
      </w:tr>
      <w:tr w:rsidR="009A7E22" w14:paraId="3A13C3CD"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2EBC11D8"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00055162" w14:textId="77777777" w:rsidR="009A7E22" w:rsidRDefault="009A7E22" w:rsidP="002D2EE8">
            <w:pPr>
              <w:spacing w:after="0" w:line="259" w:lineRule="auto"/>
              <w:ind w:left="0" w:right="0" w:firstLine="0"/>
              <w:jc w:val="left"/>
            </w:pPr>
            <w:r>
              <w:rPr>
                <w:sz w:val="16"/>
              </w:rPr>
              <w:t xml:space="preserve">lowestLowWater </w:t>
            </w:r>
          </w:p>
        </w:tc>
        <w:tc>
          <w:tcPr>
            <w:tcW w:w="3401" w:type="dxa"/>
            <w:tcBorders>
              <w:top w:val="single" w:sz="4" w:space="0" w:color="000000"/>
              <w:left w:val="single" w:sz="4" w:space="0" w:color="000000"/>
              <w:bottom w:val="single" w:sz="4" w:space="0" w:color="000000"/>
              <w:right w:val="single" w:sz="4" w:space="0" w:color="000000"/>
            </w:tcBorders>
          </w:tcPr>
          <w:p w14:paraId="670FBBC5"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1A363FC" w14:textId="77777777" w:rsidR="009A7E22" w:rsidRDefault="009A7E22" w:rsidP="002D2EE8">
            <w:pPr>
              <w:spacing w:after="0" w:line="259" w:lineRule="auto"/>
              <w:ind w:left="4" w:right="0" w:firstLine="0"/>
              <w:jc w:val="center"/>
            </w:pPr>
            <w:r>
              <w:rPr>
                <w:sz w:val="16"/>
              </w:rPr>
              <w:t xml:space="preserve">4 </w:t>
            </w:r>
          </w:p>
        </w:tc>
        <w:tc>
          <w:tcPr>
            <w:tcW w:w="1558" w:type="dxa"/>
            <w:tcBorders>
              <w:top w:val="single" w:sz="4" w:space="0" w:color="000000"/>
              <w:left w:val="single" w:sz="4" w:space="0" w:color="000000"/>
              <w:bottom w:val="single" w:sz="4" w:space="0" w:color="000000"/>
              <w:right w:val="single" w:sz="4" w:space="0" w:color="000000"/>
            </w:tcBorders>
          </w:tcPr>
          <w:p w14:paraId="543FA611"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8D2CD1E" w14:textId="77777777" w:rsidR="009A7E22" w:rsidRDefault="009A7E22" w:rsidP="002D2EE8">
            <w:pPr>
              <w:spacing w:after="0" w:line="259" w:lineRule="auto"/>
              <w:ind w:left="2" w:right="0" w:firstLine="0"/>
              <w:jc w:val="left"/>
            </w:pPr>
            <w:r>
              <w:rPr>
                <w:sz w:val="16"/>
              </w:rPr>
              <w:t xml:space="preserve"> </w:t>
            </w:r>
          </w:p>
        </w:tc>
      </w:tr>
      <w:tr w:rsidR="009A7E22" w14:paraId="55661CB7"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234B6964"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1F16D39B" w14:textId="77777777" w:rsidR="009A7E22" w:rsidRDefault="009A7E22" w:rsidP="002D2EE8">
            <w:pPr>
              <w:spacing w:after="0" w:line="259" w:lineRule="auto"/>
              <w:ind w:left="0" w:right="0" w:firstLine="0"/>
              <w:jc w:val="left"/>
            </w:pPr>
            <w:r>
              <w:rPr>
                <w:sz w:val="16"/>
              </w:rPr>
              <w:t xml:space="preserve">meanLowWater </w:t>
            </w:r>
          </w:p>
        </w:tc>
        <w:tc>
          <w:tcPr>
            <w:tcW w:w="3401" w:type="dxa"/>
            <w:tcBorders>
              <w:top w:val="single" w:sz="4" w:space="0" w:color="000000"/>
              <w:left w:val="single" w:sz="4" w:space="0" w:color="000000"/>
              <w:bottom w:val="single" w:sz="4" w:space="0" w:color="000000"/>
              <w:right w:val="single" w:sz="4" w:space="0" w:color="000000"/>
            </w:tcBorders>
          </w:tcPr>
          <w:p w14:paraId="49C0B694"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1291A5F" w14:textId="77777777" w:rsidR="009A7E22" w:rsidRDefault="009A7E22" w:rsidP="002D2EE8">
            <w:pPr>
              <w:spacing w:after="0" w:line="259" w:lineRule="auto"/>
              <w:ind w:left="4" w:right="0" w:firstLine="0"/>
              <w:jc w:val="center"/>
            </w:pPr>
            <w:r>
              <w:rPr>
                <w:sz w:val="16"/>
              </w:rPr>
              <w:t xml:space="preserve">5 </w:t>
            </w:r>
          </w:p>
        </w:tc>
        <w:tc>
          <w:tcPr>
            <w:tcW w:w="1558" w:type="dxa"/>
            <w:tcBorders>
              <w:top w:val="single" w:sz="4" w:space="0" w:color="000000"/>
              <w:left w:val="single" w:sz="4" w:space="0" w:color="000000"/>
              <w:bottom w:val="single" w:sz="4" w:space="0" w:color="000000"/>
              <w:right w:val="single" w:sz="4" w:space="0" w:color="000000"/>
            </w:tcBorders>
          </w:tcPr>
          <w:p w14:paraId="20E55062"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84976FA" w14:textId="77777777" w:rsidR="009A7E22" w:rsidRDefault="009A7E22" w:rsidP="002D2EE8">
            <w:pPr>
              <w:spacing w:after="0" w:line="259" w:lineRule="auto"/>
              <w:ind w:left="2" w:right="0" w:firstLine="0"/>
              <w:jc w:val="left"/>
            </w:pPr>
            <w:r>
              <w:rPr>
                <w:sz w:val="16"/>
              </w:rPr>
              <w:t xml:space="preserve">(MLW) </w:t>
            </w:r>
          </w:p>
        </w:tc>
      </w:tr>
      <w:tr w:rsidR="009A7E22" w14:paraId="7443E282"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49686A0A"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5B8E3CA" w14:textId="77777777" w:rsidR="009A7E22" w:rsidRDefault="009A7E22" w:rsidP="002D2EE8">
            <w:pPr>
              <w:spacing w:after="0" w:line="259" w:lineRule="auto"/>
              <w:ind w:left="0" w:right="0" w:firstLine="0"/>
              <w:jc w:val="left"/>
            </w:pPr>
            <w:r>
              <w:rPr>
                <w:sz w:val="16"/>
              </w:rPr>
              <w:t xml:space="preserve">lowestLowWaterSprings </w:t>
            </w:r>
          </w:p>
        </w:tc>
        <w:tc>
          <w:tcPr>
            <w:tcW w:w="3401" w:type="dxa"/>
            <w:tcBorders>
              <w:top w:val="single" w:sz="4" w:space="0" w:color="000000"/>
              <w:left w:val="single" w:sz="4" w:space="0" w:color="000000"/>
              <w:bottom w:val="single" w:sz="4" w:space="0" w:color="000000"/>
              <w:right w:val="single" w:sz="4" w:space="0" w:color="000000"/>
            </w:tcBorders>
          </w:tcPr>
          <w:p w14:paraId="61079446"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AD01DBD" w14:textId="77777777" w:rsidR="009A7E22" w:rsidRDefault="009A7E22" w:rsidP="002D2EE8">
            <w:pPr>
              <w:spacing w:after="0" w:line="259" w:lineRule="auto"/>
              <w:ind w:left="4" w:right="0" w:firstLine="0"/>
              <w:jc w:val="center"/>
            </w:pPr>
            <w:r>
              <w:rPr>
                <w:sz w:val="16"/>
              </w:rPr>
              <w:t xml:space="preserve">6 </w:t>
            </w:r>
          </w:p>
        </w:tc>
        <w:tc>
          <w:tcPr>
            <w:tcW w:w="1558" w:type="dxa"/>
            <w:tcBorders>
              <w:top w:val="single" w:sz="4" w:space="0" w:color="000000"/>
              <w:left w:val="single" w:sz="4" w:space="0" w:color="000000"/>
              <w:bottom w:val="single" w:sz="4" w:space="0" w:color="000000"/>
              <w:right w:val="single" w:sz="4" w:space="0" w:color="000000"/>
            </w:tcBorders>
          </w:tcPr>
          <w:p w14:paraId="1D11D379"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FEA8D84" w14:textId="77777777" w:rsidR="009A7E22" w:rsidRDefault="009A7E22" w:rsidP="002D2EE8">
            <w:pPr>
              <w:spacing w:after="0" w:line="259" w:lineRule="auto"/>
              <w:ind w:left="2" w:right="0" w:firstLine="0"/>
              <w:jc w:val="left"/>
            </w:pPr>
            <w:r>
              <w:rPr>
                <w:sz w:val="16"/>
              </w:rPr>
              <w:t xml:space="preserve"> </w:t>
            </w:r>
          </w:p>
        </w:tc>
      </w:tr>
      <w:tr w:rsidR="009A7E22" w14:paraId="3EDB726A"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6B558218"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A6CD013" w14:textId="77777777" w:rsidR="009A7E22" w:rsidRDefault="009A7E22" w:rsidP="002D2EE8">
            <w:pPr>
              <w:spacing w:after="0" w:line="259" w:lineRule="auto"/>
              <w:ind w:left="0" w:right="0" w:firstLine="0"/>
              <w:jc w:val="left"/>
            </w:pPr>
            <w:r>
              <w:rPr>
                <w:sz w:val="16"/>
              </w:rPr>
              <w:t xml:space="preserve">approximateMeanLowWaterSprings </w:t>
            </w:r>
          </w:p>
        </w:tc>
        <w:tc>
          <w:tcPr>
            <w:tcW w:w="3401" w:type="dxa"/>
            <w:tcBorders>
              <w:top w:val="single" w:sz="4" w:space="0" w:color="000000"/>
              <w:left w:val="single" w:sz="4" w:space="0" w:color="000000"/>
              <w:bottom w:val="single" w:sz="4" w:space="0" w:color="000000"/>
              <w:right w:val="single" w:sz="4" w:space="0" w:color="000000"/>
            </w:tcBorders>
          </w:tcPr>
          <w:p w14:paraId="4B773E65"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8A18C32" w14:textId="77777777" w:rsidR="009A7E22" w:rsidRDefault="009A7E22" w:rsidP="002D2EE8">
            <w:pPr>
              <w:spacing w:after="0" w:line="259" w:lineRule="auto"/>
              <w:ind w:left="4" w:right="0" w:firstLine="0"/>
              <w:jc w:val="center"/>
            </w:pPr>
            <w:r>
              <w:rPr>
                <w:sz w:val="16"/>
              </w:rPr>
              <w:t xml:space="preserve">7 </w:t>
            </w:r>
          </w:p>
        </w:tc>
        <w:tc>
          <w:tcPr>
            <w:tcW w:w="1558" w:type="dxa"/>
            <w:tcBorders>
              <w:top w:val="single" w:sz="4" w:space="0" w:color="000000"/>
              <w:left w:val="single" w:sz="4" w:space="0" w:color="000000"/>
              <w:bottom w:val="single" w:sz="4" w:space="0" w:color="000000"/>
              <w:right w:val="single" w:sz="4" w:space="0" w:color="000000"/>
            </w:tcBorders>
          </w:tcPr>
          <w:p w14:paraId="288C3C66"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6F5CD8D" w14:textId="77777777" w:rsidR="009A7E22" w:rsidRDefault="009A7E22" w:rsidP="002D2EE8">
            <w:pPr>
              <w:spacing w:after="0" w:line="259" w:lineRule="auto"/>
              <w:ind w:left="2" w:right="0" w:firstLine="0"/>
              <w:jc w:val="left"/>
            </w:pPr>
            <w:r>
              <w:rPr>
                <w:sz w:val="16"/>
              </w:rPr>
              <w:t xml:space="preserve"> </w:t>
            </w:r>
          </w:p>
        </w:tc>
      </w:tr>
      <w:tr w:rsidR="009A7E22" w14:paraId="5F68C67C"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03C11E55"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22B563D8" w14:textId="77777777" w:rsidR="009A7E22" w:rsidRDefault="009A7E22" w:rsidP="002D2EE8">
            <w:pPr>
              <w:spacing w:after="0" w:line="259" w:lineRule="auto"/>
              <w:ind w:left="0" w:right="0" w:firstLine="0"/>
              <w:jc w:val="left"/>
            </w:pPr>
            <w:r>
              <w:rPr>
                <w:sz w:val="16"/>
              </w:rPr>
              <w:t xml:space="preserve">indianSpringLowWater </w:t>
            </w:r>
          </w:p>
        </w:tc>
        <w:tc>
          <w:tcPr>
            <w:tcW w:w="3401" w:type="dxa"/>
            <w:tcBorders>
              <w:top w:val="single" w:sz="4" w:space="0" w:color="000000"/>
              <w:left w:val="single" w:sz="4" w:space="0" w:color="000000"/>
              <w:bottom w:val="single" w:sz="4" w:space="0" w:color="000000"/>
              <w:right w:val="single" w:sz="4" w:space="0" w:color="000000"/>
            </w:tcBorders>
          </w:tcPr>
          <w:p w14:paraId="23C41B74"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55DFDA5" w14:textId="77777777" w:rsidR="009A7E22" w:rsidRDefault="009A7E22" w:rsidP="002D2EE8">
            <w:pPr>
              <w:spacing w:after="0" w:line="259" w:lineRule="auto"/>
              <w:ind w:left="4" w:right="0" w:firstLine="0"/>
              <w:jc w:val="center"/>
            </w:pPr>
            <w:r>
              <w:rPr>
                <w:sz w:val="16"/>
              </w:rPr>
              <w:t xml:space="preserve">8 </w:t>
            </w:r>
          </w:p>
        </w:tc>
        <w:tc>
          <w:tcPr>
            <w:tcW w:w="1558" w:type="dxa"/>
            <w:tcBorders>
              <w:top w:val="single" w:sz="4" w:space="0" w:color="000000"/>
              <w:left w:val="single" w:sz="4" w:space="0" w:color="000000"/>
              <w:bottom w:val="single" w:sz="4" w:space="0" w:color="000000"/>
              <w:right w:val="single" w:sz="4" w:space="0" w:color="000000"/>
            </w:tcBorders>
          </w:tcPr>
          <w:p w14:paraId="71D867DF"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615DA6A" w14:textId="77777777" w:rsidR="009A7E22" w:rsidRDefault="009A7E22" w:rsidP="002D2EE8">
            <w:pPr>
              <w:spacing w:after="0" w:line="259" w:lineRule="auto"/>
              <w:ind w:left="2" w:right="0" w:firstLine="0"/>
              <w:jc w:val="left"/>
            </w:pPr>
            <w:r>
              <w:rPr>
                <w:sz w:val="16"/>
              </w:rPr>
              <w:t xml:space="preserve"> </w:t>
            </w:r>
          </w:p>
        </w:tc>
      </w:tr>
      <w:tr w:rsidR="009A7E22" w14:paraId="6E4C4081"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519362CE"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1E4257EC" w14:textId="77777777" w:rsidR="009A7E22" w:rsidRDefault="009A7E22" w:rsidP="002D2EE8">
            <w:pPr>
              <w:spacing w:after="0" w:line="259" w:lineRule="auto"/>
              <w:ind w:left="0" w:right="0" w:firstLine="0"/>
              <w:jc w:val="left"/>
            </w:pPr>
            <w:r>
              <w:rPr>
                <w:sz w:val="16"/>
              </w:rPr>
              <w:t xml:space="preserve">lowWaterSprings </w:t>
            </w:r>
          </w:p>
        </w:tc>
        <w:tc>
          <w:tcPr>
            <w:tcW w:w="3401" w:type="dxa"/>
            <w:tcBorders>
              <w:top w:val="single" w:sz="4" w:space="0" w:color="000000"/>
              <w:left w:val="single" w:sz="4" w:space="0" w:color="000000"/>
              <w:bottom w:val="single" w:sz="4" w:space="0" w:color="000000"/>
              <w:right w:val="single" w:sz="4" w:space="0" w:color="000000"/>
            </w:tcBorders>
          </w:tcPr>
          <w:p w14:paraId="7233BF77"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645240D" w14:textId="77777777" w:rsidR="009A7E22" w:rsidRDefault="009A7E22" w:rsidP="002D2EE8">
            <w:pPr>
              <w:spacing w:after="0" w:line="259" w:lineRule="auto"/>
              <w:ind w:left="4" w:right="0" w:firstLine="0"/>
              <w:jc w:val="center"/>
            </w:pPr>
            <w:r>
              <w:rPr>
                <w:sz w:val="16"/>
              </w:rPr>
              <w:t xml:space="preserve">9 </w:t>
            </w:r>
          </w:p>
        </w:tc>
        <w:tc>
          <w:tcPr>
            <w:tcW w:w="1558" w:type="dxa"/>
            <w:tcBorders>
              <w:top w:val="single" w:sz="4" w:space="0" w:color="000000"/>
              <w:left w:val="single" w:sz="4" w:space="0" w:color="000000"/>
              <w:bottom w:val="single" w:sz="4" w:space="0" w:color="000000"/>
              <w:right w:val="single" w:sz="4" w:space="0" w:color="000000"/>
            </w:tcBorders>
          </w:tcPr>
          <w:p w14:paraId="6584EF3F"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7DB2CA3" w14:textId="77777777" w:rsidR="009A7E22" w:rsidRDefault="009A7E22" w:rsidP="002D2EE8">
            <w:pPr>
              <w:spacing w:after="0" w:line="259" w:lineRule="auto"/>
              <w:ind w:left="2" w:right="0" w:firstLine="0"/>
              <w:jc w:val="left"/>
            </w:pPr>
            <w:r>
              <w:rPr>
                <w:sz w:val="16"/>
              </w:rPr>
              <w:t xml:space="preserve"> </w:t>
            </w:r>
          </w:p>
        </w:tc>
      </w:tr>
      <w:tr w:rsidR="009A7E22" w14:paraId="426EDF8A"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7E538627"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54E7895" w14:textId="77777777" w:rsidR="009A7E22" w:rsidRDefault="009A7E22" w:rsidP="002D2EE8">
            <w:pPr>
              <w:spacing w:after="0" w:line="259" w:lineRule="auto"/>
              <w:ind w:left="0" w:right="0" w:firstLine="0"/>
              <w:jc w:val="left"/>
            </w:pPr>
            <w:r>
              <w:rPr>
                <w:sz w:val="16"/>
              </w:rPr>
              <w:t xml:space="preserve">approximateLowestAstronomicalTide </w:t>
            </w:r>
          </w:p>
        </w:tc>
        <w:tc>
          <w:tcPr>
            <w:tcW w:w="3401" w:type="dxa"/>
            <w:tcBorders>
              <w:top w:val="single" w:sz="4" w:space="0" w:color="000000"/>
              <w:left w:val="single" w:sz="4" w:space="0" w:color="000000"/>
              <w:bottom w:val="single" w:sz="4" w:space="0" w:color="000000"/>
              <w:right w:val="single" w:sz="4" w:space="0" w:color="000000"/>
            </w:tcBorders>
          </w:tcPr>
          <w:p w14:paraId="0E74D40F"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2F7F474" w14:textId="77777777" w:rsidR="009A7E22" w:rsidRDefault="009A7E22" w:rsidP="002D2EE8">
            <w:pPr>
              <w:spacing w:after="0" w:line="259" w:lineRule="auto"/>
              <w:ind w:left="2" w:right="0" w:firstLine="0"/>
              <w:jc w:val="center"/>
            </w:pPr>
            <w:r>
              <w:rPr>
                <w:sz w:val="16"/>
              </w:rPr>
              <w:t xml:space="preserve">10 </w:t>
            </w:r>
          </w:p>
        </w:tc>
        <w:tc>
          <w:tcPr>
            <w:tcW w:w="1558" w:type="dxa"/>
            <w:tcBorders>
              <w:top w:val="single" w:sz="4" w:space="0" w:color="000000"/>
              <w:left w:val="single" w:sz="4" w:space="0" w:color="000000"/>
              <w:bottom w:val="single" w:sz="4" w:space="0" w:color="000000"/>
              <w:right w:val="single" w:sz="4" w:space="0" w:color="000000"/>
            </w:tcBorders>
          </w:tcPr>
          <w:p w14:paraId="6D69D809"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091BF91" w14:textId="77777777" w:rsidR="009A7E22" w:rsidRDefault="009A7E22" w:rsidP="002D2EE8">
            <w:pPr>
              <w:spacing w:after="0" w:line="259" w:lineRule="auto"/>
              <w:ind w:left="2" w:right="0" w:firstLine="0"/>
              <w:jc w:val="left"/>
            </w:pPr>
            <w:r>
              <w:rPr>
                <w:sz w:val="16"/>
              </w:rPr>
              <w:t xml:space="preserve"> </w:t>
            </w:r>
          </w:p>
        </w:tc>
      </w:tr>
      <w:tr w:rsidR="009A7E22" w14:paraId="1DD40FD8"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32827E03"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5328FA80" w14:textId="77777777" w:rsidR="009A7E22" w:rsidRDefault="009A7E22" w:rsidP="002D2EE8">
            <w:pPr>
              <w:spacing w:after="0" w:line="259" w:lineRule="auto"/>
              <w:ind w:left="0" w:right="0" w:firstLine="0"/>
              <w:jc w:val="left"/>
            </w:pPr>
            <w:r>
              <w:rPr>
                <w:sz w:val="16"/>
              </w:rPr>
              <w:t xml:space="preserve">nearlyLowestLowWater </w:t>
            </w:r>
          </w:p>
        </w:tc>
        <w:tc>
          <w:tcPr>
            <w:tcW w:w="3401" w:type="dxa"/>
            <w:tcBorders>
              <w:top w:val="single" w:sz="4" w:space="0" w:color="000000"/>
              <w:left w:val="single" w:sz="4" w:space="0" w:color="000000"/>
              <w:bottom w:val="single" w:sz="4" w:space="0" w:color="000000"/>
              <w:right w:val="single" w:sz="4" w:space="0" w:color="000000"/>
            </w:tcBorders>
          </w:tcPr>
          <w:p w14:paraId="661EF04A"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BF54762" w14:textId="77777777" w:rsidR="009A7E22" w:rsidRDefault="009A7E22" w:rsidP="002D2EE8">
            <w:pPr>
              <w:spacing w:after="0" w:line="259" w:lineRule="auto"/>
              <w:ind w:left="2" w:right="0" w:firstLine="0"/>
              <w:jc w:val="center"/>
            </w:pPr>
            <w:r>
              <w:rPr>
                <w:sz w:val="16"/>
              </w:rPr>
              <w:t xml:space="preserve">11 </w:t>
            </w:r>
          </w:p>
        </w:tc>
        <w:tc>
          <w:tcPr>
            <w:tcW w:w="1558" w:type="dxa"/>
            <w:tcBorders>
              <w:top w:val="single" w:sz="4" w:space="0" w:color="000000"/>
              <w:left w:val="single" w:sz="4" w:space="0" w:color="000000"/>
              <w:bottom w:val="single" w:sz="4" w:space="0" w:color="000000"/>
              <w:right w:val="single" w:sz="4" w:space="0" w:color="000000"/>
            </w:tcBorders>
          </w:tcPr>
          <w:p w14:paraId="1BC06826"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F6842B6" w14:textId="77777777" w:rsidR="009A7E22" w:rsidRDefault="009A7E22" w:rsidP="002D2EE8">
            <w:pPr>
              <w:spacing w:after="0" w:line="259" w:lineRule="auto"/>
              <w:ind w:left="2" w:right="0" w:firstLine="0"/>
              <w:jc w:val="left"/>
            </w:pPr>
            <w:r>
              <w:rPr>
                <w:sz w:val="16"/>
              </w:rPr>
              <w:t xml:space="preserve"> </w:t>
            </w:r>
          </w:p>
        </w:tc>
      </w:tr>
      <w:tr w:rsidR="009A7E22" w14:paraId="6FD67E9F"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6B708F22"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582FF7FF" w14:textId="77777777" w:rsidR="009A7E22" w:rsidRDefault="009A7E22" w:rsidP="002D2EE8">
            <w:pPr>
              <w:spacing w:after="0" w:line="259" w:lineRule="auto"/>
              <w:ind w:left="0" w:right="0" w:firstLine="0"/>
              <w:jc w:val="left"/>
            </w:pPr>
            <w:r>
              <w:rPr>
                <w:sz w:val="16"/>
              </w:rPr>
              <w:t xml:space="preserve">meanLowerLowWater </w:t>
            </w:r>
          </w:p>
        </w:tc>
        <w:tc>
          <w:tcPr>
            <w:tcW w:w="3401" w:type="dxa"/>
            <w:tcBorders>
              <w:top w:val="single" w:sz="4" w:space="0" w:color="000000"/>
              <w:left w:val="single" w:sz="4" w:space="0" w:color="000000"/>
              <w:bottom w:val="single" w:sz="4" w:space="0" w:color="000000"/>
              <w:right w:val="single" w:sz="4" w:space="0" w:color="000000"/>
            </w:tcBorders>
          </w:tcPr>
          <w:p w14:paraId="4349DA29"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3433FA6" w14:textId="77777777" w:rsidR="009A7E22" w:rsidRDefault="009A7E22" w:rsidP="002D2EE8">
            <w:pPr>
              <w:spacing w:after="0" w:line="259" w:lineRule="auto"/>
              <w:ind w:left="2" w:right="0" w:firstLine="0"/>
              <w:jc w:val="center"/>
            </w:pPr>
            <w:r>
              <w:rPr>
                <w:sz w:val="16"/>
              </w:rPr>
              <w:t xml:space="preserve">12 </w:t>
            </w:r>
          </w:p>
        </w:tc>
        <w:tc>
          <w:tcPr>
            <w:tcW w:w="1558" w:type="dxa"/>
            <w:tcBorders>
              <w:top w:val="single" w:sz="4" w:space="0" w:color="000000"/>
              <w:left w:val="single" w:sz="4" w:space="0" w:color="000000"/>
              <w:bottom w:val="single" w:sz="4" w:space="0" w:color="000000"/>
              <w:right w:val="single" w:sz="4" w:space="0" w:color="000000"/>
            </w:tcBorders>
          </w:tcPr>
          <w:p w14:paraId="45ED743C"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190ECBA" w14:textId="77777777" w:rsidR="009A7E22" w:rsidRDefault="009A7E22" w:rsidP="002D2EE8">
            <w:pPr>
              <w:spacing w:after="0" w:line="259" w:lineRule="auto"/>
              <w:ind w:left="2" w:right="0" w:firstLine="0"/>
              <w:jc w:val="left"/>
            </w:pPr>
            <w:r>
              <w:rPr>
                <w:sz w:val="16"/>
              </w:rPr>
              <w:t xml:space="preserve">(MLLW) </w:t>
            </w:r>
          </w:p>
        </w:tc>
      </w:tr>
      <w:tr w:rsidR="009A7E22" w14:paraId="13318E78"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12C49EEA"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1C1121F2" w14:textId="77777777" w:rsidR="009A7E22" w:rsidRDefault="009A7E22" w:rsidP="002D2EE8">
            <w:pPr>
              <w:spacing w:after="0" w:line="259" w:lineRule="auto"/>
              <w:ind w:left="0" w:right="0" w:firstLine="0"/>
              <w:jc w:val="left"/>
            </w:pPr>
            <w:r>
              <w:rPr>
                <w:sz w:val="16"/>
              </w:rPr>
              <w:t xml:space="preserve">lowWater </w:t>
            </w:r>
          </w:p>
        </w:tc>
        <w:tc>
          <w:tcPr>
            <w:tcW w:w="3401" w:type="dxa"/>
            <w:tcBorders>
              <w:top w:val="single" w:sz="4" w:space="0" w:color="000000"/>
              <w:left w:val="single" w:sz="4" w:space="0" w:color="000000"/>
              <w:bottom w:val="single" w:sz="4" w:space="0" w:color="000000"/>
              <w:right w:val="single" w:sz="4" w:space="0" w:color="000000"/>
            </w:tcBorders>
          </w:tcPr>
          <w:p w14:paraId="584FF776"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ED54CB3" w14:textId="77777777" w:rsidR="009A7E22" w:rsidRDefault="009A7E22" w:rsidP="002D2EE8">
            <w:pPr>
              <w:spacing w:after="0" w:line="259" w:lineRule="auto"/>
              <w:ind w:left="2" w:right="0" w:firstLine="0"/>
              <w:jc w:val="center"/>
            </w:pPr>
            <w:r>
              <w:rPr>
                <w:sz w:val="16"/>
              </w:rPr>
              <w:t xml:space="preserve">13 </w:t>
            </w:r>
          </w:p>
        </w:tc>
        <w:tc>
          <w:tcPr>
            <w:tcW w:w="1558" w:type="dxa"/>
            <w:tcBorders>
              <w:top w:val="single" w:sz="4" w:space="0" w:color="000000"/>
              <w:left w:val="single" w:sz="4" w:space="0" w:color="000000"/>
              <w:bottom w:val="single" w:sz="4" w:space="0" w:color="000000"/>
              <w:right w:val="single" w:sz="4" w:space="0" w:color="000000"/>
            </w:tcBorders>
          </w:tcPr>
          <w:p w14:paraId="27EC38E9"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C4FF9DE" w14:textId="77777777" w:rsidR="009A7E22" w:rsidRDefault="009A7E22" w:rsidP="002D2EE8">
            <w:pPr>
              <w:spacing w:after="0" w:line="259" w:lineRule="auto"/>
              <w:ind w:left="2" w:right="0" w:firstLine="0"/>
              <w:jc w:val="left"/>
            </w:pPr>
            <w:r>
              <w:rPr>
                <w:sz w:val="16"/>
              </w:rPr>
              <w:t xml:space="preserve">(LW) </w:t>
            </w:r>
          </w:p>
        </w:tc>
      </w:tr>
      <w:tr w:rsidR="009A7E22" w14:paraId="66E412D6"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6F335CBF"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2079EC59" w14:textId="77777777" w:rsidR="009A7E22" w:rsidRDefault="009A7E22" w:rsidP="002D2EE8">
            <w:pPr>
              <w:spacing w:after="0" w:line="259" w:lineRule="auto"/>
              <w:ind w:left="0" w:right="0" w:firstLine="0"/>
              <w:jc w:val="left"/>
            </w:pPr>
            <w:r>
              <w:rPr>
                <w:sz w:val="16"/>
              </w:rPr>
              <w:t xml:space="preserve">approximateMeanLowWater </w:t>
            </w:r>
          </w:p>
        </w:tc>
        <w:tc>
          <w:tcPr>
            <w:tcW w:w="3401" w:type="dxa"/>
            <w:tcBorders>
              <w:top w:val="single" w:sz="4" w:space="0" w:color="000000"/>
              <w:left w:val="single" w:sz="4" w:space="0" w:color="000000"/>
              <w:bottom w:val="single" w:sz="4" w:space="0" w:color="000000"/>
              <w:right w:val="single" w:sz="4" w:space="0" w:color="000000"/>
            </w:tcBorders>
          </w:tcPr>
          <w:p w14:paraId="006CC79C"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83264C4" w14:textId="77777777" w:rsidR="009A7E22" w:rsidRDefault="009A7E22" w:rsidP="002D2EE8">
            <w:pPr>
              <w:spacing w:after="0" w:line="259" w:lineRule="auto"/>
              <w:ind w:left="2" w:right="0" w:firstLine="0"/>
              <w:jc w:val="center"/>
            </w:pPr>
            <w:r>
              <w:rPr>
                <w:sz w:val="16"/>
              </w:rPr>
              <w:t xml:space="preserve">14 </w:t>
            </w:r>
          </w:p>
        </w:tc>
        <w:tc>
          <w:tcPr>
            <w:tcW w:w="1558" w:type="dxa"/>
            <w:tcBorders>
              <w:top w:val="single" w:sz="4" w:space="0" w:color="000000"/>
              <w:left w:val="single" w:sz="4" w:space="0" w:color="000000"/>
              <w:bottom w:val="single" w:sz="4" w:space="0" w:color="000000"/>
              <w:right w:val="single" w:sz="4" w:space="0" w:color="000000"/>
            </w:tcBorders>
          </w:tcPr>
          <w:p w14:paraId="70509CC7"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F9B60F9" w14:textId="77777777" w:rsidR="009A7E22" w:rsidRDefault="009A7E22" w:rsidP="002D2EE8">
            <w:pPr>
              <w:spacing w:after="0" w:line="259" w:lineRule="auto"/>
              <w:ind w:left="2" w:right="0" w:firstLine="0"/>
              <w:jc w:val="left"/>
            </w:pPr>
            <w:r>
              <w:rPr>
                <w:sz w:val="16"/>
              </w:rPr>
              <w:t xml:space="preserve"> </w:t>
            </w:r>
          </w:p>
        </w:tc>
      </w:tr>
      <w:tr w:rsidR="009A7E22" w14:paraId="68CD7ADF"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56B38889"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089E615" w14:textId="77777777" w:rsidR="009A7E22" w:rsidRDefault="009A7E22" w:rsidP="002D2EE8">
            <w:pPr>
              <w:spacing w:after="0" w:line="259" w:lineRule="auto"/>
              <w:ind w:left="0" w:right="0" w:firstLine="0"/>
              <w:jc w:val="left"/>
            </w:pPr>
            <w:r>
              <w:rPr>
                <w:sz w:val="16"/>
              </w:rPr>
              <w:t xml:space="preserve">approximateMeanLowerLowWater </w:t>
            </w:r>
          </w:p>
        </w:tc>
        <w:tc>
          <w:tcPr>
            <w:tcW w:w="3401" w:type="dxa"/>
            <w:tcBorders>
              <w:top w:val="single" w:sz="4" w:space="0" w:color="000000"/>
              <w:left w:val="single" w:sz="4" w:space="0" w:color="000000"/>
              <w:bottom w:val="single" w:sz="4" w:space="0" w:color="000000"/>
              <w:right w:val="single" w:sz="4" w:space="0" w:color="000000"/>
            </w:tcBorders>
          </w:tcPr>
          <w:p w14:paraId="054C8634"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3C532CF" w14:textId="77777777" w:rsidR="009A7E22" w:rsidRDefault="009A7E22" w:rsidP="002D2EE8">
            <w:pPr>
              <w:spacing w:after="0" w:line="259" w:lineRule="auto"/>
              <w:ind w:left="2" w:right="0" w:firstLine="0"/>
              <w:jc w:val="center"/>
            </w:pPr>
            <w:r>
              <w:rPr>
                <w:sz w:val="16"/>
              </w:rPr>
              <w:t xml:space="preserve">15 </w:t>
            </w:r>
          </w:p>
        </w:tc>
        <w:tc>
          <w:tcPr>
            <w:tcW w:w="1558" w:type="dxa"/>
            <w:tcBorders>
              <w:top w:val="single" w:sz="4" w:space="0" w:color="000000"/>
              <w:left w:val="single" w:sz="4" w:space="0" w:color="000000"/>
              <w:bottom w:val="single" w:sz="4" w:space="0" w:color="000000"/>
              <w:right w:val="single" w:sz="4" w:space="0" w:color="000000"/>
            </w:tcBorders>
          </w:tcPr>
          <w:p w14:paraId="1F3B18B3"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92F5B47" w14:textId="77777777" w:rsidR="009A7E22" w:rsidRDefault="009A7E22" w:rsidP="002D2EE8">
            <w:pPr>
              <w:spacing w:after="0" w:line="259" w:lineRule="auto"/>
              <w:ind w:left="2" w:right="0" w:firstLine="0"/>
              <w:jc w:val="left"/>
            </w:pPr>
            <w:r>
              <w:rPr>
                <w:sz w:val="16"/>
              </w:rPr>
              <w:t xml:space="preserve"> </w:t>
            </w:r>
          </w:p>
        </w:tc>
      </w:tr>
      <w:tr w:rsidR="009A7E22" w14:paraId="033C71B4"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2DEFB32D"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5FB989FB" w14:textId="77777777" w:rsidR="009A7E22" w:rsidRDefault="009A7E22" w:rsidP="002D2EE8">
            <w:pPr>
              <w:spacing w:after="0" w:line="259" w:lineRule="auto"/>
              <w:ind w:left="0" w:right="0" w:firstLine="0"/>
              <w:jc w:val="left"/>
            </w:pPr>
            <w:r>
              <w:rPr>
                <w:sz w:val="16"/>
              </w:rPr>
              <w:t xml:space="preserve">meanHighWater </w:t>
            </w:r>
          </w:p>
        </w:tc>
        <w:tc>
          <w:tcPr>
            <w:tcW w:w="3401" w:type="dxa"/>
            <w:tcBorders>
              <w:top w:val="single" w:sz="4" w:space="0" w:color="000000"/>
              <w:left w:val="single" w:sz="4" w:space="0" w:color="000000"/>
              <w:bottom w:val="single" w:sz="4" w:space="0" w:color="000000"/>
              <w:right w:val="single" w:sz="4" w:space="0" w:color="000000"/>
            </w:tcBorders>
          </w:tcPr>
          <w:p w14:paraId="6BEF4AB5"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611EA81" w14:textId="77777777" w:rsidR="009A7E22" w:rsidRDefault="009A7E22" w:rsidP="002D2EE8">
            <w:pPr>
              <w:spacing w:after="0" w:line="259" w:lineRule="auto"/>
              <w:ind w:left="2" w:right="0" w:firstLine="0"/>
              <w:jc w:val="center"/>
            </w:pPr>
            <w:r>
              <w:rPr>
                <w:sz w:val="16"/>
              </w:rPr>
              <w:t xml:space="preserve">16 </w:t>
            </w:r>
          </w:p>
        </w:tc>
        <w:tc>
          <w:tcPr>
            <w:tcW w:w="1558" w:type="dxa"/>
            <w:tcBorders>
              <w:top w:val="single" w:sz="4" w:space="0" w:color="000000"/>
              <w:left w:val="single" w:sz="4" w:space="0" w:color="000000"/>
              <w:bottom w:val="single" w:sz="4" w:space="0" w:color="000000"/>
              <w:right w:val="single" w:sz="4" w:space="0" w:color="000000"/>
            </w:tcBorders>
          </w:tcPr>
          <w:p w14:paraId="085E2E4F"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0233F34" w14:textId="77777777" w:rsidR="009A7E22" w:rsidRDefault="009A7E22" w:rsidP="002D2EE8">
            <w:pPr>
              <w:spacing w:after="0" w:line="259" w:lineRule="auto"/>
              <w:ind w:left="2" w:right="0" w:firstLine="0"/>
              <w:jc w:val="left"/>
            </w:pPr>
            <w:r>
              <w:rPr>
                <w:sz w:val="16"/>
              </w:rPr>
              <w:t xml:space="preserve">(MHW) </w:t>
            </w:r>
          </w:p>
        </w:tc>
      </w:tr>
      <w:tr w:rsidR="009A7E22" w14:paraId="5B2BB3A2"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40E2C8A1"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573791D8" w14:textId="77777777" w:rsidR="009A7E22" w:rsidRDefault="009A7E22" w:rsidP="002D2EE8">
            <w:pPr>
              <w:spacing w:after="0" w:line="259" w:lineRule="auto"/>
              <w:ind w:left="0" w:right="0" w:firstLine="0"/>
              <w:jc w:val="left"/>
            </w:pPr>
            <w:r>
              <w:rPr>
                <w:sz w:val="16"/>
              </w:rPr>
              <w:t xml:space="preserve">meanHighWaterSprings </w:t>
            </w:r>
          </w:p>
        </w:tc>
        <w:tc>
          <w:tcPr>
            <w:tcW w:w="3401" w:type="dxa"/>
            <w:tcBorders>
              <w:top w:val="single" w:sz="4" w:space="0" w:color="000000"/>
              <w:left w:val="single" w:sz="4" w:space="0" w:color="000000"/>
              <w:bottom w:val="single" w:sz="4" w:space="0" w:color="000000"/>
              <w:right w:val="single" w:sz="4" w:space="0" w:color="000000"/>
            </w:tcBorders>
          </w:tcPr>
          <w:p w14:paraId="09E2F5A5"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2F67D2D" w14:textId="77777777" w:rsidR="009A7E22" w:rsidRDefault="009A7E22" w:rsidP="002D2EE8">
            <w:pPr>
              <w:spacing w:after="0" w:line="259" w:lineRule="auto"/>
              <w:ind w:left="2" w:right="0" w:firstLine="0"/>
              <w:jc w:val="center"/>
            </w:pPr>
            <w:r>
              <w:rPr>
                <w:sz w:val="16"/>
              </w:rPr>
              <w:t xml:space="preserve">17 </w:t>
            </w:r>
          </w:p>
        </w:tc>
        <w:tc>
          <w:tcPr>
            <w:tcW w:w="1558" w:type="dxa"/>
            <w:tcBorders>
              <w:top w:val="single" w:sz="4" w:space="0" w:color="000000"/>
              <w:left w:val="single" w:sz="4" w:space="0" w:color="000000"/>
              <w:bottom w:val="single" w:sz="4" w:space="0" w:color="000000"/>
              <w:right w:val="single" w:sz="4" w:space="0" w:color="000000"/>
            </w:tcBorders>
          </w:tcPr>
          <w:p w14:paraId="252D1711"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DDABA58" w14:textId="77777777" w:rsidR="009A7E22" w:rsidRDefault="009A7E22" w:rsidP="002D2EE8">
            <w:pPr>
              <w:spacing w:after="0" w:line="259" w:lineRule="auto"/>
              <w:ind w:left="2" w:right="0" w:firstLine="0"/>
              <w:jc w:val="left"/>
            </w:pPr>
            <w:r>
              <w:rPr>
                <w:sz w:val="16"/>
              </w:rPr>
              <w:t xml:space="preserve">(MHWS) </w:t>
            </w:r>
          </w:p>
        </w:tc>
      </w:tr>
      <w:tr w:rsidR="009A7E22" w14:paraId="1591A3F0"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36973CBF"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3023EA1" w14:textId="77777777" w:rsidR="009A7E22" w:rsidRDefault="009A7E22" w:rsidP="002D2EE8">
            <w:pPr>
              <w:spacing w:after="0" w:line="259" w:lineRule="auto"/>
              <w:ind w:left="0" w:right="0" w:firstLine="0"/>
              <w:jc w:val="left"/>
            </w:pPr>
            <w:r>
              <w:rPr>
                <w:sz w:val="16"/>
              </w:rPr>
              <w:t xml:space="preserve">highWater </w:t>
            </w:r>
          </w:p>
        </w:tc>
        <w:tc>
          <w:tcPr>
            <w:tcW w:w="3401" w:type="dxa"/>
            <w:tcBorders>
              <w:top w:val="single" w:sz="4" w:space="0" w:color="000000"/>
              <w:left w:val="single" w:sz="4" w:space="0" w:color="000000"/>
              <w:bottom w:val="single" w:sz="4" w:space="0" w:color="000000"/>
              <w:right w:val="single" w:sz="4" w:space="0" w:color="000000"/>
            </w:tcBorders>
          </w:tcPr>
          <w:p w14:paraId="68299F1F"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FCA5309" w14:textId="77777777" w:rsidR="009A7E22" w:rsidRDefault="009A7E22" w:rsidP="002D2EE8">
            <w:pPr>
              <w:spacing w:after="0" w:line="259" w:lineRule="auto"/>
              <w:ind w:left="2" w:right="0" w:firstLine="0"/>
              <w:jc w:val="center"/>
            </w:pPr>
            <w:r>
              <w:rPr>
                <w:sz w:val="16"/>
              </w:rPr>
              <w:t xml:space="preserve">18 </w:t>
            </w:r>
          </w:p>
        </w:tc>
        <w:tc>
          <w:tcPr>
            <w:tcW w:w="1558" w:type="dxa"/>
            <w:tcBorders>
              <w:top w:val="single" w:sz="4" w:space="0" w:color="000000"/>
              <w:left w:val="single" w:sz="4" w:space="0" w:color="000000"/>
              <w:bottom w:val="single" w:sz="4" w:space="0" w:color="000000"/>
              <w:right w:val="single" w:sz="4" w:space="0" w:color="000000"/>
            </w:tcBorders>
          </w:tcPr>
          <w:p w14:paraId="2FE053E4"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BFF2094" w14:textId="77777777" w:rsidR="009A7E22" w:rsidRDefault="009A7E22" w:rsidP="002D2EE8">
            <w:pPr>
              <w:spacing w:after="0" w:line="259" w:lineRule="auto"/>
              <w:ind w:left="2" w:right="0" w:firstLine="0"/>
              <w:jc w:val="left"/>
            </w:pPr>
            <w:r>
              <w:rPr>
                <w:sz w:val="16"/>
              </w:rPr>
              <w:t xml:space="preserve">(HW) </w:t>
            </w:r>
          </w:p>
        </w:tc>
      </w:tr>
      <w:tr w:rsidR="009A7E22" w14:paraId="541BA8E3"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0F4ADD52"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6194FEE" w14:textId="77777777" w:rsidR="009A7E22" w:rsidRDefault="009A7E22" w:rsidP="002D2EE8">
            <w:pPr>
              <w:spacing w:after="0" w:line="259" w:lineRule="auto"/>
              <w:ind w:left="0" w:right="0" w:firstLine="0"/>
              <w:jc w:val="left"/>
            </w:pPr>
            <w:r>
              <w:rPr>
                <w:sz w:val="16"/>
              </w:rPr>
              <w:t xml:space="preserve">approximateMeanSeaLevel </w:t>
            </w:r>
          </w:p>
        </w:tc>
        <w:tc>
          <w:tcPr>
            <w:tcW w:w="3401" w:type="dxa"/>
            <w:tcBorders>
              <w:top w:val="single" w:sz="4" w:space="0" w:color="000000"/>
              <w:left w:val="single" w:sz="4" w:space="0" w:color="000000"/>
              <w:bottom w:val="single" w:sz="4" w:space="0" w:color="000000"/>
              <w:right w:val="single" w:sz="4" w:space="0" w:color="000000"/>
            </w:tcBorders>
          </w:tcPr>
          <w:p w14:paraId="541C3FB1"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AC44829" w14:textId="77777777" w:rsidR="009A7E22" w:rsidRDefault="009A7E22" w:rsidP="002D2EE8">
            <w:pPr>
              <w:spacing w:after="0" w:line="259" w:lineRule="auto"/>
              <w:ind w:left="2" w:right="0" w:firstLine="0"/>
              <w:jc w:val="center"/>
            </w:pPr>
            <w:r>
              <w:rPr>
                <w:sz w:val="16"/>
              </w:rPr>
              <w:t xml:space="preserve">19 </w:t>
            </w:r>
          </w:p>
        </w:tc>
        <w:tc>
          <w:tcPr>
            <w:tcW w:w="1558" w:type="dxa"/>
            <w:tcBorders>
              <w:top w:val="single" w:sz="4" w:space="0" w:color="000000"/>
              <w:left w:val="single" w:sz="4" w:space="0" w:color="000000"/>
              <w:bottom w:val="single" w:sz="4" w:space="0" w:color="000000"/>
              <w:right w:val="single" w:sz="4" w:space="0" w:color="000000"/>
            </w:tcBorders>
          </w:tcPr>
          <w:p w14:paraId="37112516"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7C88ED1" w14:textId="77777777" w:rsidR="009A7E22" w:rsidRDefault="009A7E22" w:rsidP="002D2EE8">
            <w:pPr>
              <w:spacing w:after="0" w:line="259" w:lineRule="auto"/>
              <w:ind w:left="2" w:right="0" w:firstLine="0"/>
              <w:jc w:val="left"/>
            </w:pPr>
            <w:r>
              <w:rPr>
                <w:sz w:val="16"/>
              </w:rPr>
              <w:t xml:space="preserve"> </w:t>
            </w:r>
          </w:p>
        </w:tc>
      </w:tr>
      <w:tr w:rsidR="009A7E22" w14:paraId="3EAE4C04"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442AF8D0"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3F981011" w14:textId="77777777" w:rsidR="009A7E22" w:rsidRDefault="009A7E22" w:rsidP="002D2EE8">
            <w:pPr>
              <w:spacing w:after="0" w:line="259" w:lineRule="auto"/>
              <w:ind w:left="0" w:right="0" w:firstLine="0"/>
              <w:jc w:val="left"/>
            </w:pPr>
            <w:r>
              <w:rPr>
                <w:sz w:val="16"/>
              </w:rPr>
              <w:t xml:space="preserve">highWaterSprings </w:t>
            </w:r>
          </w:p>
        </w:tc>
        <w:tc>
          <w:tcPr>
            <w:tcW w:w="3401" w:type="dxa"/>
            <w:tcBorders>
              <w:top w:val="single" w:sz="4" w:space="0" w:color="000000"/>
              <w:left w:val="single" w:sz="4" w:space="0" w:color="000000"/>
              <w:bottom w:val="single" w:sz="4" w:space="0" w:color="000000"/>
              <w:right w:val="single" w:sz="4" w:space="0" w:color="000000"/>
            </w:tcBorders>
          </w:tcPr>
          <w:p w14:paraId="47AD211C"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7DC0D35" w14:textId="77777777" w:rsidR="009A7E22" w:rsidRDefault="009A7E22" w:rsidP="002D2EE8">
            <w:pPr>
              <w:spacing w:after="0" w:line="259" w:lineRule="auto"/>
              <w:ind w:left="2" w:right="0" w:firstLine="0"/>
              <w:jc w:val="center"/>
            </w:pPr>
            <w:r>
              <w:rPr>
                <w:sz w:val="16"/>
              </w:rPr>
              <w:t xml:space="preserve">20 </w:t>
            </w:r>
          </w:p>
        </w:tc>
        <w:tc>
          <w:tcPr>
            <w:tcW w:w="1558" w:type="dxa"/>
            <w:tcBorders>
              <w:top w:val="single" w:sz="4" w:space="0" w:color="000000"/>
              <w:left w:val="single" w:sz="4" w:space="0" w:color="000000"/>
              <w:bottom w:val="single" w:sz="4" w:space="0" w:color="000000"/>
              <w:right w:val="single" w:sz="4" w:space="0" w:color="000000"/>
            </w:tcBorders>
          </w:tcPr>
          <w:p w14:paraId="2FF38285"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BE3011C" w14:textId="77777777" w:rsidR="009A7E22" w:rsidRDefault="009A7E22" w:rsidP="002D2EE8">
            <w:pPr>
              <w:spacing w:after="0" w:line="259" w:lineRule="auto"/>
              <w:ind w:left="2" w:right="0" w:firstLine="0"/>
              <w:jc w:val="left"/>
            </w:pPr>
            <w:r>
              <w:rPr>
                <w:sz w:val="16"/>
              </w:rPr>
              <w:t xml:space="preserve"> </w:t>
            </w:r>
          </w:p>
        </w:tc>
      </w:tr>
      <w:tr w:rsidR="009A7E22" w14:paraId="54744E69"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3FA6FBD0"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0417238C" w14:textId="77777777" w:rsidR="009A7E22" w:rsidRDefault="009A7E22" w:rsidP="002D2EE8">
            <w:pPr>
              <w:spacing w:after="0" w:line="259" w:lineRule="auto"/>
              <w:ind w:left="0" w:right="0" w:firstLine="0"/>
              <w:jc w:val="left"/>
            </w:pPr>
            <w:r>
              <w:rPr>
                <w:sz w:val="16"/>
              </w:rPr>
              <w:t xml:space="preserve">meanHigherHighWater </w:t>
            </w:r>
          </w:p>
        </w:tc>
        <w:tc>
          <w:tcPr>
            <w:tcW w:w="3401" w:type="dxa"/>
            <w:tcBorders>
              <w:top w:val="single" w:sz="4" w:space="0" w:color="000000"/>
              <w:left w:val="single" w:sz="4" w:space="0" w:color="000000"/>
              <w:bottom w:val="single" w:sz="4" w:space="0" w:color="000000"/>
              <w:right w:val="single" w:sz="4" w:space="0" w:color="000000"/>
            </w:tcBorders>
          </w:tcPr>
          <w:p w14:paraId="06BB6231"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DB2AB58" w14:textId="77777777" w:rsidR="009A7E22" w:rsidRDefault="009A7E22" w:rsidP="002D2EE8">
            <w:pPr>
              <w:spacing w:after="0" w:line="259" w:lineRule="auto"/>
              <w:ind w:left="2" w:right="0" w:firstLine="0"/>
              <w:jc w:val="center"/>
            </w:pPr>
            <w:r>
              <w:rPr>
                <w:sz w:val="16"/>
              </w:rPr>
              <w:t xml:space="preserve">21 </w:t>
            </w:r>
          </w:p>
        </w:tc>
        <w:tc>
          <w:tcPr>
            <w:tcW w:w="1558" w:type="dxa"/>
            <w:tcBorders>
              <w:top w:val="single" w:sz="4" w:space="0" w:color="000000"/>
              <w:left w:val="single" w:sz="4" w:space="0" w:color="000000"/>
              <w:bottom w:val="single" w:sz="4" w:space="0" w:color="000000"/>
              <w:right w:val="single" w:sz="4" w:space="0" w:color="000000"/>
            </w:tcBorders>
          </w:tcPr>
          <w:p w14:paraId="2A643BFE"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625E3DC3" w14:textId="77777777" w:rsidR="009A7E22" w:rsidRDefault="009A7E22" w:rsidP="002D2EE8">
            <w:pPr>
              <w:spacing w:after="0" w:line="259" w:lineRule="auto"/>
              <w:ind w:left="2" w:right="0" w:firstLine="0"/>
              <w:jc w:val="left"/>
            </w:pPr>
            <w:r>
              <w:rPr>
                <w:sz w:val="16"/>
              </w:rPr>
              <w:t xml:space="preserve">(MHHW) </w:t>
            </w:r>
          </w:p>
        </w:tc>
      </w:tr>
      <w:tr w:rsidR="009A7E22" w14:paraId="2832A375"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0CF0F38E"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12BC4729" w14:textId="77777777" w:rsidR="009A7E22" w:rsidRDefault="009A7E22" w:rsidP="002D2EE8">
            <w:pPr>
              <w:spacing w:after="0" w:line="259" w:lineRule="auto"/>
              <w:ind w:left="0" w:right="0" w:firstLine="0"/>
              <w:jc w:val="left"/>
            </w:pPr>
            <w:r>
              <w:rPr>
                <w:sz w:val="16"/>
              </w:rPr>
              <w:t xml:space="preserve">equinoctialSpringLowWater </w:t>
            </w:r>
          </w:p>
        </w:tc>
        <w:tc>
          <w:tcPr>
            <w:tcW w:w="3401" w:type="dxa"/>
            <w:tcBorders>
              <w:top w:val="single" w:sz="4" w:space="0" w:color="000000"/>
              <w:left w:val="single" w:sz="4" w:space="0" w:color="000000"/>
              <w:bottom w:val="single" w:sz="4" w:space="0" w:color="000000"/>
              <w:right w:val="single" w:sz="4" w:space="0" w:color="000000"/>
            </w:tcBorders>
          </w:tcPr>
          <w:p w14:paraId="5C02A8B0"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D0E5C00" w14:textId="77777777" w:rsidR="009A7E22" w:rsidRDefault="009A7E22" w:rsidP="002D2EE8">
            <w:pPr>
              <w:spacing w:after="0" w:line="259" w:lineRule="auto"/>
              <w:ind w:left="2" w:right="0" w:firstLine="0"/>
              <w:jc w:val="center"/>
            </w:pPr>
            <w:r>
              <w:rPr>
                <w:sz w:val="16"/>
              </w:rPr>
              <w:t xml:space="preserve">22 </w:t>
            </w:r>
          </w:p>
        </w:tc>
        <w:tc>
          <w:tcPr>
            <w:tcW w:w="1558" w:type="dxa"/>
            <w:tcBorders>
              <w:top w:val="single" w:sz="4" w:space="0" w:color="000000"/>
              <w:left w:val="single" w:sz="4" w:space="0" w:color="000000"/>
              <w:bottom w:val="single" w:sz="4" w:space="0" w:color="000000"/>
              <w:right w:val="single" w:sz="4" w:space="0" w:color="000000"/>
            </w:tcBorders>
          </w:tcPr>
          <w:p w14:paraId="5AEC53B3"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753E2DA" w14:textId="77777777" w:rsidR="009A7E22" w:rsidRDefault="009A7E22" w:rsidP="002D2EE8">
            <w:pPr>
              <w:spacing w:after="0" w:line="259" w:lineRule="auto"/>
              <w:ind w:left="2" w:right="0" w:firstLine="0"/>
              <w:jc w:val="left"/>
            </w:pPr>
            <w:r>
              <w:rPr>
                <w:sz w:val="16"/>
              </w:rPr>
              <w:t xml:space="preserve"> </w:t>
            </w:r>
          </w:p>
        </w:tc>
      </w:tr>
      <w:tr w:rsidR="009A7E22" w14:paraId="63D4AE63"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39B58650"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03EE777E" w14:textId="77777777" w:rsidR="009A7E22" w:rsidRDefault="009A7E22" w:rsidP="002D2EE8">
            <w:pPr>
              <w:spacing w:after="0" w:line="259" w:lineRule="auto"/>
              <w:ind w:left="0" w:right="0" w:firstLine="0"/>
              <w:jc w:val="left"/>
            </w:pPr>
            <w:r>
              <w:rPr>
                <w:sz w:val="16"/>
              </w:rPr>
              <w:t xml:space="preserve">lowestAstronomicalTide </w:t>
            </w:r>
          </w:p>
        </w:tc>
        <w:tc>
          <w:tcPr>
            <w:tcW w:w="3401" w:type="dxa"/>
            <w:tcBorders>
              <w:top w:val="single" w:sz="4" w:space="0" w:color="000000"/>
              <w:left w:val="single" w:sz="4" w:space="0" w:color="000000"/>
              <w:bottom w:val="single" w:sz="4" w:space="0" w:color="000000"/>
              <w:right w:val="single" w:sz="4" w:space="0" w:color="000000"/>
            </w:tcBorders>
          </w:tcPr>
          <w:p w14:paraId="6E6ADABD"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45666D2" w14:textId="77777777" w:rsidR="009A7E22" w:rsidRDefault="009A7E22" w:rsidP="002D2EE8">
            <w:pPr>
              <w:spacing w:after="0" w:line="259" w:lineRule="auto"/>
              <w:ind w:left="2" w:right="0" w:firstLine="0"/>
              <w:jc w:val="center"/>
            </w:pPr>
            <w:r>
              <w:rPr>
                <w:sz w:val="16"/>
              </w:rPr>
              <w:t xml:space="preserve">23 </w:t>
            </w:r>
          </w:p>
        </w:tc>
        <w:tc>
          <w:tcPr>
            <w:tcW w:w="1558" w:type="dxa"/>
            <w:tcBorders>
              <w:top w:val="single" w:sz="4" w:space="0" w:color="000000"/>
              <w:left w:val="single" w:sz="4" w:space="0" w:color="000000"/>
              <w:bottom w:val="single" w:sz="4" w:space="0" w:color="000000"/>
              <w:right w:val="single" w:sz="4" w:space="0" w:color="000000"/>
            </w:tcBorders>
          </w:tcPr>
          <w:p w14:paraId="51B337F7"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6376E8FA" w14:textId="77777777" w:rsidR="009A7E22" w:rsidRDefault="009A7E22" w:rsidP="002D2EE8">
            <w:pPr>
              <w:spacing w:after="0" w:line="259" w:lineRule="auto"/>
              <w:ind w:left="2" w:right="0" w:firstLine="0"/>
              <w:jc w:val="left"/>
            </w:pPr>
            <w:r>
              <w:rPr>
                <w:sz w:val="16"/>
              </w:rPr>
              <w:t xml:space="preserve">(LAT) </w:t>
            </w:r>
          </w:p>
        </w:tc>
      </w:tr>
      <w:tr w:rsidR="009A7E22" w14:paraId="19627536"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7132F78F"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B5022DB" w14:textId="77777777" w:rsidR="009A7E22" w:rsidRDefault="009A7E22" w:rsidP="002D2EE8">
            <w:pPr>
              <w:spacing w:after="0" w:line="259" w:lineRule="auto"/>
              <w:ind w:left="0" w:right="0" w:firstLine="0"/>
              <w:jc w:val="left"/>
            </w:pPr>
            <w:r>
              <w:rPr>
                <w:sz w:val="16"/>
              </w:rPr>
              <w:t xml:space="preserve">localDatum </w:t>
            </w:r>
          </w:p>
        </w:tc>
        <w:tc>
          <w:tcPr>
            <w:tcW w:w="3401" w:type="dxa"/>
            <w:tcBorders>
              <w:top w:val="single" w:sz="4" w:space="0" w:color="000000"/>
              <w:left w:val="single" w:sz="4" w:space="0" w:color="000000"/>
              <w:bottom w:val="single" w:sz="4" w:space="0" w:color="000000"/>
              <w:right w:val="single" w:sz="4" w:space="0" w:color="000000"/>
            </w:tcBorders>
          </w:tcPr>
          <w:p w14:paraId="5C5619C7"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E27C88C" w14:textId="77777777" w:rsidR="009A7E22" w:rsidRDefault="009A7E22" w:rsidP="002D2EE8">
            <w:pPr>
              <w:spacing w:after="0" w:line="259" w:lineRule="auto"/>
              <w:ind w:left="2" w:right="0" w:firstLine="0"/>
              <w:jc w:val="center"/>
            </w:pPr>
            <w:r>
              <w:rPr>
                <w:sz w:val="16"/>
              </w:rPr>
              <w:t xml:space="preserve">24 </w:t>
            </w:r>
          </w:p>
        </w:tc>
        <w:tc>
          <w:tcPr>
            <w:tcW w:w="1558" w:type="dxa"/>
            <w:tcBorders>
              <w:top w:val="single" w:sz="4" w:space="0" w:color="000000"/>
              <w:left w:val="single" w:sz="4" w:space="0" w:color="000000"/>
              <w:bottom w:val="single" w:sz="4" w:space="0" w:color="000000"/>
              <w:right w:val="single" w:sz="4" w:space="0" w:color="000000"/>
            </w:tcBorders>
          </w:tcPr>
          <w:p w14:paraId="07459A39"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43A3DD3" w14:textId="77777777" w:rsidR="009A7E22" w:rsidRDefault="009A7E22" w:rsidP="002D2EE8">
            <w:pPr>
              <w:spacing w:after="0" w:line="259" w:lineRule="auto"/>
              <w:ind w:left="2" w:right="0" w:firstLine="0"/>
              <w:jc w:val="left"/>
            </w:pPr>
            <w:r>
              <w:rPr>
                <w:sz w:val="16"/>
              </w:rPr>
              <w:t xml:space="preserve"> </w:t>
            </w:r>
          </w:p>
        </w:tc>
      </w:tr>
      <w:tr w:rsidR="009A7E22" w14:paraId="1340D7DF"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71375CE0"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73F2E96B" w14:textId="77777777" w:rsidR="009A7E22" w:rsidRDefault="009A7E22" w:rsidP="002D2EE8">
            <w:pPr>
              <w:spacing w:after="0" w:line="259" w:lineRule="auto"/>
              <w:ind w:left="0" w:right="0" w:firstLine="0"/>
              <w:jc w:val="left"/>
            </w:pPr>
            <w:r>
              <w:rPr>
                <w:sz w:val="16"/>
              </w:rPr>
              <w:t xml:space="preserve">internationalGreatLakesDatum1985 </w:t>
            </w:r>
          </w:p>
        </w:tc>
        <w:tc>
          <w:tcPr>
            <w:tcW w:w="3401" w:type="dxa"/>
            <w:tcBorders>
              <w:top w:val="single" w:sz="4" w:space="0" w:color="000000"/>
              <w:left w:val="single" w:sz="4" w:space="0" w:color="000000"/>
              <w:bottom w:val="single" w:sz="4" w:space="0" w:color="000000"/>
              <w:right w:val="single" w:sz="4" w:space="0" w:color="000000"/>
            </w:tcBorders>
          </w:tcPr>
          <w:p w14:paraId="48F1AB60"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A48654D" w14:textId="77777777" w:rsidR="009A7E22" w:rsidRDefault="009A7E22" w:rsidP="002D2EE8">
            <w:pPr>
              <w:spacing w:after="0" w:line="259" w:lineRule="auto"/>
              <w:ind w:left="2" w:right="0" w:firstLine="0"/>
              <w:jc w:val="center"/>
            </w:pPr>
            <w:r>
              <w:rPr>
                <w:sz w:val="16"/>
              </w:rPr>
              <w:t xml:space="preserve">25 </w:t>
            </w:r>
          </w:p>
        </w:tc>
        <w:tc>
          <w:tcPr>
            <w:tcW w:w="1558" w:type="dxa"/>
            <w:tcBorders>
              <w:top w:val="single" w:sz="4" w:space="0" w:color="000000"/>
              <w:left w:val="single" w:sz="4" w:space="0" w:color="000000"/>
              <w:bottom w:val="single" w:sz="4" w:space="0" w:color="000000"/>
              <w:right w:val="single" w:sz="4" w:space="0" w:color="000000"/>
            </w:tcBorders>
          </w:tcPr>
          <w:p w14:paraId="46633C99"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68189CB6" w14:textId="77777777" w:rsidR="009A7E22" w:rsidRDefault="009A7E22" w:rsidP="002D2EE8">
            <w:pPr>
              <w:spacing w:after="0" w:line="259" w:lineRule="auto"/>
              <w:ind w:left="2" w:right="0" w:firstLine="0"/>
              <w:jc w:val="left"/>
            </w:pPr>
            <w:r>
              <w:rPr>
                <w:sz w:val="16"/>
              </w:rPr>
              <w:t xml:space="preserve"> </w:t>
            </w:r>
          </w:p>
        </w:tc>
      </w:tr>
      <w:tr w:rsidR="009A7E22" w14:paraId="1FFD9DEE"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39A6531D"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3CCF55DA" w14:textId="77777777" w:rsidR="009A7E22" w:rsidRDefault="009A7E22" w:rsidP="002D2EE8">
            <w:pPr>
              <w:spacing w:after="0" w:line="259" w:lineRule="auto"/>
              <w:ind w:left="0" w:right="0" w:firstLine="0"/>
              <w:jc w:val="left"/>
            </w:pPr>
            <w:r>
              <w:rPr>
                <w:sz w:val="16"/>
              </w:rPr>
              <w:t xml:space="preserve">meanWaterLevel </w:t>
            </w:r>
          </w:p>
        </w:tc>
        <w:tc>
          <w:tcPr>
            <w:tcW w:w="3401" w:type="dxa"/>
            <w:tcBorders>
              <w:top w:val="single" w:sz="4" w:space="0" w:color="000000"/>
              <w:left w:val="single" w:sz="4" w:space="0" w:color="000000"/>
              <w:bottom w:val="single" w:sz="4" w:space="0" w:color="000000"/>
              <w:right w:val="single" w:sz="4" w:space="0" w:color="000000"/>
            </w:tcBorders>
          </w:tcPr>
          <w:p w14:paraId="791D6F9F"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9502862" w14:textId="77777777" w:rsidR="009A7E22" w:rsidRDefault="009A7E22" w:rsidP="002D2EE8">
            <w:pPr>
              <w:spacing w:after="0" w:line="259" w:lineRule="auto"/>
              <w:ind w:left="2" w:right="0" w:firstLine="0"/>
              <w:jc w:val="center"/>
            </w:pPr>
            <w:r>
              <w:rPr>
                <w:sz w:val="16"/>
              </w:rPr>
              <w:t xml:space="preserve">26 </w:t>
            </w:r>
          </w:p>
        </w:tc>
        <w:tc>
          <w:tcPr>
            <w:tcW w:w="1558" w:type="dxa"/>
            <w:tcBorders>
              <w:top w:val="single" w:sz="4" w:space="0" w:color="000000"/>
              <w:left w:val="single" w:sz="4" w:space="0" w:color="000000"/>
              <w:bottom w:val="single" w:sz="4" w:space="0" w:color="000000"/>
              <w:right w:val="single" w:sz="4" w:space="0" w:color="000000"/>
            </w:tcBorders>
          </w:tcPr>
          <w:p w14:paraId="132A4119"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7101B8C" w14:textId="77777777" w:rsidR="009A7E22" w:rsidRDefault="009A7E22" w:rsidP="002D2EE8">
            <w:pPr>
              <w:spacing w:after="0" w:line="259" w:lineRule="auto"/>
              <w:ind w:left="2" w:right="0" w:firstLine="0"/>
              <w:jc w:val="left"/>
            </w:pPr>
            <w:r>
              <w:rPr>
                <w:sz w:val="16"/>
              </w:rPr>
              <w:t xml:space="preserve"> </w:t>
            </w:r>
          </w:p>
        </w:tc>
      </w:tr>
      <w:tr w:rsidR="009A7E22" w14:paraId="0C98A8CC"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5FA085A8"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2C3461D6" w14:textId="77777777" w:rsidR="009A7E22" w:rsidRDefault="009A7E22" w:rsidP="002D2EE8">
            <w:pPr>
              <w:spacing w:after="0" w:line="259" w:lineRule="auto"/>
              <w:ind w:left="0" w:right="0" w:firstLine="0"/>
              <w:jc w:val="left"/>
            </w:pPr>
            <w:r>
              <w:rPr>
                <w:sz w:val="16"/>
              </w:rPr>
              <w:t xml:space="preserve">lowerLowWaterLargeTide </w:t>
            </w:r>
          </w:p>
        </w:tc>
        <w:tc>
          <w:tcPr>
            <w:tcW w:w="3401" w:type="dxa"/>
            <w:tcBorders>
              <w:top w:val="single" w:sz="4" w:space="0" w:color="000000"/>
              <w:left w:val="single" w:sz="4" w:space="0" w:color="000000"/>
              <w:bottom w:val="single" w:sz="4" w:space="0" w:color="000000"/>
              <w:right w:val="single" w:sz="4" w:space="0" w:color="000000"/>
            </w:tcBorders>
          </w:tcPr>
          <w:p w14:paraId="709A267B"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4C3316C" w14:textId="77777777" w:rsidR="009A7E22" w:rsidRDefault="009A7E22" w:rsidP="002D2EE8">
            <w:pPr>
              <w:spacing w:after="0" w:line="259" w:lineRule="auto"/>
              <w:ind w:left="2" w:right="0" w:firstLine="0"/>
              <w:jc w:val="center"/>
            </w:pPr>
            <w:r>
              <w:rPr>
                <w:sz w:val="16"/>
              </w:rPr>
              <w:t xml:space="preserve">27 </w:t>
            </w:r>
          </w:p>
        </w:tc>
        <w:tc>
          <w:tcPr>
            <w:tcW w:w="1558" w:type="dxa"/>
            <w:tcBorders>
              <w:top w:val="single" w:sz="4" w:space="0" w:color="000000"/>
              <w:left w:val="single" w:sz="4" w:space="0" w:color="000000"/>
              <w:bottom w:val="single" w:sz="4" w:space="0" w:color="000000"/>
              <w:right w:val="single" w:sz="4" w:space="0" w:color="000000"/>
            </w:tcBorders>
          </w:tcPr>
          <w:p w14:paraId="2F4BD613"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0B606894" w14:textId="77777777" w:rsidR="009A7E22" w:rsidRDefault="009A7E22" w:rsidP="002D2EE8">
            <w:pPr>
              <w:spacing w:after="0" w:line="259" w:lineRule="auto"/>
              <w:ind w:left="2" w:right="0" w:firstLine="0"/>
              <w:jc w:val="left"/>
            </w:pPr>
            <w:r>
              <w:rPr>
                <w:sz w:val="16"/>
              </w:rPr>
              <w:t xml:space="preserve"> </w:t>
            </w:r>
          </w:p>
        </w:tc>
      </w:tr>
      <w:tr w:rsidR="009A7E22" w14:paraId="495223F4"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579041F8"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543FB935" w14:textId="77777777" w:rsidR="009A7E22" w:rsidRDefault="009A7E22" w:rsidP="002D2EE8">
            <w:pPr>
              <w:spacing w:after="0" w:line="259" w:lineRule="auto"/>
              <w:ind w:left="0" w:right="0" w:firstLine="0"/>
              <w:jc w:val="left"/>
            </w:pPr>
            <w:r>
              <w:rPr>
                <w:sz w:val="16"/>
              </w:rPr>
              <w:t xml:space="preserve">higherHighWaterLargeTide </w:t>
            </w:r>
          </w:p>
        </w:tc>
        <w:tc>
          <w:tcPr>
            <w:tcW w:w="3401" w:type="dxa"/>
            <w:tcBorders>
              <w:top w:val="single" w:sz="4" w:space="0" w:color="000000"/>
              <w:left w:val="single" w:sz="4" w:space="0" w:color="000000"/>
              <w:bottom w:val="single" w:sz="4" w:space="0" w:color="000000"/>
              <w:right w:val="single" w:sz="4" w:space="0" w:color="000000"/>
            </w:tcBorders>
          </w:tcPr>
          <w:p w14:paraId="2BB11899"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409601A" w14:textId="77777777" w:rsidR="009A7E22" w:rsidRDefault="009A7E22" w:rsidP="002D2EE8">
            <w:pPr>
              <w:spacing w:after="0" w:line="259" w:lineRule="auto"/>
              <w:ind w:left="2" w:right="0" w:firstLine="0"/>
              <w:jc w:val="center"/>
            </w:pPr>
            <w:r>
              <w:rPr>
                <w:sz w:val="16"/>
              </w:rPr>
              <w:t xml:space="preserve">28 </w:t>
            </w:r>
          </w:p>
        </w:tc>
        <w:tc>
          <w:tcPr>
            <w:tcW w:w="1558" w:type="dxa"/>
            <w:tcBorders>
              <w:top w:val="single" w:sz="4" w:space="0" w:color="000000"/>
              <w:left w:val="single" w:sz="4" w:space="0" w:color="000000"/>
              <w:bottom w:val="single" w:sz="4" w:space="0" w:color="000000"/>
              <w:right w:val="single" w:sz="4" w:space="0" w:color="000000"/>
            </w:tcBorders>
          </w:tcPr>
          <w:p w14:paraId="36B899F7"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62F76E5F" w14:textId="77777777" w:rsidR="009A7E22" w:rsidRDefault="009A7E22" w:rsidP="002D2EE8">
            <w:pPr>
              <w:spacing w:after="0" w:line="259" w:lineRule="auto"/>
              <w:ind w:left="2" w:right="0" w:firstLine="0"/>
              <w:jc w:val="left"/>
            </w:pPr>
            <w:r>
              <w:rPr>
                <w:sz w:val="16"/>
              </w:rPr>
              <w:t xml:space="preserve"> </w:t>
            </w:r>
          </w:p>
        </w:tc>
      </w:tr>
      <w:tr w:rsidR="009A7E22" w14:paraId="22C4BD91"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6F3A21A0"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2428FD19" w14:textId="77777777" w:rsidR="009A7E22" w:rsidRDefault="009A7E22" w:rsidP="002D2EE8">
            <w:pPr>
              <w:spacing w:after="0" w:line="259" w:lineRule="auto"/>
              <w:ind w:left="0" w:right="0" w:firstLine="0"/>
              <w:jc w:val="left"/>
            </w:pPr>
            <w:r>
              <w:rPr>
                <w:sz w:val="16"/>
              </w:rPr>
              <w:t xml:space="preserve">nearlyHighestHighWater </w:t>
            </w:r>
          </w:p>
        </w:tc>
        <w:tc>
          <w:tcPr>
            <w:tcW w:w="3401" w:type="dxa"/>
            <w:tcBorders>
              <w:top w:val="single" w:sz="4" w:space="0" w:color="000000"/>
              <w:left w:val="single" w:sz="4" w:space="0" w:color="000000"/>
              <w:bottom w:val="single" w:sz="4" w:space="0" w:color="000000"/>
              <w:right w:val="single" w:sz="4" w:space="0" w:color="000000"/>
            </w:tcBorders>
          </w:tcPr>
          <w:p w14:paraId="5382793A"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F719B68" w14:textId="77777777" w:rsidR="009A7E22" w:rsidRDefault="009A7E22" w:rsidP="002D2EE8">
            <w:pPr>
              <w:spacing w:after="0" w:line="259" w:lineRule="auto"/>
              <w:ind w:left="2" w:right="0" w:firstLine="0"/>
              <w:jc w:val="center"/>
            </w:pPr>
            <w:r>
              <w:rPr>
                <w:sz w:val="16"/>
              </w:rPr>
              <w:t xml:space="preserve">29 </w:t>
            </w:r>
          </w:p>
        </w:tc>
        <w:tc>
          <w:tcPr>
            <w:tcW w:w="1558" w:type="dxa"/>
            <w:tcBorders>
              <w:top w:val="single" w:sz="4" w:space="0" w:color="000000"/>
              <w:left w:val="single" w:sz="4" w:space="0" w:color="000000"/>
              <w:bottom w:val="single" w:sz="4" w:space="0" w:color="000000"/>
              <w:right w:val="single" w:sz="4" w:space="0" w:color="000000"/>
            </w:tcBorders>
          </w:tcPr>
          <w:p w14:paraId="5463CFDA"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429CDB1" w14:textId="77777777" w:rsidR="009A7E22" w:rsidRDefault="009A7E22" w:rsidP="002D2EE8">
            <w:pPr>
              <w:spacing w:after="0" w:line="259" w:lineRule="auto"/>
              <w:ind w:left="2" w:right="0" w:firstLine="0"/>
              <w:jc w:val="left"/>
            </w:pPr>
            <w:r>
              <w:rPr>
                <w:sz w:val="16"/>
              </w:rPr>
              <w:t xml:space="preserve"> </w:t>
            </w:r>
          </w:p>
        </w:tc>
      </w:tr>
      <w:tr w:rsidR="009A7E22" w14:paraId="69305D06" w14:textId="77777777" w:rsidTr="00F10D24">
        <w:tblPrEx>
          <w:tblCellMar>
            <w:right w:w="111" w:type="dxa"/>
          </w:tblCellMar>
        </w:tblPrEx>
        <w:trPr>
          <w:trHeight w:val="288"/>
        </w:trPr>
        <w:tc>
          <w:tcPr>
            <w:tcW w:w="1135" w:type="dxa"/>
            <w:tcBorders>
              <w:top w:val="single" w:sz="4" w:space="0" w:color="000000"/>
              <w:left w:val="single" w:sz="4" w:space="0" w:color="000000"/>
              <w:bottom w:val="single" w:sz="4" w:space="0" w:color="000000"/>
              <w:right w:val="single" w:sz="4" w:space="0" w:color="000000"/>
            </w:tcBorders>
          </w:tcPr>
          <w:p w14:paraId="70A93B57"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27566661" w14:textId="77777777" w:rsidR="009A7E22" w:rsidRDefault="009A7E22" w:rsidP="002D2EE8">
            <w:pPr>
              <w:spacing w:after="0" w:line="259" w:lineRule="auto"/>
              <w:ind w:left="0" w:right="0" w:firstLine="0"/>
              <w:jc w:val="left"/>
            </w:pPr>
            <w:r>
              <w:rPr>
                <w:sz w:val="16"/>
              </w:rPr>
              <w:t xml:space="preserve">highestAstronomicalTide  </w:t>
            </w:r>
          </w:p>
        </w:tc>
        <w:tc>
          <w:tcPr>
            <w:tcW w:w="3401" w:type="dxa"/>
            <w:tcBorders>
              <w:top w:val="single" w:sz="4" w:space="0" w:color="000000"/>
              <w:left w:val="single" w:sz="4" w:space="0" w:color="000000"/>
              <w:bottom w:val="single" w:sz="4" w:space="0" w:color="000000"/>
              <w:right w:val="single" w:sz="4" w:space="0" w:color="000000"/>
            </w:tcBorders>
          </w:tcPr>
          <w:p w14:paraId="38A24EC3" w14:textId="77777777" w:rsidR="009A7E22" w:rsidRDefault="009A7E22" w:rsidP="002D2EE8">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5B4592B" w14:textId="77777777" w:rsidR="009A7E22" w:rsidRDefault="009A7E22" w:rsidP="002D2EE8">
            <w:pPr>
              <w:spacing w:after="0" w:line="259" w:lineRule="auto"/>
              <w:ind w:left="2" w:right="0" w:firstLine="0"/>
              <w:jc w:val="center"/>
            </w:pPr>
            <w:r>
              <w:rPr>
                <w:sz w:val="16"/>
              </w:rPr>
              <w:t xml:space="preserve">30 </w:t>
            </w:r>
          </w:p>
        </w:tc>
        <w:tc>
          <w:tcPr>
            <w:tcW w:w="1558" w:type="dxa"/>
            <w:tcBorders>
              <w:top w:val="single" w:sz="4" w:space="0" w:color="000000"/>
              <w:left w:val="single" w:sz="4" w:space="0" w:color="000000"/>
              <w:bottom w:val="single" w:sz="4" w:space="0" w:color="000000"/>
              <w:right w:val="single" w:sz="4" w:space="0" w:color="000000"/>
            </w:tcBorders>
          </w:tcPr>
          <w:p w14:paraId="32CDA7A8"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6A59420" w14:textId="77777777" w:rsidR="009A7E22" w:rsidRDefault="009A7E22" w:rsidP="002D2EE8">
            <w:pPr>
              <w:spacing w:after="0" w:line="259" w:lineRule="auto"/>
              <w:ind w:left="2" w:right="0" w:firstLine="0"/>
              <w:jc w:val="left"/>
            </w:pPr>
            <w:r>
              <w:rPr>
                <w:sz w:val="16"/>
              </w:rPr>
              <w:t xml:space="preserve">(HAT) </w:t>
            </w:r>
          </w:p>
        </w:tc>
      </w:tr>
    </w:tbl>
    <w:p w14:paraId="7F6DA15E" w14:textId="77777777" w:rsidR="009A7E22" w:rsidRDefault="009A7E22" w:rsidP="009A7E22">
      <w:pPr>
        <w:spacing w:after="57" w:line="259" w:lineRule="auto"/>
        <w:ind w:left="0" w:right="0" w:firstLine="0"/>
        <w:jc w:val="left"/>
      </w:pPr>
      <w:r>
        <w:rPr>
          <w:color w:val="FF0000"/>
        </w:rPr>
        <w:t xml:space="preserve"> </w:t>
      </w:r>
    </w:p>
    <w:p w14:paraId="2BD48C75" w14:textId="77777777" w:rsidR="009A7E22" w:rsidRPr="00054F18" w:rsidRDefault="009A7E22" w:rsidP="009A7E22">
      <w:pPr>
        <w:spacing w:after="73"/>
        <w:ind w:left="12" w:right="0"/>
        <w:rPr>
          <w:sz w:val="18"/>
        </w:rPr>
      </w:pPr>
      <w:r w:rsidRPr="00054F18">
        <w:rPr>
          <w:sz w:val="18"/>
        </w:rPr>
        <w:t xml:space="preserve">Note: The numeric codes are the codes specified in the IHO GI Registry for the equivalent listed values of the IHO Hydro domain attribute </w:t>
      </w:r>
      <w:r w:rsidRPr="00054F18">
        <w:rPr>
          <w:i/>
          <w:sz w:val="18"/>
        </w:rPr>
        <w:t xml:space="preserve">Vertical datum, </w:t>
      </w:r>
      <w:r w:rsidRPr="00054F18">
        <w:rPr>
          <w:sz w:val="18"/>
        </w:rPr>
        <w:t>since the registry does not at present (20 June 2018) contain entries for exchange set metadata and dataset metadata attributes</w:t>
      </w:r>
      <w:r w:rsidRPr="00054F18">
        <w:rPr>
          <w:i/>
          <w:sz w:val="18"/>
        </w:rPr>
        <w:t>.</w:t>
      </w:r>
      <w:r w:rsidRPr="00054F18">
        <w:rPr>
          <w:sz w:val="18"/>
        </w:rPr>
        <w:t xml:space="preserve"> </w:t>
      </w:r>
    </w:p>
    <w:p w14:paraId="141D4158" w14:textId="257301B1" w:rsidR="009A7E22" w:rsidRDefault="009A7E22" w:rsidP="009A7E22">
      <w:pPr>
        <w:spacing w:after="120" w:line="259" w:lineRule="auto"/>
        <w:ind w:left="0" w:right="0" w:firstLine="0"/>
        <w:jc w:val="left"/>
      </w:pPr>
      <w:r>
        <w:t xml:space="preserve"> </w:t>
      </w:r>
    </w:p>
    <w:p w14:paraId="41608278" w14:textId="55188AF1" w:rsidR="009A7E22" w:rsidRDefault="009A7E22" w:rsidP="009A7E22">
      <w:pPr>
        <w:pStyle w:val="berschrift3"/>
        <w:spacing w:after="0"/>
        <w:ind w:left="7"/>
      </w:pPr>
      <w:bookmarkStart w:id="113" w:name="_Toc2765819"/>
      <w:bookmarkStart w:id="114" w:name="_Toc3544692"/>
      <w:r>
        <w:t>12.7.5 S100_DataFormat</w:t>
      </w:r>
      <w:bookmarkEnd w:id="113"/>
      <w:bookmarkEnd w:id="114"/>
    </w:p>
    <w:p w14:paraId="2E7A0398" w14:textId="77777777" w:rsidR="009A7E22" w:rsidRDefault="009A7E22" w:rsidP="009A7E22">
      <w:r>
        <w:t>S-102 uses S100_DataFormat with a restriction on the allowed values to permit only the S-100 HDF5 format for S-102 datasets.</w:t>
      </w:r>
    </w:p>
    <w:tbl>
      <w:tblPr>
        <w:tblStyle w:val="TableGrid"/>
        <w:tblW w:w="13468" w:type="dxa"/>
        <w:tblInd w:w="0" w:type="dxa"/>
        <w:tblCellMar>
          <w:top w:w="63" w:type="dxa"/>
          <w:left w:w="106" w:type="dxa"/>
          <w:right w:w="63" w:type="dxa"/>
        </w:tblCellMar>
        <w:tblLook w:val="04A0" w:firstRow="1" w:lastRow="0" w:firstColumn="1" w:lastColumn="0" w:noHBand="0" w:noVBand="1"/>
      </w:tblPr>
      <w:tblGrid>
        <w:gridCol w:w="1135"/>
        <w:gridCol w:w="2977"/>
        <w:gridCol w:w="3401"/>
        <w:gridCol w:w="710"/>
        <w:gridCol w:w="1558"/>
        <w:gridCol w:w="3687"/>
      </w:tblGrid>
      <w:tr w:rsidR="009A7E22" w14:paraId="6DD0628D"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19E8BB6F" w14:textId="77777777" w:rsidR="009A7E22" w:rsidRDefault="009A7E22" w:rsidP="002D2EE8">
            <w:pPr>
              <w:spacing w:after="0" w:line="259" w:lineRule="auto"/>
              <w:ind w:left="2" w:right="0" w:firstLine="0"/>
              <w:jc w:val="left"/>
            </w:pPr>
            <w:r>
              <w:rPr>
                <w:b/>
                <w:sz w:val="16"/>
              </w:rPr>
              <w:t xml:space="preserve">Role Name </w:t>
            </w:r>
          </w:p>
        </w:tc>
        <w:tc>
          <w:tcPr>
            <w:tcW w:w="2977" w:type="dxa"/>
            <w:tcBorders>
              <w:top w:val="single" w:sz="4" w:space="0" w:color="000000"/>
              <w:left w:val="single" w:sz="4" w:space="0" w:color="000000"/>
              <w:bottom w:val="single" w:sz="4" w:space="0" w:color="000000"/>
              <w:right w:val="single" w:sz="4" w:space="0" w:color="000000"/>
            </w:tcBorders>
          </w:tcPr>
          <w:p w14:paraId="106B434E" w14:textId="77777777" w:rsidR="009A7E22" w:rsidRDefault="009A7E22" w:rsidP="002D2EE8">
            <w:pPr>
              <w:spacing w:after="0" w:line="259" w:lineRule="auto"/>
              <w:ind w:left="0" w:right="0" w:firstLine="0"/>
              <w:jc w:val="left"/>
            </w:pPr>
            <w:r>
              <w:rPr>
                <w:b/>
                <w:sz w:val="16"/>
              </w:rPr>
              <w:t xml:space="preserve">Name </w:t>
            </w:r>
          </w:p>
        </w:tc>
        <w:tc>
          <w:tcPr>
            <w:tcW w:w="3401" w:type="dxa"/>
            <w:tcBorders>
              <w:top w:val="single" w:sz="4" w:space="0" w:color="000000"/>
              <w:left w:val="single" w:sz="4" w:space="0" w:color="000000"/>
              <w:bottom w:val="single" w:sz="4" w:space="0" w:color="000000"/>
              <w:right w:val="single" w:sz="4" w:space="0" w:color="000000"/>
            </w:tcBorders>
          </w:tcPr>
          <w:p w14:paraId="7E01C0BA" w14:textId="77777777" w:rsidR="009A7E22" w:rsidRDefault="009A7E22" w:rsidP="002D2EE8">
            <w:pPr>
              <w:spacing w:after="0" w:line="259" w:lineRule="auto"/>
              <w:ind w:left="2" w:right="0" w:firstLine="0"/>
              <w:jc w:val="left"/>
            </w:pPr>
            <w:r>
              <w:rPr>
                <w:b/>
                <w:sz w:val="16"/>
              </w:rPr>
              <w:t xml:space="preserve">Description </w:t>
            </w:r>
          </w:p>
        </w:tc>
        <w:tc>
          <w:tcPr>
            <w:tcW w:w="710" w:type="dxa"/>
            <w:tcBorders>
              <w:top w:val="single" w:sz="4" w:space="0" w:color="000000"/>
              <w:left w:val="single" w:sz="4" w:space="0" w:color="000000"/>
              <w:bottom w:val="single" w:sz="4" w:space="0" w:color="000000"/>
              <w:right w:val="single" w:sz="4" w:space="0" w:color="000000"/>
            </w:tcBorders>
          </w:tcPr>
          <w:p w14:paraId="244BA505" w14:textId="77777777" w:rsidR="009A7E22" w:rsidRDefault="009A7E22" w:rsidP="002D2EE8">
            <w:pPr>
              <w:spacing w:after="0" w:line="259" w:lineRule="auto"/>
              <w:ind w:left="48" w:right="0" w:firstLine="0"/>
              <w:jc w:val="left"/>
            </w:pPr>
            <w:r>
              <w:rPr>
                <w:b/>
                <w:sz w:val="16"/>
              </w:rPr>
              <w:t xml:space="preserve">Code </w:t>
            </w:r>
          </w:p>
        </w:tc>
        <w:tc>
          <w:tcPr>
            <w:tcW w:w="1558" w:type="dxa"/>
            <w:tcBorders>
              <w:top w:val="single" w:sz="4" w:space="0" w:color="000000"/>
              <w:left w:val="single" w:sz="4" w:space="0" w:color="000000"/>
              <w:bottom w:val="single" w:sz="4" w:space="0" w:color="000000"/>
              <w:right w:val="single" w:sz="4" w:space="0" w:color="000000"/>
            </w:tcBorders>
          </w:tcPr>
          <w:p w14:paraId="050677A1" w14:textId="77777777" w:rsidR="009A7E22" w:rsidRDefault="009A7E22" w:rsidP="002D2EE8">
            <w:pPr>
              <w:spacing w:after="0" w:line="259" w:lineRule="auto"/>
              <w:ind w:left="2"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6428018D" w14:textId="77777777" w:rsidR="009A7E22" w:rsidRDefault="009A7E22" w:rsidP="002D2EE8">
            <w:pPr>
              <w:spacing w:after="0" w:line="259" w:lineRule="auto"/>
              <w:ind w:left="2" w:right="0" w:firstLine="0"/>
              <w:jc w:val="left"/>
            </w:pPr>
            <w:r>
              <w:rPr>
                <w:b/>
                <w:sz w:val="16"/>
              </w:rPr>
              <w:t xml:space="preserve">Remarks </w:t>
            </w:r>
          </w:p>
        </w:tc>
      </w:tr>
      <w:tr w:rsidR="009A7E22" w14:paraId="63344522"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6E619D60" w14:textId="77777777" w:rsidR="009A7E22" w:rsidRDefault="009A7E22" w:rsidP="002D2EE8">
            <w:pPr>
              <w:spacing w:after="0" w:line="259" w:lineRule="auto"/>
              <w:ind w:left="2" w:right="0" w:firstLine="0"/>
              <w:jc w:val="left"/>
            </w:pPr>
            <w:r>
              <w:rPr>
                <w:sz w:val="16"/>
              </w:rPr>
              <w:t xml:space="preserve">Enumeration </w:t>
            </w:r>
          </w:p>
        </w:tc>
        <w:tc>
          <w:tcPr>
            <w:tcW w:w="2977" w:type="dxa"/>
            <w:tcBorders>
              <w:top w:val="single" w:sz="4" w:space="0" w:color="000000"/>
              <w:left w:val="single" w:sz="4" w:space="0" w:color="000000"/>
              <w:bottom w:val="single" w:sz="4" w:space="0" w:color="000000"/>
              <w:right w:val="single" w:sz="4" w:space="0" w:color="000000"/>
            </w:tcBorders>
          </w:tcPr>
          <w:p w14:paraId="31DF6A48" w14:textId="77777777" w:rsidR="009A7E22" w:rsidRDefault="009A7E22" w:rsidP="002D2EE8">
            <w:pPr>
              <w:spacing w:after="0" w:line="259" w:lineRule="auto"/>
              <w:ind w:left="0" w:right="0" w:firstLine="0"/>
              <w:jc w:val="left"/>
            </w:pPr>
            <w:r>
              <w:rPr>
                <w:sz w:val="16"/>
              </w:rPr>
              <w:t xml:space="preserve">S100_DataFormat </w:t>
            </w:r>
          </w:p>
        </w:tc>
        <w:tc>
          <w:tcPr>
            <w:tcW w:w="3401" w:type="dxa"/>
            <w:tcBorders>
              <w:top w:val="single" w:sz="4" w:space="0" w:color="000000"/>
              <w:left w:val="single" w:sz="4" w:space="0" w:color="000000"/>
              <w:bottom w:val="single" w:sz="4" w:space="0" w:color="000000"/>
              <w:right w:val="single" w:sz="4" w:space="0" w:color="000000"/>
            </w:tcBorders>
          </w:tcPr>
          <w:p w14:paraId="62FD101D" w14:textId="77777777" w:rsidR="009A7E22" w:rsidRDefault="009A7E22" w:rsidP="002D2EE8">
            <w:pPr>
              <w:spacing w:after="0" w:line="259" w:lineRule="auto"/>
              <w:ind w:left="2" w:right="0" w:firstLine="0"/>
              <w:jc w:val="left"/>
            </w:pPr>
            <w:r>
              <w:rPr>
                <w:sz w:val="16"/>
              </w:rPr>
              <w:t xml:space="preserve">The encoding format </w:t>
            </w:r>
          </w:p>
        </w:tc>
        <w:tc>
          <w:tcPr>
            <w:tcW w:w="710" w:type="dxa"/>
            <w:tcBorders>
              <w:top w:val="single" w:sz="4" w:space="0" w:color="000000"/>
              <w:left w:val="single" w:sz="4" w:space="0" w:color="000000"/>
              <w:bottom w:val="single" w:sz="4" w:space="0" w:color="000000"/>
              <w:right w:val="single" w:sz="4" w:space="0" w:color="000000"/>
            </w:tcBorders>
          </w:tcPr>
          <w:p w14:paraId="21601F13" w14:textId="77777777" w:rsidR="009A7E22" w:rsidRDefault="009A7E22" w:rsidP="002D2EE8">
            <w:pPr>
              <w:spacing w:after="0" w:line="259" w:lineRule="auto"/>
              <w:ind w:left="0" w:right="46"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7F94DD03"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0CEFB660" w14:textId="77777777" w:rsidR="009A7E22" w:rsidRDefault="009A7E22" w:rsidP="002D2EE8">
            <w:pPr>
              <w:spacing w:after="0" w:line="259" w:lineRule="auto"/>
              <w:ind w:left="2" w:right="0" w:firstLine="0"/>
              <w:jc w:val="left"/>
            </w:pPr>
            <w:r>
              <w:rPr>
                <w:sz w:val="16"/>
              </w:rPr>
              <w:t>The only value allowed in S-102 is “HDF5”</w:t>
            </w:r>
          </w:p>
        </w:tc>
      </w:tr>
      <w:tr w:rsidR="009A7E22" w14:paraId="5E178D90"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674D1565"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133AC10D" w14:textId="77777777" w:rsidR="009A7E22" w:rsidRDefault="009A7E22" w:rsidP="002D2EE8">
            <w:pPr>
              <w:spacing w:after="0" w:line="259" w:lineRule="auto"/>
              <w:ind w:left="0" w:right="0" w:firstLine="0"/>
              <w:jc w:val="left"/>
            </w:pPr>
            <w:r>
              <w:rPr>
                <w:sz w:val="16"/>
              </w:rPr>
              <w:t xml:space="preserve">HDF5 </w:t>
            </w:r>
          </w:p>
        </w:tc>
        <w:tc>
          <w:tcPr>
            <w:tcW w:w="3401" w:type="dxa"/>
            <w:tcBorders>
              <w:top w:val="single" w:sz="4" w:space="0" w:color="000000"/>
              <w:left w:val="single" w:sz="4" w:space="0" w:color="000000"/>
              <w:bottom w:val="single" w:sz="4" w:space="0" w:color="000000"/>
              <w:right w:val="single" w:sz="4" w:space="0" w:color="000000"/>
            </w:tcBorders>
          </w:tcPr>
          <w:p w14:paraId="500CBEC7" w14:textId="77777777" w:rsidR="009A7E22" w:rsidRDefault="009A7E22" w:rsidP="002D2EE8">
            <w:pPr>
              <w:spacing w:after="0" w:line="259" w:lineRule="auto"/>
              <w:ind w:left="2" w:right="0" w:firstLine="0"/>
              <w:jc w:val="left"/>
            </w:pPr>
            <w:r>
              <w:rPr>
                <w:sz w:val="16"/>
              </w:rPr>
              <w:t xml:space="preserve">The HDF5 data format as defined in Part 10c </w:t>
            </w:r>
          </w:p>
        </w:tc>
        <w:tc>
          <w:tcPr>
            <w:tcW w:w="710" w:type="dxa"/>
            <w:tcBorders>
              <w:top w:val="single" w:sz="4" w:space="0" w:color="000000"/>
              <w:left w:val="single" w:sz="4" w:space="0" w:color="000000"/>
              <w:bottom w:val="single" w:sz="4" w:space="0" w:color="000000"/>
              <w:right w:val="single" w:sz="4" w:space="0" w:color="000000"/>
            </w:tcBorders>
          </w:tcPr>
          <w:p w14:paraId="13FFB4D5" w14:textId="77777777" w:rsidR="009A7E22" w:rsidRDefault="009A7E22" w:rsidP="002D2EE8">
            <w:pPr>
              <w:spacing w:after="0" w:line="259" w:lineRule="auto"/>
              <w:ind w:left="0" w:right="2"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53C90F5E"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635F67A2" w14:textId="77777777" w:rsidR="009A7E22" w:rsidRDefault="009A7E22" w:rsidP="002D2EE8">
            <w:pPr>
              <w:spacing w:after="0" w:line="259" w:lineRule="auto"/>
              <w:ind w:left="2" w:right="0" w:firstLine="0"/>
              <w:jc w:val="left"/>
            </w:pPr>
            <w:r>
              <w:rPr>
                <w:sz w:val="16"/>
              </w:rPr>
              <w:t xml:space="preserve"> </w:t>
            </w:r>
          </w:p>
        </w:tc>
      </w:tr>
    </w:tbl>
    <w:p w14:paraId="489EB3BD" w14:textId="77777777" w:rsidR="009A7E22" w:rsidRDefault="009A7E22" w:rsidP="009A7E22">
      <w:pPr>
        <w:spacing w:after="117" w:line="259" w:lineRule="auto"/>
        <w:ind w:left="0" w:right="0" w:firstLine="0"/>
        <w:jc w:val="left"/>
      </w:pPr>
      <w:r>
        <w:t xml:space="preserve"> </w:t>
      </w:r>
    </w:p>
    <w:p w14:paraId="0B623F1E" w14:textId="77777777" w:rsidR="009A7E22" w:rsidRDefault="009A7E22" w:rsidP="009A7E22">
      <w:pPr>
        <w:pStyle w:val="berschrift3"/>
        <w:spacing w:after="0"/>
        <w:ind w:left="7"/>
      </w:pPr>
      <w:bookmarkStart w:id="115" w:name="_Toc2765820"/>
      <w:bookmarkStart w:id="116" w:name="_Toc3544693"/>
      <w:r>
        <w:t>12.7.6 S100_ProductSpecification</w:t>
      </w:r>
      <w:bookmarkEnd w:id="115"/>
      <w:bookmarkEnd w:id="116"/>
      <w:r>
        <w:t xml:space="preserve"> </w:t>
      </w:r>
    </w:p>
    <w:p w14:paraId="531C1320" w14:textId="77777777" w:rsidR="009A7E22" w:rsidRPr="00923F71" w:rsidRDefault="009A7E22" w:rsidP="009A7E22">
      <w:r>
        <w:t>S-102 uses S100_ProductSpecification without modification. The product specification attributes encoded must obviously be for this edition of S-102.</w:t>
      </w:r>
    </w:p>
    <w:tbl>
      <w:tblPr>
        <w:tblStyle w:val="TableGrid"/>
        <w:tblW w:w="13518" w:type="dxa"/>
        <w:tblInd w:w="0" w:type="dxa"/>
        <w:tblCellMar>
          <w:top w:w="63" w:type="dxa"/>
          <w:left w:w="108" w:type="dxa"/>
          <w:right w:w="112" w:type="dxa"/>
        </w:tblCellMar>
        <w:tblLook w:val="04A0" w:firstRow="1" w:lastRow="0" w:firstColumn="1" w:lastColumn="0" w:noHBand="0" w:noVBand="1"/>
      </w:tblPr>
      <w:tblGrid>
        <w:gridCol w:w="1098"/>
        <w:gridCol w:w="3060"/>
        <w:gridCol w:w="3720"/>
        <w:gridCol w:w="679"/>
        <w:gridCol w:w="1541"/>
        <w:gridCol w:w="3420"/>
      </w:tblGrid>
      <w:tr w:rsidR="009A7E22" w14:paraId="20A121F5" w14:textId="77777777" w:rsidTr="002D2EE8">
        <w:trPr>
          <w:trHeight w:val="314"/>
        </w:trPr>
        <w:tc>
          <w:tcPr>
            <w:tcW w:w="1098" w:type="dxa"/>
            <w:tcBorders>
              <w:top w:val="single" w:sz="4" w:space="0" w:color="000000"/>
              <w:left w:val="single" w:sz="4" w:space="0" w:color="000000"/>
              <w:bottom w:val="single" w:sz="4" w:space="0" w:color="000000"/>
              <w:right w:val="single" w:sz="4" w:space="0" w:color="000000"/>
            </w:tcBorders>
          </w:tcPr>
          <w:p w14:paraId="7716996C" w14:textId="77777777" w:rsidR="009A7E22" w:rsidRDefault="009A7E22" w:rsidP="002D2EE8">
            <w:pPr>
              <w:spacing w:after="0" w:line="259" w:lineRule="auto"/>
              <w:ind w:left="0" w:right="0" w:firstLine="0"/>
              <w:jc w:val="left"/>
              <w:rPr>
                <w:b/>
                <w:sz w:val="16"/>
              </w:rPr>
            </w:pPr>
            <w:r>
              <w:rPr>
                <w:b/>
                <w:sz w:val="16"/>
              </w:rPr>
              <w:t>Role name</w:t>
            </w:r>
          </w:p>
        </w:tc>
        <w:tc>
          <w:tcPr>
            <w:tcW w:w="3060" w:type="dxa"/>
            <w:tcBorders>
              <w:top w:val="single" w:sz="4" w:space="0" w:color="000000"/>
              <w:left w:val="single" w:sz="4" w:space="0" w:color="000000"/>
              <w:bottom w:val="single" w:sz="4" w:space="0" w:color="000000"/>
              <w:right w:val="single" w:sz="4" w:space="0" w:color="000000"/>
            </w:tcBorders>
          </w:tcPr>
          <w:p w14:paraId="3908CC88" w14:textId="77777777" w:rsidR="009A7E22" w:rsidRDefault="009A7E22" w:rsidP="002D2EE8">
            <w:pPr>
              <w:spacing w:after="0" w:line="259" w:lineRule="auto"/>
              <w:ind w:left="0" w:right="0" w:firstLine="0"/>
              <w:jc w:val="left"/>
            </w:pPr>
            <w:r>
              <w:rPr>
                <w:b/>
                <w:sz w:val="16"/>
              </w:rPr>
              <w:t xml:space="preserve">Name </w:t>
            </w:r>
          </w:p>
        </w:tc>
        <w:tc>
          <w:tcPr>
            <w:tcW w:w="3720" w:type="dxa"/>
            <w:tcBorders>
              <w:top w:val="single" w:sz="4" w:space="0" w:color="000000"/>
              <w:left w:val="single" w:sz="4" w:space="0" w:color="000000"/>
              <w:bottom w:val="single" w:sz="4" w:space="0" w:color="000000"/>
              <w:right w:val="single" w:sz="4" w:space="0" w:color="000000"/>
            </w:tcBorders>
          </w:tcPr>
          <w:p w14:paraId="219B4078" w14:textId="77777777" w:rsidR="009A7E22" w:rsidRDefault="009A7E22" w:rsidP="002D2EE8">
            <w:pPr>
              <w:spacing w:after="0" w:line="259" w:lineRule="auto"/>
              <w:ind w:left="0" w:right="0" w:firstLine="0"/>
              <w:jc w:val="left"/>
            </w:pPr>
            <w:r>
              <w:rPr>
                <w:b/>
                <w:sz w:val="16"/>
              </w:rPr>
              <w:t xml:space="preserve">Description </w:t>
            </w:r>
          </w:p>
        </w:tc>
        <w:tc>
          <w:tcPr>
            <w:tcW w:w="679" w:type="dxa"/>
            <w:tcBorders>
              <w:top w:val="single" w:sz="4" w:space="0" w:color="000000"/>
              <w:left w:val="single" w:sz="4" w:space="0" w:color="000000"/>
              <w:bottom w:val="single" w:sz="4" w:space="0" w:color="000000"/>
              <w:right w:val="single" w:sz="4" w:space="0" w:color="000000"/>
            </w:tcBorders>
          </w:tcPr>
          <w:p w14:paraId="5C0504DF" w14:textId="77777777" w:rsidR="009A7E22" w:rsidRDefault="009A7E22" w:rsidP="002D2EE8">
            <w:pPr>
              <w:spacing w:after="0" w:line="259" w:lineRule="auto"/>
              <w:ind w:left="7" w:right="0" w:firstLine="0"/>
              <w:jc w:val="center"/>
            </w:pPr>
            <w:r>
              <w:rPr>
                <w:b/>
                <w:sz w:val="16"/>
              </w:rPr>
              <w:t xml:space="preserve">Mult </w:t>
            </w:r>
          </w:p>
        </w:tc>
        <w:tc>
          <w:tcPr>
            <w:tcW w:w="1541" w:type="dxa"/>
            <w:tcBorders>
              <w:top w:val="single" w:sz="4" w:space="0" w:color="000000"/>
              <w:left w:val="single" w:sz="4" w:space="0" w:color="000000"/>
              <w:bottom w:val="single" w:sz="4" w:space="0" w:color="000000"/>
              <w:right w:val="single" w:sz="4" w:space="0" w:color="000000"/>
            </w:tcBorders>
          </w:tcPr>
          <w:p w14:paraId="4798D194" w14:textId="77777777" w:rsidR="009A7E22" w:rsidRDefault="009A7E22" w:rsidP="002D2EE8">
            <w:pPr>
              <w:spacing w:after="0" w:line="259" w:lineRule="auto"/>
              <w:ind w:left="0" w:right="0" w:firstLine="0"/>
              <w:jc w:val="left"/>
            </w:pPr>
            <w:r>
              <w:rPr>
                <w:b/>
                <w:sz w:val="16"/>
              </w:rPr>
              <w:t xml:space="preserve">Type </w:t>
            </w:r>
          </w:p>
        </w:tc>
        <w:tc>
          <w:tcPr>
            <w:tcW w:w="3420" w:type="dxa"/>
            <w:tcBorders>
              <w:top w:val="single" w:sz="4" w:space="0" w:color="000000"/>
              <w:left w:val="single" w:sz="4" w:space="0" w:color="000000"/>
              <w:bottom w:val="single" w:sz="4" w:space="0" w:color="000000"/>
              <w:right w:val="single" w:sz="4" w:space="0" w:color="000000"/>
            </w:tcBorders>
          </w:tcPr>
          <w:p w14:paraId="4CACEA30" w14:textId="77777777" w:rsidR="009A7E22" w:rsidRDefault="009A7E22" w:rsidP="002D2EE8">
            <w:pPr>
              <w:spacing w:after="0" w:line="259" w:lineRule="auto"/>
              <w:ind w:left="0" w:right="0" w:firstLine="0"/>
              <w:jc w:val="left"/>
            </w:pPr>
            <w:r>
              <w:rPr>
                <w:b/>
                <w:sz w:val="16"/>
              </w:rPr>
              <w:t xml:space="preserve">Remarks </w:t>
            </w:r>
          </w:p>
        </w:tc>
      </w:tr>
      <w:tr w:rsidR="009A7E22" w14:paraId="29A59C15" w14:textId="77777777" w:rsidTr="002D2EE8">
        <w:trPr>
          <w:trHeight w:val="497"/>
        </w:trPr>
        <w:tc>
          <w:tcPr>
            <w:tcW w:w="1098" w:type="dxa"/>
            <w:tcBorders>
              <w:top w:val="single" w:sz="4" w:space="0" w:color="000000"/>
              <w:left w:val="single" w:sz="4" w:space="0" w:color="000000"/>
              <w:bottom w:val="single" w:sz="4" w:space="0" w:color="000000"/>
              <w:right w:val="single" w:sz="4" w:space="0" w:color="000000"/>
            </w:tcBorders>
          </w:tcPr>
          <w:p w14:paraId="60A08AC5" w14:textId="77777777" w:rsidR="009A7E22" w:rsidRDefault="009A7E22" w:rsidP="002D2EE8">
            <w:pPr>
              <w:spacing w:after="0" w:line="259" w:lineRule="auto"/>
              <w:ind w:left="0" w:right="0" w:firstLine="0"/>
              <w:jc w:val="left"/>
              <w:rPr>
                <w:sz w:val="16"/>
              </w:rPr>
            </w:pPr>
            <w:r>
              <w:rPr>
                <w:sz w:val="16"/>
              </w:rPr>
              <w:t>Class</w:t>
            </w:r>
          </w:p>
        </w:tc>
        <w:tc>
          <w:tcPr>
            <w:tcW w:w="3060" w:type="dxa"/>
            <w:tcBorders>
              <w:top w:val="single" w:sz="4" w:space="0" w:color="000000"/>
              <w:left w:val="single" w:sz="4" w:space="0" w:color="000000"/>
              <w:bottom w:val="single" w:sz="4" w:space="0" w:color="000000"/>
              <w:right w:val="single" w:sz="4" w:space="0" w:color="000000"/>
            </w:tcBorders>
          </w:tcPr>
          <w:p w14:paraId="09F88E72" w14:textId="77777777" w:rsidR="009A7E22" w:rsidRDefault="009A7E22" w:rsidP="002D2EE8">
            <w:pPr>
              <w:spacing w:after="0" w:line="259" w:lineRule="auto"/>
              <w:ind w:left="0" w:right="0" w:firstLine="0"/>
              <w:jc w:val="left"/>
            </w:pPr>
            <w:r>
              <w:rPr>
                <w:sz w:val="16"/>
              </w:rPr>
              <w:t xml:space="preserve">S100_ProductSpecification </w:t>
            </w:r>
          </w:p>
        </w:tc>
        <w:tc>
          <w:tcPr>
            <w:tcW w:w="3720" w:type="dxa"/>
            <w:tcBorders>
              <w:top w:val="single" w:sz="4" w:space="0" w:color="000000"/>
              <w:left w:val="single" w:sz="4" w:space="0" w:color="000000"/>
              <w:bottom w:val="single" w:sz="4" w:space="0" w:color="000000"/>
              <w:right w:val="single" w:sz="4" w:space="0" w:color="000000"/>
            </w:tcBorders>
          </w:tcPr>
          <w:p w14:paraId="1F7D6DF4" w14:textId="77777777" w:rsidR="009A7E22" w:rsidRDefault="009A7E22" w:rsidP="002D2EE8">
            <w:pPr>
              <w:spacing w:after="0" w:line="259" w:lineRule="auto"/>
              <w:ind w:left="0" w:right="0" w:firstLine="0"/>
              <w:jc w:val="left"/>
            </w:pPr>
            <w:r>
              <w:rPr>
                <w:sz w:val="16"/>
              </w:rPr>
              <w:t xml:space="preserve">The Product Specification contains the information needed to build the specified product </w:t>
            </w:r>
          </w:p>
        </w:tc>
        <w:tc>
          <w:tcPr>
            <w:tcW w:w="679" w:type="dxa"/>
            <w:tcBorders>
              <w:top w:val="single" w:sz="4" w:space="0" w:color="000000"/>
              <w:left w:val="single" w:sz="4" w:space="0" w:color="000000"/>
              <w:bottom w:val="single" w:sz="4" w:space="0" w:color="000000"/>
              <w:right w:val="single" w:sz="4" w:space="0" w:color="000000"/>
            </w:tcBorders>
          </w:tcPr>
          <w:p w14:paraId="29EFE882" w14:textId="77777777" w:rsidR="009A7E22" w:rsidRDefault="009A7E22" w:rsidP="002D2EE8">
            <w:pPr>
              <w:spacing w:after="0" w:line="259" w:lineRule="auto"/>
              <w:ind w:left="3" w:right="0" w:firstLine="0"/>
              <w:jc w:val="center"/>
            </w:pPr>
            <w:r>
              <w:rPr>
                <w:sz w:val="16"/>
              </w:rPr>
              <w:t xml:space="preserve">- </w:t>
            </w:r>
          </w:p>
        </w:tc>
        <w:tc>
          <w:tcPr>
            <w:tcW w:w="1541" w:type="dxa"/>
            <w:tcBorders>
              <w:top w:val="single" w:sz="4" w:space="0" w:color="000000"/>
              <w:left w:val="single" w:sz="4" w:space="0" w:color="000000"/>
              <w:bottom w:val="single" w:sz="4" w:space="0" w:color="000000"/>
              <w:right w:val="single" w:sz="4" w:space="0" w:color="000000"/>
            </w:tcBorders>
          </w:tcPr>
          <w:p w14:paraId="73B785E9" w14:textId="77777777" w:rsidR="009A7E22" w:rsidRDefault="009A7E22" w:rsidP="002D2EE8">
            <w:pPr>
              <w:spacing w:after="0" w:line="259" w:lineRule="auto"/>
              <w:ind w:left="0" w:right="0" w:firstLine="0"/>
              <w:jc w:val="left"/>
            </w:pPr>
            <w:r>
              <w:rPr>
                <w:sz w:val="16"/>
              </w:rPr>
              <w:t xml:space="preserve">- </w:t>
            </w:r>
          </w:p>
        </w:tc>
        <w:tc>
          <w:tcPr>
            <w:tcW w:w="3420" w:type="dxa"/>
            <w:tcBorders>
              <w:top w:val="single" w:sz="4" w:space="0" w:color="000000"/>
              <w:left w:val="single" w:sz="4" w:space="0" w:color="000000"/>
              <w:bottom w:val="single" w:sz="4" w:space="0" w:color="000000"/>
              <w:right w:val="single" w:sz="4" w:space="0" w:color="000000"/>
            </w:tcBorders>
          </w:tcPr>
          <w:p w14:paraId="62992ECF" w14:textId="77777777" w:rsidR="009A7E22" w:rsidRDefault="009A7E22" w:rsidP="002D2EE8">
            <w:pPr>
              <w:spacing w:after="0" w:line="259" w:lineRule="auto"/>
              <w:ind w:left="0" w:right="0" w:firstLine="0"/>
              <w:jc w:val="left"/>
            </w:pPr>
            <w:r>
              <w:rPr>
                <w:sz w:val="16"/>
              </w:rPr>
              <w:t xml:space="preserve">- </w:t>
            </w:r>
          </w:p>
        </w:tc>
      </w:tr>
      <w:tr w:rsidR="009A7E22" w14:paraId="0C44FC14" w14:textId="77777777" w:rsidTr="002D2EE8">
        <w:trPr>
          <w:trHeight w:val="500"/>
        </w:trPr>
        <w:tc>
          <w:tcPr>
            <w:tcW w:w="1098" w:type="dxa"/>
            <w:tcBorders>
              <w:top w:val="single" w:sz="4" w:space="0" w:color="000000"/>
              <w:left w:val="single" w:sz="4" w:space="0" w:color="000000"/>
              <w:bottom w:val="single" w:sz="4" w:space="0" w:color="000000"/>
              <w:right w:val="single" w:sz="4" w:space="0" w:color="000000"/>
            </w:tcBorders>
          </w:tcPr>
          <w:p w14:paraId="5161A626" w14:textId="77777777" w:rsidR="009A7E22" w:rsidRDefault="009A7E22" w:rsidP="002D2EE8">
            <w:pPr>
              <w:spacing w:after="0" w:line="259" w:lineRule="auto"/>
              <w:ind w:left="0" w:right="0" w:firstLine="0"/>
              <w:jc w:val="left"/>
              <w:rPr>
                <w:sz w:val="16"/>
              </w:rPr>
            </w:pPr>
            <w:r>
              <w:rPr>
                <w:sz w:val="16"/>
              </w:rPr>
              <w:t>Attribute</w:t>
            </w:r>
          </w:p>
        </w:tc>
        <w:tc>
          <w:tcPr>
            <w:tcW w:w="3060" w:type="dxa"/>
            <w:tcBorders>
              <w:top w:val="single" w:sz="4" w:space="0" w:color="000000"/>
              <w:left w:val="single" w:sz="4" w:space="0" w:color="000000"/>
              <w:bottom w:val="single" w:sz="4" w:space="0" w:color="000000"/>
              <w:right w:val="single" w:sz="4" w:space="0" w:color="000000"/>
            </w:tcBorders>
          </w:tcPr>
          <w:p w14:paraId="2A2FD573" w14:textId="77777777" w:rsidR="009A7E22" w:rsidRDefault="009A7E22" w:rsidP="002D2EE8">
            <w:pPr>
              <w:spacing w:after="0" w:line="259" w:lineRule="auto"/>
              <w:ind w:left="0" w:right="0" w:firstLine="0"/>
              <w:jc w:val="left"/>
            </w:pPr>
            <w:r>
              <w:rPr>
                <w:sz w:val="16"/>
              </w:rPr>
              <w:t xml:space="preserve">name </w:t>
            </w:r>
          </w:p>
        </w:tc>
        <w:tc>
          <w:tcPr>
            <w:tcW w:w="3720" w:type="dxa"/>
            <w:tcBorders>
              <w:top w:val="single" w:sz="4" w:space="0" w:color="000000"/>
              <w:left w:val="single" w:sz="4" w:space="0" w:color="000000"/>
              <w:bottom w:val="single" w:sz="4" w:space="0" w:color="000000"/>
              <w:right w:val="single" w:sz="4" w:space="0" w:color="000000"/>
            </w:tcBorders>
          </w:tcPr>
          <w:p w14:paraId="081C67DC" w14:textId="77777777" w:rsidR="009A7E22" w:rsidRDefault="009A7E22" w:rsidP="002D2EE8">
            <w:pPr>
              <w:spacing w:after="0" w:line="259" w:lineRule="auto"/>
              <w:ind w:left="0" w:right="0" w:firstLine="0"/>
              <w:jc w:val="left"/>
            </w:pPr>
            <w:r>
              <w:rPr>
                <w:sz w:val="16"/>
              </w:rPr>
              <w:t xml:space="preserve">The name of the product specification used to create the datasets </w:t>
            </w:r>
          </w:p>
        </w:tc>
        <w:tc>
          <w:tcPr>
            <w:tcW w:w="679" w:type="dxa"/>
            <w:tcBorders>
              <w:top w:val="single" w:sz="4" w:space="0" w:color="000000"/>
              <w:left w:val="single" w:sz="4" w:space="0" w:color="000000"/>
              <w:bottom w:val="single" w:sz="4" w:space="0" w:color="000000"/>
              <w:right w:val="single" w:sz="4" w:space="0" w:color="000000"/>
            </w:tcBorders>
          </w:tcPr>
          <w:p w14:paraId="44C9168C" w14:textId="77777777" w:rsidR="009A7E22" w:rsidRDefault="009A7E22" w:rsidP="002D2EE8">
            <w:pPr>
              <w:spacing w:after="0" w:line="259" w:lineRule="auto"/>
              <w:ind w:left="5" w:right="0" w:firstLine="0"/>
              <w:jc w:val="center"/>
            </w:pPr>
            <w:r>
              <w:rPr>
                <w:sz w:val="16"/>
              </w:rPr>
              <w:t xml:space="preserve">1 </w:t>
            </w:r>
          </w:p>
        </w:tc>
        <w:tc>
          <w:tcPr>
            <w:tcW w:w="1541" w:type="dxa"/>
            <w:tcBorders>
              <w:top w:val="single" w:sz="4" w:space="0" w:color="000000"/>
              <w:left w:val="single" w:sz="4" w:space="0" w:color="000000"/>
              <w:bottom w:val="single" w:sz="4" w:space="0" w:color="000000"/>
              <w:right w:val="single" w:sz="4" w:space="0" w:color="000000"/>
            </w:tcBorders>
          </w:tcPr>
          <w:p w14:paraId="7172D877" w14:textId="77777777" w:rsidR="009A7E22" w:rsidRDefault="009A7E22" w:rsidP="002D2EE8">
            <w:pPr>
              <w:spacing w:after="0" w:line="259" w:lineRule="auto"/>
              <w:ind w:left="0" w:right="0" w:firstLine="0"/>
              <w:jc w:val="left"/>
            </w:pPr>
            <w:r>
              <w:rPr>
                <w:sz w:val="16"/>
              </w:rPr>
              <w:t xml:space="preserve">CharacterString </w:t>
            </w:r>
          </w:p>
        </w:tc>
        <w:tc>
          <w:tcPr>
            <w:tcW w:w="3420" w:type="dxa"/>
            <w:tcBorders>
              <w:top w:val="single" w:sz="4" w:space="0" w:color="000000"/>
              <w:left w:val="single" w:sz="4" w:space="0" w:color="000000"/>
              <w:bottom w:val="single" w:sz="4" w:space="0" w:color="000000"/>
              <w:right w:val="single" w:sz="4" w:space="0" w:color="000000"/>
            </w:tcBorders>
          </w:tcPr>
          <w:p w14:paraId="5DE744BD" w14:textId="77777777" w:rsidR="009A7E22" w:rsidRDefault="009A7E22" w:rsidP="002D2EE8">
            <w:pPr>
              <w:spacing w:after="0" w:line="259" w:lineRule="auto"/>
              <w:ind w:left="0" w:right="0" w:firstLine="0"/>
              <w:jc w:val="left"/>
            </w:pPr>
            <w:r>
              <w:rPr>
                <w:sz w:val="16"/>
              </w:rPr>
              <w:t xml:space="preserve"> </w:t>
            </w:r>
          </w:p>
        </w:tc>
      </w:tr>
      <w:tr w:rsidR="009A7E22" w14:paraId="4366ABAF" w14:textId="77777777" w:rsidTr="002D2EE8">
        <w:trPr>
          <w:trHeight w:val="312"/>
        </w:trPr>
        <w:tc>
          <w:tcPr>
            <w:tcW w:w="1098" w:type="dxa"/>
            <w:tcBorders>
              <w:top w:val="single" w:sz="4" w:space="0" w:color="000000"/>
              <w:left w:val="single" w:sz="4" w:space="0" w:color="000000"/>
              <w:bottom w:val="single" w:sz="4" w:space="0" w:color="000000"/>
              <w:right w:val="single" w:sz="4" w:space="0" w:color="000000"/>
            </w:tcBorders>
          </w:tcPr>
          <w:p w14:paraId="4D873094" w14:textId="77777777" w:rsidR="009A7E22" w:rsidRDefault="009A7E22" w:rsidP="002D2EE8">
            <w:pPr>
              <w:spacing w:after="0" w:line="259" w:lineRule="auto"/>
              <w:ind w:left="0" w:right="0" w:firstLine="0"/>
              <w:jc w:val="left"/>
              <w:rPr>
                <w:sz w:val="16"/>
              </w:rPr>
            </w:pPr>
            <w:r w:rsidRPr="0019673D">
              <w:rPr>
                <w:sz w:val="16"/>
              </w:rPr>
              <w:t>Attribute</w:t>
            </w:r>
          </w:p>
        </w:tc>
        <w:tc>
          <w:tcPr>
            <w:tcW w:w="3060" w:type="dxa"/>
            <w:tcBorders>
              <w:top w:val="single" w:sz="4" w:space="0" w:color="000000"/>
              <w:left w:val="single" w:sz="4" w:space="0" w:color="000000"/>
              <w:bottom w:val="single" w:sz="4" w:space="0" w:color="000000"/>
              <w:right w:val="single" w:sz="4" w:space="0" w:color="000000"/>
            </w:tcBorders>
          </w:tcPr>
          <w:p w14:paraId="565F8923" w14:textId="77777777" w:rsidR="009A7E22" w:rsidRDefault="009A7E22" w:rsidP="002D2EE8">
            <w:pPr>
              <w:spacing w:after="0" w:line="259" w:lineRule="auto"/>
              <w:ind w:left="0" w:right="0" w:firstLine="0"/>
              <w:jc w:val="left"/>
            </w:pPr>
            <w:r>
              <w:rPr>
                <w:sz w:val="16"/>
              </w:rPr>
              <w:t xml:space="preserve">version </w:t>
            </w:r>
          </w:p>
        </w:tc>
        <w:tc>
          <w:tcPr>
            <w:tcW w:w="3720" w:type="dxa"/>
            <w:tcBorders>
              <w:top w:val="single" w:sz="4" w:space="0" w:color="000000"/>
              <w:left w:val="single" w:sz="4" w:space="0" w:color="000000"/>
              <w:bottom w:val="single" w:sz="4" w:space="0" w:color="000000"/>
              <w:right w:val="single" w:sz="4" w:space="0" w:color="000000"/>
            </w:tcBorders>
          </w:tcPr>
          <w:p w14:paraId="2A1CE8B8" w14:textId="77777777" w:rsidR="009A7E22" w:rsidRDefault="009A7E22" w:rsidP="002D2EE8">
            <w:pPr>
              <w:spacing w:after="0" w:line="259" w:lineRule="auto"/>
              <w:ind w:left="0" w:right="0" w:firstLine="0"/>
              <w:jc w:val="left"/>
            </w:pPr>
            <w:r>
              <w:rPr>
                <w:sz w:val="16"/>
              </w:rPr>
              <w:t xml:space="preserve">The version number of the product specification </w:t>
            </w:r>
          </w:p>
        </w:tc>
        <w:tc>
          <w:tcPr>
            <w:tcW w:w="679" w:type="dxa"/>
            <w:tcBorders>
              <w:top w:val="single" w:sz="4" w:space="0" w:color="000000"/>
              <w:left w:val="single" w:sz="4" w:space="0" w:color="000000"/>
              <w:bottom w:val="single" w:sz="4" w:space="0" w:color="000000"/>
              <w:right w:val="single" w:sz="4" w:space="0" w:color="000000"/>
            </w:tcBorders>
          </w:tcPr>
          <w:p w14:paraId="3218AEFD" w14:textId="77777777" w:rsidR="009A7E22" w:rsidRDefault="009A7E22" w:rsidP="002D2EE8">
            <w:pPr>
              <w:spacing w:after="0" w:line="259" w:lineRule="auto"/>
              <w:ind w:left="5" w:right="0" w:firstLine="0"/>
              <w:jc w:val="center"/>
            </w:pPr>
            <w:r>
              <w:rPr>
                <w:sz w:val="16"/>
              </w:rPr>
              <w:t xml:space="preserve">1 </w:t>
            </w:r>
          </w:p>
        </w:tc>
        <w:tc>
          <w:tcPr>
            <w:tcW w:w="1541" w:type="dxa"/>
            <w:tcBorders>
              <w:top w:val="single" w:sz="4" w:space="0" w:color="000000"/>
              <w:left w:val="single" w:sz="4" w:space="0" w:color="000000"/>
              <w:bottom w:val="single" w:sz="4" w:space="0" w:color="000000"/>
              <w:right w:val="single" w:sz="4" w:space="0" w:color="000000"/>
            </w:tcBorders>
          </w:tcPr>
          <w:p w14:paraId="77FDF912" w14:textId="77777777" w:rsidR="009A7E22" w:rsidRDefault="009A7E22" w:rsidP="002D2EE8">
            <w:pPr>
              <w:spacing w:after="0" w:line="259" w:lineRule="auto"/>
              <w:ind w:left="0" w:right="0" w:firstLine="0"/>
              <w:jc w:val="left"/>
            </w:pPr>
            <w:r>
              <w:rPr>
                <w:sz w:val="16"/>
              </w:rPr>
              <w:t xml:space="preserve">CharacterString </w:t>
            </w:r>
          </w:p>
        </w:tc>
        <w:tc>
          <w:tcPr>
            <w:tcW w:w="3420" w:type="dxa"/>
            <w:tcBorders>
              <w:top w:val="single" w:sz="4" w:space="0" w:color="000000"/>
              <w:left w:val="single" w:sz="4" w:space="0" w:color="000000"/>
              <w:bottom w:val="single" w:sz="4" w:space="0" w:color="000000"/>
              <w:right w:val="single" w:sz="4" w:space="0" w:color="000000"/>
            </w:tcBorders>
          </w:tcPr>
          <w:p w14:paraId="65492D95" w14:textId="77777777" w:rsidR="009A7E22" w:rsidRDefault="009A7E22" w:rsidP="002D2EE8">
            <w:pPr>
              <w:spacing w:after="0" w:line="259" w:lineRule="auto"/>
              <w:ind w:left="0" w:right="0" w:firstLine="0"/>
              <w:jc w:val="left"/>
            </w:pPr>
            <w:r>
              <w:rPr>
                <w:sz w:val="16"/>
              </w:rPr>
              <w:t xml:space="preserve"> </w:t>
            </w:r>
          </w:p>
        </w:tc>
      </w:tr>
      <w:tr w:rsidR="009A7E22" w14:paraId="53472DF6" w14:textId="77777777" w:rsidTr="002D2EE8">
        <w:trPr>
          <w:trHeight w:val="314"/>
        </w:trPr>
        <w:tc>
          <w:tcPr>
            <w:tcW w:w="1098" w:type="dxa"/>
            <w:tcBorders>
              <w:top w:val="single" w:sz="4" w:space="0" w:color="000000"/>
              <w:left w:val="single" w:sz="4" w:space="0" w:color="000000"/>
              <w:bottom w:val="single" w:sz="4" w:space="0" w:color="000000"/>
              <w:right w:val="single" w:sz="4" w:space="0" w:color="000000"/>
            </w:tcBorders>
          </w:tcPr>
          <w:p w14:paraId="54D52A65" w14:textId="77777777" w:rsidR="009A7E22" w:rsidRDefault="009A7E22" w:rsidP="002D2EE8">
            <w:pPr>
              <w:spacing w:after="0" w:line="259" w:lineRule="auto"/>
              <w:ind w:left="0" w:right="0" w:firstLine="0"/>
              <w:jc w:val="left"/>
              <w:rPr>
                <w:sz w:val="16"/>
              </w:rPr>
            </w:pPr>
            <w:r w:rsidRPr="0019673D">
              <w:rPr>
                <w:sz w:val="16"/>
              </w:rPr>
              <w:t>Attribute</w:t>
            </w:r>
          </w:p>
        </w:tc>
        <w:tc>
          <w:tcPr>
            <w:tcW w:w="3060" w:type="dxa"/>
            <w:tcBorders>
              <w:top w:val="single" w:sz="4" w:space="0" w:color="000000"/>
              <w:left w:val="single" w:sz="4" w:space="0" w:color="000000"/>
              <w:bottom w:val="single" w:sz="4" w:space="0" w:color="000000"/>
              <w:right w:val="single" w:sz="4" w:space="0" w:color="000000"/>
            </w:tcBorders>
          </w:tcPr>
          <w:p w14:paraId="10C84C05" w14:textId="77777777" w:rsidR="009A7E22" w:rsidRDefault="009A7E22" w:rsidP="002D2EE8">
            <w:pPr>
              <w:spacing w:after="0" w:line="259" w:lineRule="auto"/>
              <w:ind w:left="0" w:right="0" w:firstLine="0"/>
              <w:jc w:val="left"/>
            </w:pPr>
            <w:r>
              <w:rPr>
                <w:sz w:val="16"/>
              </w:rPr>
              <w:t xml:space="preserve">date </w:t>
            </w:r>
          </w:p>
        </w:tc>
        <w:tc>
          <w:tcPr>
            <w:tcW w:w="3720" w:type="dxa"/>
            <w:tcBorders>
              <w:top w:val="single" w:sz="4" w:space="0" w:color="000000"/>
              <w:left w:val="single" w:sz="4" w:space="0" w:color="000000"/>
              <w:bottom w:val="single" w:sz="4" w:space="0" w:color="000000"/>
              <w:right w:val="single" w:sz="4" w:space="0" w:color="000000"/>
            </w:tcBorders>
          </w:tcPr>
          <w:p w14:paraId="6F1921CC" w14:textId="77777777" w:rsidR="009A7E22" w:rsidRDefault="009A7E22" w:rsidP="002D2EE8">
            <w:pPr>
              <w:spacing w:after="0" w:line="259" w:lineRule="auto"/>
              <w:ind w:left="0" w:right="0" w:firstLine="0"/>
              <w:jc w:val="left"/>
            </w:pPr>
            <w:r>
              <w:rPr>
                <w:sz w:val="16"/>
              </w:rPr>
              <w:t xml:space="preserve">The version date of the product specification </w:t>
            </w:r>
          </w:p>
        </w:tc>
        <w:tc>
          <w:tcPr>
            <w:tcW w:w="679" w:type="dxa"/>
            <w:tcBorders>
              <w:top w:val="single" w:sz="4" w:space="0" w:color="000000"/>
              <w:left w:val="single" w:sz="4" w:space="0" w:color="000000"/>
              <w:bottom w:val="single" w:sz="4" w:space="0" w:color="000000"/>
              <w:right w:val="single" w:sz="4" w:space="0" w:color="000000"/>
            </w:tcBorders>
          </w:tcPr>
          <w:p w14:paraId="323281FA" w14:textId="77777777" w:rsidR="009A7E22" w:rsidRDefault="009A7E22" w:rsidP="002D2EE8">
            <w:pPr>
              <w:spacing w:after="0" w:line="259" w:lineRule="auto"/>
              <w:ind w:left="5" w:right="0" w:firstLine="0"/>
              <w:jc w:val="center"/>
            </w:pPr>
            <w:r>
              <w:rPr>
                <w:sz w:val="16"/>
              </w:rPr>
              <w:t xml:space="preserve">1 </w:t>
            </w:r>
          </w:p>
        </w:tc>
        <w:tc>
          <w:tcPr>
            <w:tcW w:w="1541" w:type="dxa"/>
            <w:tcBorders>
              <w:top w:val="single" w:sz="4" w:space="0" w:color="000000"/>
              <w:left w:val="single" w:sz="4" w:space="0" w:color="000000"/>
              <w:bottom w:val="single" w:sz="4" w:space="0" w:color="000000"/>
              <w:right w:val="single" w:sz="4" w:space="0" w:color="000000"/>
            </w:tcBorders>
          </w:tcPr>
          <w:p w14:paraId="56B118D4" w14:textId="77777777" w:rsidR="009A7E22" w:rsidRDefault="009A7E22" w:rsidP="002D2EE8">
            <w:pPr>
              <w:spacing w:after="0" w:line="259" w:lineRule="auto"/>
              <w:ind w:left="0" w:right="0" w:firstLine="0"/>
              <w:jc w:val="left"/>
            </w:pPr>
            <w:r>
              <w:rPr>
                <w:sz w:val="16"/>
              </w:rPr>
              <w:t xml:space="preserve">Date </w:t>
            </w:r>
          </w:p>
        </w:tc>
        <w:tc>
          <w:tcPr>
            <w:tcW w:w="3420" w:type="dxa"/>
            <w:tcBorders>
              <w:top w:val="single" w:sz="4" w:space="0" w:color="000000"/>
              <w:left w:val="single" w:sz="4" w:space="0" w:color="000000"/>
              <w:bottom w:val="single" w:sz="4" w:space="0" w:color="000000"/>
              <w:right w:val="single" w:sz="4" w:space="0" w:color="000000"/>
            </w:tcBorders>
          </w:tcPr>
          <w:p w14:paraId="63126204" w14:textId="77777777" w:rsidR="009A7E22" w:rsidRDefault="009A7E22" w:rsidP="002D2EE8">
            <w:pPr>
              <w:spacing w:after="0" w:line="259" w:lineRule="auto"/>
              <w:ind w:left="0" w:right="0" w:firstLine="0"/>
              <w:jc w:val="left"/>
            </w:pPr>
            <w:r>
              <w:rPr>
                <w:sz w:val="16"/>
              </w:rPr>
              <w:t xml:space="preserve"> </w:t>
            </w:r>
          </w:p>
        </w:tc>
      </w:tr>
      <w:tr w:rsidR="009A7E22" w14:paraId="21B1C38D" w14:textId="77777777" w:rsidTr="002D2EE8">
        <w:trPr>
          <w:trHeight w:val="314"/>
        </w:trPr>
        <w:tc>
          <w:tcPr>
            <w:tcW w:w="1098" w:type="dxa"/>
            <w:tcBorders>
              <w:top w:val="single" w:sz="4" w:space="0" w:color="000000"/>
              <w:left w:val="single" w:sz="4" w:space="0" w:color="000000"/>
              <w:bottom w:val="single" w:sz="4" w:space="0" w:color="000000"/>
              <w:right w:val="single" w:sz="4" w:space="0" w:color="000000"/>
            </w:tcBorders>
          </w:tcPr>
          <w:p w14:paraId="6CBB0F88" w14:textId="77777777" w:rsidR="009A7E22" w:rsidRDefault="009A7E22" w:rsidP="002D2EE8">
            <w:pPr>
              <w:spacing w:after="0" w:line="259" w:lineRule="auto"/>
              <w:ind w:left="0" w:right="0" w:firstLine="0"/>
              <w:jc w:val="left"/>
              <w:rPr>
                <w:sz w:val="16"/>
              </w:rPr>
            </w:pPr>
            <w:r w:rsidRPr="0019673D">
              <w:rPr>
                <w:sz w:val="16"/>
              </w:rPr>
              <w:t>Attribute</w:t>
            </w:r>
          </w:p>
        </w:tc>
        <w:tc>
          <w:tcPr>
            <w:tcW w:w="3060" w:type="dxa"/>
            <w:tcBorders>
              <w:top w:val="single" w:sz="4" w:space="0" w:color="000000"/>
              <w:left w:val="single" w:sz="4" w:space="0" w:color="000000"/>
              <w:bottom w:val="single" w:sz="4" w:space="0" w:color="000000"/>
              <w:right w:val="single" w:sz="4" w:space="0" w:color="000000"/>
            </w:tcBorders>
          </w:tcPr>
          <w:p w14:paraId="5F4FB417" w14:textId="77777777" w:rsidR="009A7E22" w:rsidRDefault="009A7E22" w:rsidP="002D2EE8">
            <w:pPr>
              <w:spacing w:after="0" w:line="259" w:lineRule="auto"/>
              <w:ind w:left="0" w:right="0" w:firstLine="0"/>
              <w:jc w:val="left"/>
              <w:rPr>
                <w:sz w:val="16"/>
              </w:rPr>
            </w:pPr>
            <w:r>
              <w:rPr>
                <w:sz w:val="16"/>
              </w:rPr>
              <w:t>number</w:t>
            </w:r>
          </w:p>
        </w:tc>
        <w:tc>
          <w:tcPr>
            <w:tcW w:w="3720" w:type="dxa"/>
            <w:tcBorders>
              <w:top w:val="single" w:sz="4" w:space="0" w:color="000000"/>
              <w:left w:val="single" w:sz="4" w:space="0" w:color="000000"/>
              <w:bottom w:val="single" w:sz="4" w:space="0" w:color="000000"/>
              <w:right w:val="single" w:sz="4" w:space="0" w:color="000000"/>
            </w:tcBorders>
          </w:tcPr>
          <w:p w14:paraId="0FBCAE8D" w14:textId="77777777" w:rsidR="009A7E22" w:rsidRDefault="009A7E22" w:rsidP="002D2EE8">
            <w:pPr>
              <w:spacing w:after="0" w:line="259" w:lineRule="auto"/>
              <w:ind w:left="0" w:right="0" w:firstLine="0"/>
              <w:jc w:val="left"/>
              <w:rPr>
                <w:sz w:val="16"/>
              </w:rPr>
            </w:pPr>
            <w:r w:rsidRPr="003401AE">
              <w:rPr>
                <w:sz w:val="16"/>
              </w:rPr>
              <w:t>The number (registry index) used to lookup</w:t>
            </w:r>
            <w:r>
              <w:rPr>
                <w:sz w:val="16"/>
              </w:rPr>
              <w:t xml:space="preserve"> </w:t>
            </w:r>
            <w:r w:rsidRPr="003401AE">
              <w:rPr>
                <w:sz w:val="16"/>
              </w:rPr>
              <w:t>the product in the Product Specification</w:t>
            </w:r>
            <w:r>
              <w:rPr>
                <w:sz w:val="16"/>
              </w:rPr>
              <w:t xml:space="preserve"> </w:t>
            </w:r>
            <w:r w:rsidRPr="003401AE">
              <w:rPr>
                <w:sz w:val="16"/>
              </w:rPr>
              <w:t>Register of the IHO GI registry</w:t>
            </w:r>
          </w:p>
        </w:tc>
        <w:tc>
          <w:tcPr>
            <w:tcW w:w="679" w:type="dxa"/>
            <w:tcBorders>
              <w:top w:val="single" w:sz="4" w:space="0" w:color="000000"/>
              <w:left w:val="single" w:sz="4" w:space="0" w:color="000000"/>
              <w:bottom w:val="single" w:sz="4" w:space="0" w:color="000000"/>
              <w:right w:val="single" w:sz="4" w:space="0" w:color="000000"/>
            </w:tcBorders>
          </w:tcPr>
          <w:p w14:paraId="548102AE" w14:textId="77777777" w:rsidR="009A7E22" w:rsidRDefault="009A7E22" w:rsidP="002D2EE8">
            <w:pPr>
              <w:spacing w:after="0" w:line="259" w:lineRule="auto"/>
              <w:ind w:left="5" w:right="0" w:firstLine="0"/>
              <w:jc w:val="center"/>
              <w:rPr>
                <w:sz w:val="16"/>
              </w:rPr>
            </w:pPr>
            <w:r>
              <w:rPr>
                <w:sz w:val="16"/>
              </w:rPr>
              <w:t>1</w:t>
            </w:r>
          </w:p>
        </w:tc>
        <w:tc>
          <w:tcPr>
            <w:tcW w:w="1541" w:type="dxa"/>
            <w:tcBorders>
              <w:top w:val="single" w:sz="4" w:space="0" w:color="000000"/>
              <w:left w:val="single" w:sz="4" w:space="0" w:color="000000"/>
              <w:bottom w:val="single" w:sz="4" w:space="0" w:color="000000"/>
              <w:right w:val="single" w:sz="4" w:space="0" w:color="000000"/>
            </w:tcBorders>
          </w:tcPr>
          <w:p w14:paraId="7450B489" w14:textId="77777777" w:rsidR="009A7E22" w:rsidRDefault="009A7E22" w:rsidP="002D2EE8">
            <w:pPr>
              <w:spacing w:after="0" w:line="259" w:lineRule="auto"/>
              <w:ind w:left="0" w:right="0" w:firstLine="0"/>
              <w:jc w:val="left"/>
              <w:rPr>
                <w:sz w:val="16"/>
              </w:rPr>
            </w:pPr>
            <w:r>
              <w:rPr>
                <w:sz w:val="16"/>
              </w:rPr>
              <w:t>Integer</w:t>
            </w:r>
          </w:p>
        </w:tc>
        <w:tc>
          <w:tcPr>
            <w:tcW w:w="3420" w:type="dxa"/>
            <w:tcBorders>
              <w:top w:val="single" w:sz="4" w:space="0" w:color="000000"/>
              <w:left w:val="single" w:sz="4" w:space="0" w:color="000000"/>
              <w:bottom w:val="single" w:sz="4" w:space="0" w:color="000000"/>
              <w:right w:val="single" w:sz="4" w:space="0" w:color="000000"/>
            </w:tcBorders>
          </w:tcPr>
          <w:p w14:paraId="572AD81D" w14:textId="77777777" w:rsidR="009A7E22" w:rsidRDefault="009A7E22" w:rsidP="002D2EE8">
            <w:pPr>
              <w:spacing w:after="0" w:line="259" w:lineRule="auto"/>
              <w:ind w:left="0" w:right="0" w:firstLine="0"/>
              <w:jc w:val="left"/>
              <w:rPr>
                <w:sz w:val="16"/>
              </w:rPr>
            </w:pPr>
            <w:r w:rsidRPr="003401AE">
              <w:rPr>
                <w:sz w:val="16"/>
              </w:rPr>
              <w:t>From the Product Specification</w:t>
            </w:r>
            <w:r>
              <w:rPr>
                <w:sz w:val="16"/>
              </w:rPr>
              <w:t xml:space="preserve"> </w:t>
            </w:r>
            <w:r w:rsidRPr="003401AE">
              <w:rPr>
                <w:sz w:val="16"/>
              </w:rPr>
              <w:t>Register, in the IHO Geospatial</w:t>
            </w:r>
            <w:r>
              <w:rPr>
                <w:sz w:val="16"/>
              </w:rPr>
              <w:t xml:space="preserve"> </w:t>
            </w:r>
            <w:r w:rsidRPr="003401AE">
              <w:rPr>
                <w:sz w:val="16"/>
              </w:rPr>
              <w:t>Information Registry</w:t>
            </w:r>
          </w:p>
        </w:tc>
      </w:tr>
    </w:tbl>
    <w:p w14:paraId="3BA7CB18" w14:textId="77777777" w:rsidR="009A7E22" w:rsidRDefault="009A7E22" w:rsidP="009A7E22">
      <w:pPr>
        <w:spacing w:after="120" w:line="259" w:lineRule="auto"/>
        <w:ind w:left="0" w:right="0" w:firstLine="0"/>
        <w:jc w:val="left"/>
      </w:pPr>
      <w:r>
        <w:t xml:space="preserve"> </w:t>
      </w:r>
    </w:p>
    <w:p w14:paraId="2F272D83" w14:textId="77777777" w:rsidR="009A7E22" w:rsidRDefault="009A7E22" w:rsidP="009A7E22">
      <w:pPr>
        <w:pStyle w:val="berschrift3"/>
        <w:spacing w:after="0"/>
        <w:ind w:left="7"/>
      </w:pPr>
      <w:bookmarkStart w:id="117" w:name="_Toc2765821"/>
      <w:bookmarkStart w:id="118" w:name="_Toc3544694"/>
      <w:r>
        <w:t>12.7.7 S100_ProtectionScheme</w:t>
      </w:r>
      <w:bookmarkEnd w:id="117"/>
      <w:bookmarkEnd w:id="118"/>
      <w:r>
        <w:t xml:space="preserve"> </w:t>
      </w:r>
    </w:p>
    <w:tbl>
      <w:tblPr>
        <w:tblStyle w:val="TableGrid"/>
        <w:tblW w:w="13468" w:type="dxa"/>
        <w:tblInd w:w="0" w:type="dxa"/>
        <w:tblCellMar>
          <w:top w:w="63" w:type="dxa"/>
          <w:left w:w="106" w:type="dxa"/>
          <w:right w:w="75" w:type="dxa"/>
        </w:tblCellMar>
        <w:tblLook w:val="04A0" w:firstRow="1" w:lastRow="0" w:firstColumn="1" w:lastColumn="0" w:noHBand="0" w:noVBand="1"/>
      </w:tblPr>
      <w:tblGrid>
        <w:gridCol w:w="1135"/>
        <w:gridCol w:w="2121"/>
        <w:gridCol w:w="2700"/>
        <w:gridCol w:w="900"/>
        <w:gridCol w:w="900"/>
        <w:gridCol w:w="5712"/>
      </w:tblGrid>
      <w:tr w:rsidR="009A7E22" w14:paraId="29A3E54A" w14:textId="77777777" w:rsidTr="002D2EE8">
        <w:trPr>
          <w:trHeight w:val="312"/>
        </w:trPr>
        <w:tc>
          <w:tcPr>
            <w:tcW w:w="1135" w:type="dxa"/>
            <w:tcBorders>
              <w:top w:val="single" w:sz="4" w:space="0" w:color="000000"/>
              <w:left w:val="single" w:sz="4" w:space="0" w:color="000000"/>
              <w:bottom w:val="single" w:sz="4" w:space="0" w:color="000000"/>
              <w:right w:val="single" w:sz="4" w:space="0" w:color="000000"/>
            </w:tcBorders>
          </w:tcPr>
          <w:p w14:paraId="0D09D39C" w14:textId="77777777" w:rsidR="009A7E22" w:rsidRDefault="009A7E22" w:rsidP="002D2EE8">
            <w:pPr>
              <w:spacing w:after="0" w:line="259" w:lineRule="auto"/>
              <w:ind w:left="2" w:right="0" w:firstLine="0"/>
              <w:jc w:val="left"/>
            </w:pPr>
            <w:bookmarkStart w:id="119" w:name="_Hlk2680704"/>
            <w:r>
              <w:rPr>
                <w:b/>
                <w:sz w:val="16"/>
              </w:rPr>
              <w:t xml:space="preserve">Role Name </w:t>
            </w:r>
          </w:p>
        </w:tc>
        <w:tc>
          <w:tcPr>
            <w:tcW w:w="2121" w:type="dxa"/>
            <w:tcBorders>
              <w:top w:val="single" w:sz="4" w:space="0" w:color="000000"/>
              <w:left w:val="single" w:sz="4" w:space="0" w:color="000000"/>
              <w:bottom w:val="single" w:sz="4" w:space="0" w:color="000000"/>
              <w:right w:val="single" w:sz="4" w:space="0" w:color="000000"/>
            </w:tcBorders>
          </w:tcPr>
          <w:p w14:paraId="4D07B30E" w14:textId="77777777" w:rsidR="009A7E22" w:rsidRDefault="009A7E22" w:rsidP="002D2EE8">
            <w:pPr>
              <w:spacing w:after="0" w:line="259" w:lineRule="auto"/>
              <w:ind w:left="0" w:right="0" w:firstLine="0"/>
              <w:jc w:val="left"/>
            </w:pPr>
            <w:r>
              <w:rPr>
                <w:b/>
                <w:sz w:val="16"/>
              </w:rPr>
              <w:t xml:space="preserve">Name </w:t>
            </w:r>
          </w:p>
        </w:tc>
        <w:tc>
          <w:tcPr>
            <w:tcW w:w="2700" w:type="dxa"/>
            <w:tcBorders>
              <w:top w:val="single" w:sz="4" w:space="0" w:color="000000"/>
              <w:left w:val="single" w:sz="4" w:space="0" w:color="000000"/>
              <w:bottom w:val="single" w:sz="4" w:space="0" w:color="000000"/>
              <w:right w:val="single" w:sz="4" w:space="0" w:color="000000"/>
            </w:tcBorders>
          </w:tcPr>
          <w:p w14:paraId="3B6D0072" w14:textId="77777777" w:rsidR="009A7E22" w:rsidRDefault="009A7E22" w:rsidP="002D2EE8">
            <w:pPr>
              <w:spacing w:after="0" w:line="259" w:lineRule="auto"/>
              <w:ind w:left="2" w:right="0" w:firstLine="0"/>
              <w:jc w:val="left"/>
            </w:pPr>
            <w:r>
              <w:rPr>
                <w:b/>
                <w:sz w:val="16"/>
              </w:rPr>
              <w:t xml:space="preserve">Description </w:t>
            </w:r>
          </w:p>
        </w:tc>
        <w:tc>
          <w:tcPr>
            <w:tcW w:w="900" w:type="dxa"/>
            <w:tcBorders>
              <w:top w:val="single" w:sz="4" w:space="0" w:color="000000"/>
              <w:left w:val="single" w:sz="4" w:space="0" w:color="000000"/>
              <w:bottom w:val="single" w:sz="4" w:space="0" w:color="000000"/>
              <w:right w:val="single" w:sz="4" w:space="0" w:color="000000"/>
            </w:tcBorders>
          </w:tcPr>
          <w:p w14:paraId="5FB6DF84" w14:textId="77777777" w:rsidR="009A7E22" w:rsidRDefault="009A7E22" w:rsidP="002D2EE8">
            <w:pPr>
              <w:spacing w:after="0" w:line="259" w:lineRule="auto"/>
              <w:ind w:left="48" w:right="0" w:firstLine="0"/>
              <w:jc w:val="left"/>
            </w:pPr>
            <w:r>
              <w:rPr>
                <w:b/>
                <w:sz w:val="16"/>
              </w:rPr>
              <w:t xml:space="preserve">Code </w:t>
            </w:r>
          </w:p>
        </w:tc>
        <w:tc>
          <w:tcPr>
            <w:tcW w:w="900" w:type="dxa"/>
            <w:tcBorders>
              <w:top w:val="single" w:sz="4" w:space="0" w:color="000000"/>
              <w:left w:val="single" w:sz="4" w:space="0" w:color="000000"/>
              <w:bottom w:val="single" w:sz="4" w:space="0" w:color="000000"/>
              <w:right w:val="single" w:sz="4" w:space="0" w:color="000000"/>
            </w:tcBorders>
          </w:tcPr>
          <w:p w14:paraId="05A9BD73" w14:textId="77777777" w:rsidR="009A7E22" w:rsidRDefault="009A7E22" w:rsidP="002D2EE8">
            <w:pPr>
              <w:spacing w:after="0" w:line="259" w:lineRule="auto"/>
              <w:ind w:left="2" w:right="0" w:firstLine="0"/>
              <w:jc w:val="left"/>
            </w:pPr>
            <w:r>
              <w:rPr>
                <w:b/>
                <w:sz w:val="16"/>
              </w:rPr>
              <w:t xml:space="preserve">Type </w:t>
            </w:r>
          </w:p>
        </w:tc>
        <w:tc>
          <w:tcPr>
            <w:tcW w:w="5712" w:type="dxa"/>
            <w:tcBorders>
              <w:top w:val="single" w:sz="4" w:space="0" w:color="000000"/>
              <w:left w:val="single" w:sz="4" w:space="0" w:color="000000"/>
              <w:bottom w:val="single" w:sz="4" w:space="0" w:color="000000"/>
              <w:right w:val="single" w:sz="4" w:space="0" w:color="000000"/>
            </w:tcBorders>
          </w:tcPr>
          <w:p w14:paraId="5BD586DE" w14:textId="77777777" w:rsidR="009A7E22" w:rsidRDefault="009A7E22" w:rsidP="002D2EE8">
            <w:pPr>
              <w:spacing w:after="0" w:line="259" w:lineRule="auto"/>
              <w:ind w:left="2" w:right="0" w:firstLine="0"/>
              <w:jc w:val="left"/>
            </w:pPr>
            <w:r>
              <w:rPr>
                <w:b/>
                <w:sz w:val="16"/>
              </w:rPr>
              <w:t xml:space="preserve">Remarks </w:t>
            </w:r>
          </w:p>
        </w:tc>
      </w:tr>
      <w:tr w:rsidR="009A7E22" w14:paraId="213F1C36"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0FA01E47" w14:textId="77777777" w:rsidR="009A7E22" w:rsidRDefault="009A7E22" w:rsidP="002D2EE8">
            <w:pPr>
              <w:spacing w:after="0" w:line="259" w:lineRule="auto"/>
              <w:ind w:left="2" w:right="0" w:firstLine="0"/>
              <w:jc w:val="left"/>
            </w:pPr>
            <w:r>
              <w:rPr>
                <w:sz w:val="16"/>
              </w:rPr>
              <w:t xml:space="preserve">Enumeration </w:t>
            </w:r>
          </w:p>
        </w:tc>
        <w:tc>
          <w:tcPr>
            <w:tcW w:w="2121" w:type="dxa"/>
            <w:tcBorders>
              <w:top w:val="single" w:sz="4" w:space="0" w:color="000000"/>
              <w:left w:val="single" w:sz="4" w:space="0" w:color="000000"/>
              <w:bottom w:val="single" w:sz="4" w:space="0" w:color="000000"/>
              <w:right w:val="single" w:sz="4" w:space="0" w:color="000000"/>
            </w:tcBorders>
          </w:tcPr>
          <w:p w14:paraId="0CB64DD5" w14:textId="77777777" w:rsidR="009A7E22" w:rsidRDefault="009A7E22" w:rsidP="002D2EE8">
            <w:pPr>
              <w:spacing w:after="0" w:line="259" w:lineRule="auto"/>
              <w:ind w:left="0" w:right="0" w:firstLine="0"/>
              <w:jc w:val="left"/>
            </w:pPr>
            <w:r>
              <w:rPr>
                <w:sz w:val="16"/>
              </w:rPr>
              <w:t xml:space="preserve">S100_ProtectionScheme </w:t>
            </w:r>
          </w:p>
        </w:tc>
        <w:tc>
          <w:tcPr>
            <w:tcW w:w="2700" w:type="dxa"/>
            <w:tcBorders>
              <w:top w:val="single" w:sz="4" w:space="0" w:color="000000"/>
              <w:left w:val="single" w:sz="4" w:space="0" w:color="000000"/>
              <w:bottom w:val="single" w:sz="4" w:space="0" w:color="000000"/>
              <w:right w:val="single" w:sz="4" w:space="0" w:color="000000"/>
            </w:tcBorders>
          </w:tcPr>
          <w:p w14:paraId="48D49528" w14:textId="77777777" w:rsidR="009A7E22" w:rsidRDefault="009A7E22" w:rsidP="002D2EE8">
            <w:pPr>
              <w:spacing w:after="0" w:line="259" w:lineRule="auto"/>
              <w:ind w:left="2" w:right="0" w:firstLine="0"/>
              <w:jc w:val="left"/>
            </w:pPr>
            <w:r>
              <w:rPr>
                <w:sz w:val="16"/>
              </w:rPr>
              <w:t xml:space="preserve">Data protection schemes </w:t>
            </w:r>
          </w:p>
        </w:tc>
        <w:tc>
          <w:tcPr>
            <w:tcW w:w="900" w:type="dxa"/>
            <w:tcBorders>
              <w:top w:val="single" w:sz="4" w:space="0" w:color="000000"/>
              <w:left w:val="single" w:sz="4" w:space="0" w:color="000000"/>
              <w:bottom w:val="single" w:sz="4" w:space="0" w:color="000000"/>
              <w:right w:val="single" w:sz="4" w:space="0" w:color="000000"/>
            </w:tcBorders>
          </w:tcPr>
          <w:p w14:paraId="1E6B02E3" w14:textId="77777777" w:rsidR="009A7E22" w:rsidRDefault="009A7E22" w:rsidP="002D2EE8">
            <w:pPr>
              <w:spacing w:after="0" w:line="259" w:lineRule="auto"/>
              <w:ind w:left="0" w:right="34" w:firstLine="0"/>
              <w:jc w:val="center"/>
            </w:pPr>
            <w:r>
              <w:rPr>
                <w:sz w:val="1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A5A92C3" w14:textId="77777777" w:rsidR="009A7E22" w:rsidRDefault="009A7E22" w:rsidP="002D2EE8">
            <w:pPr>
              <w:spacing w:after="0" w:line="259" w:lineRule="auto"/>
              <w:ind w:left="2" w:right="0" w:firstLine="0"/>
              <w:jc w:val="left"/>
            </w:pPr>
            <w:r>
              <w:rPr>
                <w:sz w:val="16"/>
              </w:rPr>
              <w:t xml:space="preserve">- </w:t>
            </w:r>
          </w:p>
        </w:tc>
        <w:tc>
          <w:tcPr>
            <w:tcW w:w="5712" w:type="dxa"/>
            <w:tcBorders>
              <w:top w:val="single" w:sz="4" w:space="0" w:color="000000"/>
              <w:left w:val="single" w:sz="4" w:space="0" w:color="000000"/>
              <w:bottom w:val="single" w:sz="4" w:space="0" w:color="000000"/>
              <w:right w:val="single" w:sz="4" w:space="0" w:color="000000"/>
            </w:tcBorders>
          </w:tcPr>
          <w:p w14:paraId="4FBD0394" w14:textId="77777777" w:rsidR="009A7E22" w:rsidRDefault="009A7E22" w:rsidP="002D2EE8">
            <w:pPr>
              <w:spacing w:after="0" w:line="259" w:lineRule="auto"/>
              <w:ind w:left="2" w:right="0" w:firstLine="0"/>
              <w:jc w:val="left"/>
            </w:pPr>
            <w:r>
              <w:rPr>
                <w:sz w:val="16"/>
              </w:rPr>
              <w:t xml:space="preserve">- </w:t>
            </w:r>
          </w:p>
        </w:tc>
      </w:tr>
      <w:tr w:rsidR="009A7E22" w14:paraId="5262E628"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0D29F61F" w14:textId="77777777" w:rsidR="009A7E22" w:rsidRDefault="009A7E22" w:rsidP="002D2EE8">
            <w:pPr>
              <w:spacing w:after="0" w:line="259" w:lineRule="auto"/>
              <w:ind w:left="2" w:right="0" w:firstLine="0"/>
              <w:jc w:val="left"/>
            </w:pPr>
            <w:r>
              <w:rPr>
                <w:sz w:val="16"/>
              </w:rPr>
              <w:t xml:space="preserve">Value </w:t>
            </w:r>
          </w:p>
        </w:tc>
        <w:tc>
          <w:tcPr>
            <w:tcW w:w="2121" w:type="dxa"/>
            <w:tcBorders>
              <w:top w:val="single" w:sz="4" w:space="0" w:color="000000"/>
              <w:left w:val="single" w:sz="4" w:space="0" w:color="000000"/>
              <w:bottom w:val="single" w:sz="4" w:space="0" w:color="000000"/>
              <w:right w:val="single" w:sz="4" w:space="0" w:color="000000"/>
            </w:tcBorders>
          </w:tcPr>
          <w:p w14:paraId="1DD3C713" w14:textId="77777777" w:rsidR="009A7E22" w:rsidRDefault="009A7E22" w:rsidP="002D2EE8">
            <w:pPr>
              <w:spacing w:after="0" w:line="259" w:lineRule="auto"/>
              <w:ind w:left="0" w:right="0" w:firstLine="0"/>
              <w:jc w:val="left"/>
            </w:pPr>
            <w:r>
              <w:rPr>
                <w:sz w:val="16"/>
              </w:rPr>
              <w:t xml:space="preserve">S100p154.0.0 </w:t>
            </w:r>
          </w:p>
        </w:tc>
        <w:tc>
          <w:tcPr>
            <w:tcW w:w="2700" w:type="dxa"/>
            <w:tcBorders>
              <w:top w:val="single" w:sz="4" w:space="0" w:color="000000"/>
              <w:left w:val="single" w:sz="4" w:space="0" w:color="000000"/>
              <w:bottom w:val="single" w:sz="4" w:space="0" w:color="000000"/>
              <w:right w:val="single" w:sz="4" w:space="0" w:color="000000"/>
            </w:tcBorders>
          </w:tcPr>
          <w:p w14:paraId="6088E623" w14:textId="77777777" w:rsidR="009A7E22" w:rsidRDefault="009A7E22" w:rsidP="002D2EE8">
            <w:pPr>
              <w:spacing w:after="0" w:line="259" w:lineRule="auto"/>
              <w:ind w:left="2" w:right="0" w:firstLine="0"/>
              <w:jc w:val="left"/>
            </w:pPr>
            <w:r>
              <w:rPr>
                <w:sz w:val="16"/>
              </w:rPr>
              <w:t xml:space="preserve">S-100 4.0.0 Part 15 </w:t>
            </w:r>
          </w:p>
        </w:tc>
        <w:tc>
          <w:tcPr>
            <w:tcW w:w="900" w:type="dxa"/>
            <w:tcBorders>
              <w:top w:val="single" w:sz="4" w:space="0" w:color="000000"/>
              <w:left w:val="single" w:sz="4" w:space="0" w:color="000000"/>
              <w:bottom w:val="single" w:sz="4" w:space="0" w:color="000000"/>
              <w:right w:val="single" w:sz="4" w:space="0" w:color="000000"/>
            </w:tcBorders>
          </w:tcPr>
          <w:p w14:paraId="7EF1BC6E" w14:textId="77777777" w:rsidR="009A7E22" w:rsidRDefault="009A7E22" w:rsidP="002D2EE8">
            <w:pPr>
              <w:spacing w:after="0" w:line="259" w:lineRule="auto"/>
              <w:ind w:left="2" w:right="0" w:firstLine="0"/>
              <w:jc w:val="center"/>
            </w:pPr>
            <w:r>
              <w:rPr>
                <w:sz w:val="1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1AD6C17F" w14:textId="77777777" w:rsidR="009A7E22" w:rsidRDefault="009A7E22" w:rsidP="002D2EE8">
            <w:pPr>
              <w:spacing w:after="0" w:line="259" w:lineRule="auto"/>
              <w:ind w:left="2" w:right="0" w:firstLine="0"/>
              <w:jc w:val="left"/>
            </w:pPr>
            <w:r>
              <w:rPr>
                <w:sz w:val="16"/>
              </w:rPr>
              <w:t xml:space="preserve">- </w:t>
            </w:r>
          </w:p>
        </w:tc>
        <w:tc>
          <w:tcPr>
            <w:tcW w:w="5712" w:type="dxa"/>
            <w:tcBorders>
              <w:top w:val="single" w:sz="4" w:space="0" w:color="000000"/>
              <w:left w:val="single" w:sz="4" w:space="0" w:color="000000"/>
              <w:bottom w:val="single" w:sz="4" w:space="0" w:color="000000"/>
              <w:right w:val="single" w:sz="4" w:space="0" w:color="000000"/>
            </w:tcBorders>
          </w:tcPr>
          <w:p w14:paraId="3BC9F097" w14:textId="77777777" w:rsidR="009A7E22" w:rsidRDefault="009A7E22" w:rsidP="002D2EE8">
            <w:pPr>
              <w:spacing w:after="0" w:line="259" w:lineRule="auto"/>
              <w:ind w:left="2" w:right="0" w:firstLine="0"/>
              <w:jc w:val="left"/>
              <w:rPr>
                <w:sz w:val="16"/>
              </w:rPr>
            </w:pPr>
            <w:r>
              <w:rPr>
                <w:sz w:val="16"/>
              </w:rPr>
              <w:t>See S-100 Part 15.</w:t>
            </w:r>
          </w:p>
          <w:p w14:paraId="4D1FA752" w14:textId="77777777" w:rsidR="009A7E22" w:rsidRDefault="009A7E22" w:rsidP="002D2EE8">
            <w:pPr>
              <w:spacing w:after="0" w:line="259" w:lineRule="auto"/>
              <w:ind w:left="2" w:right="0" w:firstLine="0"/>
              <w:jc w:val="left"/>
            </w:pPr>
            <w:r>
              <w:rPr>
                <w:sz w:val="16"/>
              </w:rPr>
              <w:t xml:space="preserve">(Note: The specified value corrects a discrepancy between S-100 4.0.0 Figure 4a-D-4 and the table S100_ProtectionScheme in S-100 Part 4a-D.) </w:t>
            </w:r>
          </w:p>
        </w:tc>
      </w:tr>
      <w:bookmarkEnd w:id="119"/>
    </w:tbl>
    <w:p w14:paraId="37245F8D" w14:textId="77777777" w:rsidR="009A7E22" w:rsidRDefault="009A7E22" w:rsidP="009A7E22">
      <w:pPr>
        <w:spacing w:after="120" w:line="259" w:lineRule="auto"/>
        <w:ind w:left="0" w:right="0" w:firstLine="0"/>
        <w:jc w:val="left"/>
      </w:pPr>
    </w:p>
    <w:p w14:paraId="097287F5" w14:textId="77777777" w:rsidR="009A7E22" w:rsidRDefault="009A7E22" w:rsidP="009A7E22">
      <w:pPr>
        <w:spacing w:after="120" w:line="259" w:lineRule="auto"/>
        <w:ind w:left="0" w:right="0" w:firstLine="0"/>
        <w:jc w:val="left"/>
      </w:pPr>
    </w:p>
    <w:p w14:paraId="09D66C6B" w14:textId="77777777" w:rsidR="009A7E22" w:rsidRDefault="009A7E22" w:rsidP="009A7E22">
      <w:pPr>
        <w:pStyle w:val="berschrift3"/>
      </w:pPr>
      <w:bookmarkStart w:id="120" w:name="_Toc2765822"/>
      <w:bookmarkStart w:id="121" w:name="_Toc3544695"/>
      <w:r>
        <w:t>12.7.8</w:t>
      </w:r>
      <w:r>
        <w:tab/>
        <w:t>S102_GriddingMethod</w:t>
      </w:r>
      <w:bookmarkEnd w:id="120"/>
      <w:bookmarkEnd w:id="121"/>
    </w:p>
    <w:tbl>
      <w:tblPr>
        <w:tblStyle w:val="TableGrid"/>
        <w:tblW w:w="13468" w:type="dxa"/>
        <w:tblInd w:w="0" w:type="dxa"/>
        <w:tblCellMar>
          <w:top w:w="63" w:type="dxa"/>
          <w:left w:w="106" w:type="dxa"/>
          <w:right w:w="75" w:type="dxa"/>
        </w:tblCellMar>
        <w:tblLook w:val="04A0" w:firstRow="1" w:lastRow="0" w:firstColumn="1" w:lastColumn="0" w:noHBand="0" w:noVBand="1"/>
      </w:tblPr>
      <w:tblGrid>
        <w:gridCol w:w="1135"/>
        <w:gridCol w:w="2121"/>
        <w:gridCol w:w="5220"/>
        <w:gridCol w:w="810"/>
        <w:gridCol w:w="900"/>
        <w:gridCol w:w="3282"/>
      </w:tblGrid>
      <w:tr w:rsidR="009A7E22" w14:paraId="4164380D" w14:textId="77777777" w:rsidTr="002D2EE8">
        <w:trPr>
          <w:cantSplit/>
          <w:trHeight w:val="312"/>
          <w:tblHeader/>
        </w:trPr>
        <w:tc>
          <w:tcPr>
            <w:tcW w:w="1135" w:type="dxa"/>
            <w:tcBorders>
              <w:top w:val="single" w:sz="4" w:space="0" w:color="000000"/>
              <w:left w:val="single" w:sz="4" w:space="0" w:color="000000"/>
              <w:bottom w:val="single" w:sz="4" w:space="0" w:color="000000"/>
              <w:right w:val="single" w:sz="4" w:space="0" w:color="000000"/>
            </w:tcBorders>
          </w:tcPr>
          <w:p w14:paraId="0209F102" w14:textId="77777777" w:rsidR="009A7E22" w:rsidRDefault="009A7E22" w:rsidP="002D2EE8">
            <w:pPr>
              <w:spacing w:after="0" w:line="259" w:lineRule="auto"/>
              <w:ind w:left="2" w:right="0" w:firstLine="0"/>
              <w:jc w:val="left"/>
            </w:pPr>
            <w:r>
              <w:rPr>
                <w:b/>
                <w:sz w:val="16"/>
              </w:rPr>
              <w:t xml:space="preserve">Role Name </w:t>
            </w:r>
          </w:p>
        </w:tc>
        <w:tc>
          <w:tcPr>
            <w:tcW w:w="2121" w:type="dxa"/>
            <w:tcBorders>
              <w:top w:val="single" w:sz="4" w:space="0" w:color="000000"/>
              <w:left w:val="single" w:sz="4" w:space="0" w:color="000000"/>
              <w:bottom w:val="single" w:sz="4" w:space="0" w:color="000000"/>
              <w:right w:val="single" w:sz="4" w:space="0" w:color="000000"/>
            </w:tcBorders>
          </w:tcPr>
          <w:p w14:paraId="526F8CAD" w14:textId="77777777" w:rsidR="009A7E22" w:rsidRDefault="009A7E22" w:rsidP="002D2EE8">
            <w:pPr>
              <w:spacing w:after="0" w:line="259" w:lineRule="auto"/>
              <w:ind w:left="0" w:right="0" w:firstLine="0"/>
              <w:jc w:val="left"/>
            </w:pPr>
            <w:r>
              <w:rPr>
                <w:b/>
                <w:sz w:val="16"/>
              </w:rPr>
              <w:t xml:space="preserve">Name </w:t>
            </w:r>
          </w:p>
        </w:tc>
        <w:tc>
          <w:tcPr>
            <w:tcW w:w="5220" w:type="dxa"/>
            <w:tcBorders>
              <w:top w:val="single" w:sz="4" w:space="0" w:color="000000"/>
              <w:left w:val="single" w:sz="4" w:space="0" w:color="000000"/>
              <w:bottom w:val="single" w:sz="4" w:space="0" w:color="000000"/>
              <w:right w:val="single" w:sz="4" w:space="0" w:color="000000"/>
            </w:tcBorders>
          </w:tcPr>
          <w:p w14:paraId="1C74B679" w14:textId="77777777" w:rsidR="009A7E22" w:rsidRDefault="009A7E22" w:rsidP="002D2EE8">
            <w:pPr>
              <w:spacing w:after="0" w:line="259" w:lineRule="auto"/>
              <w:ind w:left="2" w:right="0" w:firstLine="0"/>
              <w:jc w:val="left"/>
            </w:pPr>
            <w:r>
              <w:rPr>
                <w:b/>
                <w:sz w:val="16"/>
              </w:rPr>
              <w:t xml:space="preserve">Description </w:t>
            </w:r>
          </w:p>
        </w:tc>
        <w:tc>
          <w:tcPr>
            <w:tcW w:w="810" w:type="dxa"/>
            <w:tcBorders>
              <w:top w:val="single" w:sz="4" w:space="0" w:color="000000"/>
              <w:left w:val="single" w:sz="4" w:space="0" w:color="000000"/>
              <w:bottom w:val="single" w:sz="4" w:space="0" w:color="000000"/>
              <w:right w:val="single" w:sz="4" w:space="0" w:color="000000"/>
            </w:tcBorders>
          </w:tcPr>
          <w:p w14:paraId="44890078" w14:textId="77777777" w:rsidR="009A7E22" w:rsidRDefault="009A7E22" w:rsidP="002D2EE8">
            <w:pPr>
              <w:spacing w:after="0" w:line="259" w:lineRule="auto"/>
              <w:ind w:left="48" w:right="0" w:firstLine="0"/>
              <w:jc w:val="left"/>
            </w:pPr>
            <w:r>
              <w:rPr>
                <w:b/>
                <w:sz w:val="16"/>
              </w:rPr>
              <w:t xml:space="preserve">Code </w:t>
            </w:r>
          </w:p>
        </w:tc>
        <w:tc>
          <w:tcPr>
            <w:tcW w:w="900" w:type="dxa"/>
            <w:tcBorders>
              <w:top w:val="single" w:sz="4" w:space="0" w:color="000000"/>
              <w:left w:val="single" w:sz="4" w:space="0" w:color="000000"/>
              <w:bottom w:val="single" w:sz="4" w:space="0" w:color="000000"/>
              <w:right w:val="single" w:sz="4" w:space="0" w:color="000000"/>
            </w:tcBorders>
          </w:tcPr>
          <w:p w14:paraId="56E3E47E" w14:textId="77777777" w:rsidR="009A7E22" w:rsidRDefault="009A7E22" w:rsidP="002D2EE8">
            <w:pPr>
              <w:spacing w:after="0" w:line="259" w:lineRule="auto"/>
              <w:ind w:left="2" w:right="0" w:firstLine="0"/>
              <w:jc w:val="left"/>
            </w:pPr>
            <w:r>
              <w:rPr>
                <w:b/>
                <w:sz w:val="16"/>
              </w:rPr>
              <w:t xml:space="preserve">Type </w:t>
            </w:r>
          </w:p>
        </w:tc>
        <w:tc>
          <w:tcPr>
            <w:tcW w:w="3282" w:type="dxa"/>
            <w:tcBorders>
              <w:top w:val="single" w:sz="4" w:space="0" w:color="000000"/>
              <w:left w:val="single" w:sz="4" w:space="0" w:color="000000"/>
              <w:bottom w:val="single" w:sz="4" w:space="0" w:color="000000"/>
              <w:right w:val="single" w:sz="4" w:space="0" w:color="000000"/>
            </w:tcBorders>
          </w:tcPr>
          <w:p w14:paraId="7FC19AFF" w14:textId="77777777" w:rsidR="009A7E22" w:rsidRDefault="009A7E22" w:rsidP="002D2EE8">
            <w:pPr>
              <w:spacing w:after="0" w:line="259" w:lineRule="auto"/>
              <w:ind w:left="2" w:right="0" w:firstLine="0"/>
              <w:jc w:val="left"/>
            </w:pPr>
            <w:r>
              <w:rPr>
                <w:b/>
                <w:sz w:val="16"/>
              </w:rPr>
              <w:t xml:space="preserve">Remarks </w:t>
            </w:r>
          </w:p>
        </w:tc>
      </w:tr>
      <w:tr w:rsidR="009A7E22" w14:paraId="75D97FBD"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3CC717AD" w14:textId="77777777" w:rsidR="009A7E22" w:rsidRDefault="009A7E22" w:rsidP="002D2EE8">
            <w:pPr>
              <w:spacing w:after="0" w:line="259" w:lineRule="auto"/>
              <w:ind w:left="2" w:right="0" w:firstLine="0"/>
              <w:jc w:val="left"/>
            </w:pPr>
            <w:r>
              <w:rPr>
                <w:sz w:val="16"/>
              </w:rPr>
              <w:t xml:space="preserve">Enumeration </w:t>
            </w:r>
          </w:p>
        </w:tc>
        <w:tc>
          <w:tcPr>
            <w:tcW w:w="2121" w:type="dxa"/>
            <w:tcBorders>
              <w:top w:val="single" w:sz="4" w:space="0" w:color="000000"/>
              <w:left w:val="single" w:sz="4" w:space="0" w:color="000000"/>
              <w:bottom w:val="single" w:sz="4" w:space="0" w:color="000000"/>
              <w:right w:val="single" w:sz="4" w:space="0" w:color="000000"/>
            </w:tcBorders>
          </w:tcPr>
          <w:p w14:paraId="3CE4103B" w14:textId="77777777" w:rsidR="009A7E22" w:rsidRDefault="009A7E22" w:rsidP="002D2EE8">
            <w:pPr>
              <w:spacing w:after="0" w:line="259" w:lineRule="auto"/>
              <w:ind w:left="0" w:right="0" w:firstLine="0"/>
              <w:jc w:val="left"/>
            </w:pPr>
            <w:r>
              <w:rPr>
                <w:sz w:val="16"/>
              </w:rPr>
              <w:t xml:space="preserve">S102_GriddingMethod </w:t>
            </w:r>
          </w:p>
        </w:tc>
        <w:tc>
          <w:tcPr>
            <w:tcW w:w="5220" w:type="dxa"/>
            <w:tcBorders>
              <w:top w:val="single" w:sz="4" w:space="0" w:color="000000"/>
              <w:left w:val="single" w:sz="4" w:space="0" w:color="000000"/>
              <w:bottom w:val="single" w:sz="4" w:space="0" w:color="000000"/>
              <w:right w:val="single" w:sz="4" w:space="0" w:color="000000"/>
            </w:tcBorders>
          </w:tcPr>
          <w:p w14:paraId="144F6CBF" w14:textId="77777777" w:rsidR="009A7E22" w:rsidRDefault="009A7E22" w:rsidP="002D2EE8">
            <w:pPr>
              <w:spacing w:after="0" w:line="259" w:lineRule="auto"/>
              <w:ind w:left="2" w:right="0" w:firstLine="0"/>
              <w:jc w:val="left"/>
            </w:pPr>
            <w:r>
              <w:rPr>
                <w:sz w:val="16"/>
              </w:rPr>
              <w:t xml:space="preserve">Gridding methods </w:t>
            </w:r>
          </w:p>
        </w:tc>
        <w:tc>
          <w:tcPr>
            <w:tcW w:w="810" w:type="dxa"/>
            <w:tcBorders>
              <w:top w:val="single" w:sz="4" w:space="0" w:color="000000"/>
              <w:left w:val="single" w:sz="4" w:space="0" w:color="000000"/>
              <w:bottom w:val="single" w:sz="4" w:space="0" w:color="000000"/>
              <w:right w:val="single" w:sz="4" w:space="0" w:color="000000"/>
            </w:tcBorders>
          </w:tcPr>
          <w:p w14:paraId="460B8F89" w14:textId="77777777" w:rsidR="009A7E22" w:rsidRDefault="009A7E22" w:rsidP="002D2EE8">
            <w:pPr>
              <w:spacing w:after="0" w:line="259" w:lineRule="auto"/>
              <w:ind w:left="0" w:right="34" w:firstLine="0"/>
              <w:jc w:val="center"/>
            </w:pPr>
            <w:r>
              <w:rPr>
                <w:sz w:val="16"/>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48E64CB" w14:textId="77777777" w:rsidR="009A7E22" w:rsidRDefault="009A7E22" w:rsidP="002D2EE8">
            <w:pPr>
              <w:spacing w:after="0" w:line="259" w:lineRule="auto"/>
              <w:ind w:left="2" w:right="0" w:firstLine="0"/>
              <w:jc w:val="left"/>
            </w:pPr>
            <w:r>
              <w:rPr>
                <w:sz w:val="16"/>
              </w:rPr>
              <w:t xml:space="preserve">- </w:t>
            </w:r>
          </w:p>
        </w:tc>
        <w:tc>
          <w:tcPr>
            <w:tcW w:w="3282" w:type="dxa"/>
            <w:tcBorders>
              <w:top w:val="single" w:sz="4" w:space="0" w:color="000000"/>
              <w:left w:val="single" w:sz="4" w:space="0" w:color="000000"/>
              <w:bottom w:val="single" w:sz="4" w:space="0" w:color="000000"/>
              <w:right w:val="single" w:sz="4" w:space="0" w:color="000000"/>
            </w:tcBorders>
          </w:tcPr>
          <w:p w14:paraId="25BD9A69" w14:textId="77777777" w:rsidR="009A7E22" w:rsidRDefault="009A7E22" w:rsidP="002D2EE8">
            <w:pPr>
              <w:spacing w:after="0" w:line="259" w:lineRule="auto"/>
              <w:ind w:left="2" w:right="0" w:firstLine="0"/>
              <w:jc w:val="left"/>
            </w:pPr>
            <w:r>
              <w:rPr>
                <w:sz w:val="16"/>
              </w:rPr>
              <w:t xml:space="preserve">- </w:t>
            </w:r>
          </w:p>
        </w:tc>
      </w:tr>
      <w:tr w:rsidR="009A7E22" w14:paraId="459B6BF1"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34066E72" w14:textId="77777777" w:rsidR="009A7E22" w:rsidRDefault="009A7E22" w:rsidP="002D2EE8">
            <w:pPr>
              <w:spacing w:after="0" w:line="259" w:lineRule="auto"/>
              <w:ind w:left="2" w:right="0" w:firstLine="0"/>
              <w:jc w:val="left"/>
            </w:pPr>
            <w:r>
              <w:rPr>
                <w:sz w:val="16"/>
              </w:rPr>
              <w:t xml:space="preserve">Value </w:t>
            </w:r>
          </w:p>
        </w:tc>
        <w:tc>
          <w:tcPr>
            <w:tcW w:w="2121" w:type="dxa"/>
            <w:tcBorders>
              <w:top w:val="single" w:sz="4" w:space="0" w:color="000000"/>
              <w:left w:val="single" w:sz="4" w:space="0" w:color="000000"/>
              <w:bottom w:val="single" w:sz="4" w:space="0" w:color="000000"/>
              <w:right w:val="single" w:sz="4" w:space="0" w:color="000000"/>
            </w:tcBorders>
          </w:tcPr>
          <w:p w14:paraId="75C7DDC2" w14:textId="77777777" w:rsidR="009A7E22" w:rsidRDefault="009A7E22" w:rsidP="002D2EE8">
            <w:pPr>
              <w:spacing w:after="0" w:line="259" w:lineRule="auto"/>
              <w:ind w:left="0" w:right="0" w:firstLine="0"/>
              <w:jc w:val="left"/>
            </w:pPr>
            <w:r w:rsidRPr="00403D3F">
              <w:rPr>
                <w:sz w:val="16"/>
              </w:rPr>
              <w:t>basicWeightedMean</w:t>
            </w:r>
          </w:p>
        </w:tc>
        <w:tc>
          <w:tcPr>
            <w:tcW w:w="5220" w:type="dxa"/>
            <w:tcBorders>
              <w:top w:val="single" w:sz="4" w:space="0" w:color="000000"/>
              <w:left w:val="single" w:sz="4" w:space="0" w:color="000000"/>
              <w:bottom w:val="single" w:sz="4" w:space="0" w:color="000000"/>
              <w:right w:val="single" w:sz="4" w:space="0" w:color="000000"/>
            </w:tcBorders>
          </w:tcPr>
          <w:p w14:paraId="0F934D39" w14:textId="77777777" w:rsidR="009A7E22" w:rsidRPr="00403D3F" w:rsidRDefault="009A7E22" w:rsidP="002D2EE8">
            <w:pPr>
              <w:spacing w:after="0" w:line="259" w:lineRule="auto"/>
              <w:ind w:left="2" w:right="0" w:firstLine="0"/>
              <w:jc w:val="left"/>
              <w:rPr>
                <w:sz w:val="16"/>
              </w:rPr>
            </w:pPr>
            <w:r w:rsidRPr="00403D3F">
              <w:rPr>
                <w:sz w:val="16"/>
              </w:rPr>
              <w:t xml:space="preserve">The </w:t>
            </w:r>
            <w:r w:rsidRPr="00403D3F">
              <w:rPr>
                <w:b/>
                <w:sz w:val="16"/>
              </w:rPr>
              <w:t>Basic Weighted Mean</w:t>
            </w:r>
            <w:r w:rsidRPr="00403D3F">
              <w:rPr>
                <w:sz w:val="16"/>
              </w:rPr>
              <w:t xml:space="preserve"> algorithm computes an average depth for each grid node. Contributing depth estimates within a given area of influence are weighted and averaged to compute the final nodal value.  </w:t>
            </w:r>
          </w:p>
        </w:tc>
        <w:tc>
          <w:tcPr>
            <w:tcW w:w="810" w:type="dxa"/>
            <w:tcBorders>
              <w:top w:val="single" w:sz="4" w:space="0" w:color="000000"/>
              <w:left w:val="single" w:sz="4" w:space="0" w:color="000000"/>
              <w:bottom w:val="single" w:sz="4" w:space="0" w:color="000000"/>
              <w:right w:val="single" w:sz="4" w:space="0" w:color="000000"/>
            </w:tcBorders>
          </w:tcPr>
          <w:p w14:paraId="21062CFF" w14:textId="77777777" w:rsidR="009A7E22" w:rsidRDefault="009A7E22" w:rsidP="002D2EE8">
            <w:pPr>
              <w:spacing w:after="0" w:line="259" w:lineRule="auto"/>
              <w:ind w:left="2" w:right="0" w:firstLine="0"/>
              <w:jc w:val="center"/>
            </w:pPr>
            <w:r>
              <w:rPr>
                <w:sz w:val="16"/>
              </w:rPr>
              <w:t>1</w:t>
            </w:r>
          </w:p>
        </w:tc>
        <w:tc>
          <w:tcPr>
            <w:tcW w:w="900" w:type="dxa"/>
            <w:tcBorders>
              <w:top w:val="single" w:sz="4" w:space="0" w:color="000000"/>
              <w:left w:val="single" w:sz="4" w:space="0" w:color="000000"/>
              <w:bottom w:val="single" w:sz="4" w:space="0" w:color="000000"/>
              <w:right w:val="single" w:sz="4" w:space="0" w:color="000000"/>
            </w:tcBorders>
          </w:tcPr>
          <w:p w14:paraId="04F8E957" w14:textId="77777777" w:rsidR="009A7E22" w:rsidRDefault="009A7E22" w:rsidP="002D2EE8">
            <w:pPr>
              <w:spacing w:after="0" w:line="259" w:lineRule="auto"/>
              <w:ind w:left="2" w:right="0" w:firstLine="0"/>
              <w:jc w:val="left"/>
            </w:pPr>
            <w:r>
              <w:rPr>
                <w:sz w:val="16"/>
              </w:rPr>
              <w:t xml:space="preserve">- </w:t>
            </w:r>
          </w:p>
        </w:tc>
        <w:tc>
          <w:tcPr>
            <w:tcW w:w="3282" w:type="dxa"/>
            <w:tcBorders>
              <w:top w:val="single" w:sz="4" w:space="0" w:color="000000"/>
              <w:left w:val="single" w:sz="4" w:space="0" w:color="000000"/>
              <w:bottom w:val="single" w:sz="4" w:space="0" w:color="000000"/>
              <w:right w:val="single" w:sz="4" w:space="0" w:color="000000"/>
            </w:tcBorders>
          </w:tcPr>
          <w:p w14:paraId="5C1C52A5" w14:textId="77777777" w:rsidR="009A7E22" w:rsidRDefault="009A7E22" w:rsidP="002D2EE8">
            <w:pPr>
              <w:spacing w:after="0" w:line="259" w:lineRule="auto"/>
              <w:ind w:left="2" w:right="0" w:firstLine="0"/>
              <w:jc w:val="left"/>
            </w:pPr>
            <w:r>
              <w:rPr>
                <w:sz w:val="16"/>
              </w:rPr>
              <w:t xml:space="preserve"> </w:t>
            </w:r>
          </w:p>
        </w:tc>
      </w:tr>
      <w:tr w:rsidR="009A7E22" w14:paraId="68C04038"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7688DAE2" w14:textId="77777777" w:rsidR="009A7E22" w:rsidRDefault="009A7E22" w:rsidP="002D2EE8">
            <w:pPr>
              <w:spacing w:after="0" w:line="259" w:lineRule="auto"/>
              <w:ind w:left="2" w:right="0" w:firstLine="0"/>
              <w:jc w:val="left"/>
              <w:rPr>
                <w:sz w:val="16"/>
              </w:rPr>
            </w:pPr>
            <w:r w:rsidRPr="00CE398E">
              <w:rPr>
                <w:sz w:val="16"/>
              </w:rPr>
              <w:t xml:space="preserve">Value </w:t>
            </w:r>
          </w:p>
        </w:tc>
        <w:tc>
          <w:tcPr>
            <w:tcW w:w="2121" w:type="dxa"/>
            <w:tcBorders>
              <w:top w:val="single" w:sz="4" w:space="0" w:color="000000"/>
              <w:left w:val="single" w:sz="4" w:space="0" w:color="000000"/>
              <w:bottom w:val="single" w:sz="4" w:space="0" w:color="000000"/>
              <w:right w:val="single" w:sz="4" w:space="0" w:color="000000"/>
            </w:tcBorders>
          </w:tcPr>
          <w:p w14:paraId="7B42043D" w14:textId="77777777" w:rsidR="009A7E22" w:rsidRDefault="009A7E22" w:rsidP="002D2EE8">
            <w:pPr>
              <w:spacing w:after="0" w:line="259" w:lineRule="auto"/>
              <w:ind w:left="0" w:right="0" w:firstLine="0"/>
              <w:jc w:val="left"/>
              <w:rPr>
                <w:sz w:val="16"/>
              </w:rPr>
            </w:pPr>
            <w:r>
              <w:rPr>
                <w:sz w:val="16"/>
              </w:rPr>
              <w:t>shoalestDepth</w:t>
            </w:r>
          </w:p>
        </w:tc>
        <w:tc>
          <w:tcPr>
            <w:tcW w:w="5220" w:type="dxa"/>
            <w:tcBorders>
              <w:top w:val="single" w:sz="4" w:space="0" w:color="000000"/>
              <w:left w:val="single" w:sz="4" w:space="0" w:color="000000"/>
              <w:bottom w:val="single" w:sz="4" w:space="0" w:color="000000"/>
              <w:right w:val="single" w:sz="4" w:space="0" w:color="000000"/>
            </w:tcBorders>
          </w:tcPr>
          <w:p w14:paraId="2EA986FB" w14:textId="77777777" w:rsidR="009A7E22" w:rsidRPr="00422F7D" w:rsidRDefault="009A7E22" w:rsidP="002D2EE8">
            <w:pPr>
              <w:spacing w:after="0" w:line="259" w:lineRule="auto"/>
              <w:ind w:left="2" w:right="0" w:firstLine="0"/>
              <w:jc w:val="left"/>
              <w:rPr>
                <w:sz w:val="16"/>
              </w:rPr>
            </w:pPr>
            <w:r w:rsidRPr="00403D3F">
              <w:rPr>
                <w:sz w:val="16"/>
              </w:rPr>
              <w:t xml:space="preserve">The </w:t>
            </w:r>
            <w:r w:rsidRPr="00403D3F">
              <w:rPr>
                <w:b/>
                <w:sz w:val="16"/>
              </w:rPr>
              <w:t>Shoalest Depth</w:t>
            </w:r>
            <w:r w:rsidRPr="00403D3F">
              <w:rPr>
                <w:sz w:val="16"/>
              </w:rPr>
              <w:t xml:space="preserve"> algorithm examines depth estimates within a specific area of influence and assigns the shoalest value to the nodal position. The resulting surface represents the shallowest depths across a given area.  </w:t>
            </w:r>
          </w:p>
        </w:tc>
        <w:tc>
          <w:tcPr>
            <w:tcW w:w="810" w:type="dxa"/>
            <w:tcBorders>
              <w:top w:val="single" w:sz="4" w:space="0" w:color="000000"/>
              <w:left w:val="single" w:sz="4" w:space="0" w:color="000000"/>
              <w:bottom w:val="single" w:sz="4" w:space="0" w:color="000000"/>
              <w:right w:val="single" w:sz="4" w:space="0" w:color="000000"/>
            </w:tcBorders>
          </w:tcPr>
          <w:p w14:paraId="38AC1789" w14:textId="77777777" w:rsidR="009A7E22" w:rsidRDefault="009A7E22" w:rsidP="002D2EE8">
            <w:pPr>
              <w:spacing w:after="0" w:line="259" w:lineRule="auto"/>
              <w:ind w:left="2" w:right="0" w:firstLine="0"/>
              <w:jc w:val="center"/>
              <w:rPr>
                <w:sz w:val="16"/>
              </w:rPr>
            </w:pPr>
            <w:r>
              <w:rPr>
                <w:sz w:val="16"/>
              </w:rPr>
              <w:t>2</w:t>
            </w:r>
          </w:p>
        </w:tc>
        <w:tc>
          <w:tcPr>
            <w:tcW w:w="900" w:type="dxa"/>
            <w:tcBorders>
              <w:top w:val="single" w:sz="4" w:space="0" w:color="000000"/>
              <w:left w:val="single" w:sz="4" w:space="0" w:color="000000"/>
              <w:bottom w:val="single" w:sz="4" w:space="0" w:color="000000"/>
              <w:right w:val="single" w:sz="4" w:space="0" w:color="000000"/>
            </w:tcBorders>
          </w:tcPr>
          <w:p w14:paraId="3D0FC021" w14:textId="77777777" w:rsidR="009A7E22" w:rsidRDefault="009A7E22" w:rsidP="002D2EE8">
            <w:pPr>
              <w:spacing w:after="0" w:line="259" w:lineRule="auto"/>
              <w:ind w:left="2" w:right="0" w:firstLine="0"/>
              <w:jc w:val="left"/>
              <w:rPr>
                <w:sz w:val="16"/>
              </w:rPr>
            </w:pPr>
          </w:p>
        </w:tc>
        <w:tc>
          <w:tcPr>
            <w:tcW w:w="3282" w:type="dxa"/>
            <w:tcBorders>
              <w:top w:val="single" w:sz="4" w:space="0" w:color="000000"/>
              <w:left w:val="single" w:sz="4" w:space="0" w:color="000000"/>
              <w:bottom w:val="single" w:sz="4" w:space="0" w:color="000000"/>
              <w:right w:val="single" w:sz="4" w:space="0" w:color="000000"/>
            </w:tcBorders>
          </w:tcPr>
          <w:p w14:paraId="204A9845" w14:textId="77777777" w:rsidR="009A7E22" w:rsidRDefault="009A7E22" w:rsidP="002D2EE8">
            <w:pPr>
              <w:spacing w:after="0" w:line="259" w:lineRule="auto"/>
              <w:ind w:left="2" w:right="0" w:firstLine="0"/>
              <w:jc w:val="left"/>
              <w:rPr>
                <w:sz w:val="16"/>
              </w:rPr>
            </w:pPr>
          </w:p>
        </w:tc>
      </w:tr>
      <w:tr w:rsidR="009A7E22" w14:paraId="37D89731"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326C842E" w14:textId="77777777" w:rsidR="009A7E22" w:rsidRDefault="009A7E22" w:rsidP="002D2EE8">
            <w:pPr>
              <w:spacing w:after="0" w:line="259" w:lineRule="auto"/>
              <w:ind w:left="2" w:right="0" w:firstLine="0"/>
              <w:jc w:val="left"/>
              <w:rPr>
                <w:sz w:val="16"/>
              </w:rPr>
            </w:pPr>
            <w:r w:rsidRPr="00CE398E">
              <w:rPr>
                <w:sz w:val="16"/>
              </w:rPr>
              <w:t xml:space="preserve">Value </w:t>
            </w:r>
          </w:p>
        </w:tc>
        <w:tc>
          <w:tcPr>
            <w:tcW w:w="2121" w:type="dxa"/>
            <w:tcBorders>
              <w:top w:val="single" w:sz="4" w:space="0" w:color="000000"/>
              <w:left w:val="single" w:sz="4" w:space="0" w:color="000000"/>
              <w:bottom w:val="single" w:sz="4" w:space="0" w:color="000000"/>
              <w:right w:val="single" w:sz="4" w:space="0" w:color="000000"/>
            </w:tcBorders>
          </w:tcPr>
          <w:p w14:paraId="08179867" w14:textId="77777777" w:rsidR="009A7E22" w:rsidRDefault="009A7E22" w:rsidP="002D2EE8">
            <w:pPr>
              <w:spacing w:after="0" w:line="259" w:lineRule="auto"/>
              <w:ind w:left="0" w:right="0" w:firstLine="0"/>
              <w:jc w:val="left"/>
              <w:rPr>
                <w:sz w:val="16"/>
              </w:rPr>
            </w:pPr>
            <w:r>
              <w:rPr>
                <w:sz w:val="16"/>
              </w:rPr>
              <w:t>tpuWeightedMean</w:t>
            </w:r>
          </w:p>
        </w:tc>
        <w:tc>
          <w:tcPr>
            <w:tcW w:w="5220" w:type="dxa"/>
            <w:tcBorders>
              <w:top w:val="single" w:sz="4" w:space="0" w:color="000000"/>
              <w:left w:val="single" w:sz="4" w:space="0" w:color="000000"/>
              <w:bottom w:val="single" w:sz="4" w:space="0" w:color="000000"/>
              <w:right w:val="single" w:sz="4" w:space="0" w:color="000000"/>
            </w:tcBorders>
          </w:tcPr>
          <w:p w14:paraId="0C3E6A08" w14:textId="77777777" w:rsidR="009A7E22" w:rsidRPr="00422F7D" w:rsidRDefault="009A7E22" w:rsidP="002D2EE8">
            <w:pPr>
              <w:spacing w:after="0" w:line="259" w:lineRule="auto"/>
              <w:ind w:left="2" w:right="0" w:firstLine="0"/>
              <w:jc w:val="left"/>
              <w:rPr>
                <w:sz w:val="16"/>
              </w:rPr>
            </w:pPr>
            <w:r w:rsidRPr="00403D3F">
              <w:rPr>
                <w:sz w:val="16"/>
              </w:rPr>
              <w:t xml:space="preserve">The </w:t>
            </w:r>
            <w:r w:rsidRPr="00403D3F">
              <w:rPr>
                <w:b/>
                <w:sz w:val="16"/>
              </w:rPr>
              <w:t xml:space="preserve">Total Propagated Uncertainty (TPU) Weighted Mean </w:t>
            </w:r>
            <w:r w:rsidRPr="00403D3F">
              <w:rPr>
                <w:sz w:val="16"/>
              </w:rPr>
              <w:t xml:space="preserve">algorithm makes use of the depth and associated total propagated uncertainty for each contributing depth estimate to compute a weighted average depth for each nodal position.  </w:t>
            </w:r>
            <w:r w:rsidRPr="00403D3F">
              <w:rPr>
                <w:i/>
                <w:sz w:val="16"/>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51767ABD" w14:textId="77777777" w:rsidR="009A7E22" w:rsidRDefault="009A7E22" w:rsidP="002D2EE8">
            <w:pPr>
              <w:spacing w:after="0" w:line="259" w:lineRule="auto"/>
              <w:ind w:left="2" w:right="0" w:firstLine="0"/>
              <w:jc w:val="center"/>
              <w:rPr>
                <w:sz w:val="16"/>
              </w:rPr>
            </w:pPr>
            <w:r>
              <w:rPr>
                <w:sz w:val="16"/>
              </w:rPr>
              <w:t>3</w:t>
            </w:r>
          </w:p>
        </w:tc>
        <w:tc>
          <w:tcPr>
            <w:tcW w:w="900" w:type="dxa"/>
            <w:tcBorders>
              <w:top w:val="single" w:sz="4" w:space="0" w:color="000000"/>
              <w:left w:val="single" w:sz="4" w:space="0" w:color="000000"/>
              <w:bottom w:val="single" w:sz="4" w:space="0" w:color="000000"/>
              <w:right w:val="single" w:sz="4" w:space="0" w:color="000000"/>
            </w:tcBorders>
          </w:tcPr>
          <w:p w14:paraId="494F8997" w14:textId="77777777" w:rsidR="009A7E22" w:rsidRDefault="009A7E22" w:rsidP="002D2EE8">
            <w:pPr>
              <w:spacing w:after="0" w:line="259" w:lineRule="auto"/>
              <w:ind w:left="2" w:right="0" w:firstLine="0"/>
              <w:jc w:val="left"/>
              <w:rPr>
                <w:sz w:val="16"/>
              </w:rPr>
            </w:pPr>
          </w:p>
        </w:tc>
        <w:tc>
          <w:tcPr>
            <w:tcW w:w="3282" w:type="dxa"/>
            <w:tcBorders>
              <w:top w:val="single" w:sz="4" w:space="0" w:color="000000"/>
              <w:left w:val="single" w:sz="4" w:space="0" w:color="000000"/>
              <w:bottom w:val="single" w:sz="4" w:space="0" w:color="000000"/>
              <w:right w:val="single" w:sz="4" w:space="0" w:color="000000"/>
            </w:tcBorders>
          </w:tcPr>
          <w:p w14:paraId="0B5E3309" w14:textId="77777777" w:rsidR="009A7E22" w:rsidRDefault="009A7E22" w:rsidP="002D2EE8">
            <w:pPr>
              <w:spacing w:after="0" w:line="259" w:lineRule="auto"/>
              <w:ind w:left="2" w:right="0" w:firstLine="0"/>
              <w:jc w:val="left"/>
              <w:rPr>
                <w:sz w:val="16"/>
              </w:rPr>
            </w:pPr>
            <w:r w:rsidRPr="00422F7D">
              <w:rPr>
                <w:sz w:val="16"/>
              </w:rPr>
              <w:t>TPU is a measure of the expected accuracy of the depth estimate when all relevant error/uncertainty sources have been considered.</w:t>
            </w:r>
          </w:p>
        </w:tc>
      </w:tr>
      <w:tr w:rsidR="009A7E22" w14:paraId="25E3B96E"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0B2D121D" w14:textId="77777777" w:rsidR="009A7E22" w:rsidRDefault="009A7E22" w:rsidP="002D2EE8">
            <w:pPr>
              <w:spacing w:after="0" w:line="259" w:lineRule="auto"/>
              <w:ind w:left="2" w:right="0" w:firstLine="0"/>
              <w:jc w:val="left"/>
              <w:rPr>
                <w:sz w:val="16"/>
              </w:rPr>
            </w:pPr>
            <w:r w:rsidRPr="00CE398E">
              <w:rPr>
                <w:sz w:val="16"/>
              </w:rPr>
              <w:t xml:space="preserve">Value </w:t>
            </w:r>
          </w:p>
        </w:tc>
        <w:tc>
          <w:tcPr>
            <w:tcW w:w="2121" w:type="dxa"/>
            <w:tcBorders>
              <w:top w:val="single" w:sz="4" w:space="0" w:color="000000"/>
              <w:left w:val="single" w:sz="4" w:space="0" w:color="000000"/>
              <w:bottom w:val="single" w:sz="4" w:space="0" w:color="000000"/>
              <w:right w:val="single" w:sz="4" w:space="0" w:color="000000"/>
            </w:tcBorders>
          </w:tcPr>
          <w:p w14:paraId="5B1C97CF" w14:textId="77777777" w:rsidR="009A7E22" w:rsidRDefault="009A7E22" w:rsidP="002D2EE8">
            <w:pPr>
              <w:spacing w:after="0" w:line="259" w:lineRule="auto"/>
              <w:ind w:left="0" w:right="0" w:firstLine="0"/>
              <w:jc w:val="left"/>
              <w:rPr>
                <w:sz w:val="16"/>
              </w:rPr>
            </w:pPr>
            <w:r>
              <w:rPr>
                <w:sz w:val="16"/>
              </w:rPr>
              <w:t>cube</w:t>
            </w:r>
          </w:p>
        </w:tc>
        <w:tc>
          <w:tcPr>
            <w:tcW w:w="5220" w:type="dxa"/>
            <w:tcBorders>
              <w:top w:val="single" w:sz="4" w:space="0" w:color="000000"/>
              <w:left w:val="single" w:sz="4" w:space="0" w:color="000000"/>
              <w:bottom w:val="single" w:sz="4" w:space="0" w:color="000000"/>
              <w:right w:val="single" w:sz="4" w:space="0" w:color="000000"/>
            </w:tcBorders>
          </w:tcPr>
          <w:p w14:paraId="72F8BFA8" w14:textId="77777777" w:rsidR="009A7E22" w:rsidRPr="00422F7D" w:rsidRDefault="009A7E22" w:rsidP="002D2EE8">
            <w:pPr>
              <w:spacing w:after="0" w:line="259" w:lineRule="auto"/>
              <w:ind w:left="2" w:right="0" w:firstLine="0"/>
              <w:jc w:val="left"/>
              <w:rPr>
                <w:sz w:val="16"/>
              </w:rPr>
            </w:pPr>
            <w:r w:rsidRPr="00403D3F">
              <w:rPr>
                <w:sz w:val="16"/>
              </w:rPr>
              <w:t xml:space="preserve">The </w:t>
            </w:r>
            <w:r w:rsidRPr="00403D3F">
              <w:rPr>
                <w:b/>
                <w:sz w:val="16"/>
              </w:rPr>
              <w:t>Combined Uncertainty and Bathymetric Estimator, or CUBE</w:t>
            </w:r>
            <w:r w:rsidRPr="00403D3F">
              <w:rPr>
                <w:sz w:val="16"/>
              </w:rPr>
              <w:t xml:space="preserve"> makes use of the depth and associated total propagated uncertainty for each contributing depth estimate to compute one or many hypotheses for an area of interest. The resulting hypotheses are used to estimate statistical representative depths at each nodal position.  </w:t>
            </w:r>
          </w:p>
        </w:tc>
        <w:tc>
          <w:tcPr>
            <w:tcW w:w="810" w:type="dxa"/>
            <w:tcBorders>
              <w:top w:val="single" w:sz="4" w:space="0" w:color="000000"/>
              <w:left w:val="single" w:sz="4" w:space="0" w:color="000000"/>
              <w:bottom w:val="single" w:sz="4" w:space="0" w:color="000000"/>
              <w:right w:val="single" w:sz="4" w:space="0" w:color="000000"/>
            </w:tcBorders>
          </w:tcPr>
          <w:p w14:paraId="4BDD799B" w14:textId="77777777" w:rsidR="009A7E22" w:rsidRDefault="009A7E22" w:rsidP="002D2EE8">
            <w:pPr>
              <w:spacing w:after="0" w:line="259" w:lineRule="auto"/>
              <w:ind w:left="2" w:right="0" w:firstLine="0"/>
              <w:jc w:val="center"/>
              <w:rPr>
                <w:sz w:val="16"/>
              </w:rPr>
            </w:pPr>
            <w:r>
              <w:rPr>
                <w:sz w:val="16"/>
              </w:rPr>
              <w:t>4</w:t>
            </w:r>
          </w:p>
        </w:tc>
        <w:tc>
          <w:tcPr>
            <w:tcW w:w="900" w:type="dxa"/>
            <w:tcBorders>
              <w:top w:val="single" w:sz="4" w:space="0" w:color="000000"/>
              <w:left w:val="single" w:sz="4" w:space="0" w:color="000000"/>
              <w:bottom w:val="single" w:sz="4" w:space="0" w:color="000000"/>
              <w:right w:val="single" w:sz="4" w:space="0" w:color="000000"/>
            </w:tcBorders>
          </w:tcPr>
          <w:p w14:paraId="0A8F069B" w14:textId="77777777" w:rsidR="009A7E22" w:rsidRDefault="009A7E22" w:rsidP="002D2EE8">
            <w:pPr>
              <w:spacing w:after="0" w:line="259" w:lineRule="auto"/>
              <w:ind w:left="2" w:right="0" w:firstLine="0"/>
              <w:jc w:val="left"/>
              <w:rPr>
                <w:sz w:val="16"/>
              </w:rPr>
            </w:pPr>
          </w:p>
        </w:tc>
        <w:tc>
          <w:tcPr>
            <w:tcW w:w="3282" w:type="dxa"/>
            <w:tcBorders>
              <w:top w:val="single" w:sz="4" w:space="0" w:color="000000"/>
              <w:left w:val="single" w:sz="4" w:space="0" w:color="000000"/>
              <w:bottom w:val="single" w:sz="4" w:space="0" w:color="000000"/>
              <w:right w:val="single" w:sz="4" w:space="0" w:color="000000"/>
            </w:tcBorders>
          </w:tcPr>
          <w:p w14:paraId="2BFD0CE0" w14:textId="77777777" w:rsidR="009A7E22" w:rsidRDefault="009A7E22" w:rsidP="002D2EE8">
            <w:pPr>
              <w:spacing w:after="0" w:line="259" w:lineRule="auto"/>
              <w:ind w:left="2" w:right="0" w:firstLine="0"/>
              <w:jc w:val="left"/>
              <w:rPr>
                <w:sz w:val="16"/>
              </w:rPr>
            </w:pPr>
          </w:p>
        </w:tc>
      </w:tr>
      <w:tr w:rsidR="009A7E22" w14:paraId="259B9DF6"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2C4D7273" w14:textId="77777777" w:rsidR="009A7E22" w:rsidRDefault="009A7E22" w:rsidP="002D2EE8">
            <w:pPr>
              <w:spacing w:after="0" w:line="259" w:lineRule="auto"/>
              <w:ind w:left="2" w:right="0" w:firstLine="0"/>
              <w:jc w:val="left"/>
              <w:rPr>
                <w:sz w:val="16"/>
              </w:rPr>
            </w:pPr>
            <w:r w:rsidRPr="00CE398E">
              <w:rPr>
                <w:sz w:val="16"/>
              </w:rPr>
              <w:t xml:space="preserve">Value </w:t>
            </w:r>
          </w:p>
        </w:tc>
        <w:tc>
          <w:tcPr>
            <w:tcW w:w="2121" w:type="dxa"/>
            <w:tcBorders>
              <w:top w:val="single" w:sz="4" w:space="0" w:color="000000"/>
              <w:left w:val="single" w:sz="4" w:space="0" w:color="000000"/>
              <w:bottom w:val="single" w:sz="4" w:space="0" w:color="000000"/>
              <w:right w:val="single" w:sz="4" w:space="0" w:color="000000"/>
            </w:tcBorders>
          </w:tcPr>
          <w:p w14:paraId="322C762D" w14:textId="77777777" w:rsidR="009A7E22" w:rsidRDefault="009A7E22" w:rsidP="002D2EE8">
            <w:pPr>
              <w:spacing w:after="0" w:line="259" w:lineRule="auto"/>
              <w:ind w:left="0" w:right="0" w:firstLine="0"/>
              <w:jc w:val="left"/>
              <w:rPr>
                <w:sz w:val="16"/>
              </w:rPr>
            </w:pPr>
            <w:r>
              <w:rPr>
                <w:sz w:val="16"/>
              </w:rPr>
              <w:t>nearestNeighbour</w:t>
            </w:r>
          </w:p>
        </w:tc>
        <w:tc>
          <w:tcPr>
            <w:tcW w:w="5220" w:type="dxa"/>
            <w:tcBorders>
              <w:top w:val="single" w:sz="4" w:space="0" w:color="000000"/>
              <w:left w:val="single" w:sz="4" w:space="0" w:color="000000"/>
              <w:bottom w:val="single" w:sz="4" w:space="0" w:color="000000"/>
              <w:right w:val="single" w:sz="4" w:space="0" w:color="000000"/>
            </w:tcBorders>
          </w:tcPr>
          <w:p w14:paraId="6EBE725D" w14:textId="77777777" w:rsidR="009A7E22" w:rsidRPr="00422F7D" w:rsidRDefault="009A7E22" w:rsidP="002D2EE8">
            <w:pPr>
              <w:spacing w:after="0" w:line="259" w:lineRule="auto"/>
              <w:ind w:left="2" w:right="0" w:firstLine="0"/>
              <w:jc w:val="left"/>
              <w:rPr>
                <w:sz w:val="16"/>
              </w:rPr>
            </w:pPr>
            <w:r w:rsidRPr="00403D3F">
              <w:rPr>
                <w:sz w:val="16"/>
              </w:rPr>
              <w:t xml:space="preserve">The </w:t>
            </w:r>
            <w:r w:rsidRPr="00403D3F">
              <w:rPr>
                <w:b/>
                <w:sz w:val="16"/>
              </w:rPr>
              <w:t>Nearest Neighbour</w:t>
            </w:r>
            <w:r w:rsidRPr="00403D3F">
              <w:rPr>
                <w:sz w:val="16"/>
              </w:rPr>
              <w:t xml:space="preserve"> algorithm identifies the nearest depth value within an area of interest and assigns that value to the nodal position. This method does not consider values from neighbouring points.    </w:t>
            </w:r>
          </w:p>
        </w:tc>
        <w:tc>
          <w:tcPr>
            <w:tcW w:w="810" w:type="dxa"/>
            <w:tcBorders>
              <w:top w:val="single" w:sz="4" w:space="0" w:color="000000"/>
              <w:left w:val="single" w:sz="4" w:space="0" w:color="000000"/>
              <w:bottom w:val="single" w:sz="4" w:space="0" w:color="000000"/>
              <w:right w:val="single" w:sz="4" w:space="0" w:color="000000"/>
            </w:tcBorders>
          </w:tcPr>
          <w:p w14:paraId="1B3647B5" w14:textId="77777777" w:rsidR="009A7E22" w:rsidRDefault="009A7E22" w:rsidP="002D2EE8">
            <w:pPr>
              <w:spacing w:after="0" w:line="259" w:lineRule="auto"/>
              <w:ind w:left="2" w:right="0" w:firstLine="0"/>
              <w:jc w:val="center"/>
              <w:rPr>
                <w:sz w:val="16"/>
              </w:rPr>
            </w:pPr>
            <w:r>
              <w:rPr>
                <w:sz w:val="16"/>
              </w:rPr>
              <w:t>5</w:t>
            </w:r>
          </w:p>
        </w:tc>
        <w:tc>
          <w:tcPr>
            <w:tcW w:w="900" w:type="dxa"/>
            <w:tcBorders>
              <w:top w:val="single" w:sz="4" w:space="0" w:color="000000"/>
              <w:left w:val="single" w:sz="4" w:space="0" w:color="000000"/>
              <w:bottom w:val="single" w:sz="4" w:space="0" w:color="000000"/>
              <w:right w:val="single" w:sz="4" w:space="0" w:color="000000"/>
            </w:tcBorders>
          </w:tcPr>
          <w:p w14:paraId="0C69B037" w14:textId="77777777" w:rsidR="009A7E22" w:rsidRDefault="009A7E22" w:rsidP="002D2EE8">
            <w:pPr>
              <w:spacing w:after="0" w:line="259" w:lineRule="auto"/>
              <w:ind w:left="2" w:right="0" w:firstLine="0"/>
              <w:jc w:val="left"/>
              <w:rPr>
                <w:sz w:val="16"/>
              </w:rPr>
            </w:pPr>
          </w:p>
        </w:tc>
        <w:tc>
          <w:tcPr>
            <w:tcW w:w="3282" w:type="dxa"/>
            <w:tcBorders>
              <w:top w:val="single" w:sz="4" w:space="0" w:color="000000"/>
              <w:left w:val="single" w:sz="4" w:space="0" w:color="000000"/>
              <w:bottom w:val="single" w:sz="4" w:space="0" w:color="000000"/>
              <w:right w:val="single" w:sz="4" w:space="0" w:color="000000"/>
            </w:tcBorders>
          </w:tcPr>
          <w:p w14:paraId="4D99F011" w14:textId="77777777" w:rsidR="009A7E22" w:rsidRDefault="009A7E22" w:rsidP="002D2EE8">
            <w:pPr>
              <w:spacing w:after="0" w:line="259" w:lineRule="auto"/>
              <w:ind w:left="2" w:right="0" w:firstLine="0"/>
              <w:jc w:val="left"/>
              <w:rPr>
                <w:sz w:val="16"/>
              </w:rPr>
            </w:pPr>
          </w:p>
        </w:tc>
      </w:tr>
      <w:tr w:rsidR="009A7E22" w14:paraId="2D7C5196"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5E079B6A" w14:textId="77777777" w:rsidR="009A7E22" w:rsidRDefault="009A7E22" w:rsidP="002D2EE8">
            <w:pPr>
              <w:spacing w:after="0" w:line="259" w:lineRule="auto"/>
              <w:ind w:left="2" w:right="0" w:firstLine="0"/>
              <w:jc w:val="left"/>
              <w:rPr>
                <w:sz w:val="16"/>
              </w:rPr>
            </w:pPr>
            <w:r w:rsidRPr="00CE398E">
              <w:rPr>
                <w:sz w:val="16"/>
              </w:rPr>
              <w:t xml:space="preserve">Value </w:t>
            </w:r>
          </w:p>
        </w:tc>
        <w:tc>
          <w:tcPr>
            <w:tcW w:w="2121" w:type="dxa"/>
            <w:tcBorders>
              <w:top w:val="single" w:sz="4" w:space="0" w:color="000000"/>
              <w:left w:val="single" w:sz="4" w:space="0" w:color="000000"/>
              <w:bottom w:val="single" w:sz="4" w:space="0" w:color="000000"/>
              <w:right w:val="single" w:sz="4" w:space="0" w:color="000000"/>
            </w:tcBorders>
          </w:tcPr>
          <w:p w14:paraId="64E2226C" w14:textId="77777777" w:rsidR="009A7E22" w:rsidRDefault="009A7E22" w:rsidP="002D2EE8">
            <w:pPr>
              <w:spacing w:after="0" w:line="259" w:lineRule="auto"/>
              <w:ind w:left="0" w:right="0" w:firstLine="0"/>
              <w:jc w:val="left"/>
              <w:rPr>
                <w:sz w:val="16"/>
              </w:rPr>
            </w:pPr>
            <w:r>
              <w:rPr>
                <w:sz w:val="16"/>
              </w:rPr>
              <w:t>naturalNeighbour</w:t>
            </w:r>
          </w:p>
        </w:tc>
        <w:tc>
          <w:tcPr>
            <w:tcW w:w="5220" w:type="dxa"/>
            <w:tcBorders>
              <w:top w:val="single" w:sz="4" w:space="0" w:color="000000"/>
              <w:left w:val="single" w:sz="4" w:space="0" w:color="000000"/>
              <w:bottom w:val="single" w:sz="4" w:space="0" w:color="000000"/>
              <w:right w:val="single" w:sz="4" w:space="0" w:color="000000"/>
            </w:tcBorders>
          </w:tcPr>
          <w:p w14:paraId="524F7F2C" w14:textId="77777777" w:rsidR="009A7E22" w:rsidRPr="00422F7D" w:rsidRDefault="009A7E22" w:rsidP="002D2EE8">
            <w:pPr>
              <w:spacing w:after="0" w:line="259" w:lineRule="auto"/>
              <w:ind w:left="2" w:right="0" w:firstLine="0"/>
              <w:jc w:val="left"/>
              <w:rPr>
                <w:sz w:val="16"/>
              </w:rPr>
            </w:pPr>
            <w:r w:rsidRPr="00403D3F">
              <w:rPr>
                <w:b/>
                <w:sz w:val="16"/>
              </w:rPr>
              <w:t>Natural Neighbour</w:t>
            </w:r>
            <w:r w:rsidRPr="00403D3F">
              <w:rPr>
                <w:sz w:val="16"/>
              </w:rPr>
              <w:t xml:space="preserve"> interpolation identifies and weights a subset of input samples within the area of interest to interpolate the final nodal value. </w:t>
            </w:r>
          </w:p>
        </w:tc>
        <w:tc>
          <w:tcPr>
            <w:tcW w:w="810" w:type="dxa"/>
            <w:tcBorders>
              <w:top w:val="single" w:sz="4" w:space="0" w:color="000000"/>
              <w:left w:val="single" w:sz="4" w:space="0" w:color="000000"/>
              <w:bottom w:val="single" w:sz="4" w:space="0" w:color="000000"/>
              <w:right w:val="single" w:sz="4" w:space="0" w:color="000000"/>
            </w:tcBorders>
          </w:tcPr>
          <w:p w14:paraId="4ECE9114" w14:textId="77777777" w:rsidR="009A7E22" w:rsidRDefault="009A7E22" w:rsidP="002D2EE8">
            <w:pPr>
              <w:spacing w:after="0" w:line="259" w:lineRule="auto"/>
              <w:ind w:left="2" w:right="0" w:firstLine="0"/>
              <w:jc w:val="center"/>
              <w:rPr>
                <w:sz w:val="16"/>
              </w:rPr>
            </w:pPr>
            <w:r>
              <w:rPr>
                <w:sz w:val="16"/>
              </w:rPr>
              <w:t>6</w:t>
            </w:r>
          </w:p>
        </w:tc>
        <w:tc>
          <w:tcPr>
            <w:tcW w:w="900" w:type="dxa"/>
            <w:tcBorders>
              <w:top w:val="single" w:sz="4" w:space="0" w:color="000000"/>
              <w:left w:val="single" w:sz="4" w:space="0" w:color="000000"/>
              <w:bottom w:val="single" w:sz="4" w:space="0" w:color="000000"/>
              <w:right w:val="single" w:sz="4" w:space="0" w:color="000000"/>
            </w:tcBorders>
          </w:tcPr>
          <w:p w14:paraId="65A07ACA" w14:textId="77777777" w:rsidR="009A7E22" w:rsidRDefault="009A7E22" w:rsidP="002D2EE8">
            <w:pPr>
              <w:spacing w:after="0" w:line="259" w:lineRule="auto"/>
              <w:ind w:left="2" w:right="0" w:firstLine="0"/>
              <w:jc w:val="left"/>
              <w:rPr>
                <w:sz w:val="16"/>
              </w:rPr>
            </w:pPr>
          </w:p>
        </w:tc>
        <w:tc>
          <w:tcPr>
            <w:tcW w:w="3282" w:type="dxa"/>
            <w:tcBorders>
              <w:top w:val="single" w:sz="4" w:space="0" w:color="000000"/>
              <w:left w:val="single" w:sz="4" w:space="0" w:color="000000"/>
              <w:bottom w:val="single" w:sz="4" w:space="0" w:color="000000"/>
              <w:right w:val="single" w:sz="4" w:space="0" w:color="000000"/>
            </w:tcBorders>
          </w:tcPr>
          <w:p w14:paraId="58937F02" w14:textId="77777777" w:rsidR="009A7E22" w:rsidRDefault="009A7E22" w:rsidP="002D2EE8">
            <w:pPr>
              <w:spacing w:after="0" w:line="259" w:lineRule="auto"/>
              <w:ind w:left="2" w:right="0" w:firstLine="0"/>
              <w:jc w:val="left"/>
              <w:rPr>
                <w:sz w:val="16"/>
              </w:rPr>
            </w:pPr>
          </w:p>
        </w:tc>
      </w:tr>
      <w:tr w:rsidR="009A7E22" w14:paraId="50E33C12"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1552A383" w14:textId="77777777" w:rsidR="009A7E22" w:rsidRDefault="009A7E22" w:rsidP="002D2EE8">
            <w:pPr>
              <w:spacing w:after="0" w:line="259" w:lineRule="auto"/>
              <w:ind w:left="2" w:right="0" w:firstLine="0"/>
              <w:jc w:val="left"/>
              <w:rPr>
                <w:sz w:val="16"/>
              </w:rPr>
            </w:pPr>
            <w:r>
              <w:rPr>
                <w:sz w:val="16"/>
              </w:rPr>
              <w:t>Value</w:t>
            </w:r>
          </w:p>
        </w:tc>
        <w:tc>
          <w:tcPr>
            <w:tcW w:w="2121" w:type="dxa"/>
            <w:tcBorders>
              <w:top w:val="single" w:sz="4" w:space="0" w:color="000000"/>
              <w:left w:val="single" w:sz="4" w:space="0" w:color="000000"/>
              <w:bottom w:val="single" w:sz="4" w:space="0" w:color="000000"/>
              <w:right w:val="single" w:sz="4" w:space="0" w:color="000000"/>
            </w:tcBorders>
          </w:tcPr>
          <w:p w14:paraId="1E579F06" w14:textId="77777777" w:rsidR="009A7E22" w:rsidRDefault="009A7E22" w:rsidP="002D2EE8">
            <w:pPr>
              <w:spacing w:after="0" w:line="259" w:lineRule="auto"/>
              <w:ind w:left="0" w:right="0" w:firstLine="0"/>
              <w:jc w:val="left"/>
              <w:rPr>
                <w:sz w:val="16"/>
              </w:rPr>
            </w:pPr>
            <w:r>
              <w:rPr>
                <w:sz w:val="16"/>
              </w:rPr>
              <w:t>polynomialTendency</w:t>
            </w:r>
          </w:p>
        </w:tc>
        <w:tc>
          <w:tcPr>
            <w:tcW w:w="5220" w:type="dxa"/>
            <w:tcBorders>
              <w:top w:val="single" w:sz="4" w:space="0" w:color="000000"/>
              <w:left w:val="single" w:sz="4" w:space="0" w:color="000000"/>
              <w:bottom w:val="single" w:sz="4" w:space="0" w:color="000000"/>
              <w:right w:val="single" w:sz="4" w:space="0" w:color="000000"/>
            </w:tcBorders>
          </w:tcPr>
          <w:p w14:paraId="227C7921" w14:textId="77777777" w:rsidR="009A7E22" w:rsidRPr="00422F7D" w:rsidRDefault="009A7E22" w:rsidP="002D2EE8">
            <w:pPr>
              <w:spacing w:after="0" w:line="259" w:lineRule="auto"/>
              <w:ind w:left="2" w:right="0" w:firstLine="0"/>
              <w:jc w:val="left"/>
              <w:rPr>
                <w:sz w:val="16"/>
              </w:rPr>
            </w:pPr>
            <w:r w:rsidRPr="00403D3F">
              <w:rPr>
                <w:sz w:val="16"/>
              </w:rPr>
              <w:t xml:space="preserve">The </w:t>
            </w:r>
            <w:r w:rsidRPr="00403D3F">
              <w:rPr>
                <w:b/>
                <w:sz w:val="16"/>
              </w:rPr>
              <w:t>Polynomial Tendency</w:t>
            </w:r>
            <w:r w:rsidRPr="00403D3F">
              <w:rPr>
                <w:sz w:val="16"/>
              </w:rPr>
              <w:t xml:space="preserve"> gridding method attempts to fit a polynomial trend, or best fit surface to a set of input data points. This method can project trends into areas with little to no data, but does not work well when there is no discernible trend within the data set.    </w:t>
            </w:r>
          </w:p>
        </w:tc>
        <w:tc>
          <w:tcPr>
            <w:tcW w:w="810" w:type="dxa"/>
            <w:tcBorders>
              <w:top w:val="single" w:sz="4" w:space="0" w:color="000000"/>
              <w:left w:val="single" w:sz="4" w:space="0" w:color="000000"/>
              <w:bottom w:val="single" w:sz="4" w:space="0" w:color="000000"/>
              <w:right w:val="single" w:sz="4" w:space="0" w:color="000000"/>
            </w:tcBorders>
          </w:tcPr>
          <w:p w14:paraId="1C3FB990" w14:textId="77777777" w:rsidR="009A7E22" w:rsidRDefault="009A7E22" w:rsidP="002D2EE8">
            <w:pPr>
              <w:spacing w:after="0" w:line="259" w:lineRule="auto"/>
              <w:ind w:left="2" w:right="0" w:firstLine="0"/>
              <w:jc w:val="center"/>
              <w:rPr>
                <w:sz w:val="16"/>
              </w:rPr>
            </w:pPr>
            <w:r>
              <w:rPr>
                <w:sz w:val="16"/>
              </w:rPr>
              <w:t>7</w:t>
            </w:r>
          </w:p>
        </w:tc>
        <w:tc>
          <w:tcPr>
            <w:tcW w:w="900" w:type="dxa"/>
            <w:tcBorders>
              <w:top w:val="single" w:sz="4" w:space="0" w:color="000000"/>
              <w:left w:val="single" w:sz="4" w:space="0" w:color="000000"/>
              <w:bottom w:val="single" w:sz="4" w:space="0" w:color="000000"/>
              <w:right w:val="single" w:sz="4" w:space="0" w:color="000000"/>
            </w:tcBorders>
          </w:tcPr>
          <w:p w14:paraId="53BE833B" w14:textId="77777777" w:rsidR="009A7E22" w:rsidRDefault="009A7E22" w:rsidP="002D2EE8">
            <w:pPr>
              <w:spacing w:after="0" w:line="259" w:lineRule="auto"/>
              <w:ind w:left="2" w:right="0" w:firstLine="0"/>
              <w:jc w:val="left"/>
              <w:rPr>
                <w:sz w:val="16"/>
              </w:rPr>
            </w:pPr>
          </w:p>
        </w:tc>
        <w:tc>
          <w:tcPr>
            <w:tcW w:w="3282" w:type="dxa"/>
            <w:tcBorders>
              <w:top w:val="single" w:sz="4" w:space="0" w:color="000000"/>
              <w:left w:val="single" w:sz="4" w:space="0" w:color="000000"/>
              <w:bottom w:val="single" w:sz="4" w:space="0" w:color="000000"/>
              <w:right w:val="single" w:sz="4" w:space="0" w:color="000000"/>
            </w:tcBorders>
          </w:tcPr>
          <w:p w14:paraId="4EBD57EF" w14:textId="77777777" w:rsidR="009A7E22" w:rsidRDefault="009A7E22" w:rsidP="002D2EE8">
            <w:pPr>
              <w:spacing w:after="0" w:line="259" w:lineRule="auto"/>
              <w:ind w:left="2" w:right="0" w:firstLine="0"/>
              <w:jc w:val="left"/>
              <w:rPr>
                <w:sz w:val="16"/>
              </w:rPr>
            </w:pPr>
          </w:p>
        </w:tc>
      </w:tr>
      <w:tr w:rsidR="009A7E22" w14:paraId="263DE445"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38846CFC" w14:textId="77777777" w:rsidR="009A7E22" w:rsidRDefault="009A7E22" w:rsidP="002D2EE8">
            <w:pPr>
              <w:spacing w:after="0" w:line="259" w:lineRule="auto"/>
              <w:ind w:left="2" w:right="0" w:firstLine="0"/>
              <w:jc w:val="left"/>
              <w:rPr>
                <w:sz w:val="16"/>
              </w:rPr>
            </w:pPr>
            <w:r>
              <w:rPr>
                <w:sz w:val="16"/>
              </w:rPr>
              <w:t>Value</w:t>
            </w:r>
          </w:p>
        </w:tc>
        <w:tc>
          <w:tcPr>
            <w:tcW w:w="2121" w:type="dxa"/>
            <w:tcBorders>
              <w:top w:val="single" w:sz="4" w:space="0" w:color="000000"/>
              <w:left w:val="single" w:sz="4" w:space="0" w:color="000000"/>
              <w:bottom w:val="single" w:sz="4" w:space="0" w:color="000000"/>
              <w:right w:val="single" w:sz="4" w:space="0" w:color="000000"/>
            </w:tcBorders>
          </w:tcPr>
          <w:p w14:paraId="4B55CF58" w14:textId="77777777" w:rsidR="009A7E22" w:rsidRDefault="009A7E22" w:rsidP="002D2EE8">
            <w:pPr>
              <w:spacing w:after="0" w:line="259" w:lineRule="auto"/>
              <w:ind w:left="0" w:right="0" w:firstLine="0"/>
              <w:jc w:val="left"/>
              <w:rPr>
                <w:sz w:val="16"/>
              </w:rPr>
            </w:pPr>
            <w:r>
              <w:rPr>
                <w:sz w:val="16"/>
              </w:rPr>
              <w:t>spline</w:t>
            </w:r>
          </w:p>
        </w:tc>
        <w:tc>
          <w:tcPr>
            <w:tcW w:w="5220" w:type="dxa"/>
            <w:tcBorders>
              <w:top w:val="single" w:sz="4" w:space="0" w:color="000000"/>
              <w:left w:val="single" w:sz="4" w:space="0" w:color="000000"/>
              <w:bottom w:val="single" w:sz="4" w:space="0" w:color="000000"/>
              <w:right w:val="single" w:sz="4" w:space="0" w:color="000000"/>
            </w:tcBorders>
          </w:tcPr>
          <w:p w14:paraId="36004DF8" w14:textId="77777777" w:rsidR="009A7E22" w:rsidRPr="00422F7D" w:rsidRDefault="009A7E22" w:rsidP="002D2EE8">
            <w:pPr>
              <w:spacing w:after="0" w:line="259" w:lineRule="auto"/>
              <w:ind w:left="2" w:right="0" w:firstLine="0"/>
              <w:jc w:val="left"/>
              <w:rPr>
                <w:sz w:val="16"/>
              </w:rPr>
            </w:pPr>
            <w:r w:rsidRPr="00403D3F">
              <w:rPr>
                <w:sz w:val="16"/>
              </w:rPr>
              <w:t>The Spline algorithm estimates nodal depths using a mathematical function to minimize overall surface curvature. The final “smoothed” surface passes exactly through the contributing input depth estimates</w:t>
            </w:r>
          </w:p>
        </w:tc>
        <w:tc>
          <w:tcPr>
            <w:tcW w:w="810" w:type="dxa"/>
            <w:tcBorders>
              <w:top w:val="single" w:sz="4" w:space="0" w:color="000000"/>
              <w:left w:val="single" w:sz="4" w:space="0" w:color="000000"/>
              <w:bottom w:val="single" w:sz="4" w:space="0" w:color="000000"/>
              <w:right w:val="single" w:sz="4" w:space="0" w:color="000000"/>
            </w:tcBorders>
          </w:tcPr>
          <w:p w14:paraId="44BBE541" w14:textId="77777777" w:rsidR="009A7E22" w:rsidRDefault="009A7E22" w:rsidP="002D2EE8">
            <w:pPr>
              <w:spacing w:after="0" w:line="259" w:lineRule="auto"/>
              <w:ind w:left="2" w:right="0" w:firstLine="0"/>
              <w:jc w:val="center"/>
              <w:rPr>
                <w:sz w:val="16"/>
              </w:rPr>
            </w:pPr>
            <w:r>
              <w:rPr>
                <w:sz w:val="16"/>
              </w:rPr>
              <w:t>8</w:t>
            </w:r>
          </w:p>
        </w:tc>
        <w:tc>
          <w:tcPr>
            <w:tcW w:w="900" w:type="dxa"/>
            <w:tcBorders>
              <w:top w:val="single" w:sz="4" w:space="0" w:color="000000"/>
              <w:left w:val="single" w:sz="4" w:space="0" w:color="000000"/>
              <w:bottom w:val="single" w:sz="4" w:space="0" w:color="000000"/>
              <w:right w:val="single" w:sz="4" w:space="0" w:color="000000"/>
            </w:tcBorders>
          </w:tcPr>
          <w:p w14:paraId="7756D75C" w14:textId="77777777" w:rsidR="009A7E22" w:rsidRDefault="009A7E22" w:rsidP="002D2EE8">
            <w:pPr>
              <w:spacing w:after="0" w:line="259" w:lineRule="auto"/>
              <w:ind w:left="2" w:right="0" w:firstLine="0"/>
              <w:jc w:val="left"/>
              <w:rPr>
                <w:sz w:val="16"/>
              </w:rPr>
            </w:pPr>
          </w:p>
        </w:tc>
        <w:tc>
          <w:tcPr>
            <w:tcW w:w="3282" w:type="dxa"/>
            <w:tcBorders>
              <w:top w:val="single" w:sz="4" w:space="0" w:color="000000"/>
              <w:left w:val="single" w:sz="4" w:space="0" w:color="000000"/>
              <w:bottom w:val="single" w:sz="4" w:space="0" w:color="000000"/>
              <w:right w:val="single" w:sz="4" w:space="0" w:color="000000"/>
            </w:tcBorders>
          </w:tcPr>
          <w:p w14:paraId="5990E213" w14:textId="77777777" w:rsidR="009A7E22" w:rsidRDefault="009A7E22" w:rsidP="002D2EE8">
            <w:pPr>
              <w:spacing w:after="0" w:line="259" w:lineRule="auto"/>
              <w:ind w:left="2" w:right="0" w:firstLine="0"/>
              <w:jc w:val="left"/>
              <w:rPr>
                <w:sz w:val="16"/>
              </w:rPr>
            </w:pPr>
          </w:p>
        </w:tc>
      </w:tr>
      <w:tr w:rsidR="009A7E22" w14:paraId="6D6AB4D8"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2F6AFE17" w14:textId="77777777" w:rsidR="009A7E22" w:rsidRDefault="009A7E22" w:rsidP="002D2EE8">
            <w:pPr>
              <w:spacing w:after="0" w:line="259" w:lineRule="auto"/>
              <w:ind w:left="2" w:right="0" w:firstLine="0"/>
              <w:jc w:val="left"/>
              <w:rPr>
                <w:sz w:val="16"/>
              </w:rPr>
            </w:pPr>
            <w:r>
              <w:rPr>
                <w:sz w:val="16"/>
              </w:rPr>
              <w:t>Value</w:t>
            </w:r>
          </w:p>
        </w:tc>
        <w:tc>
          <w:tcPr>
            <w:tcW w:w="2121" w:type="dxa"/>
            <w:tcBorders>
              <w:top w:val="single" w:sz="4" w:space="0" w:color="000000"/>
              <w:left w:val="single" w:sz="4" w:space="0" w:color="000000"/>
              <w:bottom w:val="single" w:sz="4" w:space="0" w:color="000000"/>
              <w:right w:val="single" w:sz="4" w:space="0" w:color="000000"/>
            </w:tcBorders>
          </w:tcPr>
          <w:p w14:paraId="36A275B9" w14:textId="77777777" w:rsidR="009A7E22" w:rsidRDefault="009A7E22" w:rsidP="002D2EE8">
            <w:pPr>
              <w:spacing w:after="0" w:line="259" w:lineRule="auto"/>
              <w:ind w:left="0" w:right="0" w:firstLine="0"/>
              <w:jc w:val="left"/>
              <w:rPr>
                <w:sz w:val="16"/>
              </w:rPr>
            </w:pPr>
            <w:r>
              <w:rPr>
                <w:sz w:val="16"/>
              </w:rPr>
              <w:t>kriging</w:t>
            </w:r>
          </w:p>
        </w:tc>
        <w:tc>
          <w:tcPr>
            <w:tcW w:w="5220" w:type="dxa"/>
            <w:tcBorders>
              <w:top w:val="single" w:sz="4" w:space="0" w:color="000000"/>
              <w:left w:val="single" w:sz="4" w:space="0" w:color="000000"/>
              <w:bottom w:val="single" w:sz="4" w:space="0" w:color="000000"/>
              <w:right w:val="single" w:sz="4" w:space="0" w:color="000000"/>
            </w:tcBorders>
          </w:tcPr>
          <w:p w14:paraId="118B0AFC" w14:textId="77777777" w:rsidR="009A7E22" w:rsidRPr="00422F7D" w:rsidRDefault="009A7E22" w:rsidP="002D2EE8">
            <w:pPr>
              <w:spacing w:after="0" w:line="259" w:lineRule="auto"/>
              <w:ind w:left="2" w:right="0" w:firstLine="0"/>
              <w:jc w:val="left"/>
              <w:rPr>
                <w:sz w:val="16"/>
              </w:rPr>
            </w:pPr>
            <w:r w:rsidRPr="00403D3F">
              <w:rPr>
                <w:sz w:val="16"/>
              </w:rPr>
              <w:t xml:space="preserve">Kriging is a geostatistical interpolation method that generates an estimated surface from a scattered set of points with a known depth.  </w:t>
            </w:r>
          </w:p>
        </w:tc>
        <w:tc>
          <w:tcPr>
            <w:tcW w:w="810" w:type="dxa"/>
            <w:tcBorders>
              <w:top w:val="single" w:sz="4" w:space="0" w:color="000000"/>
              <w:left w:val="single" w:sz="4" w:space="0" w:color="000000"/>
              <w:bottom w:val="single" w:sz="4" w:space="0" w:color="000000"/>
              <w:right w:val="single" w:sz="4" w:space="0" w:color="000000"/>
            </w:tcBorders>
          </w:tcPr>
          <w:p w14:paraId="1E3111AF" w14:textId="77777777" w:rsidR="009A7E22" w:rsidRDefault="009A7E22" w:rsidP="002D2EE8">
            <w:pPr>
              <w:spacing w:after="0" w:line="259" w:lineRule="auto"/>
              <w:ind w:left="2" w:right="0" w:firstLine="0"/>
              <w:jc w:val="center"/>
              <w:rPr>
                <w:sz w:val="16"/>
              </w:rPr>
            </w:pPr>
            <w:r>
              <w:rPr>
                <w:sz w:val="16"/>
              </w:rPr>
              <w:t>9</w:t>
            </w:r>
          </w:p>
        </w:tc>
        <w:tc>
          <w:tcPr>
            <w:tcW w:w="900" w:type="dxa"/>
            <w:tcBorders>
              <w:top w:val="single" w:sz="4" w:space="0" w:color="000000"/>
              <w:left w:val="single" w:sz="4" w:space="0" w:color="000000"/>
              <w:bottom w:val="single" w:sz="4" w:space="0" w:color="000000"/>
              <w:right w:val="single" w:sz="4" w:space="0" w:color="000000"/>
            </w:tcBorders>
          </w:tcPr>
          <w:p w14:paraId="5B801986" w14:textId="77777777" w:rsidR="009A7E22" w:rsidRDefault="009A7E22" w:rsidP="002D2EE8">
            <w:pPr>
              <w:spacing w:after="0" w:line="259" w:lineRule="auto"/>
              <w:ind w:left="2" w:right="0" w:firstLine="0"/>
              <w:jc w:val="left"/>
              <w:rPr>
                <w:sz w:val="16"/>
              </w:rPr>
            </w:pPr>
          </w:p>
        </w:tc>
        <w:tc>
          <w:tcPr>
            <w:tcW w:w="3282" w:type="dxa"/>
            <w:tcBorders>
              <w:top w:val="single" w:sz="4" w:space="0" w:color="000000"/>
              <w:left w:val="single" w:sz="4" w:space="0" w:color="000000"/>
              <w:bottom w:val="single" w:sz="4" w:space="0" w:color="000000"/>
              <w:right w:val="single" w:sz="4" w:space="0" w:color="000000"/>
            </w:tcBorders>
          </w:tcPr>
          <w:p w14:paraId="5C60174C" w14:textId="77777777" w:rsidR="009A7E22" w:rsidRDefault="009A7E22" w:rsidP="002D2EE8">
            <w:pPr>
              <w:spacing w:after="0" w:line="259" w:lineRule="auto"/>
              <w:ind w:left="2" w:right="0" w:firstLine="0"/>
              <w:jc w:val="left"/>
              <w:rPr>
                <w:sz w:val="16"/>
              </w:rPr>
            </w:pPr>
          </w:p>
        </w:tc>
      </w:tr>
    </w:tbl>
    <w:p w14:paraId="31A8B470" w14:textId="5E930D99" w:rsidR="009A7E22" w:rsidRDefault="009A7E22" w:rsidP="009A7E22">
      <w:pPr>
        <w:spacing w:after="120" w:line="259" w:lineRule="auto"/>
        <w:ind w:left="0" w:right="0" w:firstLine="0"/>
        <w:jc w:val="left"/>
      </w:pPr>
    </w:p>
    <w:p w14:paraId="4A7D9600" w14:textId="4ADDDEB5" w:rsidR="002C3C11" w:rsidRDefault="002C3C11" w:rsidP="009A7E22">
      <w:pPr>
        <w:spacing w:after="120" w:line="259" w:lineRule="auto"/>
        <w:ind w:left="0" w:right="0" w:firstLine="0"/>
        <w:jc w:val="left"/>
      </w:pPr>
    </w:p>
    <w:p w14:paraId="3CB59780" w14:textId="77777777" w:rsidR="002C3C11" w:rsidRDefault="002C3C11" w:rsidP="009A7E22">
      <w:pPr>
        <w:spacing w:after="120" w:line="259" w:lineRule="auto"/>
        <w:ind w:left="0" w:right="0" w:firstLine="0"/>
        <w:jc w:val="left"/>
      </w:pPr>
    </w:p>
    <w:p w14:paraId="301EEACE" w14:textId="77777777" w:rsidR="009A7E22" w:rsidRDefault="009A7E22" w:rsidP="009A7E22">
      <w:pPr>
        <w:pStyle w:val="berschrift2"/>
        <w:spacing w:after="0"/>
        <w:ind w:left="7"/>
      </w:pPr>
      <w:bookmarkStart w:id="122" w:name="_Toc2765823"/>
      <w:bookmarkStart w:id="123" w:name="_Toc3544696"/>
      <w:r>
        <w:t>12.8 S102_CatalogueMetadata</w:t>
      </w:r>
      <w:bookmarkEnd w:id="122"/>
      <w:bookmarkEnd w:id="123"/>
      <w:r>
        <w:t xml:space="preserve"> </w:t>
      </w:r>
    </w:p>
    <w:p w14:paraId="2D22AA91" w14:textId="77777777" w:rsidR="009A7E22" w:rsidRPr="00E03EBC" w:rsidRDefault="009A7E22" w:rsidP="009A7E22">
      <w:r w:rsidRPr="001B18B3">
        <w:t>The class S100_CatalogueMetadata is realized from S100_CatalogueMetadata without modification</w:t>
      </w:r>
      <w:r>
        <w:t>. The S-102 class is defined in order to act as a proxy for the corresponding S-100 generic class in S-102 UML diagrams of exchange set structure.</w:t>
      </w:r>
    </w:p>
    <w:tbl>
      <w:tblPr>
        <w:tblStyle w:val="TableGrid"/>
        <w:tblW w:w="14183" w:type="dxa"/>
        <w:tblInd w:w="0" w:type="dxa"/>
        <w:tblCellMar>
          <w:top w:w="66" w:type="dxa"/>
          <w:left w:w="108" w:type="dxa"/>
          <w:right w:w="115" w:type="dxa"/>
        </w:tblCellMar>
        <w:tblLook w:val="04A0" w:firstRow="1" w:lastRow="0" w:firstColumn="1" w:lastColumn="0" w:noHBand="0" w:noVBand="1"/>
      </w:tblPr>
      <w:tblGrid>
        <w:gridCol w:w="1188"/>
        <w:gridCol w:w="2880"/>
        <w:gridCol w:w="3375"/>
        <w:gridCol w:w="669"/>
        <w:gridCol w:w="2567"/>
        <w:gridCol w:w="3504"/>
      </w:tblGrid>
      <w:tr w:rsidR="009A7E22" w14:paraId="4A06F655" w14:textId="77777777" w:rsidTr="002D2EE8">
        <w:trPr>
          <w:trHeight w:val="314"/>
        </w:trPr>
        <w:tc>
          <w:tcPr>
            <w:tcW w:w="1188" w:type="dxa"/>
            <w:tcBorders>
              <w:top w:val="single" w:sz="4" w:space="0" w:color="000000"/>
              <w:left w:val="single" w:sz="4" w:space="0" w:color="000000"/>
              <w:bottom w:val="single" w:sz="4" w:space="0" w:color="000000"/>
              <w:right w:val="single" w:sz="4" w:space="0" w:color="000000"/>
            </w:tcBorders>
          </w:tcPr>
          <w:p w14:paraId="25F64C54" w14:textId="77777777" w:rsidR="009A7E22" w:rsidRDefault="009A7E22" w:rsidP="002D2EE8">
            <w:pPr>
              <w:spacing w:after="0" w:line="259" w:lineRule="auto"/>
              <w:ind w:left="0" w:right="0" w:firstLine="0"/>
              <w:jc w:val="left"/>
              <w:rPr>
                <w:b/>
                <w:sz w:val="16"/>
              </w:rPr>
            </w:pPr>
            <w:r>
              <w:rPr>
                <w:b/>
                <w:sz w:val="16"/>
              </w:rPr>
              <w:t>Role name</w:t>
            </w:r>
          </w:p>
        </w:tc>
        <w:tc>
          <w:tcPr>
            <w:tcW w:w="2880" w:type="dxa"/>
            <w:tcBorders>
              <w:top w:val="single" w:sz="4" w:space="0" w:color="000000"/>
              <w:left w:val="single" w:sz="4" w:space="0" w:color="000000"/>
              <w:bottom w:val="single" w:sz="4" w:space="0" w:color="000000"/>
              <w:right w:val="single" w:sz="4" w:space="0" w:color="000000"/>
            </w:tcBorders>
          </w:tcPr>
          <w:p w14:paraId="74DAE936" w14:textId="77777777" w:rsidR="009A7E22" w:rsidRDefault="009A7E22" w:rsidP="002D2EE8">
            <w:pPr>
              <w:spacing w:after="0" w:line="259" w:lineRule="auto"/>
              <w:ind w:left="0" w:right="0" w:firstLine="0"/>
              <w:jc w:val="left"/>
            </w:pPr>
            <w:r>
              <w:rPr>
                <w:b/>
                <w:sz w:val="16"/>
              </w:rPr>
              <w:t xml:space="preserve">Name </w:t>
            </w:r>
          </w:p>
        </w:tc>
        <w:tc>
          <w:tcPr>
            <w:tcW w:w="3375" w:type="dxa"/>
            <w:tcBorders>
              <w:top w:val="single" w:sz="4" w:space="0" w:color="000000"/>
              <w:left w:val="single" w:sz="4" w:space="0" w:color="000000"/>
              <w:bottom w:val="single" w:sz="4" w:space="0" w:color="000000"/>
              <w:right w:val="single" w:sz="4" w:space="0" w:color="000000"/>
            </w:tcBorders>
          </w:tcPr>
          <w:p w14:paraId="0D31AD63" w14:textId="77777777" w:rsidR="009A7E22" w:rsidRDefault="009A7E22" w:rsidP="002D2EE8">
            <w:pPr>
              <w:spacing w:after="0" w:line="259" w:lineRule="auto"/>
              <w:ind w:left="0" w:right="0" w:firstLine="0"/>
              <w:jc w:val="left"/>
            </w:pPr>
            <w:r>
              <w:rPr>
                <w:b/>
                <w:sz w:val="16"/>
              </w:rPr>
              <w:t xml:space="preserve">Description </w:t>
            </w:r>
          </w:p>
        </w:tc>
        <w:tc>
          <w:tcPr>
            <w:tcW w:w="669" w:type="dxa"/>
            <w:tcBorders>
              <w:top w:val="single" w:sz="4" w:space="0" w:color="000000"/>
              <w:left w:val="single" w:sz="4" w:space="0" w:color="000000"/>
              <w:bottom w:val="single" w:sz="4" w:space="0" w:color="000000"/>
              <w:right w:val="single" w:sz="4" w:space="0" w:color="000000"/>
            </w:tcBorders>
          </w:tcPr>
          <w:p w14:paraId="45D570AD" w14:textId="77777777" w:rsidR="009A7E22" w:rsidRDefault="009A7E22" w:rsidP="002D2EE8">
            <w:pPr>
              <w:spacing w:after="0" w:line="259" w:lineRule="auto"/>
              <w:ind w:left="10" w:right="0" w:firstLine="0"/>
              <w:jc w:val="center"/>
            </w:pPr>
            <w:r>
              <w:rPr>
                <w:b/>
                <w:sz w:val="16"/>
              </w:rPr>
              <w:t xml:space="preserve">Mult </w:t>
            </w:r>
          </w:p>
        </w:tc>
        <w:tc>
          <w:tcPr>
            <w:tcW w:w="2567" w:type="dxa"/>
            <w:tcBorders>
              <w:top w:val="single" w:sz="4" w:space="0" w:color="000000"/>
              <w:left w:val="single" w:sz="4" w:space="0" w:color="000000"/>
              <w:bottom w:val="single" w:sz="4" w:space="0" w:color="000000"/>
              <w:right w:val="single" w:sz="4" w:space="0" w:color="000000"/>
            </w:tcBorders>
          </w:tcPr>
          <w:p w14:paraId="28508227" w14:textId="77777777" w:rsidR="009A7E22" w:rsidRDefault="009A7E22" w:rsidP="002D2EE8">
            <w:pPr>
              <w:spacing w:after="0" w:line="259" w:lineRule="auto"/>
              <w:ind w:left="0" w:right="0" w:firstLine="0"/>
              <w:jc w:val="left"/>
            </w:pPr>
            <w:r>
              <w:rPr>
                <w:b/>
                <w:sz w:val="16"/>
              </w:rPr>
              <w:t xml:space="preserve">Type </w:t>
            </w:r>
          </w:p>
        </w:tc>
        <w:tc>
          <w:tcPr>
            <w:tcW w:w="3504" w:type="dxa"/>
            <w:tcBorders>
              <w:top w:val="single" w:sz="4" w:space="0" w:color="000000"/>
              <w:left w:val="single" w:sz="4" w:space="0" w:color="000000"/>
              <w:bottom w:val="single" w:sz="4" w:space="0" w:color="000000"/>
              <w:right w:val="single" w:sz="4" w:space="0" w:color="000000"/>
            </w:tcBorders>
          </w:tcPr>
          <w:p w14:paraId="339DDBD3" w14:textId="77777777" w:rsidR="009A7E22" w:rsidRDefault="009A7E22" w:rsidP="002D2EE8">
            <w:pPr>
              <w:spacing w:after="0" w:line="259" w:lineRule="auto"/>
              <w:ind w:left="0" w:right="0" w:firstLine="0"/>
              <w:jc w:val="left"/>
            </w:pPr>
            <w:r>
              <w:rPr>
                <w:b/>
                <w:sz w:val="16"/>
              </w:rPr>
              <w:t xml:space="preserve">Remarks </w:t>
            </w:r>
          </w:p>
        </w:tc>
      </w:tr>
      <w:tr w:rsidR="009A7E22" w14:paraId="5FD0DD38" w14:textId="77777777" w:rsidTr="002D2EE8">
        <w:trPr>
          <w:trHeight w:val="315"/>
        </w:trPr>
        <w:tc>
          <w:tcPr>
            <w:tcW w:w="1188" w:type="dxa"/>
            <w:tcBorders>
              <w:top w:val="single" w:sz="4" w:space="0" w:color="000000"/>
              <w:left w:val="single" w:sz="4" w:space="0" w:color="000000"/>
              <w:bottom w:val="single" w:sz="4" w:space="0" w:color="000000"/>
              <w:right w:val="single" w:sz="4" w:space="0" w:color="000000"/>
            </w:tcBorders>
          </w:tcPr>
          <w:p w14:paraId="0824FC11" w14:textId="77777777" w:rsidR="009A7E22" w:rsidRDefault="009A7E22" w:rsidP="002D2EE8">
            <w:pPr>
              <w:spacing w:after="0" w:line="259" w:lineRule="auto"/>
              <w:ind w:left="0" w:right="0" w:firstLine="0"/>
              <w:jc w:val="left"/>
              <w:rPr>
                <w:sz w:val="16"/>
              </w:rPr>
            </w:pPr>
            <w:r>
              <w:rPr>
                <w:sz w:val="16"/>
              </w:rPr>
              <w:t>Class</w:t>
            </w:r>
          </w:p>
        </w:tc>
        <w:tc>
          <w:tcPr>
            <w:tcW w:w="2880" w:type="dxa"/>
            <w:tcBorders>
              <w:top w:val="single" w:sz="4" w:space="0" w:color="000000"/>
              <w:left w:val="single" w:sz="4" w:space="0" w:color="000000"/>
              <w:bottom w:val="single" w:sz="4" w:space="0" w:color="000000"/>
              <w:right w:val="single" w:sz="4" w:space="0" w:color="000000"/>
            </w:tcBorders>
          </w:tcPr>
          <w:p w14:paraId="0DE6BBD8" w14:textId="77777777" w:rsidR="009A7E22" w:rsidRDefault="009A7E22" w:rsidP="002D2EE8">
            <w:pPr>
              <w:spacing w:after="0" w:line="259" w:lineRule="auto"/>
              <w:ind w:left="0" w:right="0" w:firstLine="0"/>
              <w:jc w:val="left"/>
            </w:pPr>
            <w:r>
              <w:rPr>
                <w:sz w:val="16"/>
              </w:rPr>
              <w:t xml:space="preserve">S100_CatalogueMetadata </w:t>
            </w:r>
          </w:p>
        </w:tc>
        <w:tc>
          <w:tcPr>
            <w:tcW w:w="3375" w:type="dxa"/>
            <w:tcBorders>
              <w:top w:val="single" w:sz="4" w:space="0" w:color="000000"/>
              <w:left w:val="single" w:sz="4" w:space="0" w:color="000000"/>
              <w:bottom w:val="single" w:sz="4" w:space="0" w:color="000000"/>
              <w:right w:val="single" w:sz="4" w:space="0" w:color="000000"/>
            </w:tcBorders>
          </w:tcPr>
          <w:p w14:paraId="67C112A0" w14:textId="77777777" w:rsidR="009A7E22" w:rsidRDefault="009A7E22" w:rsidP="002D2EE8">
            <w:pPr>
              <w:spacing w:after="0" w:line="259" w:lineRule="auto"/>
              <w:ind w:left="0" w:right="0" w:firstLine="0"/>
              <w:jc w:val="left"/>
            </w:pPr>
            <w:r>
              <w:rPr>
                <w:sz w:val="16"/>
              </w:rPr>
              <w:t xml:space="preserve">Class for S-100 catalogue metadata </w:t>
            </w:r>
          </w:p>
        </w:tc>
        <w:tc>
          <w:tcPr>
            <w:tcW w:w="669" w:type="dxa"/>
            <w:tcBorders>
              <w:top w:val="single" w:sz="4" w:space="0" w:color="000000"/>
              <w:left w:val="single" w:sz="4" w:space="0" w:color="000000"/>
              <w:bottom w:val="single" w:sz="4" w:space="0" w:color="000000"/>
              <w:right w:val="single" w:sz="4" w:space="0" w:color="000000"/>
            </w:tcBorders>
          </w:tcPr>
          <w:p w14:paraId="74F47710" w14:textId="77777777" w:rsidR="009A7E22" w:rsidRDefault="009A7E22" w:rsidP="002D2EE8">
            <w:pPr>
              <w:spacing w:after="0" w:line="259" w:lineRule="auto"/>
              <w:ind w:left="6" w:right="0" w:firstLine="0"/>
              <w:jc w:val="center"/>
            </w:pPr>
            <w:r>
              <w:rPr>
                <w:sz w:val="16"/>
              </w:rPr>
              <w:t xml:space="preserve">- </w:t>
            </w:r>
          </w:p>
        </w:tc>
        <w:tc>
          <w:tcPr>
            <w:tcW w:w="2567" w:type="dxa"/>
            <w:tcBorders>
              <w:top w:val="single" w:sz="4" w:space="0" w:color="000000"/>
              <w:left w:val="single" w:sz="4" w:space="0" w:color="000000"/>
              <w:bottom w:val="single" w:sz="4" w:space="0" w:color="000000"/>
              <w:right w:val="single" w:sz="4" w:space="0" w:color="000000"/>
            </w:tcBorders>
          </w:tcPr>
          <w:p w14:paraId="61889314" w14:textId="77777777" w:rsidR="009A7E22" w:rsidRDefault="009A7E22" w:rsidP="002D2EE8">
            <w:pPr>
              <w:spacing w:after="0" w:line="259" w:lineRule="auto"/>
              <w:ind w:left="0" w:right="0" w:firstLine="0"/>
              <w:jc w:val="left"/>
            </w:pPr>
            <w:r>
              <w:rPr>
                <w:sz w:val="16"/>
              </w:rPr>
              <w:t xml:space="preserve">- </w:t>
            </w:r>
          </w:p>
        </w:tc>
        <w:tc>
          <w:tcPr>
            <w:tcW w:w="3504" w:type="dxa"/>
            <w:tcBorders>
              <w:top w:val="single" w:sz="4" w:space="0" w:color="000000"/>
              <w:left w:val="single" w:sz="4" w:space="0" w:color="000000"/>
              <w:bottom w:val="single" w:sz="4" w:space="0" w:color="000000"/>
              <w:right w:val="single" w:sz="4" w:space="0" w:color="000000"/>
            </w:tcBorders>
          </w:tcPr>
          <w:p w14:paraId="4F7F4041" w14:textId="77777777" w:rsidR="009A7E22" w:rsidRDefault="009A7E22" w:rsidP="002D2EE8">
            <w:pPr>
              <w:spacing w:after="0" w:line="259" w:lineRule="auto"/>
              <w:ind w:left="0" w:right="0" w:firstLine="0"/>
              <w:jc w:val="left"/>
            </w:pPr>
            <w:r>
              <w:rPr>
                <w:sz w:val="16"/>
              </w:rPr>
              <w:t xml:space="preserve">- </w:t>
            </w:r>
          </w:p>
        </w:tc>
      </w:tr>
      <w:tr w:rsidR="009A7E22" w14:paraId="0D91F935" w14:textId="77777777" w:rsidTr="002D2EE8">
        <w:trPr>
          <w:trHeight w:val="314"/>
        </w:trPr>
        <w:tc>
          <w:tcPr>
            <w:tcW w:w="1188" w:type="dxa"/>
            <w:tcBorders>
              <w:top w:val="single" w:sz="4" w:space="0" w:color="000000"/>
              <w:left w:val="single" w:sz="4" w:space="0" w:color="000000"/>
              <w:bottom w:val="single" w:sz="4" w:space="0" w:color="000000"/>
              <w:right w:val="single" w:sz="4" w:space="0" w:color="000000"/>
            </w:tcBorders>
          </w:tcPr>
          <w:p w14:paraId="6AC3A4DA" w14:textId="77777777" w:rsidR="009A7E22" w:rsidRDefault="009A7E22" w:rsidP="002D2EE8">
            <w:pPr>
              <w:spacing w:after="0" w:line="259" w:lineRule="auto"/>
              <w:ind w:left="0" w:right="0" w:firstLine="0"/>
              <w:jc w:val="left"/>
              <w:rPr>
                <w:sz w:val="16"/>
              </w:rPr>
            </w:pPr>
            <w:r>
              <w:rPr>
                <w:sz w:val="16"/>
              </w:rPr>
              <w:t>Attribute</w:t>
            </w:r>
          </w:p>
        </w:tc>
        <w:tc>
          <w:tcPr>
            <w:tcW w:w="2880" w:type="dxa"/>
            <w:tcBorders>
              <w:top w:val="single" w:sz="4" w:space="0" w:color="000000"/>
              <w:left w:val="single" w:sz="4" w:space="0" w:color="000000"/>
              <w:bottom w:val="single" w:sz="4" w:space="0" w:color="000000"/>
              <w:right w:val="single" w:sz="4" w:space="0" w:color="000000"/>
            </w:tcBorders>
          </w:tcPr>
          <w:p w14:paraId="6E983488" w14:textId="77777777" w:rsidR="009A7E22" w:rsidRDefault="009A7E22" w:rsidP="002D2EE8">
            <w:pPr>
              <w:spacing w:after="0" w:line="259" w:lineRule="auto"/>
              <w:ind w:left="0" w:right="0" w:firstLine="0"/>
              <w:jc w:val="left"/>
            </w:pPr>
            <w:r>
              <w:rPr>
                <w:sz w:val="16"/>
              </w:rPr>
              <w:t xml:space="preserve">filename </w:t>
            </w:r>
          </w:p>
        </w:tc>
        <w:tc>
          <w:tcPr>
            <w:tcW w:w="3375" w:type="dxa"/>
            <w:tcBorders>
              <w:top w:val="single" w:sz="4" w:space="0" w:color="000000"/>
              <w:left w:val="single" w:sz="4" w:space="0" w:color="000000"/>
              <w:bottom w:val="single" w:sz="4" w:space="0" w:color="000000"/>
              <w:right w:val="single" w:sz="4" w:space="0" w:color="000000"/>
            </w:tcBorders>
          </w:tcPr>
          <w:p w14:paraId="6024307A" w14:textId="77777777" w:rsidR="009A7E22" w:rsidRDefault="009A7E22" w:rsidP="002D2EE8">
            <w:pPr>
              <w:spacing w:after="0" w:line="259" w:lineRule="auto"/>
              <w:ind w:left="0" w:right="0" w:firstLine="0"/>
              <w:jc w:val="left"/>
            </w:pPr>
            <w:r>
              <w:rPr>
                <w:sz w:val="16"/>
              </w:rPr>
              <w:t xml:space="preserve">The name for the catalogue </w:t>
            </w:r>
          </w:p>
        </w:tc>
        <w:tc>
          <w:tcPr>
            <w:tcW w:w="669" w:type="dxa"/>
            <w:tcBorders>
              <w:top w:val="single" w:sz="4" w:space="0" w:color="000000"/>
              <w:left w:val="single" w:sz="4" w:space="0" w:color="000000"/>
              <w:bottom w:val="single" w:sz="4" w:space="0" w:color="000000"/>
              <w:right w:val="single" w:sz="4" w:space="0" w:color="000000"/>
            </w:tcBorders>
          </w:tcPr>
          <w:p w14:paraId="6764A7E3" w14:textId="77777777" w:rsidR="009A7E22" w:rsidRDefault="009A7E22" w:rsidP="002D2EE8">
            <w:pPr>
              <w:spacing w:after="0" w:line="259" w:lineRule="auto"/>
              <w:ind w:left="7" w:right="0" w:firstLine="0"/>
              <w:jc w:val="center"/>
            </w:pPr>
            <w:r>
              <w:rPr>
                <w:sz w:val="16"/>
              </w:rPr>
              <w:t xml:space="preserve">1..* </w:t>
            </w:r>
          </w:p>
        </w:tc>
        <w:tc>
          <w:tcPr>
            <w:tcW w:w="2567" w:type="dxa"/>
            <w:tcBorders>
              <w:top w:val="single" w:sz="4" w:space="0" w:color="000000"/>
              <w:left w:val="single" w:sz="4" w:space="0" w:color="000000"/>
              <w:bottom w:val="single" w:sz="4" w:space="0" w:color="000000"/>
              <w:right w:val="single" w:sz="4" w:space="0" w:color="000000"/>
            </w:tcBorders>
          </w:tcPr>
          <w:p w14:paraId="1B899B10" w14:textId="77777777" w:rsidR="009A7E22" w:rsidRDefault="009A7E22" w:rsidP="002D2EE8">
            <w:pPr>
              <w:spacing w:after="0" w:line="259" w:lineRule="auto"/>
              <w:ind w:left="0" w:right="0" w:firstLine="0"/>
              <w:jc w:val="left"/>
            </w:pPr>
            <w:r>
              <w:rPr>
                <w:sz w:val="16"/>
              </w:rPr>
              <w:t xml:space="preserve">CharacterString </w:t>
            </w:r>
          </w:p>
        </w:tc>
        <w:tc>
          <w:tcPr>
            <w:tcW w:w="3504" w:type="dxa"/>
            <w:tcBorders>
              <w:top w:val="single" w:sz="4" w:space="0" w:color="000000"/>
              <w:left w:val="single" w:sz="4" w:space="0" w:color="000000"/>
              <w:bottom w:val="single" w:sz="4" w:space="0" w:color="000000"/>
              <w:right w:val="single" w:sz="4" w:space="0" w:color="000000"/>
            </w:tcBorders>
          </w:tcPr>
          <w:p w14:paraId="090E885C" w14:textId="77777777" w:rsidR="009A7E22" w:rsidRDefault="009A7E22" w:rsidP="002D2EE8">
            <w:pPr>
              <w:spacing w:after="0" w:line="259" w:lineRule="auto"/>
              <w:ind w:left="0" w:right="0" w:firstLine="0"/>
              <w:jc w:val="left"/>
            </w:pPr>
            <w:r>
              <w:rPr>
                <w:sz w:val="16"/>
              </w:rPr>
              <w:t xml:space="preserve"> </w:t>
            </w:r>
          </w:p>
        </w:tc>
      </w:tr>
      <w:tr w:rsidR="009A7E22" w14:paraId="1C531DD2" w14:textId="77777777" w:rsidTr="002D2EE8">
        <w:trPr>
          <w:trHeight w:val="1049"/>
        </w:trPr>
        <w:tc>
          <w:tcPr>
            <w:tcW w:w="1188" w:type="dxa"/>
            <w:tcBorders>
              <w:top w:val="single" w:sz="4" w:space="0" w:color="000000"/>
              <w:left w:val="single" w:sz="4" w:space="0" w:color="000000"/>
              <w:bottom w:val="single" w:sz="4" w:space="0" w:color="000000"/>
              <w:right w:val="single" w:sz="4" w:space="0" w:color="000000"/>
            </w:tcBorders>
          </w:tcPr>
          <w:p w14:paraId="34121A2E" w14:textId="77777777" w:rsidR="009A7E22" w:rsidRDefault="009A7E22" w:rsidP="002D2EE8">
            <w:pPr>
              <w:spacing w:after="0" w:line="259" w:lineRule="auto"/>
              <w:ind w:left="0" w:right="0" w:firstLine="0"/>
              <w:jc w:val="left"/>
              <w:rPr>
                <w:sz w:val="16"/>
              </w:rPr>
            </w:pPr>
            <w:r>
              <w:rPr>
                <w:sz w:val="16"/>
              </w:rPr>
              <w:t>Attribute</w:t>
            </w:r>
          </w:p>
        </w:tc>
        <w:tc>
          <w:tcPr>
            <w:tcW w:w="2880" w:type="dxa"/>
            <w:tcBorders>
              <w:top w:val="single" w:sz="4" w:space="0" w:color="000000"/>
              <w:left w:val="single" w:sz="4" w:space="0" w:color="000000"/>
              <w:bottom w:val="single" w:sz="4" w:space="0" w:color="000000"/>
              <w:right w:val="single" w:sz="4" w:space="0" w:color="000000"/>
            </w:tcBorders>
          </w:tcPr>
          <w:p w14:paraId="35832BD5" w14:textId="77777777" w:rsidR="009A7E22" w:rsidRDefault="009A7E22" w:rsidP="002D2EE8">
            <w:pPr>
              <w:spacing w:after="0" w:line="259" w:lineRule="auto"/>
              <w:ind w:left="0" w:right="0" w:firstLine="0"/>
              <w:jc w:val="left"/>
            </w:pPr>
            <w:r>
              <w:rPr>
                <w:sz w:val="16"/>
              </w:rPr>
              <w:t xml:space="preserve">fileLocation </w:t>
            </w:r>
          </w:p>
        </w:tc>
        <w:tc>
          <w:tcPr>
            <w:tcW w:w="3375" w:type="dxa"/>
            <w:tcBorders>
              <w:top w:val="single" w:sz="4" w:space="0" w:color="000000"/>
              <w:left w:val="single" w:sz="4" w:space="0" w:color="000000"/>
              <w:bottom w:val="single" w:sz="4" w:space="0" w:color="000000"/>
              <w:right w:val="single" w:sz="4" w:space="0" w:color="000000"/>
            </w:tcBorders>
          </w:tcPr>
          <w:p w14:paraId="04354B0C" w14:textId="77777777" w:rsidR="009A7E22" w:rsidRDefault="009A7E22" w:rsidP="002D2EE8">
            <w:pPr>
              <w:spacing w:after="0" w:line="259" w:lineRule="auto"/>
              <w:ind w:left="0" w:right="0" w:firstLine="0"/>
              <w:jc w:val="left"/>
            </w:pPr>
            <w:r>
              <w:rPr>
                <w:sz w:val="16"/>
              </w:rPr>
              <w:t xml:space="preserve">Full location from the exchange set root director </w:t>
            </w:r>
          </w:p>
        </w:tc>
        <w:tc>
          <w:tcPr>
            <w:tcW w:w="669" w:type="dxa"/>
            <w:tcBorders>
              <w:top w:val="single" w:sz="4" w:space="0" w:color="000000"/>
              <w:left w:val="single" w:sz="4" w:space="0" w:color="000000"/>
              <w:bottom w:val="single" w:sz="4" w:space="0" w:color="000000"/>
              <w:right w:val="single" w:sz="4" w:space="0" w:color="000000"/>
            </w:tcBorders>
          </w:tcPr>
          <w:p w14:paraId="0B8CB579" w14:textId="77777777" w:rsidR="009A7E22" w:rsidRDefault="009A7E22" w:rsidP="002D2EE8">
            <w:pPr>
              <w:spacing w:after="0" w:line="259" w:lineRule="auto"/>
              <w:ind w:left="7" w:right="0" w:firstLine="0"/>
              <w:jc w:val="center"/>
            </w:pPr>
            <w:r>
              <w:rPr>
                <w:sz w:val="16"/>
              </w:rPr>
              <w:t xml:space="preserve">1..* </w:t>
            </w:r>
          </w:p>
        </w:tc>
        <w:tc>
          <w:tcPr>
            <w:tcW w:w="2567" w:type="dxa"/>
            <w:tcBorders>
              <w:top w:val="single" w:sz="4" w:space="0" w:color="000000"/>
              <w:left w:val="single" w:sz="4" w:space="0" w:color="000000"/>
              <w:bottom w:val="single" w:sz="4" w:space="0" w:color="000000"/>
              <w:right w:val="single" w:sz="4" w:space="0" w:color="000000"/>
            </w:tcBorders>
          </w:tcPr>
          <w:p w14:paraId="301A9995" w14:textId="77777777" w:rsidR="009A7E22" w:rsidRDefault="009A7E22" w:rsidP="002D2EE8">
            <w:pPr>
              <w:spacing w:after="0" w:line="259" w:lineRule="auto"/>
              <w:ind w:left="0" w:right="0" w:firstLine="0"/>
              <w:jc w:val="left"/>
            </w:pPr>
            <w:r>
              <w:rPr>
                <w:sz w:val="16"/>
              </w:rPr>
              <w:t xml:space="preserve">CharacterString </w:t>
            </w:r>
          </w:p>
        </w:tc>
        <w:tc>
          <w:tcPr>
            <w:tcW w:w="3504" w:type="dxa"/>
            <w:tcBorders>
              <w:top w:val="single" w:sz="4" w:space="0" w:color="000000"/>
              <w:left w:val="single" w:sz="4" w:space="0" w:color="000000"/>
              <w:bottom w:val="single" w:sz="4" w:space="0" w:color="000000"/>
              <w:right w:val="single" w:sz="4" w:space="0" w:color="000000"/>
            </w:tcBorders>
          </w:tcPr>
          <w:p w14:paraId="0782AC91" w14:textId="77777777" w:rsidR="009A7E22" w:rsidRDefault="009A7E22" w:rsidP="002D2EE8">
            <w:pPr>
              <w:spacing w:after="1" w:line="238" w:lineRule="auto"/>
              <w:ind w:left="0" w:right="0" w:firstLine="0"/>
              <w:jc w:val="left"/>
            </w:pPr>
            <w:r>
              <w:rPr>
                <w:sz w:val="16"/>
              </w:rPr>
              <w:t xml:space="preserve">Path relative to the root directory of the exchange set.  The location of the file after the exchange set is unpacked into directory </w:t>
            </w:r>
          </w:p>
          <w:p w14:paraId="3B22FC6F" w14:textId="77777777" w:rsidR="009A7E22" w:rsidRDefault="009A7E22" w:rsidP="002D2EE8">
            <w:pPr>
              <w:spacing w:after="0" w:line="259" w:lineRule="auto"/>
              <w:ind w:left="0" w:right="0" w:firstLine="0"/>
              <w:jc w:val="left"/>
            </w:pPr>
            <w:r>
              <w:rPr>
                <w:sz w:val="16"/>
              </w:rPr>
              <w:t xml:space="preserve">&lt;EXCH_ROOT&gt; will be </w:t>
            </w:r>
          </w:p>
          <w:p w14:paraId="483B0C49" w14:textId="77777777" w:rsidR="009A7E22" w:rsidRDefault="009A7E22" w:rsidP="002D2EE8">
            <w:pPr>
              <w:spacing w:after="0" w:line="259" w:lineRule="auto"/>
              <w:ind w:left="0" w:right="0" w:firstLine="0"/>
              <w:jc w:val="left"/>
            </w:pPr>
            <w:r>
              <w:rPr>
                <w:sz w:val="16"/>
              </w:rPr>
              <w:t xml:space="preserve">&lt;EXCH_ROOT&gt;/&lt;filePath&gt;/&lt;filename&gt; </w:t>
            </w:r>
          </w:p>
        </w:tc>
      </w:tr>
      <w:tr w:rsidR="009A7E22" w14:paraId="529DB5B8" w14:textId="77777777" w:rsidTr="002D2EE8">
        <w:trPr>
          <w:trHeight w:val="314"/>
        </w:trPr>
        <w:tc>
          <w:tcPr>
            <w:tcW w:w="1188" w:type="dxa"/>
            <w:tcBorders>
              <w:top w:val="single" w:sz="4" w:space="0" w:color="000000"/>
              <w:left w:val="single" w:sz="4" w:space="0" w:color="000000"/>
              <w:bottom w:val="single" w:sz="4" w:space="0" w:color="000000"/>
              <w:right w:val="single" w:sz="4" w:space="0" w:color="000000"/>
            </w:tcBorders>
          </w:tcPr>
          <w:p w14:paraId="3BABB7D6" w14:textId="77777777" w:rsidR="009A7E22" w:rsidRDefault="009A7E22" w:rsidP="002D2EE8">
            <w:pPr>
              <w:spacing w:after="0" w:line="259" w:lineRule="auto"/>
              <w:ind w:left="0" w:right="0" w:firstLine="0"/>
              <w:jc w:val="left"/>
              <w:rPr>
                <w:sz w:val="16"/>
              </w:rPr>
            </w:pPr>
            <w:r w:rsidRPr="00270D51">
              <w:rPr>
                <w:sz w:val="16"/>
              </w:rPr>
              <w:t>Attribute</w:t>
            </w:r>
          </w:p>
        </w:tc>
        <w:tc>
          <w:tcPr>
            <w:tcW w:w="2880" w:type="dxa"/>
            <w:tcBorders>
              <w:top w:val="single" w:sz="4" w:space="0" w:color="000000"/>
              <w:left w:val="single" w:sz="4" w:space="0" w:color="000000"/>
              <w:bottom w:val="single" w:sz="4" w:space="0" w:color="000000"/>
              <w:right w:val="single" w:sz="4" w:space="0" w:color="000000"/>
            </w:tcBorders>
          </w:tcPr>
          <w:p w14:paraId="45B86F93" w14:textId="77777777" w:rsidR="009A7E22" w:rsidRDefault="009A7E22" w:rsidP="002D2EE8">
            <w:pPr>
              <w:spacing w:after="0" w:line="259" w:lineRule="auto"/>
              <w:ind w:left="0" w:right="0" w:firstLine="0"/>
              <w:jc w:val="left"/>
            </w:pPr>
            <w:r>
              <w:rPr>
                <w:sz w:val="16"/>
              </w:rPr>
              <w:t xml:space="preserve">scope </w:t>
            </w:r>
          </w:p>
        </w:tc>
        <w:tc>
          <w:tcPr>
            <w:tcW w:w="3375" w:type="dxa"/>
            <w:tcBorders>
              <w:top w:val="single" w:sz="4" w:space="0" w:color="000000"/>
              <w:left w:val="single" w:sz="4" w:space="0" w:color="000000"/>
              <w:bottom w:val="single" w:sz="4" w:space="0" w:color="000000"/>
              <w:right w:val="single" w:sz="4" w:space="0" w:color="000000"/>
            </w:tcBorders>
          </w:tcPr>
          <w:p w14:paraId="4F9D2448" w14:textId="77777777" w:rsidR="009A7E22" w:rsidRDefault="009A7E22" w:rsidP="002D2EE8">
            <w:pPr>
              <w:spacing w:after="0" w:line="259" w:lineRule="auto"/>
              <w:ind w:left="0" w:right="0" w:firstLine="0"/>
              <w:jc w:val="left"/>
            </w:pPr>
            <w:r>
              <w:rPr>
                <w:sz w:val="16"/>
              </w:rPr>
              <w:t xml:space="preserve">Subject domain of the catalogue </w:t>
            </w:r>
          </w:p>
        </w:tc>
        <w:tc>
          <w:tcPr>
            <w:tcW w:w="669" w:type="dxa"/>
            <w:tcBorders>
              <w:top w:val="single" w:sz="4" w:space="0" w:color="000000"/>
              <w:left w:val="single" w:sz="4" w:space="0" w:color="000000"/>
              <w:bottom w:val="single" w:sz="4" w:space="0" w:color="000000"/>
              <w:right w:val="single" w:sz="4" w:space="0" w:color="000000"/>
            </w:tcBorders>
          </w:tcPr>
          <w:p w14:paraId="5A85BBBE" w14:textId="77777777" w:rsidR="009A7E22" w:rsidRDefault="009A7E22" w:rsidP="002D2EE8">
            <w:pPr>
              <w:spacing w:after="0" w:line="259" w:lineRule="auto"/>
              <w:ind w:left="7" w:right="0" w:firstLine="0"/>
              <w:jc w:val="center"/>
            </w:pPr>
            <w:r>
              <w:rPr>
                <w:sz w:val="16"/>
              </w:rPr>
              <w:t xml:space="preserve">1..* </w:t>
            </w:r>
          </w:p>
        </w:tc>
        <w:tc>
          <w:tcPr>
            <w:tcW w:w="2567" w:type="dxa"/>
            <w:tcBorders>
              <w:top w:val="single" w:sz="4" w:space="0" w:color="000000"/>
              <w:left w:val="single" w:sz="4" w:space="0" w:color="000000"/>
              <w:bottom w:val="single" w:sz="4" w:space="0" w:color="000000"/>
              <w:right w:val="single" w:sz="4" w:space="0" w:color="000000"/>
            </w:tcBorders>
          </w:tcPr>
          <w:p w14:paraId="57803CD7" w14:textId="77777777" w:rsidR="009A7E22" w:rsidRDefault="009A7E22" w:rsidP="002D2EE8">
            <w:pPr>
              <w:spacing w:after="0" w:line="259" w:lineRule="auto"/>
              <w:ind w:left="0" w:right="0" w:firstLine="0"/>
              <w:jc w:val="left"/>
            </w:pPr>
            <w:r>
              <w:rPr>
                <w:sz w:val="16"/>
              </w:rPr>
              <w:t xml:space="preserve">S100_CatalogueScope </w:t>
            </w:r>
          </w:p>
        </w:tc>
        <w:tc>
          <w:tcPr>
            <w:tcW w:w="3504" w:type="dxa"/>
            <w:tcBorders>
              <w:top w:val="single" w:sz="4" w:space="0" w:color="000000"/>
              <w:left w:val="single" w:sz="4" w:space="0" w:color="000000"/>
              <w:bottom w:val="single" w:sz="4" w:space="0" w:color="000000"/>
              <w:right w:val="single" w:sz="4" w:space="0" w:color="000000"/>
            </w:tcBorders>
          </w:tcPr>
          <w:p w14:paraId="6DAAF59F" w14:textId="77777777" w:rsidR="009A7E22" w:rsidRDefault="009A7E22" w:rsidP="002D2EE8">
            <w:pPr>
              <w:spacing w:after="0" w:line="259" w:lineRule="auto"/>
              <w:ind w:left="0" w:right="0" w:firstLine="0"/>
              <w:jc w:val="left"/>
            </w:pPr>
            <w:r>
              <w:rPr>
                <w:sz w:val="16"/>
              </w:rPr>
              <w:t xml:space="preserve"> </w:t>
            </w:r>
          </w:p>
        </w:tc>
      </w:tr>
      <w:tr w:rsidR="009A7E22" w14:paraId="11BBB20C" w14:textId="77777777" w:rsidTr="002D2EE8">
        <w:trPr>
          <w:trHeight w:val="314"/>
        </w:trPr>
        <w:tc>
          <w:tcPr>
            <w:tcW w:w="1188" w:type="dxa"/>
            <w:tcBorders>
              <w:top w:val="single" w:sz="4" w:space="0" w:color="000000"/>
              <w:left w:val="single" w:sz="4" w:space="0" w:color="000000"/>
              <w:bottom w:val="single" w:sz="4" w:space="0" w:color="000000"/>
              <w:right w:val="single" w:sz="4" w:space="0" w:color="000000"/>
            </w:tcBorders>
          </w:tcPr>
          <w:p w14:paraId="07512F7C" w14:textId="77777777" w:rsidR="009A7E22" w:rsidRDefault="009A7E22" w:rsidP="002D2EE8">
            <w:pPr>
              <w:spacing w:after="0" w:line="259" w:lineRule="auto"/>
              <w:ind w:left="0" w:right="0" w:firstLine="0"/>
              <w:jc w:val="left"/>
              <w:rPr>
                <w:sz w:val="16"/>
              </w:rPr>
            </w:pPr>
            <w:r w:rsidRPr="00270D51">
              <w:rPr>
                <w:sz w:val="16"/>
              </w:rPr>
              <w:t>Attribute</w:t>
            </w:r>
          </w:p>
        </w:tc>
        <w:tc>
          <w:tcPr>
            <w:tcW w:w="2880" w:type="dxa"/>
            <w:tcBorders>
              <w:top w:val="single" w:sz="4" w:space="0" w:color="000000"/>
              <w:left w:val="single" w:sz="4" w:space="0" w:color="000000"/>
              <w:bottom w:val="single" w:sz="4" w:space="0" w:color="000000"/>
              <w:right w:val="single" w:sz="4" w:space="0" w:color="000000"/>
            </w:tcBorders>
          </w:tcPr>
          <w:p w14:paraId="50976124" w14:textId="77777777" w:rsidR="009A7E22" w:rsidRDefault="009A7E22" w:rsidP="002D2EE8">
            <w:pPr>
              <w:spacing w:after="0" w:line="259" w:lineRule="auto"/>
              <w:ind w:left="0" w:right="0" w:firstLine="0"/>
              <w:jc w:val="left"/>
            </w:pPr>
            <w:r>
              <w:rPr>
                <w:sz w:val="16"/>
              </w:rPr>
              <w:t xml:space="preserve">versionNumber </w:t>
            </w:r>
          </w:p>
        </w:tc>
        <w:tc>
          <w:tcPr>
            <w:tcW w:w="3375" w:type="dxa"/>
            <w:tcBorders>
              <w:top w:val="single" w:sz="4" w:space="0" w:color="000000"/>
              <w:left w:val="single" w:sz="4" w:space="0" w:color="000000"/>
              <w:bottom w:val="single" w:sz="4" w:space="0" w:color="000000"/>
              <w:right w:val="single" w:sz="4" w:space="0" w:color="000000"/>
            </w:tcBorders>
          </w:tcPr>
          <w:p w14:paraId="5A768BA7" w14:textId="77777777" w:rsidR="009A7E22" w:rsidRDefault="009A7E22" w:rsidP="002D2EE8">
            <w:pPr>
              <w:spacing w:after="0" w:line="259" w:lineRule="auto"/>
              <w:ind w:left="0" w:right="0" w:firstLine="0"/>
              <w:jc w:val="left"/>
            </w:pPr>
            <w:r>
              <w:rPr>
                <w:sz w:val="16"/>
              </w:rPr>
              <w:t xml:space="preserve">The version number of the product specification </w:t>
            </w:r>
          </w:p>
        </w:tc>
        <w:tc>
          <w:tcPr>
            <w:tcW w:w="669" w:type="dxa"/>
            <w:tcBorders>
              <w:top w:val="single" w:sz="4" w:space="0" w:color="000000"/>
              <w:left w:val="single" w:sz="4" w:space="0" w:color="000000"/>
              <w:bottom w:val="single" w:sz="4" w:space="0" w:color="000000"/>
              <w:right w:val="single" w:sz="4" w:space="0" w:color="000000"/>
            </w:tcBorders>
          </w:tcPr>
          <w:p w14:paraId="10D85CE3" w14:textId="77777777" w:rsidR="009A7E22" w:rsidRDefault="009A7E22" w:rsidP="002D2EE8">
            <w:pPr>
              <w:spacing w:after="0" w:line="259" w:lineRule="auto"/>
              <w:ind w:left="7" w:right="0" w:firstLine="0"/>
              <w:jc w:val="center"/>
            </w:pPr>
            <w:r>
              <w:rPr>
                <w:sz w:val="16"/>
              </w:rPr>
              <w:t xml:space="preserve">1..* </w:t>
            </w:r>
          </w:p>
        </w:tc>
        <w:tc>
          <w:tcPr>
            <w:tcW w:w="2567" w:type="dxa"/>
            <w:tcBorders>
              <w:top w:val="single" w:sz="4" w:space="0" w:color="000000"/>
              <w:left w:val="single" w:sz="4" w:space="0" w:color="000000"/>
              <w:bottom w:val="single" w:sz="4" w:space="0" w:color="000000"/>
              <w:right w:val="single" w:sz="4" w:space="0" w:color="000000"/>
            </w:tcBorders>
          </w:tcPr>
          <w:p w14:paraId="5770346C" w14:textId="77777777" w:rsidR="009A7E22" w:rsidRDefault="009A7E22" w:rsidP="002D2EE8">
            <w:pPr>
              <w:spacing w:after="0" w:line="259" w:lineRule="auto"/>
              <w:ind w:left="0" w:right="0" w:firstLine="0"/>
              <w:jc w:val="left"/>
            </w:pPr>
            <w:r>
              <w:rPr>
                <w:sz w:val="16"/>
              </w:rPr>
              <w:t xml:space="preserve">CharacterString </w:t>
            </w:r>
          </w:p>
        </w:tc>
        <w:tc>
          <w:tcPr>
            <w:tcW w:w="3504" w:type="dxa"/>
            <w:tcBorders>
              <w:top w:val="single" w:sz="4" w:space="0" w:color="000000"/>
              <w:left w:val="single" w:sz="4" w:space="0" w:color="000000"/>
              <w:bottom w:val="single" w:sz="4" w:space="0" w:color="000000"/>
              <w:right w:val="single" w:sz="4" w:space="0" w:color="000000"/>
            </w:tcBorders>
          </w:tcPr>
          <w:p w14:paraId="069809C6" w14:textId="77777777" w:rsidR="009A7E22" w:rsidRDefault="009A7E22" w:rsidP="002D2EE8">
            <w:pPr>
              <w:spacing w:after="0" w:line="259" w:lineRule="auto"/>
              <w:ind w:left="0" w:right="0" w:firstLine="0"/>
              <w:jc w:val="left"/>
            </w:pPr>
            <w:r>
              <w:rPr>
                <w:sz w:val="16"/>
              </w:rPr>
              <w:t xml:space="preserve"> </w:t>
            </w:r>
          </w:p>
        </w:tc>
      </w:tr>
      <w:tr w:rsidR="009A7E22" w14:paraId="70ED7E27" w14:textId="77777777" w:rsidTr="002D2EE8">
        <w:trPr>
          <w:trHeight w:val="315"/>
        </w:trPr>
        <w:tc>
          <w:tcPr>
            <w:tcW w:w="1188" w:type="dxa"/>
            <w:tcBorders>
              <w:top w:val="single" w:sz="4" w:space="0" w:color="000000"/>
              <w:left w:val="single" w:sz="4" w:space="0" w:color="000000"/>
              <w:bottom w:val="single" w:sz="4" w:space="0" w:color="000000"/>
              <w:right w:val="single" w:sz="4" w:space="0" w:color="000000"/>
            </w:tcBorders>
          </w:tcPr>
          <w:p w14:paraId="68AA23EA" w14:textId="77777777" w:rsidR="009A7E22" w:rsidRDefault="009A7E22" w:rsidP="002D2EE8">
            <w:pPr>
              <w:spacing w:after="0" w:line="259" w:lineRule="auto"/>
              <w:ind w:left="0" w:right="0" w:firstLine="0"/>
              <w:jc w:val="left"/>
              <w:rPr>
                <w:sz w:val="16"/>
              </w:rPr>
            </w:pPr>
            <w:r w:rsidRPr="00270D51">
              <w:rPr>
                <w:sz w:val="16"/>
              </w:rPr>
              <w:t>Attribute</w:t>
            </w:r>
          </w:p>
        </w:tc>
        <w:tc>
          <w:tcPr>
            <w:tcW w:w="2880" w:type="dxa"/>
            <w:tcBorders>
              <w:top w:val="single" w:sz="4" w:space="0" w:color="000000"/>
              <w:left w:val="single" w:sz="4" w:space="0" w:color="000000"/>
              <w:bottom w:val="single" w:sz="4" w:space="0" w:color="000000"/>
              <w:right w:val="single" w:sz="4" w:space="0" w:color="000000"/>
            </w:tcBorders>
          </w:tcPr>
          <w:p w14:paraId="6230B2A1" w14:textId="77777777" w:rsidR="009A7E22" w:rsidRDefault="009A7E22" w:rsidP="002D2EE8">
            <w:pPr>
              <w:spacing w:after="0" w:line="259" w:lineRule="auto"/>
              <w:ind w:left="0" w:right="0" w:firstLine="0"/>
              <w:jc w:val="left"/>
            </w:pPr>
            <w:r>
              <w:rPr>
                <w:sz w:val="16"/>
              </w:rPr>
              <w:t xml:space="preserve">issueDate </w:t>
            </w:r>
          </w:p>
        </w:tc>
        <w:tc>
          <w:tcPr>
            <w:tcW w:w="3375" w:type="dxa"/>
            <w:tcBorders>
              <w:top w:val="single" w:sz="4" w:space="0" w:color="000000"/>
              <w:left w:val="single" w:sz="4" w:space="0" w:color="000000"/>
              <w:bottom w:val="single" w:sz="4" w:space="0" w:color="000000"/>
              <w:right w:val="single" w:sz="4" w:space="0" w:color="000000"/>
            </w:tcBorders>
          </w:tcPr>
          <w:p w14:paraId="0141B68A" w14:textId="77777777" w:rsidR="009A7E22" w:rsidRDefault="009A7E22" w:rsidP="002D2EE8">
            <w:pPr>
              <w:spacing w:after="0" w:line="259" w:lineRule="auto"/>
              <w:ind w:left="0" w:right="0" w:firstLine="0"/>
              <w:jc w:val="left"/>
            </w:pPr>
            <w:r>
              <w:rPr>
                <w:sz w:val="16"/>
              </w:rPr>
              <w:t xml:space="preserve">The version date of the product specification </w:t>
            </w:r>
          </w:p>
        </w:tc>
        <w:tc>
          <w:tcPr>
            <w:tcW w:w="669" w:type="dxa"/>
            <w:tcBorders>
              <w:top w:val="single" w:sz="4" w:space="0" w:color="000000"/>
              <w:left w:val="single" w:sz="4" w:space="0" w:color="000000"/>
              <w:bottom w:val="single" w:sz="4" w:space="0" w:color="000000"/>
              <w:right w:val="single" w:sz="4" w:space="0" w:color="000000"/>
            </w:tcBorders>
          </w:tcPr>
          <w:p w14:paraId="51047CC3" w14:textId="77777777" w:rsidR="009A7E22" w:rsidRDefault="009A7E22" w:rsidP="002D2EE8">
            <w:pPr>
              <w:spacing w:after="0" w:line="259" w:lineRule="auto"/>
              <w:ind w:left="7" w:right="0" w:firstLine="0"/>
              <w:jc w:val="center"/>
            </w:pPr>
            <w:r>
              <w:rPr>
                <w:sz w:val="16"/>
              </w:rPr>
              <w:t xml:space="preserve">1..* </w:t>
            </w:r>
          </w:p>
        </w:tc>
        <w:tc>
          <w:tcPr>
            <w:tcW w:w="2567" w:type="dxa"/>
            <w:tcBorders>
              <w:top w:val="single" w:sz="4" w:space="0" w:color="000000"/>
              <w:left w:val="single" w:sz="4" w:space="0" w:color="000000"/>
              <w:bottom w:val="single" w:sz="4" w:space="0" w:color="000000"/>
              <w:right w:val="single" w:sz="4" w:space="0" w:color="000000"/>
            </w:tcBorders>
          </w:tcPr>
          <w:p w14:paraId="34331A43" w14:textId="77777777" w:rsidR="009A7E22" w:rsidRDefault="009A7E22" w:rsidP="002D2EE8">
            <w:pPr>
              <w:spacing w:after="0" w:line="259" w:lineRule="auto"/>
              <w:ind w:left="0" w:right="0" w:firstLine="0"/>
              <w:jc w:val="left"/>
            </w:pPr>
            <w:r>
              <w:rPr>
                <w:sz w:val="16"/>
              </w:rPr>
              <w:t xml:space="preserve">Date </w:t>
            </w:r>
          </w:p>
        </w:tc>
        <w:tc>
          <w:tcPr>
            <w:tcW w:w="3504" w:type="dxa"/>
            <w:tcBorders>
              <w:top w:val="single" w:sz="4" w:space="0" w:color="000000"/>
              <w:left w:val="single" w:sz="4" w:space="0" w:color="000000"/>
              <w:bottom w:val="single" w:sz="4" w:space="0" w:color="000000"/>
              <w:right w:val="single" w:sz="4" w:space="0" w:color="000000"/>
            </w:tcBorders>
          </w:tcPr>
          <w:p w14:paraId="27833DFB" w14:textId="77777777" w:rsidR="009A7E22" w:rsidRDefault="009A7E22" w:rsidP="002D2EE8">
            <w:pPr>
              <w:spacing w:after="0" w:line="259" w:lineRule="auto"/>
              <w:ind w:left="0" w:right="0" w:firstLine="0"/>
              <w:jc w:val="left"/>
            </w:pPr>
            <w:r>
              <w:rPr>
                <w:sz w:val="16"/>
              </w:rPr>
              <w:t xml:space="preserve"> </w:t>
            </w:r>
          </w:p>
        </w:tc>
      </w:tr>
      <w:tr w:rsidR="009A7E22" w14:paraId="73EF5C77" w14:textId="77777777" w:rsidTr="002D2EE8">
        <w:trPr>
          <w:trHeight w:val="314"/>
        </w:trPr>
        <w:tc>
          <w:tcPr>
            <w:tcW w:w="1188" w:type="dxa"/>
            <w:tcBorders>
              <w:top w:val="single" w:sz="4" w:space="0" w:color="000000"/>
              <w:left w:val="single" w:sz="4" w:space="0" w:color="000000"/>
              <w:bottom w:val="single" w:sz="4" w:space="0" w:color="000000"/>
              <w:right w:val="single" w:sz="4" w:space="0" w:color="000000"/>
            </w:tcBorders>
          </w:tcPr>
          <w:p w14:paraId="620D924E" w14:textId="77777777" w:rsidR="009A7E22" w:rsidRDefault="009A7E22" w:rsidP="002D2EE8">
            <w:pPr>
              <w:spacing w:after="0" w:line="259" w:lineRule="auto"/>
              <w:ind w:left="0" w:right="0" w:firstLine="0"/>
              <w:jc w:val="left"/>
              <w:rPr>
                <w:sz w:val="16"/>
              </w:rPr>
            </w:pPr>
            <w:r w:rsidRPr="00270D51">
              <w:rPr>
                <w:sz w:val="16"/>
              </w:rPr>
              <w:t>Attribute</w:t>
            </w:r>
          </w:p>
        </w:tc>
        <w:tc>
          <w:tcPr>
            <w:tcW w:w="2880" w:type="dxa"/>
            <w:tcBorders>
              <w:top w:val="single" w:sz="4" w:space="0" w:color="000000"/>
              <w:left w:val="single" w:sz="4" w:space="0" w:color="000000"/>
              <w:bottom w:val="single" w:sz="4" w:space="0" w:color="000000"/>
              <w:right w:val="single" w:sz="4" w:space="0" w:color="000000"/>
            </w:tcBorders>
          </w:tcPr>
          <w:p w14:paraId="3DB2A928" w14:textId="77777777" w:rsidR="009A7E22" w:rsidRDefault="009A7E22" w:rsidP="002D2EE8">
            <w:pPr>
              <w:spacing w:after="0" w:line="259" w:lineRule="auto"/>
              <w:ind w:left="0" w:right="0" w:firstLine="0"/>
              <w:jc w:val="left"/>
            </w:pPr>
            <w:r>
              <w:rPr>
                <w:sz w:val="16"/>
              </w:rPr>
              <w:t xml:space="preserve">productSpecification </w:t>
            </w:r>
          </w:p>
        </w:tc>
        <w:tc>
          <w:tcPr>
            <w:tcW w:w="3375" w:type="dxa"/>
            <w:tcBorders>
              <w:top w:val="single" w:sz="4" w:space="0" w:color="000000"/>
              <w:left w:val="single" w:sz="4" w:space="0" w:color="000000"/>
              <w:bottom w:val="single" w:sz="4" w:space="0" w:color="000000"/>
              <w:right w:val="single" w:sz="4" w:space="0" w:color="000000"/>
            </w:tcBorders>
          </w:tcPr>
          <w:p w14:paraId="0A102FD0" w14:textId="77777777" w:rsidR="009A7E22" w:rsidRDefault="009A7E22" w:rsidP="002D2EE8">
            <w:pPr>
              <w:spacing w:after="0" w:line="259" w:lineRule="auto"/>
              <w:ind w:left="0" w:right="0" w:firstLine="0"/>
              <w:jc w:val="left"/>
            </w:pPr>
            <w:r>
              <w:rPr>
                <w:sz w:val="16"/>
              </w:rPr>
              <w:t xml:space="preserve">The product specification used to create this file </w:t>
            </w:r>
          </w:p>
        </w:tc>
        <w:tc>
          <w:tcPr>
            <w:tcW w:w="669" w:type="dxa"/>
            <w:tcBorders>
              <w:top w:val="single" w:sz="4" w:space="0" w:color="000000"/>
              <w:left w:val="single" w:sz="4" w:space="0" w:color="000000"/>
              <w:bottom w:val="single" w:sz="4" w:space="0" w:color="000000"/>
              <w:right w:val="single" w:sz="4" w:space="0" w:color="000000"/>
            </w:tcBorders>
          </w:tcPr>
          <w:p w14:paraId="2A06EE98" w14:textId="77777777" w:rsidR="009A7E22" w:rsidRDefault="009A7E22" w:rsidP="002D2EE8">
            <w:pPr>
              <w:spacing w:after="0" w:line="259" w:lineRule="auto"/>
              <w:ind w:left="7" w:right="0" w:firstLine="0"/>
              <w:jc w:val="center"/>
            </w:pPr>
            <w:r>
              <w:rPr>
                <w:sz w:val="16"/>
              </w:rPr>
              <w:t xml:space="preserve">1..* </w:t>
            </w:r>
          </w:p>
        </w:tc>
        <w:tc>
          <w:tcPr>
            <w:tcW w:w="2567" w:type="dxa"/>
            <w:tcBorders>
              <w:top w:val="single" w:sz="4" w:space="0" w:color="000000"/>
              <w:left w:val="single" w:sz="4" w:space="0" w:color="000000"/>
              <w:bottom w:val="single" w:sz="4" w:space="0" w:color="000000"/>
              <w:right w:val="single" w:sz="4" w:space="0" w:color="000000"/>
            </w:tcBorders>
          </w:tcPr>
          <w:p w14:paraId="66FC0140" w14:textId="77777777" w:rsidR="009A7E22" w:rsidRDefault="009A7E22" w:rsidP="002D2EE8">
            <w:pPr>
              <w:spacing w:after="0" w:line="259" w:lineRule="auto"/>
              <w:ind w:left="0" w:right="0" w:firstLine="0"/>
              <w:jc w:val="left"/>
            </w:pPr>
            <w:r>
              <w:rPr>
                <w:sz w:val="16"/>
              </w:rPr>
              <w:t xml:space="preserve">S100_ProductSpecification </w:t>
            </w:r>
          </w:p>
        </w:tc>
        <w:tc>
          <w:tcPr>
            <w:tcW w:w="3504" w:type="dxa"/>
            <w:tcBorders>
              <w:top w:val="single" w:sz="4" w:space="0" w:color="000000"/>
              <w:left w:val="single" w:sz="4" w:space="0" w:color="000000"/>
              <w:bottom w:val="single" w:sz="4" w:space="0" w:color="000000"/>
              <w:right w:val="single" w:sz="4" w:space="0" w:color="000000"/>
            </w:tcBorders>
          </w:tcPr>
          <w:p w14:paraId="6CC8F1C1" w14:textId="77777777" w:rsidR="009A7E22" w:rsidRDefault="009A7E22" w:rsidP="002D2EE8">
            <w:pPr>
              <w:spacing w:after="0" w:line="259" w:lineRule="auto"/>
              <w:ind w:left="0" w:right="0" w:firstLine="0"/>
              <w:jc w:val="left"/>
            </w:pPr>
            <w:r>
              <w:rPr>
                <w:sz w:val="16"/>
              </w:rPr>
              <w:t xml:space="preserve"> </w:t>
            </w:r>
          </w:p>
        </w:tc>
      </w:tr>
      <w:tr w:rsidR="009A7E22" w14:paraId="4081D3DF" w14:textId="77777777" w:rsidTr="002D2EE8">
        <w:trPr>
          <w:trHeight w:val="497"/>
        </w:trPr>
        <w:tc>
          <w:tcPr>
            <w:tcW w:w="1188" w:type="dxa"/>
            <w:tcBorders>
              <w:top w:val="single" w:sz="4" w:space="0" w:color="000000"/>
              <w:left w:val="single" w:sz="4" w:space="0" w:color="000000"/>
              <w:bottom w:val="single" w:sz="4" w:space="0" w:color="000000"/>
              <w:right w:val="single" w:sz="4" w:space="0" w:color="000000"/>
            </w:tcBorders>
          </w:tcPr>
          <w:p w14:paraId="40BB3C0A" w14:textId="77777777" w:rsidR="009A7E22" w:rsidRDefault="009A7E22" w:rsidP="002D2EE8">
            <w:pPr>
              <w:spacing w:after="0" w:line="259" w:lineRule="auto"/>
              <w:ind w:left="0" w:right="0" w:firstLine="0"/>
              <w:jc w:val="left"/>
              <w:rPr>
                <w:sz w:val="16"/>
              </w:rPr>
            </w:pPr>
            <w:r w:rsidRPr="00270D51">
              <w:rPr>
                <w:sz w:val="16"/>
              </w:rPr>
              <w:t>Attribute</w:t>
            </w:r>
          </w:p>
        </w:tc>
        <w:tc>
          <w:tcPr>
            <w:tcW w:w="2880" w:type="dxa"/>
            <w:tcBorders>
              <w:top w:val="single" w:sz="4" w:space="0" w:color="000000"/>
              <w:left w:val="single" w:sz="4" w:space="0" w:color="000000"/>
              <w:bottom w:val="single" w:sz="4" w:space="0" w:color="000000"/>
              <w:right w:val="single" w:sz="4" w:space="0" w:color="000000"/>
            </w:tcBorders>
          </w:tcPr>
          <w:p w14:paraId="69FB1A61" w14:textId="77777777" w:rsidR="009A7E22" w:rsidRDefault="009A7E22" w:rsidP="002D2EE8">
            <w:pPr>
              <w:spacing w:after="0" w:line="259" w:lineRule="auto"/>
              <w:ind w:left="0" w:right="0" w:firstLine="0"/>
              <w:jc w:val="left"/>
            </w:pPr>
            <w:r>
              <w:rPr>
                <w:sz w:val="16"/>
              </w:rPr>
              <w:t xml:space="preserve">digitalSignatureReference </w:t>
            </w:r>
          </w:p>
        </w:tc>
        <w:tc>
          <w:tcPr>
            <w:tcW w:w="3375" w:type="dxa"/>
            <w:tcBorders>
              <w:top w:val="single" w:sz="4" w:space="0" w:color="000000"/>
              <w:left w:val="single" w:sz="4" w:space="0" w:color="000000"/>
              <w:bottom w:val="single" w:sz="4" w:space="0" w:color="000000"/>
              <w:right w:val="single" w:sz="4" w:space="0" w:color="000000"/>
            </w:tcBorders>
          </w:tcPr>
          <w:p w14:paraId="612FF7C4" w14:textId="77777777" w:rsidR="009A7E22" w:rsidRDefault="009A7E22" w:rsidP="002D2EE8">
            <w:pPr>
              <w:spacing w:after="0" w:line="259" w:lineRule="auto"/>
              <w:ind w:left="0" w:right="0" w:firstLine="0"/>
              <w:jc w:val="left"/>
            </w:pPr>
            <w:r>
              <w:rPr>
                <w:sz w:val="16"/>
              </w:rPr>
              <w:t xml:space="preserve">Digital Signature of the file </w:t>
            </w:r>
          </w:p>
        </w:tc>
        <w:tc>
          <w:tcPr>
            <w:tcW w:w="669" w:type="dxa"/>
            <w:tcBorders>
              <w:top w:val="single" w:sz="4" w:space="0" w:color="000000"/>
              <w:left w:val="single" w:sz="4" w:space="0" w:color="000000"/>
              <w:bottom w:val="single" w:sz="4" w:space="0" w:color="000000"/>
              <w:right w:val="single" w:sz="4" w:space="0" w:color="000000"/>
            </w:tcBorders>
          </w:tcPr>
          <w:p w14:paraId="08411610" w14:textId="77777777" w:rsidR="009A7E22" w:rsidRDefault="009A7E22" w:rsidP="002D2EE8">
            <w:pPr>
              <w:spacing w:after="0" w:line="259" w:lineRule="auto"/>
              <w:ind w:right="0" w:firstLine="0"/>
              <w:jc w:val="center"/>
            </w:pPr>
            <w:r>
              <w:rPr>
                <w:sz w:val="16"/>
              </w:rPr>
              <w:t xml:space="preserve">1 </w:t>
            </w:r>
          </w:p>
        </w:tc>
        <w:tc>
          <w:tcPr>
            <w:tcW w:w="2567" w:type="dxa"/>
            <w:tcBorders>
              <w:top w:val="single" w:sz="4" w:space="0" w:color="000000"/>
              <w:left w:val="single" w:sz="4" w:space="0" w:color="000000"/>
              <w:bottom w:val="single" w:sz="4" w:space="0" w:color="000000"/>
              <w:right w:val="single" w:sz="4" w:space="0" w:color="000000"/>
            </w:tcBorders>
          </w:tcPr>
          <w:p w14:paraId="43F820F4" w14:textId="77777777" w:rsidR="009A7E22" w:rsidRDefault="009A7E22" w:rsidP="002D2EE8">
            <w:pPr>
              <w:spacing w:after="0" w:line="259" w:lineRule="auto"/>
              <w:ind w:left="0" w:right="0" w:firstLine="0"/>
              <w:jc w:val="left"/>
            </w:pPr>
            <w:r>
              <w:rPr>
                <w:sz w:val="16"/>
              </w:rPr>
              <w:t xml:space="preserve">S100_DigitalSignature </w:t>
            </w:r>
          </w:p>
        </w:tc>
        <w:tc>
          <w:tcPr>
            <w:tcW w:w="3504" w:type="dxa"/>
            <w:tcBorders>
              <w:top w:val="single" w:sz="4" w:space="0" w:color="000000"/>
              <w:left w:val="single" w:sz="4" w:space="0" w:color="000000"/>
              <w:bottom w:val="single" w:sz="4" w:space="0" w:color="000000"/>
              <w:right w:val="single" w:sz="4" w:space="0" w:color="000000"/>
            </w:tcBorders>
          </w:tcPr>
          <w:p w14:paraId="211512E0" w14:textId="77777777" w:rsidR="009A7E22" w:rsidRDefault="009A7E22" w:rsidP="002D2EE8">
            <w:pPr>
              <w:spacing w:after="0" w:line="259" w:lineRule="auto"/>
              <w:ind w:left="0" w:right="0" w:firstLine="0"/>
              <w:jc w:val="left"/>
            </w:pPr>
            <w:r>
              <w:rPr>
                <w:sz w:val="16"/>
              </w:rPr>
              <w:t xml:space="preserve">Reference to the appropriate digital signature algorithm </w:t>
            </w:r>
          </w:p>
        </w:tc>
      </w:tr>
      <w:tr w:rsidR="009A7E22" w14:paraId="249659DF" w14:textId="77777777" w:rsidTr="002D2EE8">
        <w:trPr>
          <w:trHeight w:val="926"/>
        </w:trPr>
        <w:tc>
          <w:tcPr>
            <w:tcW w:w="1188" w:type="dxa"/>
            <w:tcBorders>
              <w:top w:val="single" w:sz="4" w:space="0" w:color="000000"/>
              <w:left w:val="single" w:sz="4" w:space="0" w:color="000000"/>
              <w:bottom w:val="single" w:sz="4" w:space="0" w:color="000000"/>
              <w:right w:val="single" w:sz="4" w:space="0" w:color="000000"/>
            </w:tcBorders>
          </w:tcPr>
          <w:p w14:paraId="4FA9EA34" w14:textId="77777777" w:rsidR="009A7E22" w:rsidRDefault="009A7E22" w:rsidP="002D2EE8">
            <w:pPr>
              <w:spacing w:after="0" w:line="259" w:lineRule="auto"/>
              <w:ind w:left="0" w:right="0" w:firstLine="0"/>
              <w:jc w:val="left"/>
              <w:rPr>
                <w:sz w:val="16"/>
              </w:rPr>
            </w:pPr>
            <w:r w:rsidRPr="00270D51">
              <w:rPr>
                <w:sz w:val="16"/>
              </w:rPr>
              <w:t>Attribute</w:t>
            </w:r>
          </w:p>
        </w:tc>
        <w:tc>
          <w:tcPr>
            <w:tcW w:w="2880" w:type="dxa"/>
            <w:tcBorders>
              <w:top w:val="single" w:sz="4" w:space="0" w:color="000000"/>
              <w:left w:val="single" w:sz="4" w:space="0" w:color="000000"/>
              <w:bottom w:val="single" w:sz="4" w:space="0" w:color="000000"/>
              <w:right w:val="single" w:sz="4" w:space="0" w:color="000000"/>
            </w:tcBorders>
          </w:tcPr>
          <w:p w14:paraId="448A9EB6" w14:textId="77777777" w:rsidR="009A7E22" w:rsidRDefault="009A7E22" w:rsidP="002D2EE8">
            <w:pPr>
              <w:spacing w:after="0" w:line="259" w:lineRule="auto"/>
              <w:ind w:left="0" w:right="0" w:firstLine="0"/>
              <w:jc w:val="left"/>
            </w:pPr>
            <w:r>
              <w:rPr>
                <w:sz w:val="16"/>
              </w:rPr>
              <w:t xml:space="preserve">digitalSignatureValue </w:t>
            </w:r>
          </w:p>
        </w:tc>
        <w:tc>
          <w:tcPr>
            <w:tcW w:w="3375" w:type="dxa"/>
            <w:tcBorders>
              <w:top w:val="single" w:sz="4" w:space="0" w:color="000000"/>
              <w:left w:val="single" w:sz="4" w:space="0" w:color="000000"/>
              <w:bottom w:val="single" w:sz="4" w:space="0" w:color="000000"/>
              <w:right w:val="single" w:sz="4" w:space="0" w:color="000000"/>
            </w:tcBorders>
          </w:tcPr>
          <w:p w14:paraId="14F79372" w14:textId="77777777" w:rsidR="009A7E22" w:rsidRDefault="009A7E22" w:rsidP="002D2EE8">
            <w:pPr>
              <w:spacing w:after="0" w:line="259" w:lineRule="auto"/>
              <w:ind w:left="0" w:right="0" w:firstLine="0"/>
              <w:jc w:val="left"/>
            </w:pPr>
            <w:r>
              <w:rPr>
                <w:sz w:val="16"/>
              </w:rPr>
              <w:t xml:space="preserve">Value derived from the digital signature </w:t>
            </w:r>
          </w:p>
        </w:tc>
        <w:tc>
          <w:tcPr>
            <w:tcW w:w="669" w:type="dxa"/>
            <w:tcBorders>
              <w:top w:val="single" w:sz="4" w:space="0" w:color="000000"/>
              <w:left w:val="single" w:sz="4" w:space="0" w:color="000000"/>
              <w:bottom w:val="single" w:sz="4" w:space="0" w:color="000000"/>
              <w:right w:val="single" w:sz="4" w:space="0" w:color="000000"/>
            </w:tcBorders>
          </w:tcPr>
          <w:p w14:paraId="78E04265" w14:textId="77777777" w:rsidR="009A7E22" w:rsidRDefault="009A7E22" w:rsidP="002D2EE8">
            <w:pPr>
              <w:spacing w:after="0" w:line="259" w:lineRule="auto"/>
              <w:ind w:right="0" w:firstLine="0"/>
              <w:jc w:val="center"/>
            </w:pPr>
            <w:r>
              <w:rPr>
                <w:sz w:val="16"/>
              </w:rPr>
              <w:t xml:space="preserve">1 </w:t>
            </w:r>
          </w:p>
        </w:tc>
        <w:tc>
          <w:tcPr>
            <w:tcW w:w="2567" w:type="dxa"/>
            <w:tcBorders>
              <w:top w:val="single" w:sz="4" w:space="0" w:color="000000"/>
              <w:left w:val="single" w:sz="4" w:space="0" w:color="000000"/>
              <w:bottom w:val="single" w:sz="4" w:space="0" w:color="000000"/>
              <w:right w:val="single" w:sz="4" w:space="0" w:color="000000"/>
            </w:tcBorders>
          </w:tcPr>
          <w:p w14:paraId="4E600F8E" w14:textId="77777777" w:rsidR="009A7E22" w:rsidRPr="00117A58" w:rsidRDefault="009A7E22" w:rsidP="002D2EE8">
            <w:pPr>
              <w:spacing w:after="0" w:line="259" w:lineRule="auto"/>
              <w:ind w:left="0" w:right="0" w:firstLine="0"/>
              <w:jc w:val="left"/>
            </w:pPr>
            <w:r w:rsidRPr="00585FA8">
              <w:rPr>
                <w:sz w:val="16"/>
              </w:rPr>
              <w:t>S100_DigitalSignatureValue</w:t>
            </w:r>
          </w:p>
        </w:tc>
        <w:tc>
          <w:tcPr>
            <w:tcW w:w="3504" w:type="dxa"/>
            <w:tcBorders>
              <w:top w:val="single" w:sz="4" w:space="0" w:color="000000"/>
              <w:left w:val="single" w:sz="4" w:space="0" w:color="000000"/>
              <w:bottom w:val="single" w:sz="4" w:space="0" w:color="000000"/>
              <w:right w:val="single" w:sz="4" w:space="0" w:color="000000"/>
            </w:tcBorders>
          </w:tcPr>
          <w:p w14:paraId="5641A5F5" w14:textId="77777777" w:rsidR="009A7E22" w:rsidRDefault="009A7E22" w:rsidP="002D2EE8">
            <w:pPr>
              <w:spacing w:after="60" w:line="240" w:lineRule="auto"/>
              <w:ind w:left="0" w:right="0" w:firstLine="0"/>
              <w:jc w:val="left"/>
            </w:pPr>
            <w:r>
              <w:rPr>
                <w:sz w:val="16"/>
              </w:rPr>
              <w:t xml:space="preserve">The value resulting from application of digitalSignatureReference </w:t>
            </w:r>
          </w:p>
          <w:p w14:paraId="2F888D02" w14:textId="77777777" w:rsidR="009A7E22" w:rsidRDefault="009A7E22" w:rsidP="002D2EE8">
            <w:pPr>
              <w:spacing w:after="0" w:line="259" w:lineRule="auto"/>
              <w:ind w:left="0" w:right="0" w:firstLine="0"/>
              <w:jc w:val="left"/>
            </w:pPr>
            <w:r>
              <w:rPr>
                <w:sz w:val="16"/>
              </w:rPr>
              <w:t xml:space="preserve">Implemented as the digital signature format specified in Part 15 </w:t>
            </w:r>
          </w:p>
        </w:tc>
      </w:tr>
      <w:tr w:rsidR="009A7E22" w14:paraId="7A9C6D37" w14:textId="77777777" w:rsidTr="002D2EE8">
        <w:trPr>
          <w:trHeight w:val="499"/>
        </w:trPr>
        <w:tc>
          <w:tcPr>
            <w:tcW w:w="1188" w:type="dxa"/>
            <w:tcBorders>
              <w:top w:val="single" w:sz="4" w:space="0" w:color="000000"/>
              <w:left w:val="single" w:sz="4" w:space="0" w:color="000000"/>
              <w:bottom w:val="single" w:sz="4" w:space="0" w:color="000000"/>
              <w:right w:val="single" w:sz="4" w:space="0" w:color="000000"/>
            </w:tcBorders>
          </w:tcPr>
          <w:p w14:paraId="3702992D" w14:textId="77777777" w:rsidR="009A7E22" w:rsidRDefault="009A7E22" w:rsidP="002D2EE8">
            <w:pPr>
              <w:spacing w:after="0" w:line="259" w:lineRule="auto"/>
              <w:ind w:left="0" w:right="0" w:firstLine="0"/>
              <w:jc w:val="left"/>
              <w:rPr>
                <w:sz w:val="16"/>
              </w:rPr>
            </w:pPr>
            <w:r w:rsidRPr="00270D51">
              <w:rPr>
                <w:sz w:val="16"/>
              </w:rPr>
              <w:t>Attribute</w:t>
            </w:r>
          </w:p>
        </w:tc>
        <w:tc>
          <w:tcPr>
            <w:tcW w:w="2880" w:type="dxa"/>
            <w:tcBorders>
              <w:top w:val="single" w:sz="4" w:space="0" w:color="000000"/>
              <w:left w:val="single" w:sz="4" w:space="0" w:color="000000"/>
              <w:bottom w:val="single" w:sz="4" w:space="0" w:color="000000"/>
              <w:right w:val="single" w:sz="4" w:space="0" w:color="000000"/>
            </w:tcBorders>
          </w:tcPr>
          <w:p w14:paraId="79BB3307" w14:textId="77777777" w:rsidR="009A7E22" w:rsidRDefault="009A7E22" w:rsidP="002D2EE8">
            <w:pPr>
              <w:spacing w:after="0" w:line="259" w:lineRule="auto"/>
              <w:ind w:left="0" w:right="0" w:firstLine="0"/>
              <w:jc w:val="left"/>
            </w:pPr>
            <w:r>
              <w:rPr>
                <w:sz w:val="16"/>
              </w:rPr>
              <w:t xml:space="preserve">defaultLocale </w:t>
            </w:r>
          </w:p>
        </w:tc>
        <w:tc>
          <w:tcPr>
            <w:tcW w:w="3375" w:type="dxa"/>
            <w:tcBorders>
              <w:top w:val="single" w:sz="4" w:space="0" w:color="000000"/>
              <w:left w:val="single" w:sz="4" w:space="0" w:color="000000"/>
              <w:bottom w:val="single" w:sz="4" w:space="0" w:color="000000"/>
              <w:right w:val="single" w:sz="4" w:space="0" w:color="000000"/>
            </w:tcBorders>
          </w:tcPr>
          <w:p w14:paraId="1DA19206" w14:textId="77777777" w:rsidR="009A7E22" w:rsidRDefault="009A7E22" w:rsidP="002D2EE8">
            <w:pPr>
              <w:spacing w:after="0" w:line="259" w:lineRule="auto"/>
              <w:ind w:left="0" w:right="0" w:firstLine="0"/>
              <w:jc w:val="left"/>
            </w:pPr>
            <w:r>
              <w:rPr>
                <w:sz w:val="16"/>
              </w:rPr>
              <w:t xml:space="preserve">Default language and character set used in the exchange catalogue </w:t>
            </w:r>
          </w:p>
        </w:tc>
        <w:tc>
          <w:tcPr>
            <w:tcW w:w="669" w:type="dxa"/>
            <w:tcBorders>
              <w:top w:val="single" w:sz="4" w:space="0" w:color="000000"/>
              <w:left w:val="single" w:sz="4" w:space="0" w:color="000000"/>
              <w:bottom w:val="single" w:sz="4" w:space="0" w:color="000000"/>
              <w:right w:val="single" w:sz="4" w:space="0" w:color="000000"/>
            </w:tcBorders>
          </w:tcPr>
          <w:p w14:paraId="5A6BBB08" w14:textId="77777777" w:rsidR="009A7E22" w:rsidRDefault="009A7E22" w:rsidP="002D2EE8">
            <w:pPr>
              <w:spacing w:after="0" w:line="259" w:lineRule="auto"/>
              <w:ind w:right="0" w:firstLine="0"/>
              <w:jc w:val="center"/>
            </w:pPr>
            <w:r>
              <w:rPr>
                <w:sz w:val="16"/>
              </w:rPr>
              <w:t xml:space="preserve">1 </w:t>
            </w:r>
          </w:p>
        </w:tc>
        <w:tc>
          <w:tcPr>
            <w:tcW w:w="2567" w:type="dxa"/>
            <w:tcBorders>
              <w:top w:val="single" w:sz="4" w:space="0" w:color="000000"/>
              <w:left w:val="single" w:sz="4" w:space="0" w:color="000000"/>
              <w:bottom w:val="single" w:sz="4" w:space="0" w:color="000000"/>
              <w:right w:val="single" w:sz="4" w:space="0" w:color="000000"/>
            </w:tcBorders>
          </w:tcPr>
          <w:p w14:paraId="71F30D5A" w14:textId="77777777" w:rsidR="009A7E22" w:rsidRDefault="009A7E22" w:rsidP="002D2EE8">
            <w:pPr>
              <w:spacing w:after="0" w:line="259" w:lineRule="auto"/>
              <w:ind w:left="0" w:right="0" w:firstLine="0"/>
              <w:jc w:val="left"/>
            </w:pPr>
            <w:r>
              <w:rPr>
                <w:sz w:val="16"/>
              </w:rPr>
              <w:t>PT_Locale</w:t>
            </w:r>
            <w:r>
              <w:rPr>
                <w:i/>
                <w:sz w:val="16"/>
              </w:rPr>
              <w:t xml:space="preserve"> </w:t>
            </w:r>
          </w:p>
        </w:tc>
        <w:tc>
          <w:tcPr>
            <w:tcW w:w="3504" w:type="dxa"/>
            <w:tcBorders>
              <w:top w:val="single" w:sz="4" w:space="0" w:color="000000"/>
              <w:left w:val="single" w:sz="4" w:space="0" w:color="000000"/>
              <w:bottom w:val="single" w:sz="4" w:space="0" w:color="000000"/>
              <w:right w:val="single" w:sz="4" w:space="0" w:color="000000"/>
            </w:tcBorders>
          </w:tcPr>
          <w:p w14:paraId="145421AC" w14:textId="77777777" w:rsidR="009A7E22" w:rsidRDefault="009A7E22" w:rsidP="002D2EE8">
            <w:pPr>
              <w:spacing w:after="0" w:line="259" w:lineRule="auto"/>
              <w:ind w:left="0" w:right="0" w:firstLine="0"/>
              <w:jc w:val="left"/>
            </w:pPr>
            <w:r>
              <w:rPr>
                <w:sz w:val="16"/>
              </w:rPr>
              <w:t xml:space="preserve"> </w:t>
            </w:r>
          </w:p>
        </w:tc>
      </w:tr>
      <w:tr w:rsidR="009A7E22" w14:paraId="74860994" w14:textId="77777777" w:rsidTr="002D2EE8">
        <w:trPr>
          <w:trHeight w:val="497"/>
        </w:trPr>
        <w:tc>
          <w:tcPr>
            <w:tcW w:w="1188" w:type="dxa"/>
            <w:tcBorders>
              <w:top w:val="single" w:sz="4" w:space="0" w:color="000000"/>
              <w:left w:val="single" w:sz="4" w:space="0" w:color="000000"/>
              <w:bottom w:val="single" w:sz="4" w:space="0" w:color="000000"/>
              <w:right w:val="single" w:sz="4" w:space="0" w:color="000000"/>
            </w:tcBorders>
          </w:tcPr>
          <w:p w14:paraId="5E16DDDA" w14:textId="77777777" w:rsidR="009A7E22" w:rsidRDefault="009A7E22" w:rsidP="002D2EE8">
            <w:pPr>
              <w:spacing w:after="0" w:line="259" w:lineRule="auto"/>
              <w:ind w:left="0" w:right="0" w:firstLine="0"/>
              <w:jc w:val="left"/>
              <w:rPr>
                <w:sz w:val="16"/>
              </w:rPr>
            </w:pPr>
            <w:r w:rsidRPr="00270D51">
              <w:rPr>
                <w:sz w:val="16"/>
              </w:rPr>
              <w:t>Attribute</w:t>
            </w:r>
          </w:p>
        </w:tc>
        <w:tc>
          <w:tcPr>
            <w:tcW w:w="2880" w:type="dxa"/>
            <w:tcBorders>
              <w:top w:val="single" w:sz="4" w:space="0" w:color="000000"/>
              <w:left w:val="single" w:sz="4" w:space="0" w:color="000000"/>
              <w:bottom w:val="single" w:sz="4" w:space="0" w:color="000000"/>
              <w:right w:val="single" w:sz="4" w:space="0" w:color="000000"/>
            </w:tcBorders>
          </w:tcPr>
          <w:p w14:paraId="2E49CC3D" w14:textId="77777777" w:rsidR="009A7E22" w:rsidRDefault="009A7E22" w:rsidP="002D2EE8">
            <w:pPr>
              <w:spacing w:after="0" w:line="259" w:lineRule="auto"/>
              <w:ind w:left="0" w:right="0" w:firstLine="0"/>
              <w:jc w:val="left"/>
            </w:pPr>
            <w:r>
              <w:rPr>
                <w:sz w:val="16"/>
              </w:rPr>
              <w:t xml:space="preserve">otherLocale </w:t>
            </w:r>
          </w:p>
        </w:tc>
        <w:tc>
          <w:tcPr>
            <w:tcW w:w="3375" w:type="dxa"/>
            <w:tcBorders>
              <w:top w:val="single" w:sz="4" w:space="0" w:color="000000"/>
              <w:left w:val="single" w:sz="4" w:space="0" w:color="000000"/>
              <w:bottom w:val="single" w:sz="4" w:space="0" w:color="000000"/>
              <w:right w:val="single" w:sz="4" w:space="0" w:color="000000"/>
            </w:tcBorders>
          </w:tcPr>
          <w:p w14:paraId="602D040B" w14:textId="77777777" w:rsidR="009A7E22" w:rsidRDefault="009A7E22" w:rsidP="002D2EE8">
            <w:pPr>
              <w:spacing w:after="0" w:line="259" w:lineRule="auto"/>
              <w:ind w:left="0" w:right="0" w:firstLine="0"/>
              <w:jc w:val="left"/>
            </w:pPr>
            <w:r>
              <w:rPr>
                <w:sz w:val="16"/>
              </w:rPr>
              <w:t xml:space="preserve">Other languages and character sets used in the exchange catalogue </w:t>
            </w:r>
          </w:p>
        </w:tc>
        <w:tc>
          <w:tcPr>
            <w:tcW w:w="669" w:type="dxa"/>
            <w:tcBorders>
              <w:top w:val="single" w:sz="4" w:space="0" w:color="000000"/>
              <w:left w:val="single" w:sz="4" w:space="0" w:color="000000"/>
              <w:bottom w:val="single" w:sz="4" w:space="0" w:color="000000"/>
              <w:right w:val="single" w:sz="4" w:space="0" w:color="000000"/>
            </w:tcBorders>
          </w:tcPr>
          <w:p w14:paraId="3A010991" w14:textId="77777777" w:rsidR="009A7E22" w:rsidRDefault="009A7E22" w:rsidP="002D2EE8">
            <w:pPr>
              <w:spacing w:after="0" w:line="259" w:lineRule="auto"/>
              <w:ind w:left="7" w:right="0" w:firstLine="0"/>
              <w:jc w:val="center"/>
            </w:pPr>
            <w:r>
              <w:rPr>
                <w:sz w:val="16"/>
              </w:rPr>
              <w:t xml:space="preserve">0..* </w:t>
            </w:r>
          </w:p>
        </w:tc>
        <w:tc>
          <w:tcPr>
            <w:tcW w:w="2567" w:type="dxa"/>
            <w:tcBorders>
              <w:top w:val="single" w:sz="4" w:space="0" w:color="000000"/>
              <w:left w:val="single" w:sz="4" w:space="0" w:color="000000"/>
              <w:bottom w:val="single" w:sz="4" w:space="0" w:color="000000"/>
              <w:right w:val="single" w:sz="4" w:space="0" w:color="000000"/>
            </w:tcBorders>
          </w:tcPr>
          <w:p w14:paraId="54D8C4E9" w14:textId="77777777" w:rsidR="009A7E22" w:rsidRDefault="009A7E22" w:rsidP="002D2EE8">
            <w:pPr>
              <w:spacing w:after="0" w:line="259" w:lineRule="auto"/>
              <w:ind w:left="0" w:right="0" w:firstLine="0"/>
              <w:jc w:val="left"/>
            </w:pPr>
            <w:r>
              <w:rPr>
                <w:sz w:val="16"/>
              </w:rPr>
              <w:t>PT_Locale</w:t>
            </w:r>
            <w:r>
              <w:rPr>
                <w:i/>
                <w:sz w:val="16"/>
              </w:rPr>
              <w:t xml:space="preserve"> </w:t>
            </w:r>
          </w:p>
        </w:tc>
        <w:tc>
          <w:tcPr>
            <w:tcW w:w="3504" w:type="dxa"/>
            <w:tcBorders>
              <w:top w:val="single" w:sz="4" w:space="0" w:color="000000"/>
              <w:left w:val="single" w:sz="4" w:space="0" w:color="000000"/>
              <w:bottom w:val="single" w:sz="4" w:space="0" w:color="000000"/>
              <w:right w:val="single" w:sz="4" w:space="0" w:color="000000"/>
            </w:tcBorders>
          </w:tcPr>
          <w:p w14:paraId="1B06F231" w14:textId="77777777" w:rsidR="009A7E22" w:rsidRDefault="009A7E22" w:rsidP="002D2EE8">
            <w:pPr>
              <w:spacing w:after="0" w:line="259" w:lineRule="auto"/>
              <w:ind w:left="0" w:right="0" w:firstLine="0"/>
              <w:jc w:val="left"/>
            </w:pPr>
            <w:r>
              <w:rPr>
                <w:sz w:val="16"/>
              </w:rPr>
              <w:t xml:space="preserve"> </w:t>
            </w:r>
          </w:p>
        </w:tc>
      </w:tr>
    </w:tbl>
    <w:p w14:paraId="552A736B" w14:textId="77777777" w:rsidR="009A7E22" w:rsidRDefault="009A7E22" w:rsidP="009A7E22">
      <w:pPr>
        <w:spacing w:after="120" w:line="259" w:lineRule="auto"/>
        <w:ind w:left="0" w:right="0" w:firstLine="0"/>
        <w:jc w:val="left"/>
      </w:pPr>
      <w:r>
        <w:t xml:space="preserve"> </w:t>
      </w:r>
    </w:p>
    <w:p w14:paraId="589AA510" w14:textId="77777777" w:rsidR="009A7E22" w:rsidRDefault="009A7E22" w:rsidP="009A7E22">
      <w:pPr>
        <w:spacing w:after="120" w:line="259" w:lineRule="auto"/>
        <w:ind w:left="0" w:right="0" w:firstLine="0"/>
        <w:jc w:val="left"/>
      </w:pPr>
    </w:p>
    <w:p w14:paraId="3FBB44CF" w14:textId="77777777" w:rsidR="009A7E22" w:rsidRDefault="009A7E22" w:rsidP="009A7E22">
      <w:pPr>
        <w:spacing w:after="120" w:line="259" w:lineRule="auto"/>
        <w:ind w:left="0" w:right="0" w:firstLine="0"/>
        <w:jc w:val="left"/>
      </w:pPr>
    </w:p>
    <w:p w14:paraId="0E4B858E" w14:textId="77777777" w:rsidR="009A7E22" w:rsidRDefault="009A7E22" w:rsidP="009A7E22">
      <w:pPr>
        <w:spacing w:after="120" w:line="259" w:lineRule="auto"/>
        <w:ind w:left="0" w:right="0" w:firstLine="0"/>
        <w:jc w:val="left"/>
      </w:pPr>
    </w:p>
    <w:p w14:paraId="024F4F96" w14:textId="77777777" w:rsidR="009A7E22" w:rsidRDefault="009A7E22" w:rsidP="009A7E22">
      <w:pPr>
        <w:spacing w:after="120" w:line="259" w:lineRule="auto"/>
        <w:ind w:left="0" w:right="0" w:firstLine="0"/>
        <w:jc w:val="left"/>
      </w:pPr>
    </w:p>
    <w:p w14:paraId="37ACED68" w14:textId="77777777" w:rsidR="009A7E22" w:rsidRDefault="009A7E22" w:rsidP="009A7E22">
      <w:pPr>
        <w:pStyle w:val="berschrift3"/>
        <w:spacing w:after="0"/>
        <w:ind w:left="7"/>
      </w:pPr>
      <w:bookmarkStart w:id="124" w:name="_Toc2765824"/>
      <w:bookmarkStart w:id="125" w:name="_Toc3544697"/>
      <w:r>
        <w:t>12.8.1 S100_CatalogueScope</w:t>
      </w:r>
      <w:bookmarkEnd w:id="124"/>
      <w:bookmarkEnd w:id="125"/>
      <w:r>
        <w:t xml:space="preserve"> </w:t>
      </w:r>
    </w:p>
    <w:p w14:paraId="001C864E" w14:textId="77777777" w:rsidR="009A7E22" w:rsidRPr="00E03EBC" w:rsidRDefault="009A7E22" w:rsidP="009A7E22">
      <w:r>
        <w:t>S-102 uses S100_CatalogueScope without modification.</w:t>
      </w:r>
    </w:p>
    <w:tbl>
      <w:tblPr>
        <w:tblStyle w:val="TableGrid"/>
        <w:tblW w:w="13468" w:type="dxa"/>
        <w:tblInd w:w="0" w:type="dxa"/>
        <w:tblCellMar>
          <w:top w:w="63" w:type="dxa"/>
          <w:left w:w="106" w:type="dxa"/>
          <w:right w:w="75" w:type="dxa"/>
        </w:tblCellMar>
        <w:tblLook w:val="04A0" w:firstRow="1" w:lastRow="0" w:firstColumn="1" w:lastColumn="0" w:noHBand="0" w:noVBand="1"/>
      </w:tblPr>
      <w:tblGrid>
        <w:gridCol w:w="1135"/>
        <w:gridCol w:w="2977"/>
        <w:gridCol w:w="3401"/>
        <w:gridCol w:w="710"/>
        <w:gridCol w:w="1558"/>
        <w:gridCol w:w="3687"/>
      </w:tblGrid>
      <w:tr w:rsidR="009A7E22" w14:paraId="6C8E7918"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61590872" w14:textId="77777777" w:rsidR="009A7E22" w:rsidRDefault="009A7E22" w:rsidP="002D2EE8">
            <w:pPr>
              <w:spacing w:after="0" w:line="259" w:lineRule="auto"/>
              <w:ind w:left="2" w:right="0" w:firstLine="0"/>
              <w:jc w:val="left"/>
            </w:pPr>
            <w:r>
              <w:rPr>
                <w:b/>
                <w:sz w:val="16"/>
              </w:rPr>
              <w:t xml:space="preserve">Role Name </w:t>
            </w:r>
          </w:p>
        </w:tc>
        <w:tc>
          <w:tcPr>
            <w:tcW w:w="2977" w:type="dxa"/>
            <w:tcBorders>
              <w:top w:val="single" w:sz="4" w:space="0" w:color="000000"/>
              <w:left w:val="single" w:sz="4" w:space="0" w:color="000000"/>
              <w:bottom w:val="single" w:sz="4" w:space="0" w:color="000000"/>
              <w:right w:val="single" w:sz="4" w:space="0" w:color="000000"/>
            </w:tcBorders>
          </w:tcPr>
          <w:p w14:paraId="2FA5DA67" w14:textId="77777777" w:rsidR="009A7E22" w:rsidRDefault="009A7E22" w:rsidP="002D2EE8">
            <w:pPr>
              <w:spacing w:after="0" w:line="259" w:lineRule="auto"/>
              <w:ind w:left="0" w:right="0" w:firstLine="0"/>
              <w:jc w:val="left"/>
            </w:pPr>
            <w:r>
              <w:rPr>
                <w:b/>
                <w:sz w:val="16"/>
              </w:rPr>
              <w:t xml:space="preserve">Name </w:t>
            </w:r>
          </w:p>
        </w:tc>
        <w:tc>
          <w:tcPr>
            <w:tcW w:w="3401" w:type="dxa"/>
            <w:tcBorders>
              <w:top w:val="single" w:sz="4" w:space="0" w:color="000000"/>
              <w:left w:val="single" w:sz="4" w:space="0" w:color="000000"/>
              <w:bottom w:val="single" w:sz="4" w:space="0" w:color="000000"/>
              <w:right w:val="single" w:sz="4" w:space="0" w:color="000000"/>
            </w:tcBorders>
          </w:tcPr>
          <w:p w14:paraId="08B8733E" w14:textId="77777777" w:rsidR="009A7E22" w:rsidRDefault="009A7E22" w:rsidP="002D2EE8">
            <w:pPr>
              <w:spacing w:after="0" w:line="259" w:lineRule="auto"/>
              <w:ind w:left="2" w:right="0" w:firstLine="0"/>
              <w:jc w:val="left"/>
            </w:pPr>
            <w:r>
              <w:rPr>
                <w:b/>
                <w:sz w:val="16"/>
              </w:rPr>
              <w:t xml:space="preserve">Description </w:t>
            </w:r>
          </w:p>
        </w:tc>
        <w:tc>
          <w:tcPr>
            <w:tcW w:w="710" w:type="dxa"/>
            <w:tcBorders>
              <w:top w:val="single" w:sz="4" w:space="0" w:color="000000"/>
              <w:left w:val="single" w:sz="4" w:space="0" w:color="000000"/>
              <w:bottom w:val="single" w:sz="4" w:space="0" w:color="000000"/>
              <w:right w:val="single" w:sz="4" w:space="0" w:color="000000"/>
            </w:tcBorders>
          </w:tcPr>
          <w:p w14:paraId="2729D27D" w14:textId="77777777" w:rsidR="009A7E22" w:rsidRDefault="009A7E22" w:rsidP="002D2EE8">
            <w:pPr>
              <w:spacing w:after="0" w:line="259" w:lineRule="auto"/>
              <w:ind w:left="48" w:right="0" w:firstLine="0"/>
              <w:jc w:val="left"/>
            </w:pPr>
            <w:r>
              <w:rPr>
                <w:b/>
                <w:sz w:val="16"/>
              </w:rPr>
              <w:t xml:space="preserve">Code </w:t>
            </w:r>
          </w:p>
        </w:tc>
        <w:tc>
          <w:tcPr>
            <w:tcW w:w="1558" w:type="dxa"/>
            <w:tcBorders>
              <w:top w:val="single" w:sz="4" w:space="0" w:color="000000"/>
              <w:left w:val="single" w:sz="4" w:space="0" w:color="000000"/>
              <w:bottom w:val="single" w:sz="4" w:space="0" w:color="000000"/>
              <w:right w:val="single" w:sz="4" w:space="0" w:color="000000"/>
            </w:tcBorders>
          </w:tcPr>
          <w:p w14:paraId="0A7CCB66" w14:textId="77777777" w:rsidR="009A7E22" w:rsidRDefault="009A7E22" w:rsidP="002D2EE8">
            <w:pPr>
              <w:spacing w:after="0" w:line="259" w:lineRule="auto"/>
              <w:ind w:left="2"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7093AE31" w14:textId="77777777" w:rsidR="009A7E22" w:rsidRDefault="009A7E22" w:rsidP="002D2EE8">
            <w:pPr>
              <w:spacing w:after="0" w:line="259" w:lineRule="auto"/>
              <w:ind w:left="2" w:right="0" w:firstLine="0"/>
              <w:jc w:val="left"/>
            </w:pPr>
            <w:r>
              <w:rPr>
                <w:b/>
                <w:sz w:val="16"/>
              </w:rPr>
              <w:t xml:space="preserve">Remarks </w:t>
            </w:r>
          </w:p>
        </w:tc>
      </w:tr>
      <w:tr w:rsidR="009A7E22" w14:paraId="6344EFEC"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30C8921E" w14:textId="77777777" w:rsidR="009A7E22" w:rsidRDefault="009A7E22" w:rsidP="002D2EE8">
            <w:pPr>
              <w:spacing w:after="0" w:line="259" w:lineRule="auto"/>
              <w:ind w:left="2" w:right="0" w:firstLine="0"/>
              <w:jc w:val="left"/>
            </w:pPr>
            <w:r>
              <w:rPr>
                <w:sz w:val="16"/>
              </w:rPr>
              <w:t xml:space="preserve">Enumeration </w:t>
            </w:r>
          </w:p>
        </w:tc>
        <w:tc>
          <w:tcPr>
            <w:tcW w:w="2977" w:type="dxa"/>
            <w:tcBorders>
              <w:top w:val="single" w:sz="4" w:space="0" w:color="000000"/>
              <w:left w:val="single" w:sz="4" w:space="0" w:color="000000"/>
              <w:bottom w:val="single" w:sz="4" w:space="0" w:color="000000"/>
              <w:right w:val="single" w:sz="4" w:space="0" w:color="000000"/>
            </w:tcBorders>
          </w:tcPr>
          <w:p w14:paraId="199A613E" w14:textId="77777777" w:rsidR="009A7E22" w:rsidRDefault="009A7E22" w:rsidP="002D2EE8">
            <w:pPr>
              <w:spacing w:after="0" w:line="259" w:lineRule="auto"/>
              <w:ind w:left="0" w:right="0" w:firstLine="0"/>
              <w:jc w:val="left"/>
            </w:pPr>
            <w:r>
              <w:rPr>
                <w:sz w:val="16"/>
              </w:rPr>
              <w:t xml:space="preserve">S100_CatalogueScope </w:t>
            </w:r>
          </w:p>
        </w:tc>
        <w:tc>
          <w:tcPr>
            <w:tcW w:w="3401" w:type="dxa"/>
            <w:tcBorders>
              <w:top w:val="single" w:sz="4" w:space="0" w:color="000000"/>
              <w:left w:val="single" w:sz="4" w:space="0" w:color="000000"/>
              <w:bottom w:val="single" w:sz="4" w:space="0" w:color="000000"/>
              <w:right w:val="single" w:sz="4" w:space="0" w:color="000000"/>
            </w:tcBorders>
          </w:tcPr>
          <w:p w14:paraId="529140EB" w14:textId="77777777" w:rsidR="009A7E22" w:rsidRDefault="009A7E22" w:rsidP="002D2EE8">
            <w:pPr>
              <w:spacing w:after="0" w:line="259" w:lineRule="auto"/>
              <w:ind w:left="2" w:right="0" w:firstLine="0"/>
              <w:jc w:val="left"/>
            </w:pPr>
            <w:r>
              <w:rPr>
                <w:sz w:val="16"/>
              </w:rPr>
              <w:t xml:space="preserve">The scope of the catalogue </w:t>
            </w:r>
          </w:p>
        </w:tc>
        <w:tc>
          <w:tcPr>
            <w:tcW w:w="710" w:type="dxa"/>
            <w:tcBorders>
              <w:top w:val="single" w:sz="4" w:space="0" w:color="000000"/>
              <w:left w:val="single" w:sz="4" w:space="0" w:color="000000"/>
              <w:bottom w:val="single" w:sz="4" w:space="0" w:color="000000"/>
              <w:right w:val="single" w:sz="4" w:space="0" w:color="000000"/>
            </w:tcBorders>
          </w:tcPr>
          <w:p w14:paraId="29745675" w14:textId="77777777" w:rsidR="009A7E22" w:rsidRDefault="009A7E22" w:rsidP="002D2EE8">
            <w:pPr>
              <w:spacing w:after="0" w:line="259" w:lineRule="auto"/>
              <w:ind w:left="0" w:right="34"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6F258D3C"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0EA8229F" w14:textId="77777777" w:rsidR="009A7E22" w:rsidRDefault="009A7E22" w:rsidP="002D2EE8">
            <w:pPr>
              <w:spacing w:after="0" w:line="259" w:lineRule="auto"/>
              <w:ind w:left="2" w:right="0" w:firstLine="0"/>
              <w:jc w:val="left"/>
            </w:pPr>
            <w:r>
              <w:rPr>
                <w:sz w:val="16"/>
              </w:rPr>
              <w:t xml:space="preserve">- </w:t>
            </w:r>
          </w:p>
        </w:tc>
      </w:tr>
      <w:tr w:rsidR="009A7E22" w14:paraId="1B9E9F15"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66B5197B"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C9F8157" w14:textId="77777777" w:rsidR="009A7E22" w:rsidRDefault="009A7E22" w:rsidP="002D2EE8">
            <w:pPr>
              <w:spacing w:after="0" w:line="259" w:lineRule="auto"/>
              <w:ind w:left="0" w:right="0" w:firstLine="0"/>
              <w:jc w:val="left"/>
            </w:pPr>
            <w:r>
              <w:rPr>
                <w:sz w:val="16"/>
              </w:rPr>
              <w:t xml:space="preserve">featureCatalogue </w:t>
            </w:r>
          </w:p>
        </w:tc>
        <w:tc>
          <w:tcPr>
            <w:tcW w:w="3401" w:type="dxa"/>
            <w:tcBorders>
              <w:top w:val="single" w:sz="4" w:space="0" w:color="000000"/>
              <w:left w:val="single" w:sz="4" w:space="0" w:color="000000"/>
              <w:bottom w:val="single" w:sz="4" w:space="0" w:color="000000"/>
              <w:right w:val="single" w:sz="4" w:space="0" w:color="000000"/>
            </w:tcBorders>
          </w:tcPr>
          <w:p w14:paraId="1E31B189" w14:textId="77777777" w:rsidR="009A7E22" w:rsidRDefault="009A7E22" w:rsidP="002D2EE8">
            <w:pPr>
              <w:spacing w:after="0" w:line="259" w:lineRule="auto"/>
              <w:ind w:left="2" w:right="0" w:firstLine="0"/>
              <w:jc w:val="left"/>
            </w:pPr>
            <w:r>
              <w:rPr>
                <w:sz w:val="16"/>
              </w:rPr>
              <w:t xml:space="preserve">S-100 feature catalogue </w:t>
            </w:r>
          </w:p>
        </w:tc>
        <w:tc>
          <w:tcPr>
            <w:tcW w:w="710" w:type="dxa"/>
            <w:tcBorders>
              <w:top w:val="single" w:sz="4" w:space="0" w:color="000000"/>
              <w:left w:val="single" w:sz="4" w:space="0" w:color="000000"/>
              <w:bottom w:val="single" w:sz="4" w:space="0" w:color="000000"/>
              <w:right w:val="single" w:sz="4" w:space="0" w:color="000000"/>
            </w:tcBorders>
          </w:tcPr>
          <w:p w14:paraId="7374A0D2" w14:textId="77777777" w:rsidR="009A7E22" w:rsidRDefault="009A7E22" w:rsidP="002D2EE8">
            <w:pPr>
              <w:spacing w:after="0" w:line="259" w:lineRule="auto"/>
              <w:ind w:left="10" w:right="0"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5C4A8023"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122B5A1" w14:textId="77777777" w:rsidR="009A7E22" w:rsidRDefault="009A7E22" w:rsidP="002D2EE8">
            <w:pPr>
              <w:spacing w:after="0" w:line="259" w:lineRule="auto"/>
              <w:ind w:left="2" w:right="0" w:firstLine="0"/>
              <w:jc w:val="left"/>
            </w:pPr>
            <w:r>
              <w:rPr>
                <w:sz w:val="16"/>
              </w:rPr>
              <w:t xml:space="preserve"> </w:t>
            </w:r>
          </w:p>
        </w:tc>
      </w:tr>
      <w:tr w:rsidR="009A7E22" w14:paraId="2DAECF4A"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2F49A7F2"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37BCB50C" w14:textId="77777777" w:rsidR="009A7E22" w:rsidRDefault="009A7E22" w:rsidP="002D2EE8">
            <w:pPr>
              <w:spacing w:after="0" w:line="259" w:lineRule="auto"/>
              <w:ind w:left="0" w:right="0" w:firstLine="0"/>
              <w:jc w:val="left"/>
            </w:pPr>
            <w:r>
              <w:rPr>
                <w:sz w:val="16"/>
              </w:rPr>
              <w:t xml:space="preserve">portrayalCatalogue </w:t>
            </w:r>
          </w:p>
        </w:tc>
        <w:tc>
          <w:tcPr>
            <w:tcW w:w="3401" w:type="dxa"/>
            <w:tcBorders>
              <w:top w:val="single" w:sz="4" w:space="0" w:color="000000"/>
              <w:left w:val="single" w:sz="4" w:space="0" w:color="000000"/>
              <w:bottom w:val="single" w:sz="4" w:space="0" w:color="000000"/>
              <w:right w:val="single" w:sz="4" w:space="0" w:color="000000"/>
            </w:tcBorders>
          </w:tcPr>
          <w:p w14:paraId="5D7A67CC" w14:textId="77777777" w:rsidR="009A7E22" w:rsidRDefault="009A7E22" w:rsidP="002D2EE8">
            <w:pPr>
              <w:spacing w:after="0" w:line="259" w:lineRule="auto"/>
              <w:ind w:left="2" w:right="0" w:firstLine="0"/>
              <w:jc w:val="left"/>
            </w:pPr>
            <w:r>
              <w:rPr>
                <w:sz w:val="16"/>
              </w:rPr>
              <w:t xml:space="preserve">S-100 portrayal catalogue </w:t>
            </w:r>
          </w:p>
        </w:tc>
        <w:tc>
          <w:tcPr>
            <w:tcW w:w="710" w:type="dxa"/>
            <w:tcBorders>
              <w:top w:val="single" w:sz="4" w:space="0" w:color="000000"/>
              <w:left w:val="single" w:sz="4" w:space="0" w:color="000000"/>
              <w:bottom w:val="single" w:sz="4" w:space="0" w:color="000000"/>
              <w:right w:val="single" w:sz="4" w:space="0" w:color="000000"/>
            </w:tcBorders>
          </w:tcPr>
          <w:p w14:paraId="3BECE02A" w14:textId="77777777" w:rsidR="009A7E22" w:rsidRDefault="009A7E22" w:rsidP="002D2EE8">
            <w:pPr>
              <w:spacing w:after="0" w:line="259" w:lineRule="auto"/>
              <w:ind w:left="46" w:right="0"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09608A0C"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79C9938" w14:textId="77777777" w:rsidR="009A7E22" w:rsidRDefault="009A7E22" w:rsidP="002D2EE8">
            <w:pPr>
              <w:spacing w:after="0" w:line="259" w:lineRule="auto"/>
              <w:ind w:left="2" w:right="0" w:firstLine="0"/>
              <w:jc w:val="left"/>
            </w:pPr>
            <w:r>
              <w:rPr>
                <w:sz w:val="16"/>
              </w:rPr>
              <w:t xml:space="preserve"> </w:t>
            </w:r>
          </w:p>
        </w:tc>
      </w:tr>
      <w:tr w:rsidR="009A7E22" w14:paraId="6BC3E142" w14:textId="77777777" w:rsidTr="002D2EE8">
        <w:trPr>
          <w:trHeight w:val="314"/>
        </w:trPr>
        <w:tc>
          <w:tcPr>
            <w:tcW w:w="1135" w:type="dxa"/>
            <w:tcBorders>
              <w:top w:val="single" w:sz="4" w:space="0" w:color="000000"/>
              <w:left w:val="single" w:sz="4" w:space="0" w:color="000000"/>
              <w:bottom w:val="single" w:sz="4" w:space="0" w:color="000000"/>
              <w:right w:val="single" w:sz="4" w:space="0" w:color="000000"/>
            </w:tcBorders>
          </w:tcPr>
          <w:p w14:paraId="26530A79" w14:textId="77777777" w:rsidR="009A7E22" w:rsidRDefault="009A7E22" w:rsidP="002D2EE8">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5AC58D76" w14:textId="77777777" w:rsidR="009A7E22" w:rsidRDefault="009A7E22" w:rsidP="002D2EE8">
            <w:pPr>
              <w:spacing w:after="0" w:line="259" w:lineRule="auto"/>
              <w:ind w:left="0" w:right="0" w:firstLine="0"/>
              <w:jc w:val="left"/>
            </w:pPr>
            <w:r>
              <w:rPr>
                <w:sz w:val="16"/>
              </w:rPr>
              <w:t xml:space="preserve">interoperabilityCatalogue </w:t>
            </w:r>
          </w:p>
        </w:tc>
        <w:tc>
          <w:tcPr>
            <w:tcW w:w="3401" w:type="dxa"/>
            <w:tcBorders>
              <w:top w:val="single" w:sz="4" w:space="0" w:color="000000"/>
              <w:left w:val="single" w:sz="4" w:space="0" w:color="000000"/>
              <w:bottom w:val="single" w:sz="4" w:space="0" w:color="000000"/>
              <w:right w:val="single" w:sz="4" w:space="0" w:color="000000"/>
            </w:tcBorders>
          </w:tcPr>
          <w:p w14:paraId="67D0C8F9" w14:textId="77777777" w:rsidR="009A7E22" w:rsidRDefault="009A7E22" w:rsidP="002D2EE8">
            <w:pPr>
              <w:spacing w:after="0" w:line="259" w:lineRule="auto"/>
              <w:ind w:left="2" w:right="0" w:firstLine="0"/>
              <w:jc w:val="left"/>
            </w:pPr>
            <w:r>
              <w:rPr>
                <w:sz w:val="16"/>
              </w:rPr>
              <w:t xml:space="preserve">S-100 interoperability information </w:t>
            </w:r>
          </w:p>
        </w:tc>
        <w:tc>
          <w:tcPr>
            <w:tcW w:w="710" w:type="dxa"/>
            <w:tcBorders>
              <w:top w:val="single" w:sz="4" w:space="0" w:color="000000"/>
              <w:left w:val="single" w:sz="4" w:space="0" w:color="000000"/>
              <w:bottom w:val="single" w:sz="4" w:space="0" w:color="000000"/>
              <w:right w:val="single" w:sz="4" w:space="0" w:color="000000"/>
            </w:tcBorders>
          </w:tcPr>
          <w:p w14:paraId="4FBAE1E1" w14:textId="77777777" w:rsidR="009A7E22" w:rsidRDefault="009A7E22" w:rsidP="002D2EE8">
            <w:pPr>
              <w:spacing w:after="0" w:line="259" w:lineRule="auto"/>
              <w:ind w:left="46" w:right="0"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4F786461" w14:textId="77777777" w:rsidR="009A7E22" w:rsidRDefault="009A7E22" w:rsidP="002D2EE8">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8AFCFCD" w14:textId="77777777" w:rsidR="009A7E22" w:rsidRDefault="009A7E22" w:rsidP="002D2EE8">
            <w:pPr>
              <w:spacing w:after="0" w:line="259" w:lineRule="auto"/>
              <w:ind w:left="2" w:right="0" w:firstLine="0"/>
              <w:jc w:val="left"/>
            </w:pPr>
            <w:r>
              <w:rPr>
                <w:sz w:val="16"/>
              </w:rPr>
              <w:t xml:space="preserve"> </w:t>
            </w:r>
          </w:p>
        </w:tc>
      </w:tr>
    </w:tbl>
    <w:p w14:paraId="54A58F7F" w14:textId="77777777" w:rsidR="009A7E22" w:rsidRDefault="009A7E22" w:rsidP="009A7E22">
      <w:pPr>
        <w:spacing w:after="117" w:line="259" w:lineRule="auto"/>
        <w:ind w:left="0" w:right="0" w:firstLine="0"/>
        <w:jc w:val="left"/>
      </w:pPr>
      <w:r>
        <w:t xml:space="preserve"> </w:t>
      </w:r>
    </w:p>
    <w:p w14:paraId="6E7ED1FA" w14:textId="77777777" w:rsidR="009A7E22" w:rsidRDefault="009A7E22" w:rsidP="009A7E22">
      <w:pPr>
        <w:pStyle w:val="berschrift3"/>
        <w:spacing w:after="0"/>
        <w:ind w:left="7"/>
      </w:pPr>
      <w:bookmarkStart w:id="126" w:name="_Toc2765825"/>
      <w:bookmarkStart w:id="127" w:name="_Toc3544698"/>
      <w:r>
        <w:t>12.8.2 PT_Locale</w:t>
      </w:r>
      <w:bookmarkEnd w:id="126"/>
      <w:bookmarkEnd w:id="127"/>
      <w:r>
        <w:t xml:space="preserve"> </w:t>
      </w:r>
    </w:p>
    <w:tbl>
      <w:tblPr>
        <w:tblStyle w:val="TableGrid"/>
        <w:tblW w:w="14183" w:type="dxa"/>
        <w:tblInd w:w="0" w:type="dxa"/>
        <w:tblCellMar>
          <w:top w:w="63" w:type="dxa"/>
          <w:left w:w="108" w:type="dxa"/>
          <w:right w:w="115" w:type="dxa"/>
        </w:tblCellMar>
        <w:tblLook w:val="04A0" w:firstRow="1" w:lastRow="0" w:firstColumn="1" w:lastColumn="0" w:noHBand="0" w:noVBand="1"/>
      </w:tblPr>
      <w:tblGrid>
        <w:gridCol w:w="1188"/>
        <w:gridCol w:w="2880"/>
        <w:gridCol w:w="3360"/>
        <w:gridCol w:w="672"/>
        <w:gridCol w:w="2492"/>
        <w:gridCol w:w="3591"/>
      </w:tblGrid>
      <w:tr w:rsidR="009A7E22" w14:paraId="6B6A4CCD" w14:textId="77777777" w:rsidTr="002D2EE8">
        <w:trPr>
          <w:trHeight w:val="314"/>
        </w:trPr>
        <w:tc>
          <w:tcPr>
            <w:tcW w:w="1188" w:type="dxa"/>
            <w:tcBorders>
              <w:top w:val="single" w:sz="4" w:space="0" w:color="000000"/>
              <w:left w:val="single" w:sz="4" w:space="0" w:color="000000"/>
              <w:bottom w:val="single" w:sz="4" w:space="0" w:color="000000"/>
              <w:right w:val="single" w:sz="4" w:space="0" w:color="000000"/>
            </w:tcBorders>
          </w:tcPr>
          <w:p w14:paraId="124A51AB" w14:textId="77777777" w:rsidR="009A7E22" w:rsidRDefault="009A7E22" w:rsidP="002D2EE8">
            <w:pPr>
              <w:spacing w:after="0" w:line="259" w:lineRule="auto"/>
              <w:ind w:left="0" w:right="0" w:firstLine="0"/>
              <w:jc w:val="left"/>
              <w:rPr>
                <w:b/>
                <w:sz w:val="16"/>
              </w:rPr>
            </w:pPr>
            <w:r>
              <w:rPr>
                <w:b/>
                <w:sz w:val="16"/>
              </w:rPr>
              <w:t>Role name</w:t>
            </w:r>
          </w:p>
        </w:tc>
        <w:tc>
          <w:tcPr>
            <w:tcW w:w="2880" w:type="dxa"/>
            <w:tcBorders>
              <w:top w:val="single" w:sz="4" w:space="0" w:color="000000"/>
              <w:left w:val="single" w:sz="4" w:space="0" w:color="000000"/>
              <w:bottom w:val="single" w:sz="4" w:space="0" w:color="000000"/>
              <w:right w:val="single" w:sz="4" w:space="0" w:color="000000"/>
            </w:tcBorders>
          </w:tcPr>
          <w:p w14:paraId="482BCBB0" w14:textId="77777777" w:rsidR="009A7E22" w:rsidRDefault="009A7E22" w:rsidP="002D2EE8">
            <w:pPr>
              <w:spacing w:after="0" w:line="259" w:lineRule="auto"/>
              <w:ind w:left="0" w:right="0" w:firstLine="0"/>
              <w:jc w:val="left"/>
            </w:pPr>
            <w:r>
              <w:rPr>
                <w:b/>
                <w:sz w:val="16"/>
              </w:rPr>
              <w:t xml:space="preserve">Name </w:t>
            </w:r>
          </w:p>
        </w:tc>
        <w:tc>
          <w:tcPr>
            <w:tcW w:w="3360" w:type="dxa"/>
            <w:tcBorders>
              <w:top w:val="single" w:sz="4" w:space="0" w:color="000000"/>
              <w:left w:val="single" w:sz="4" w:space="0" w:color="000000"/>
              <w:bottom w:val="single" w:sz="4" w:space="0" w:color="000000"/>
              <w:right w:val="single" w:sz="4" w:space="0" w:color="000000"/>
            </w:tcBorders>
          </w:tcPr>
          <w:p w14:paraId="5331EC1D" w14:textId="77777777" w:rsidR="009A7E22" w:rsidRDefault="009A7E22" w:rsidP="002D2EE8">
            <w:pPr>
              <w:spacing w:after="0" w:line="259" w:lineRule="auto"/>
              <w:ind w:left="0" w:right="0" w:firstLine="0"/>
              <w:jc w:val="left"/>
            </w:pPr>
            <w:r>
              <w:rPr>
                <w:b/>
                <w:sz w:val="16"/>
              </w:rPr>
              <w:t xml:space="preserve">Description </w:t>
            </w:r>
          </w:p>
        </w:tc>
        <w:tc>
          <w:tcPr>
            <w:tcW w:w="672" w:type="dxa"/>
            <w:tcBorders>
              <w:top w:val="single" w:sz="4" w:space="0" w:color="000000"/>
              <w:left w:val="single" w:sz="4" w:space="0" w:color="000000"/>
              <w:bottom w:val="single" w:sz="4" w:space="0" w:color="000000"/>
              <w:right w:val="single" w:sz="4" w:space="0" w:color="000000"/>
            </w:tcBorders>
          </w:tcPr>
          <w:p w14:paraId="3D3BF1D2" w14:textId="77777777" w:rsidR="009A7E22" w:rsidRDefault="009A7E22" w:rsidP="002D2EE8">
            <w:pPr>
              <w:spacing w:after="0" w:line="259" w:lineRule="auto"/>
              <w:ind w:left="10" w:right="0" w:firstLine="0"/>
              <w:jc w:val="center"/>
            </w:pPr>
            <w:r>
              <w:rPr>
                <w:b/>
                <w:sz w:val="16"/>
              </w:rPr>
              <w:t xml:space="preserve">Mult </w:t>
            </w:r>
          </w:p>
        </w:tc>
        <w:tc>
          <w:tcPr>
            <w:tcW w:w="2492" w:type="dxa"/>
            <w:tcBorders>
              <w:top w:val="single" w:sz="4" w:space="0" w:color="000000"/>
              <w:left w:val="single" w:sz="4" w:space="0" w:color="000000"/>
              <w:bottom w:val="single" w:sz="4" w:space="0" w:color="000000"/>
              <w:right w:val="single" w:sz="4" w:space="0" w:color="000000"/>
            </w:tcBorders>
          </w:tcPr>
          <w:p w14:paraId="3FB8E499" w14:textId="77777777" w:rsidR="009A7E22" w:rsidRDefault="009A7E22" w:rsidP="002D2EE8">
            <w:pPr>
              <w:spacing w:after="0" w:line="259" w:lineRule="auto"/>
              <w:ind w:left="0" w:right="0" w:firstLine="0"/>
              <w:jc w:val="left"/>
            </w:pPr>
            <w:r>
              <w:rPr>
                <w:b/>
                <w:sz w:val="16"/>
              </w:rPr>
              <w:t xml:space="preserve">Type </w:t>
            </w:r>
          </w:p>
        </w:tc>
        <w:tc>
          <w:tcPr>
            <w:tcW w:w="3591" w:type="dxa"/>
            <w:tcBorders>
              <w:top w:val="single" w:sz="4" w:space="0" w:color="000000"/>
              <w:left w:val="single" w:sz="4" w:space="0" w:color="000000"/>
              <w:bottom w:val="single" w:sz="4" w:space="0" w:color="000000"/>
              <w:right w:val="single" w:sz="4" w:space="0" w:color="000000"/>
            </w:tcBorders>
          </w:tcPr>
          <w:p w14:paraId="33269D38" w14:textId="77777777" w:rsidR="009A7E22" w:rsidRDefault="009A7E22" w:rsidP="002D2EE8">
            <w:pPr>
              <w:spacing w:after="0" w:line="259" w:lineRule="auto"/>
              <w:ind w:left="0" w:right="0" w:firstLine="0"/>
              <w:jc w:val="left"/>
            </w:pPr>
            <w:r>
              <w:rPr>
                <w:b/>
                <w:sz w:val="16"/>
              </w:rPr>
              <w:t xml:space="preserve">Remarks </w:t>
            </w:r>
          </w:p>
        </w:tc>
      </w:tr>
      <w:tr w:rsidR="009A7E22" w14:paraId="5A1D7166" w14:textId="77777777" w:rsidTr="002D2EE8">
        <w:trPr>
          <w:trHeight w:val="315"/>
        </w:trPr>
        <w:tc>
          <w:tcPr>
            <w:tcW w:w="1188" w:type="dxa"/>
            <w:tcBorders>
              <w:top w:val="single" w:sz="4" w:space="0" w:color="000000"/>
              <w:left w:val="single" w:sz="4" w:space="0" w:color="000000"/>
              <w:bottom w:val="single" w:sz="4" w:space="0" w:color="000000"/>
              <w:right w:val="single" w:sz="4" w:space="0" w:color="000000"/>
            </w:tcBorders>
          </w:tcPr>
          <w:p w14:paraId="68113E0B" w14:textId="77777777" w:rsidR="009A7E22" w:rsidRDefault="009A7E22" w:rsidP="002D2EE8">
            <w:pPr>
              <w:spacing w:after="0" w:line="259" w:lineRule="auto"/>
              <w:ind w:left="0" w:right="0" w:firstLine="0"/>
              <w:jc w:val="left"/>
              <w:rPr>
                <w:sz w:val="16"/>
              </w:rPr>
            </w:pPr>
            <w:r>
              <w:rPr>
                <w:sz w:val="16"/>
              </w:rPr>
              <w:t>Class</w:t>
            </w:r>
          </w:p>
        </w:tc>
        <w:tc>
          <w:tcPr>
            <w:tcW w:w="2880" w:type="dxa"/>
            <w:tcBorders>
              <w:top w:val="single" w:sz="4" w:space="0" w:color="000000"/>
              <w:left w:val="single" w:sz="4" w:space="0" w:color="000000"/>
              <w:bottom w:val="single" w:sz="4" w:space="0" w:color="000000"/>
              <w:right w:val="single" w:sz="4" w:space="0" w:color="000000"/>
            </w:tcBorders>
          </w:tcPr>
          <w:p w14:paraId="788629A6" w14:textId="77777777" w:rsidR="009A7E22" w:rsidRDefault="009A7E22" w:rsidP="002D2EE8">
            <w:pPr>
              <w:spacing w:after="0" w:line="259" w:lineRule="auto"/>
              <w:ind w:left="0" w:right="0" w:firstLine="0"/>
              <w:jc w:val="left"/>
            </w:pPr>
            <w:r>
              <w:rPr>
                <w:sz w:val="16"/>
              </w:rPr>
              <w:t xml:space="preserve">PT_Locale </w:t>
            </w:r>
          </w:p>
        </w:tc>
        <w:tc>
          <w:tcPr>
            <w:tcW w:w="3360" w:type="dxa"/>
            <w:tcBorders>
              <w:top w:val="single" w:sz="4" w:space="0" w:color="000000"/>
              <w:left w:val="single" w:sz="4" w:space="0" w:color="000000"/>
              <w:bottom w:val="single" w:sz="4" w:space="0" w:color="000000"/>
              <w:right w:val="single" w:sz="4" w:space="0" w:color="000000"/>
            </w:tcBorders>
          </w:tcPr>
          <w:p w14:paraId="4DF8B699" w14:textId="77777777" w:rsidR="009A7E22" w:rsidRDefault="009A7E22" w:rsidP="002D2EE8">
            <w:pPr>
              <w:spacing w:after="0" w:line="259" w:lineRule="auto"/>
              <w:ind w:left="0" w:right="0" w:firstLine="0"/>
              <w:jc w:val="left"/>
            </w:pPr>
            <w:r>
              <w:rPr>
                <w:sz w:val="16"/>
              </w:rPr>
              <w:t xml:space="preserve">description of a locale </w:t>
            </w:r>
          </w:p>
        </w:tc>
        <w:tc>
          <w:tcPr>
            <w:tcW w:w="672" w:type="dxa"/>
            <w:tcBorders>
              <w:top w:val="single" w:sz="4" w:space="0" w:color="000000"/>
              <w:left w:val="single" w:sz="4" w:space="0" w:color="000000"/>
              <w:bottom w:val="single" w:sz="4" w:space="0" w:color="000000"/>
              <w:right w:val="single" w:sz="4" w:space="0" w:color="000000"/>
            </w:tcBorders>
          </w:tcPr>
          <w:p w14:paraId="5981D7A2" w14:textId="77777777" w:rsidR="009A7E22" w:rsidRDefault="009A7E22" w:rsidP="002D2EE8">
            <w:pPr>
              <w:spacing w:after="0" w:line="259" w:lineRule="auto"/>
              <w:ind w:left="6" w:right="0" w:firstLine="0"/>
              <w:jc w:val="center"/>
            </w:pPr>
            <w:r>
              <w:rPr>
                <w:sz w:val="16"/>
              </w:rPr>
              <w:t xml:space="preserve">- </w:t>
            </w:r>
          </w:p>
        </w:tc>
        <w:tc>
          <w:tcPr>
            <w:tcW w:w="2492" w:type="dxa"/>
            <w:tcBorders>
              <w:top w:val="single" w:sz="4" w:space="0" w:color="000000"/>
              <w:left w:val="single" w:sz="4" w:space="0" w:color="000000"/>
              <w:bottom w:val="single" w:sz="4" w:space="0" w:color="000000"/>
              <w:right w:val="single" w:sz="4" w:space="0" w:color="000000"/>
            </w:tcBorders>
          </w:tcPr>
          <w:p w14:paraId="653A49B3" w14:textId="77777777" w:rsidR="009A7E22" w:rsidRDefault="009A7E22" w:rsidP="002D2EE8">
            <w:pPr>
              <w:spacing w:after="0" w:line="259" w:lineRule="auto"/>
              <w:ind w:left="0" w:right="0" w:firstLine="0"/>
              <w:jc w:val="left"/>
            </w:pPr>
            <w:r>
              <w:rPr>
                <w:sz w:val="16"/>
              </w:rPr>
              <w:t xml:space="preserve">- </w:t>
            </w:r>
          </w:p>
        </w:tc>
        <w:tc>
          <w:tcPr>
            <w:tcW w:w="3591" w:type="dxa"/>
            <w:tcBorders>
              <w:top w:val="single" w:sz="4" w:space="0" w:color="000000"/>
              <w:left w:val="single" w:sz="4" w:space="0" w:color="000000"/>
              <w:bottom w:val="single" w:sz="4" w:space="0" w:color="000000"/>
              <w:right w:val="single" w:sz="4" w:space="0" w:color="000000"/>
            </w:tcBorders>
          </w:tcPr>
          <w:p w14:paraId="082A4ECB" w14:textId="77777777" w:rsidR="009A7E22" w:rsidRDefault="009A7E22" w:rsidP="002D2EE8">
            <w:pPr>
              <w:spacing w:after="0" w:line="259" w:lineRule="auto"/>
              <w:ind w:left="0" w:right="0" w:firstLine="0"/>
              <w:jc w:val="left"/>
            </w:pPr>
            <w:r>
              <w:rPr>
                <w:sz w:val="16"/>
              </w:rPr>
              <w:t xml:space="preserve">From ISO 19115-1 </w:t>
            </w:r>
          </w:p>
        </w:tc>
      </w:tr>
      <w:tr w:rsidR="009A7E22" w14:paraId="22343F35" w14:textId="77777777" w:rsidTr="002D2EE8">
        <w:trPr>
          <w:trHeight w:val="312"/>
        </w:trPr>
        <w:tc>
          <w:tcPr>
            <w:tcW w:w="1188" w:type="dxa"/>
            <w:tcBorders>
              <w:top w:val="single" w:sz="4" w:space="0" w:color="000000"/>
              <w:left w:val="single" w:sz="4" w:space="0" w:color="000000"/>
              <w:bottom w:val="single" w:sz="4" w:space="0" w:color="000000"/>
              <w:right w:val="single" w:sz="4" w:space="0" w:color="000000"/>
            </w:tcBorders>
          </w:tcPr>
          <w:p w14:paraId="369443FA" w14:textId="77777777" w:rsidR="009A7E22" w:rsidRDefault="009A7E22" w:rsidP="002D2EE8">
            <w:pPr>
              <w:spacing w:after="0" w:line="259" w:lineRule="auto"/>
              <w:ind w:left="0" w:right="0" w:firstLine="0"/>
              <w:jc w:val="left"/>
              <w:rPr>
                <w:sz w:val="16"/>
              </w:rPr>
            </w:pPr>
            <w:r w:rsidRPr="00270D51">
              <w:rPr>
                <w:sz w:val="16"/>
              </w:rPr>
              <w:t>Attribute</w:t>
            </w:r>
          </w:p>
        </w:tc>
        <w:tc>
          <w:tcPr>
            <w:tcW w:w="2880" w:type="dxa"/>
            <w:tcBorders>
              <w:top w:val="single" w:sz="4" w:space="0" w:color="000000"/>
              <w:left w:val="single" w:sz="4" w:space="0" w:color="000000"/>
              <w:bottom w:val="single" w:sz="4" w:space="0" w:color="000000"/>
              <w:right w:val="single" w:sz="4" w:space="0" w:color="000000"/>
            </w:tcBorders>
          </w:tcPr>
          <w:p w14:paraId="71009334" w14:textId="77777777" w:rsidR="009A7E22" w:rsidRDefault="009A7E22" w:rsidP="002D2EE8">
            <w:pPr>
              <w:spacing w:after="0" w:line="259" w:lineRule="auto"/>
              <w:ind w:left="0" w:right="0" w:firstLine="0"/>
              <w:jc w:val="left"/>
            </w:pPr>
            <w:r>
              <w:rPr>
                <w:sz w:val="16"/>
              </w:rPr>
              <w:t xml:space="preserve">language </w:t>
            </w:r>
          </w:p>
        </w:tc>
        <w:tc>
          <w:tcPr>
            <w:tcW w:w="3360" w:type="dxa"/>
            <w:tcBorders>
              <w:top w:val="single" w:sz="4" w:space="0" w:color="000000"/>
              <w:left w:val="single" w:sz="4" w:space="0" w:color="000000"/>
              <w:bottom w:val="single" w:sz="4" w:space="0" w:color="000000"/>
              <w:right w:val="single" w:sz="4" w:space="0" w:color="000000"/>
            </w:tcBorders>
          </w:tcPr>
          <w:p w14:paraId="3E1C135F" w14:textId="77777777" w:rsidR="009A7E22" w:rsidRDefault="009A7E22" w:rsidP="002D2EE8">
            <w:pPr>
              <w:spacing w:after="0" w:line="259" w:lineRule="auto"/>
              <w:ind w:left="0" w:right="0" w:firstLine="0"/>
              <w:jc w:val="left"/>
            </w:pPr>
            <w:r>
              <w:rPr>
                <w:sz w:val="16"/>
              </w:rPr>
              <w:t xml:space="preserve">designation of the locale language </w:t>
            </w:r>
          </w:p>
        </w:tc>
        <w:tc>
          <w:tcPr>
            <w:tcW w:w="672" w:type="dxa"/>
            <w:tcBorders>
              <w:top w:val="single" w:sz="4" w:space="0" w:color="000000"/>
              <w:left w:val="single" w:sz="4" w:space="0" w:color="000000"/>
              <w:bottom w:val="single" w:sz="4" w:space="0" w:color="000000"/>
              <w:right w:val="single" w:sz="4" w:space="0" w:color="000000"/>
            </w:tcBorders>
          </w:tcPr>
          <w:p w14:paraId="5620097D" w14:textId="77777777" w:rsidR="009A7E22" w:rsidRDefault="009A7E22" w:rsidP="002D2EE8">
            <w:pPr>
              <w:spacing w:after="0" w:line="259" w:lineRule="auto"/>
              <w:ind w:right="0" w:firstLine="0"/>
              <w:jc w:val="center"/>
            </w:pPr>
            <w:r>
              <w:rPr>
                <w:sz w:val="16"/>
              </w:rPr>
              <w:t xml:space="preserve">1 </w:t>
            </w:r>
          </w:p>
        </w:tc>
        <w:tc>
          <w:tcPr>
            <w:tcW w:w="2492" w:type="dxa"/>
            <w:tcBorders>
              <w:top w:val="single" w:sz="4" w:space="0" w:color="000000"/>
              <w:left w:val="single" w:sz="4" w:space="0" w:color="000000"/>
              <w:bottom w:val="single" w:sz="4" w:space="0" w:color="000000"/>
              <w:right w:val="single" w:sz="4" w:space="0" w:color="000000"/>
            </w:tcBorders>
          </w:tcPr>
          <w:p w14:paraId="2618E26B" w14:textId="77777777" w:rsidR="009A7E22" w:rsidRDefault="009A7E22" w:rsidP="002D2EE8">
            <w:pPr>
              <w:spacing w:after="0" w:line="259" w:lineRule="auto"/>
              <w:ind w:left="0" w:right="0" w:firstLine="0"/>
              <w:jc w:val="left"/>
            </w:pPr>
            <w:r>
              <w:rPr>
                <w:sz w:val="16"/>
              </w:rPr>
              <w:t xml:space="preserve">LanguageCode </w:t>
            </w:r>
          </w:p>
        </w:tc>
        <w:tc>
          <w:tcPr>
            <w:tcW w:w="3591" w:type="dxa"/>
            <w:tcBorders>
              <w:top w:val="single" w:sz="4" w:space="0" w:color="000000"/>
              <w:left w:val="single" w:sz="4" w:space="0" w:color="000000"/>
              <w:bottom w:val="single" w:sz="4" w:space="0" w:color="000000"/>
              <w:right w:val="single" w:sz="4" w:space="0" w:color="000000"/>
            </w:tcBorders>
          </w:tcPr>
          <w:p w14:paraId="23B2ECD4" w14:textId="77777777" w:rsidR="009A7E22" w:rsidRDefault="009A7E22" w:rsidP="002D2EE8">
            <w:pPr>
              <w:spacing w:after="0" w:line="259" w:lineRule="auto"/>
              <w:ind w:left="0" w:right="0" w:firstLine="0"/>
              <w:jc w:val="left"/>
            </w:pPr>
            <w:r>
              <w:rPr>
                <w:sz w:val="16"/>
              </w:rPr>
              <w:t xml:space="preserve">ISO 639-2 3-letter language codes. </w:t>
            </w:r>
          </w:p>
        </w:tc>
      </w:tr>
      <w:tr w:rsidR="009A7E22" w14:paraId="22794606" w14:textId="77777777" w:rsidTr="002D2EE8">
        <w:trPr>
          <w:trHeight w:val="499"/>
        </w:trPr>
        <w:tc>
          <w:tcPr>
            <w:tcW w:w="1188" w:type="dxa"/>
            <w:tcBorders>
              <w:top w:val="single" w:sz="4" w:space="0" w:color="000000"/>
              <w:left w:val="single" w:sz="4" w:space="0" w:color="000000"/>
              <w:bottom w:val="single" w:sz="4" w:space="0" w:color="000000"/>
              <w:right w:val="single" w:sz="4" w:space="0" w:color="000000"/>
            </w:tcBorders>
          </w:tcPr>
          <w:p w14:paraId="4969A4F4" w14:textId="77777777" w:rsidR="009A7E22" w:rsidRDefault="009A7E22" w:rsidP="002D2EE8">
            <w:pPr>
              <w:spacing w:after="0" w:line="259" w:lineRule="auto"/>
              <w:ind w:left="0" w:right="0" w:firstLine="0"/>
              <w:jc w:val="left"/>
              <w:rPr>
                <w:sz w:val="16"/>
              </w:rPr>
            </w:pPr>
            <w:r w:rsidRPr="00270D51">
              <w:rPr>
                <w:sz w:val="16"/>
              </w:rPr>
              <w:t>Attribute</w:t>
            </w:r>
          </w:p>
        </w:tc>
        <w:tc>
          <w:tcPr>
            <w:tcW w:w="2880" w:type="dxa"/>
            <w:tcBorders>
              <w:top w:val="single" w:sz="4" w:space="0" w:color="000000"/>
              <w:left w:val="single" w:sz="4" w:space="0" w:color="000000"/>
              <w:bottom w:val="single" w:sz="4" w:space="0" w:color="000000"/>
              <w:right w:val="single" w:sz="4" w:space="0" w:color="000000"/>
            </w:tcBorders>
          </w:tcPr>
          <w:p w14:paraId="74E9F02A" w14:textId="77777777" w:rsidR="009A7E22" w:rsidRDefault="009A7E22" w:rsidP="002D2EE8">
            <w:pPr>
              <w:spacing w:after="0" w:line="259" w:lineRule="auto"/>
              <w:ind w:left="0" w:right="0" w:firstLine="0"/>
              <w:jc w:val="left"/>
            </w:pPr>
            <w:r>
              <w:rPr>
                <w:sz w:val="16"/>
              </w:rPr>
              <w:t xml:space="preserve">country </w:t>
            </w:r>
          </w:p>
        </w:tc>
        <w:tc>
          <w:tcPr>
            <w:tcW w:w="3360" w:type="dxa"/>
            <w:tcBorders>
              <w:top w:val="single" w:sz="4" w:space="0" w:color="000000"/>
              <w:left w:val="single" w:sz="4" w:space="0" w:color="000000"/>
              <w:bottom w:val="single" w:sz="4" w:space="0" w:color="000000"/>
              <w:right w:val="single" w:sz="4" w:space="0" w:color="000000"/>
            </w:tcBorders>
          </w:tcPr>
          <w:p w14:paraId="4DAF7F0E" w14:textId="77777777" w:rsidR="009A7E22" w:rsidRDefault="009A7E22" w:rsidP="002D2EE8">
            <w:pPr>
              <w:spacing w:after="0" w:line="259" w:lineRule="auto"/>
              <w:ind w:left="0" w:right="0" w:firstLine="0"/>
              <w:jc w:val="left"/>
            </w:pPr>
            <w:r>
              <w:rPr>
                <w:sz w:val="16"/>
              </w:rPr>
              <w:t xml:space="preserve">designation of the specific country of the locale language </w:t>
            </w:r>
          </w:p>
        </w:tc>
        <w:tc>
          <w:tcPr>
            <w:tcW w:w="672" w:type="dxa"/>
            <w:tcBorders>
              <w:top w:val="single" w:sz="4" w:space="0" w:color="000000"/>
              <w:left w:val="single" w:sz="4" w:space="0" w:color="000000"/>
              <w:bottom w:val="single" w:sz="4" w:space="0" w:color="000000"/>
              <w:right w:val="single" w:sz="4" w:space="0" w:color="000000"/>
            </w:tcBorders>
          </w:tcPr>
          <w:p w14:paraId="60AA2968" w14:textId="77777777" w:rsidR="009A7E22" w:rsidRDefault="009A7E22" w:rsidP="002D2EE8">
            <w:pPr>
              <w:spacing w:after="0" w:line="259" w:lineRule="auto"/>
              <w:ind w:left="10" w:right="0" w:firstLine="0"/>
              <w:jc w:val="center"/>
            </w:pPr>
            <w:r>
              <w:rPr>
                <w:sz w:val="16"/>
              </w:rPr>
              <w:t xml:space="preserve">0..1 </w:t>
            </w:r>
          </w:p>
        </w:tc>
        <w:tc>
          <w:tcPr>
            <w:tcW w:w="2492" w:type="dxa"/>
            <w:tcBorders>
              <w:top w:val="single" w:sz="4" w:space="0" w:color="000000"/>
              <w:left w:val="single" w:sz="4" w:space="0" w:color="000000"/>
              <w:bottom w:val="single" w:sz="4" w:space="0" w:color="000000"/>
              <w:right w:val="single" w:sz="4" w:space="0" w:color="000000"/>
            </w:tcBorders>
          </w:tcPr>
          <w:p w14:paraId="7B035524" w14:textId="77777777" w:rsidR="009A7E22" w:rsidRDefault="009A7E22" w:rsidP="002D2EE8">
            <w:pPr>
              <w:spacing w:after="0" w:line="259" w:lineRule="auto"/>
              <w:ind w:left="0" w:right="0" w:firstLine="0"/>
              <w:jc w:val="left"/>
            </w:pPr>
            <w:r>
              <w:rPr>
                <w:sz w:val="16"/>
              </w:rPr>
              <w:t xml:space="preserve">CountryCode </w:t>
            </w:r>
          </w:p>
        </w:tc>
        <w:tc>
          <w:tcPr>
            <w:tcW w:w="3591" w:type="dxa"/>
            <w:tcBorders>
              <w:top w:val="single" w:sz="4" w:space="0" w:color="000000"/>
              <w:left w:val="single" w:sz="4" w:space="0" w:color="000000"/>
              <w:bottom w:val="single" w:sz="4" w:space="0" w:color="000000"/>
              <w:right w:val="single" w:sz="4" w:space="0" w:color="000000"/>
            </w:tcBorders>
          </w:tcPr>
          <w:p w14:paraId="49E64887" w14:textId="77777777" w:rsidR="009A7E22" w:rsidRDefault="009A7E22" w:rsidP="002D2EE8">
            <w:pPr>
              <w:spacing w:after="0" w:line="259" w:lineRule="auto"/>
              <w:ind w:left="0" w:right="0" w:firstLine="0"/>
              <w:jc w:val="left"/>
            </w:pPr>
            <w:r>
              <w:rPr>
                <w:sz w:val="16"/>
              </w:rPr>
              <w:t xml:space="preserve">ISO 3166-2 2-letter country codes </w:t>
            </w:r>
          </w:p>
        </w:tc>
      </w:tr>
      <w:tr w:rsidR="009A7E22" w14:paraId="0C80420C" w14:textId="77777777" w:rsidTr="002D2EE8">
        <w:trPr>
          <w:trHeight w:val="1111"/>
        </w:trPr>
        <w:tc>
          <w:tcPr>
            <w:tcW w:w="1188" w:type="dxa"/>
            <w:tcBorders>
              <w:top w:val="single" w:sz="4" w:space="0" w:color="000000"/>
              <w:left w:val="single" w:sz="4" w:space="0" w:color="000000"/>
              <w:bottom w:val="single" w:sz="4" w:space="0" w:color="000000"/>
              <w:right w:val="single" w:sz="4" w:space="0" w:color="000000"/>
            </w:tcBorders>
          </w:tcPr>
          <w:p w14:paraId="21802BFF" w14:textId="77777777" w:rsidR="009A7E22" w:rsidRDefault="009A7E22" w:rsidP="002D2EE8">
            <w:pPr>
              <w:spacing w:after="0" w:line="259" w:lineRule="auto"/>
              <w:ind w:left="0" w:right="0" w:firstLine="0"/>
              <w:jc w:val="left"/>
              <w:rPr>
                <w:sz w:val="16"/>
              </w:rPr>
            </w:pPr>
            <w:r w:rsidRPr="00270D51">
              <w:rPr>
                <w:sz w:val="16"/>
              </w:rPr>
              <w:t>Attribute</w:t>
            </w:r>
          </w:p>
        </w:tc>
        <w:tc>
          <w:tcPr>
            <w:tcW w:w="2880" w:type="dxa"/>
            <w:tcBorders>
              <w:top w:val="single" w:sz="4" w:space="0" w:color="000000"/>
              <w:left w:val="single" w:sz="4" w:space="0" w:color="000000"/>
              <w:bottom w:val="single" w:sz="4" w:space="0" w:color="000000"/>
              <w:right w:val="single" w:sz="4" w:space="0" w:color="000000"/>
            </w:tcBorders>
          </w:tcPr>
          <w:p w14:paraId="4D24AAFB" w14:textId="77777777" w:rsidR="009A7E22" w:rsidRDefault="009A7E22" w:rsidP="002D2EE8">
            <w:pPr>
              <w:spacing w:after="0" w:line="259" w:lineRule="auto"/>
              <w:ind w:left="0" w:right="0" w:firstLine="0"/>
              <w:jc w:val="left"/>
            </w:pPr>
            <w:r>
              <w:rPr>
                <w:sz w:val="16"/>
              </w:rPr>
              <w:t xml:space="preserve">characterEncoding </w:t>
            </w:r>
          </w:p>
        </w:tc>
        <w:tc>
          <w:tcPr>
            <w:tcW w:w="3360" w:type="dxa"/>
            <w:tcBorders>
              <w:top w:val="single" w:sz="4" w:space="0" w:color="000000"/>
              <w:left w:val="single" w:sz="4" w:space="0" w:color="000000"/>
              <w:bottom w:val="single" w:sz="4" w:space="0" w:color="000000"/>
              <w:right w:val="single" w:sz="4" w:space="0" w:color="000000"/>
            </w:tcBorders>
          </w:tcPr>
          <w:p w14:paraId="12C034C1" w14:textId="77777777" w:rsidR="009A7E22" w:rsidRDefault="009A7E22" w:rsidP="002D2EE8">
            <w:pPr>
              <w:spacing w:after="0" w:line="259" w:lineRule="auto"/>
              <w:ind w:left="0" w:right="0" w:firstLine="0"/>
              <w:jc w:val="left"/>
            </w:pPr>
            <w:r>
              <w:rPr>
                <w:sz w:val="16"/>
              </w:rPr>
              <w:t xml:space="preserve">designation of the character set to be used to encode the textual value of the locale </w:t>
            </w:r>
          </w:p>
        </w:tc>
        <w:tc>
          <w:tcPr>
            <w:tcW w:w="672" w:type="dxa"/>
            <w:tcBorders>
              <w:top w:val="single" w:sz="4" w:space="0" w:color="000000"/>
              <w:left w:val="single" w:sz="4" w:space="0" w:color="000000"/>
              <w:bottom w:val="single" w:sz="4" w:space="0" w:color="000000"/>
              <w:right w:val="single" w:sz="4" w:space="0" w:color="000000"/>
            </w:tcBorders>
          </w:tcPr>
          <w:p w14:paraId="72B49438" w14:textId="77777777" w:rsidR="009A7E22" w:rsidRDefault="009A7E22" w:rsidP="002D2EE8">
            <w:pPr>
              <w:spacing w:after="0" w:line="259" w:lineRule="auto"/>
              <w:ind w:right="0" w:firstLine="0"/>
              <w:jc w:val="center"/>
            </w:pPr>
            <w:r>
              <w:rPr>
                <w:sz w:val="16"/>
              </w:rPr>
              <w:t xml:space="preserve">1 </w:t>
            </w:r>
          </w:p>
        </w:tc>
        <w:tc>
          <w:tcPr>
            <w:tcW w:w="2492" w:type="dxa"/>
            <w:tcBorders>
              <w:top w:val="single" w:sz="4" w:space="0" w:color="000000"/>
              <w:left w:val="single" w:sz="4" w:space="0" w:color="000000"/>
              <w:bottom w:val="single" w:sz="4" w:space="0" w:color="000000"/>
              <w:right w:val="single" w:sz="4" w:space="0" w:color="000000"/>
            </w:tcBorders>
          </w:tcPr>
          <w:p w14:paraId="14A72CD2" w14:textId="77777777" w:rsidR="009A7E22" w:rsidRDefault="009A7E22" w:rsidP="002D2EE8">
            <w:pPr>
              <w:spacing w:after="0" w:line="259" w:lineRule="auto"/>
              <w:ind w:left="0" w:right="0" w:firstLine="0"/>
              <w:jc w:val="left"/>
            </w:pPr>
            <w:r>
              <w:rPr>
                <w:sz w:val="16"/>
              </w:rPr>
              <w:t xml:space="preserve">MD_CharacterSetCode </w:t>
            </w:r>
          </w:p>
        </w:tc>
        <w:tc>
          <w:tcPr>
            <w:tcW w:w="3591" w:type="dxa"/>
            <w:tcBorders>
              <w:top w:val="single" w:sz="4" w:space="0" w:color="000000"/>
              <w:left w:val="single" w:sz="4" w:space="0" w:color="000000"/>
              <w:bottom w:val="single" w:sz="4" w:space="0" w:color="000000"/>
              <w:right w:val="single" w:sz="4" w:space="0" w:color="000000"/>
            </w:tcBorders>
          </w:tcPr>
          <w:p w14:paraId="6C6F2D28" w14:textId="77777777" w:rsidR="009A7E22" w:rsidRDefault="009A7E22" w:rsidP="002D2EE8">
            <w:pPr>
              <w:spacing w:after="61" w:line="239" w:lineRule="auto"/>
              <w:ind w:left="0" w:right="0" w:firstLine="0"/>
              <w:jc w:val="left"/>
            </w:pPr>
            <w:r>
              <w:rPr>
                <w:sz w:val="16"/>
              </w:rPr>
              <w:t xml:space="preserve">Use (the “Name” from the) IANA Character Set register: http://www.iana.org/assignments/character-sets. (ISO 19115-1 B.3.14) </w:t>
            </w:r>
          </w:p>
          <w:p w14:paraId="00245291" w14:textId="77777777" w:rsidR="009A7E22" w:rsidRDefault="009A7E22" w:rsidP="002D2EE8">
            <w:pPr>
              <w:spacing w:after="0" w:line="259" w:lineRule="auto"/>
              <w:ind w:left="0" w:right="0" w:firstLine="0"/>
              <w:jc w:val="left"/>
            </w:pPr>
            <w:r>
              <w:rPr>
                <w:sz w:val="16"/>
              </w:rPr>
              <w:t xml:space="preserve">For example, UTF-8 </w:t>
            </w:r>
          </w:p>
        </w:tc>
      </w:tr>
    </w:tbl>
    <w:p w14:paraId="2F7270C6" w14:textId="77777777" w:rsidR="009A7E22" w:rsidRDefault="009A7E22" w:rsidP="009A7E22">
      <w:pPr>
        <w:spacing w:after="60" w:line="259" w:lineRule="auto"/>
        <w:ind w:left="0" w:right="0" w:firstLine="0"/>
        <w:jc w:val="left"/>
      </w:pPr>
      <w:r>
        <w:t xml:space="preserve"> </w:t>
      </w:r>
    </w:p>
    <w:p w14:paraId="434DB565" w14:textId="6049735B" w:rsidR="009D512D" w:rsidRDefault="009A7E22" w:rsidP="00556F94">
      <w:pPr>
        <w:ind w:left="12" w:right="0"/>
        <w:sectPr w:rsidR="009D512D">
          <w:headerReference w:type="even" r:id="rId83"/>
          <w:headerReference w:type="default" r:id="rId84"/>
          <w:footerReference w:type="even" r:id="rId85"/>
          <w:footerReference w:type="default" r:id="rId86"/>
          <w:headerReference w:type="first" r:id="rId87"/>
          <w:footerReference w:type="first" r:id="rId88"/>
          <w:pgSz w:w="16838" w:h="11906" w:orient="landscape"/>
          <w:pgMar w:top="1399" w:right="1438" w:bottom="1428" w:left="1440" w:header="721" w:footer="729" w:gutter="0"/>
          <w:cols w:space="720"/>
        </w:sectPr>
      </w:pPr>
      <w:r>
        <w:t xml:space="preserve">The class PT_Locale is defined in ISO 19115-1. LanguageCode, CountryCode, and MD_CharacterSetCode are ISO codelists which should either be defined in resource files and encoded as (string) codes, or represented by the corresponding literals from the namespaces identified in the Remarks column. </w:t>
      </w:r>
    </w:p>
    <w:p w14:paraId="3A22295C" w14:textId="34C9A79D" w:rsidR="003D7976" w:rsidRDefault="003D7976" w:rsidP="003D7976">
      <w:pPr>
        <w:spacing w:after="62" w:line="259" w:lineRule="auto"/>
        <w:ind w:left="0" w:right="0" w:firstLine="0"/>
        <w:jc w:val="left"/>
      </w:pPr>
    </w:p>
    <w:p w14:paraId="372FF83E" w14:textId="3F4DDC7E" w:rsidR="003D7976" w:rsidRDefault="003D7976" w:rsidP="003D7976">
      <w:pPr>
        <w:spacing w:after="62" w:line="259" w:lineRule="auto"/>
        <w:ind w:left="0" w:right="0" w:firstLine="0"/>
        <w:jc w:val="left"/>
      </w:pPr>
    </w:p>
    <w:p w14:paraId="2910B21B" w14:textId="1CCC7A98" w:rsidR="003D7976" w:rsidRDefault="003D7976" w:rsidP="003D7976">
      <w:pPr>
        <w:spacing w:after="62" w:line="259" w:lineRule="auto"/>
        <w:ind w:left="0" w:right="0" w:firstLine="0"/>
        <w:jc w:val="left"/>
      </w:pPr>
    </w:p>
    <w:p w14:paraId="6B87DB87" w14:textId="3D0905FB" w:rsidR="003D7976" w:rsidRDefault="003D7976" w:rsidP="003D7976">
      <w:pPr>
        <w:spacing w:after="62" w:line="259" w:lineRule="auto"/>
        <w:ind w:left="0" w:right="0" w:firstLine="0"/>
        <w:jc w:val="left"/>
      </w:pPr>
    </w:p>
    <w:p w14:paraId="1E374028" w14:textId="4E630C4D" w:rsidR="003D7976" w:rsidRDefault="003D7976" w:rsidP="003D7976">
      <w:pPr>
        <w:spacing w:after="62" w:line="259" w:lineRule="auto"/>
        <w:ind w:left="0" w:right="0" w:firstLine="0"/>
        <w:jc w:val="left"/>
      </w:pPr>
    </w:p>
    <w:p w14:paraId="48DBC73B" w14:textId="60580706" w:rsidR="003D7976" w:rsidRDefault="003D7976" w:rsidP="003D7976">
      <w:pPr>
        <w:spacing w:after="62" w:line="259" w:lineRule="auto"/>
        <w:ind w:left="0" w:right="0" w:firstLine="0"/>
        <w:jc w:val="left"/>
      </w:pPr>
    </w:p>
    <w:p w14:paraId="2C125283" w14:textId="3E366C20" w:rsidR="003D7976" w:rsidRDefault="003D7976" w:rsidP="003D7976">
      <w:pPr>
        <w:spacing w:after="62" w:line="259" w:lineRule="auto"/>
        <w:ind w:left="0" w:right="0" w:firstLine="0"/>
        <w:jc w:val="left"/>
      </w:pPr>
    </w:p>
    <w:p w14:paraId="48DEEE5A" w14:textId="03077DCE" w:rsidR="003D7976" w:rsidRDefault="003D7976" w:rsidP="003D7976">
      <w:pPr>
        <w:spacing w:after="62" w:line="259" w:lineRule="auto"/>
        <w:ind w:left="0" w:right="0" w:firstLine="0"/>
        <w:jc w:val="left"/>
      </w:pPr>
    </w:p>
    <w:p w14:paraId="5171F551" w14:textId="77777777" w:rsidR="003D7976" w:rsidRDefault="003D7976" w:rsidP="003D7976">
      <w:pPr>
        <w:spacing w:after="62" w:line="259" w:lineRule="auto"/>
        <w:ind w:left="0" w:right="0" w:firstLine="0"/>
        <w:jc w:val="left"/>
      </w:pPr>
    </w:p>
    <w:p w14:paraId="4B99712F" w14:textId="77777777" w:rsidR="003D7976" w:rsidRDefault="003D7976" w:rsidP="003D7976">
      <w:pPr>
        <w:spacing w:after="65" w:line="259" w:lineRule="auto"/>
        <w:ind w:left="0" w:right="0" w:firstLine="0"/>
        <w:jc w:val="left"/>
      </w:pPr>
      <w:r>
        <w:t xml:space="preserve"> </w:t>
      </w:r>
    </w:p>
    <w:p w14:paraId="5897EBD8" w14:textId="77777777" w:rsidR="003D7976" w:rsidRDefault="003D7976" w:rsidP="003D7976">
      <w:pPr>
        <w:spacing w:after="89" w:line="259" w:lineRule="auto"/>
        <w:ind w:left="0" w:right="0" w:firstLine="0"/>
        <w:jc w:val="left"/>
      </w:pPr>
      <w:r>
        <w:t xml:space="preserve"> </w:t>
      </w:r>
    </w:p>
    <w:p w14:paraId="573F9A27" w14:textId="77777777" w:rsidR="003D7976" w:rsidRDefault="003D7976" w:rsidP="003D7976">
      <w:pPr>
        <w:tabs>
          <w:tab w:val="center" w:pos="2929"/>
          <w:tab w:val="center" w:pos="5131"/>
        </w:tabs>
        <w:spacing w:after="49"/>
        <w:ind w:left="0" w:right="0" w:firstLine="0"/>
        <w:jc w:val="left"/>
      </w:pPr>
      <w:r>
        <w:t xml:space="preserve"> </w:t>
      </w:r>
      <w:r>
        <w:tab/>
      </w:r>
      <w:r>
        <w:rPr>
          <w:sz w:val="22"/>
        </w:rPr>
        <w:t xml:space="preserve"> </w:t>
      </w:r>
      <w:r>
        <w:rPr>
          <w:sz w:val="22"/>
        </w:rPr>
        <w:tab/>
      </w:r>
      <w:r>
        <w:t xml:space="preserve">Page intentionally left blank </w:t>
      </w:r>
    </w:p>
    <w:p w14:paraId="3E09BE75" w14:textId="77777777" w:rsidR="003D7976" w:rsidRDefault="003D7976" w:rsidP="003D7976">
      <w:pPr>
        <w:spacing w:after="115" w:line="259" w:lineRule="auto"/>
        <w:ind w:left="0" w:right="0" w:firstLine="0"/>
        <w:jc w:val="left"/>
      </w:pPr>
      <w:r>
        <w:t xml:space="preserve"> </w:t>
      </w:r>
    </w:p>
    <w:p w14:paraId="16DC64C0" w14:textId="77777777" w:rsidR="003D7976" w:rsidRDefault="003D7976" w:rsidP="003D7976">
      <w:pPr>
        <w:spacing w:after="0" w:line="259" w:lineRule="auto"/>
        <w:ind w:left="0" w:right="0" w:firstLine="0"/>
        <w:jc w:val="left"/>
      </w:pPr>
      <w:r>
        <w:t xml:space="preserve"> </w:t>
      </w:r>
      <w:r>
        <w:tab/>
      </w:r>
      <w:r>
        <w:rPr>
          <w:b/>
          <w:sz w:val="24"/>
        </w:rPr>
        <w:t xml:space="preserve"> </w:t>
      </w:r>
      <w:r>
        <w:br w:type="page"/>
      </w:r>
    </w:p>
    <w:p w14:paraId="1734BFA2" w14:textId="35EBD2FA" w:rsidR="009D512D" w:rsidRDefault="00AC251D" w:rsidP="00B10B34">
      <w:pPr>
        <w:pStyle w:val="berschrift1"/>
      </w:pPr>
      <w:bookmarkStart w:id="128" w:name="_Toc3544699"/>
      <w:r>
        <w:rPr>
          <w:noProof/>
          <w:lang w:val="de-DE" w:eastAsia="de-DE"/>
        </w:rPr>
        <w:drawing>
          <wp:inline distT="0" distB="0" distL="0" distR="0" wp14:anchorId="37FA703A" wp14:editId="53D9B006">
            <wp:extent cx="655320" cy="118872"/>
            <wp:effectExtent l="0" t="0" r="0" b="0"/>
            <wp:docPr id="42181" name="Picture 42181"/>
            <wp:cNvGraphicFramePr/>
            <a:graphic xmlns:a="http://schemas.openxmlformats.org/drawingml/2006/main">
              <a:graphicData uri="http://schemas.openxmlformats.org/drawingml/2006/picture">
                <pic:pic xmlns:pic="http://schemas.openxmlformats.org/drawingml/2006/picture">
                  <pic:nvPicPr>
                    <pic:cNvPr id="42181" name="Picture 42181"/>
                    <pic:cNvPicPr/>
                  </pic:nvPicPr>
                  <pic:blipFill>
                    <a:blip r:embed="rId15" cstate="email">
                      <a:extLst>
                        <a:ext uri="{28A0092B-C50C-407E-A947-70E740481C1C}">
                          <a14:useLocalDpi xmlns:a14="http://schemas.microsoft.com/office/drawing/2010/main"/>
                        </a:ext>
                      </a:extLst>
                    </a:blip>
                    <a:stretch>
                      <a:fillRect/>
                    </a:stretch>
                  </pic:blipFill>
                  <pic:spPr>
                    <a:xfrm>
                      <a:off x="0" y="0"/>
                      <a:ext cx="655320" cy="118872"/>
                    </a:xfrm>
                    <a:prstGeom prst="rect">
                      <a:avLst/>
                    </a:prstGeom>
                  </pic:spPr>
                </pic:pic>
              </a:graphicData>
            </a:graphic>
          </wp:inline>
        </w:drawing>
      </w:r>
      <w:r>
        <w:t xml:space="preserve"> </w:t>
      </w:r>
      <w:r>
        <w:tab/>
        <w:t>Data Classification and Encoding Guide</w:t>
      </w:r>
      <w:bookmarkEnd w:id="128"/>
      <w:r>
        <w:t xml:space="preserve"> </w:t>
      </w:r>
    </w:p>
    <w:p w14:paraId="33097F3D" w14:textId="77777777" w:rsidR="00401478" w:rsidRPr="00401478" w:rsidRDefault="00401478" w:rsidP="00401478"/>
    <w:p w14:paraId="5DA85875" w14:textId="16C45839" w:rsidR="009D512D" w:rsidRDefault="00AC251D" w:rsidP="00401478">
      <w:pPr>
        <w:pStyle w:val="berschrift2"/>
      </w:pPr>
      <w:bookmarkStart w:id="129" w:name="_Toc3544700"/>
      <w:r>
        <w:t>A-1 Features</w:t>
      </w:r>
      <w:bookmarkEnd w:id="129"/>
      <w:r>
        <w:t xml:space="preserve"> </w:t>
      </w:r>
    </w:p>
    <w:p w14:paraId="05792D92" w14:textId="77777777" w:rsidR="00054F18" w:rsidRPr="00054F18" w:rsidRDefault="00054F18" w:rsidP="00054F18"/>
    <w:p w14:paraId="1E565999" w14:textId="26840A39" w:rsidR="009D512D" w:rsidRPr="00AE532D" w:rsidRDefault="00075455" w:rsidP="00054F18">
      <w:pPr>
        <w:jc w:val="left"/>
        <w:rPr>
          <w:b/>
        </w:rPr>
      </w:pPr>
      <w:r w:rsidRPr="00AE532D">
        <w:rPr>
          <w:b/>
        </w:rPr>
        <w:t>BathymetryCoverage</w:t>
      </w:r>
    </w:p>
    <w:tbl>
      <w:tblPr>
        <w:tblStyle w:val="TableGrid"/>
        <w:tblW w:w="9237" w:type="dxa"/>
        <w:tblInd w:w="5" w:type="dxa"/>
        <w:tblCellMar>
          <w:top w:w="67" w:type="dxa"/>
          <w:left w:w="108" w:type="dxa"/>
          <w:right w:w="115" w:type="dxa"/>
        </w:tblCellMar>
        <w:tblLook w:val="04A0" w:firstRow="1" w:lastRow="0" w:firstColumn="1" w:lastColumn="0" w:noHBand="0" w:noVBand="1"/>
      </w:tblPr>
      <w:tblGrid>
        <w:gridCol w:w="2309"/>
        <w:gridCol w:w="3267"/>
        <w:gridCol w:w="1351"/>
        <w:gridCol w:w="2310"/>
      </w:tblGrid>
      <w:tr w:rsidR="009D512D" w14:paraId="393C5110" w14:textId="77777777">
        <w:trPr>
          <w:trHeight w:val="590"/>
        </w:trPr>
        <w:tc>
          <w:tcPr>
            <w:tcW w:w="9237" w:type="dxa"/>
            <w:gridSpan w:val="4"/>
            <w:tcBorders>
              <w:top w:val="single" w:sz="4" w:space="0" w:color="000000"/>
              <w:left w:val="single" w:sz="4" w:space="0" w:color="000000"/>
              <w:bottom w:val="single" w:sz="4" w:space="0" w:color="000000"/>
              <w:right w:val="single" w:sz="4" w:space="0" w:color="000000"/>
            </w:tcBorders>
          </w:tcPr>
          <w:p w14:paraId="71B7F4EE" w14:textId="42581391" w:rsidR="009D512D" w:rsidRDefault="00AC251D" w:rsidP="00E16723">
            <w:pPr>
              <w:spacing w:after="0" w:line="259" w:lineRule="auto"/>
              <w:ind w:left="0" w:right="0" w:firstLine="0"/>
              <w:jc w:val="left"/>
            </w:pPr>
            <w:r>
              <w:t xml:space="preserve">A set of value items required to </w:t>
            </w:r>
            <w:r w:rsidR="00E16723">
              <w:t>define a dataset representing a</w:t>
            </w:r>
            <w:r>
              <w:t xml:space="preserve"> </w:t>
            </w:r>
            <w:r w:rsidR="00E16723">
              <w:t>depth</w:t>
            </w:r>
            <w:r>
              <w:t xml:space="preserve"> calculation and its associated uncertainty </w:t>
            </w:r>
          </w:p>
        </w:tc>
      </w:tr>
      <w:tr w:rsidR="009D512D" w14:paraId="17E7EEBA" w14:textId="77777777">
        <w:trPr>
          <w:trHeight w:val="360"/>
        </w:trPr>
        <w:tc>
          <w:tcPr>
            <w:tcW w:w="9237" w:type="dxa"/>
            <w:gridSpan w:val="4"/>
            <w:tcBorders>
              <w:top w:val="single" w:sz="4" w:space="0" w:color="000000"/>
              <w:left w:val="single" w:sz="4" w:space="0" w:color="000000"/>
              <w:bottom w:val="single" w:sz="4" w:space="0" w:color="000000"/>
              <w:right w:val="single" w:sz="4" w:space="0" w:color="000000"/>
            </w:tcBorders>
          </w:tcPr>
          <w:p w14:paraId="59FE9D5D" w14:textId="77777777" w:rsidR="009D512D" w:rsidRDefault="00AC251D">
            <w:pPr>
              <w:spacing w:after="0" w:line="259" w:lineRule="auto"/>
              <w:ind w:left="0" w:right="0" w:firstLine="0"/>
              <w:jc w:val="left"/>
            </w:pPr>
            <w:r>
              <w:rPr>
                <w:b/>
              </w:rPr>
              <w:t>Primitive:</w:t>
            </w:r>
            <w:r>
              <w:t xml:space="preserve"> S-100_Grid_Coverage </w:t>
            </w:r>
          </w:p>
        </w:tc>
      </w:tr>
      <w:tr w:rsidR="009D512D" w14:paraId="1433750C" w14:textId="77777777">
        <w:trPr>
          <w:trHeight w:val="504"/>
        </w:trPr>
        <w:tc>
          <w:tcPr>
            <w:tcW w:w="2309" w:type="dxa"/>
            <w:tcBorders>
              <w:top w:val="single" w:sz="4" w:space="0" w:color="000000"/>
              <w:left w:val="single" w:sz="4" w:space="0" w:color="000000"/>
              <w:bottom w:val="single" w:sz="4" w:space="0" w:color="000000"/>
              <w:right w:val="single" w:sz="4" w:space="0" w:color="000000"/>
            </w:tcBorders>
          </w:tcPr>
          <w:p w14:paraId="37BE054D" w14:textId="77777777" w:rsidR="009D512D" w:rsidRDefault="00AC251D">
            <w:pPr>
              <w:spacing w:after="0" w:line="259" w:lineRule="auto"/>
              <w:ind w:left="0" w:right="0" w:firstLine="0"/>
              <w:jc w:val="left"/>
            </w:pPr>
            <w:r>
              <w:rPr>
                <w:b/>
              </w:rPr>
              <w:t xml:space="preserve">Attribute </w:t>
            </w:r>
          </w:p>
        </w:tc>
        <w:tc>
          <w:tcPr>
            <w:tcW w:w="3267" w:type="dxa"/>
            <w:tcBorders>
              <w:top w:val="single" w:sz="4" w:space="0" w:color="000000"/>
              <w:left w:val="single" w:sz="4" w:space="0" w:color="000000"/>
              <w:bottom w:val="single" w:sz="4" w:space="0" w:color="000000"/>
              <w:right w:val="single" w:sz="4" w:space="0" w:color="000000"/>
            </w:tcBorders>
          </w:tcPr>
          <w:p w14:paraId="0FDE2980" w14:textId="77777777" w:rsidR="009D512D" w:rsidRDefault="00AC251D">
            <w:pPr>
              <w:spacing w:after="0" w:line="259" w:lineRule="auto"/>
              <w:ind w:left="0" w:right="0" w:firstLine="0"/>
              <w:jc w:val="left"/>
            </w:pPr>
            <w:r>
              <w:rPr>
                <w:b/>
              </w:rPr>
              <w:t xml:space="preserve">Allowable Encoding Value </w:t>
            </w:r>
          </w:p>
        </w:tc>
        <w:tc>
          <w:tcPr>
            <w:tcW w:w="1351" w:type="dxa"/>
            <w:tcBorders>
              <w:top w:val="single" w:sz="4" w:space="0" w:color="000000"/>
              <w:left w:val="single" w:sz="4" w:space="0" w:color="000000"/>
              <w:bottom w:val="single" w:sz="4" w:space="0" w:color="000000"/>
              <w:right w:val="single" w:sz="4" w:space="0" w:color="000000"/>
            </w:tcBorders>
          </w:tcPr>
          <w:p w14:paraId="58EAD4C3" w14:textId="77777777" w:rsidR="009D512D" w:rsidRDefault="00AC251D">
            <w:pPr>
              <w:spacing w:after="0" w:line="259" w:lineRule="auto"/>
              <w:ind w:left="0" w:right="0" w:firstLine="0"/>
              <w:jc w:val="left"/>
            </w:pPr>
            <w:r>
              <w:rPr>
                <w:b/>
              </w:rPr>
              <w:t xml:space="preserve">Type </w:t>
            </w:r>
          </w:p>
        </w:tc>
        <w:tc>
          <w:tcPr>
            <w:tcW w:w="2309" w:type="dxa"/>
            <w:tcBorders>
              <w:top w:val="single" w:sz="4" w:space="0" w:color="000000"/>
              <w:left w:val="single" w:sz="4" w:space="0" w:color="000000"/>
              <w:bottom w:val="single" w:sz="4" w:space="0" w:color="000000"/>
              <w:right w:val="single" w:sz="4" w:space="0" w:color="000000"/>
            </w:tcBorders>
          </w:tcPr>
          <w:p w14:paraId="43F11EB2" w14:textId="77777777" w:rsidR="009D512D" w:rsidRDefault="00AC251D">
            <w:pPr>
              <w:spacing w:after="0" w:line="259" w:lineRule="auto"/>
              <w:ind w:left="0" w:right="0" w:firstLine="0"/>
              <w:jc w:val="left"/>
            </w:pPr>
            <w:r>
              <w:rPr>
                <w:b/>
              </w:rPr>
              <w:t xml:space="preserve">Multiplicity </w:t>
            </w:r>
          </w:p>
        </w:tc>
      </w:tr>
      <w:tr w:rsidR="009D512D" w14:paraId="12DDEFC5" w14:textId="77777777">
        <w:trPr>
          <w:trHeight w:val="818"/>
        </w:trPr>
        <w:tc>
          <w:tcPr>
            <w:tcW w:w="2309" w:type="dxa"/>
            <w:tcBorders>
              <w:top w:val="single" w:sz="4" w:space="0" w:color="000000"/>
              <w:left w:val="single" w:sz="4" w:space="0" w:color="000000"/>
              <w:bottom w:val="single" w:sz="4" w:space="0" w:color="000000"/>
              <w:right w:val="single" w:sz="4" w:space="0" w:color="000000"/>
            </w:tcBorders>
          </w:tcPr>
          <w:p w14:paraId="151E13CB" w14:textId="2E8B6B4A" w:rsidR="009D512D" w:rsidRDefault="00196F66">
            <w:pPr>
              <w:spacing w:after="0" w:line="259" w:lineRule="auto"/>
              <w:ind w:left="0" w:right="0" w:firstLine="0"/>
              <w:jc w:val="left"/>
            </w:pPr>
            <w:r>
              <w:t>depth</w:t>
            </w:r>
            <w:r w:rsidR="00AC251D">
              <w:t xml:space="preserve"> </w:t>
            </w:r>
          </w:p>
        </w:tc>
        <w:tc>
          <w:tcPr>
            <w:tcW w:w="3267" w:type="dxa"/>
            <w:tcBorders>
              <w:top w:val="single" w:sz="4" w:space="0" w:color="000000"/>
              <w:left w:val="single" w:sz="4" w:space="0" w:color="000000"/>
              <w:bottom w:val="single" w:sz="4" w:space="0" w:color="000000"/>
              <w:right w:val="single" w:sz="4" w:space="0" w:color="000000"/>
            </w:tcBorders>
          </w:tcPr>
          <w:p w14:paraId="3DEA22B2" w14:textId="14DEFA57" w:rsidR="009D512D" w:rsidRDefault="00AC251D">
            <w:pPr>
              <w:spacing w:after="0" w:line="259" w:lineRule="auto"/>
              <w:ind w:left="0" w:right="0" w:firstLine="0"/>
              <w:jc w:val="left"/>
            </w:pPr>
            <w:r>
              <w:t xml:space="preserve">Must be in decimal metres with precision not to exceed 0.01 metres </w:t>
            </w:r>
          </w:p>
        </w:tc>
        <w:tc>
          <w:tcPr>
            <w:tcW w:w="1351" w:type="dxa"/>
            <w:tcBorders>
              <w:top w:val="single" w:sz="4" w:space="0" w:color="000000"/>
              <w:left w:val="single" w:sz="4" w:space="0" w:color="000000"/>
              <w:bottom w:val="single" w:sz="4" w:space="0" w:color="000000"/>
              <w:right w:val="single" w:sz="4" w:space="0" w:color="000000"/>
            </w:tcBorders>
          </w:tcPr>
          <w:p w14:paraId="5A41D93C" w14:textId="7875D22C" w:rsidR="009D512D" w:rsidRDefault="00AC251D">
            <w:pPr>
              <w:spacing w:after="0" w:line="259" w:lineRule="auto"/>
              <w:ind w:left="0" w:right="0" w:firstLine="0"/>
              <w:jc w:val="left"/>
            </w:pPr>
            <w:r>
              <w:t xml:space="preserve">real </w:t>
            </w:r>
          </w:p>
        </w:tc>
        <w:tc>
          <w:tcPr>
            <w:tcW w:w="2309" w:type="dxa"/>
            <w:tcBorders>
              <w:top w:val="single" w:sz="4" w:space="0" w:color="000000"/>
              <w:left w:val="single" w:sz="4" w:space="0" w:color="000000"/>
              <w:bottom w:val="single" w:sz="4" w:space="0" w:color="000000"/>
              <w:right w:val="single" w:sz="4" w:space="0" w:color="000000"/>
            </w:tcBorders>
          </w:tcPr>
          <w:p w14:paraId="2B37B315" w14:textId="77777777" w:rsidR="009D512D" w:rsidRDefault="00AC251D">
            <w:pPr>
              <w:spacing w:after="0" w:line="259" w:lineRule="auto"/>
              <w:ind w:left="0" w:right="0" w:firstLine="0"/>
              <w:jc w:val="left"/>
            </w:pPr>
            <w:r>
              <w:t xml:space="preserve">1 </w:t>
            </w:r>
          </w:p>
        </w:tc>
      </w:tr>
      <w:tr w:rsidR="009D512D" w14:paraId="0E2EE173" w14:textId="77777777">
        <w:trPr>
          <w:trHeight w:val="821"/>
        </w:trPr>
        <w:tc>
          <w:tcPr>
            <w:tcW w:w="2309" w:type="dxa"/>
            <w:tcBorders>
              <w:top w:val="single" w:sz="4" w:space="0" w:color="000000"/>
              <w:left w:val="single" w:sz="4" w:space="0" w:color="000000"/>
              <w:bottom w:val="single" w:sz="4" w:space="0" w:color="000000"/>
              <w:right w:val="single" w:sz="4" w:space="0" w:color="000000"/>
            </w:tcBorders>
          </w:tcPr>
          <w:p w14:paraId="67440273" w14:textId="0396DC31" w:rsidR="009D512D" w:rsidRDefault="002B1A88">
            <w:pPr>
              <w:spacing w:after="0" w:line="259" w:lineRule="auto"/>
              <w:ind w:left="0" w:right="0" w:firstLine="0"/>
              <w:jc w:val="left"/>
            </w:pPr>
            <w:r>
              <w:t>u</w:t>
            </w:r>
            <w:r w:rsidR="00AC251D">
              <w:t xml:space="preserve">ncertainty </w:t>
            </w:r>
          </w:p>
        </w:tc>
        <w:tc>
          <w:tcPr>
            <w:tcW w:w="3267" w:type="dxa"/>
            <w:tcBorders>
              <w:top w:val="single" w:sz="4" w:space="0" w:color="000000"/>
              <w:left w:val="single" w:sz="4" w:space="0" w:color="000000"/>
              <w:bottom w:val="single" w:sz="4" w:space="0" w:color="000000"/>
              <w:right w:val="single" w:sz="4" w:space="0" w:color="000000"/>
            </w:tcBorders>
          </w:tcPr>
          <w:p w14:paraId="371EE439" w14:textId="49369C7E" w:rsidR="009D512D" w:rsidRDefault="00AC251D">
            <w:pPr>
              <w:spacing w:after="0" w:line="259" w:lineRule="auto"/>
              <w:ind w:left="0" w:right="0" w:firstLine="0"/>
              <w:jc w:val="left"/>
            </w:pPr>
            <w:r>
              <w:t xml:space="preserve">Must be in decimal metres with precision not to exceed 0.01 metres </w:t>
            </w:r>
          </w:p>
        </w:tc>
        <w:tc>
          <w:tcPr>
            <w:tcW w:w="1351" w:type="dxa"/>
            <w:tcBorders>
              <w:top w:val="single" w:sz="4" w:space="0" w:color="000000"/>
              <w:left w:val="single" w:sz="4" w:space="0" w:color="000000"/>
              <w:bottom w:val="single" w:sz="4" w:space="0" w:color="000000"/>
              <w:right w:val="single" w:sz="4" w:space="0" w:color="000000"/>
            </w:tcBorders>
          </w:tcPr>
          <w:p w14:paraId="37262E82" w14:textId="13EBB1A6" w:rsidR="009D512D" w:rsidRDefault="00AC251D">
            <w:pPr>
              <w:spacing w:after="0" w:line="259" w:lineRule="auto"/>
              <w:ind w:left="0" w:right="0" w:firstLine="0"/>
              <w:jc w:val="left"/>
            </w:pPr>
            <w:r>
              <w:t xml:space="preserve">real </w:t>
            </w:r>
          </w:p>
        </w:tc>
        <w:tc>
          <w:tcPr>
            <w:tcW w:w="2309" w:type="dxa"/>
            <w:tcBorders>
              <w:top w:val="single" w:sz="4" w:space="0" w:color="000000"/>
              <w:left w:val="single" w:sz="4" w:space="0" w:color="000000"/>
              <w:bottom w:val="single" w:sz="4" w:space="0" w:color="000000"/>
              <w:right w:val="single" w:sz="4" w:space="0" w:color="000000"/>
            </w:tcBorders>
          </w:tcPr>
          <w:p w14:paraId="4ED2F5DC" w14:textId="6003E942" w:rsidR="009D512D" w:rsidRDefault="002350C4">
            <w:pPr>
              <w:spacing w:after="0" w:line="259" w:lineRule="auto"/>
              <w:ind w:left="0" w:right="0" w:firstLine="0"/>
              <w:jc w:val="left"/>
            </w:pPr>
            <w:r>
              <w:t>1</w:t>
            </w:r>
          </w:p>
        </w:tc>
      </w:tr>
    </w:tbl>
    <w:p w14:paraId="378BBB2A" w14:textId="7998A67E" w:rsidR="009D512D" w:rsidRDefault="00A103FA">
      <w:pPr>
        <w:spacing w:after="117" w:line="259" w:lineRule="auto"/>
        <w:ind w:left="0" w:right="0" w:firstLine="0"/>
        <w:jc w:val="left"/>
      </w:pPr>
      <w:r>
        <w:rPr>
          <w:noProof/>
          <w:lang w:val="de-DE" w:eastAsia="de-DE"/>
        </w:rPr>
        <mc:AlternateContent>
          <mc:Choice Requires="wpi">
            <w:drawing>
              <wp:anchor distT="0" distB="0" distL="114300" distR="114300" simplePos="0" relativeHeight="251751424" behindDoc="0" locked="0" layoutInCell="1" allowOverlap="1" wp14:anchorId="7038391D" wp14:editId="6142A8AD">
                <wp:simplePos x="0" y="0"/>
                <wp:positionH relativeFrom="column">
                  <wp:posOffset>2531516</wp:posOffset>
                </wp:positionH>
                <wp:positionV relativeFrom="paragraph">
                  <wp:posOffset>171461</wp:posOffset>
                </wp:positionV>
                <wp:extent cx="360" cy="360"/>
                <wp:effectExtent l="0" t="0" r="0" b="0"/>
                <wp:wrapNone/>
                <wp:docPr id="36218" name="Ink 36218"/>
                <wp:cNvGraphicFramePr/>
                <a:graphic xmlns:a="http://schemas.openxmlformats.org/drawingml/2006/main">
                  <a:graphicData uri="http://schemas.microsoft.com/office/word/2010/wordprocessingInk">
                    <w14:contentPart bwMode="auto" r:id="rId89">
                      <w14:nvContentPartPr>
                        <w14:cNvContentPartPr/>
                      </w14:nvContentPartPr>
                      <w14:xfrm>
                        <a:off x="0" y="0"/>
                        <a:ext cx="360" cy="360"/>
                      </w14:xfrm>
                    </w14:contentPart>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603723A" id="Ink 36218" o:spid="_x0000_s1026" type="#_x0000_t75" style="position:absolute;margin-left:198.85pt;margin-top:13pt;width:1.1pt;height:1.1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bU9GBAQAALgMAAA4AAABkcnMvZTJvRG9jLnhtbJxSQW7CMBC8V+of&#10;LN9LEkAIRSQciipxKOXQPsB1bGI19kZrQ8LvuyGh0FZVJS7RetaZndnxYtnaih0UegMu48ko5kw5&#10;CYVxu4y/vT49zDnzQbhCVOBUxo/K82V+f7do6lSNoYSqUMiIxPm0qTNehlCnUeRlqazwI6iVo6YG&#10;tCLQEXdRgaIhdltF4zieRQ1gUSNI5T2hq77J8xO/1kqGF629CqzK+Gw6J3nhXCAV8ykh70MR5QuR&#10;7lDUpZGDJHGDIiuMIwFfVCsRBNuj+UVljUTwoMNIgo1AayPVyQ85S+Ifztbuo3OVTOUeUwkuKBe2&#10;AsN5d6fGLSNsRRtonqGgdMQ+AB8YaT3/h9GLXoHcW9LTJ4KqEoGegy9N7TnD1BQZx3WRXPS7w+PF&#10;wRYvvjaHLbLu/mQ2TujpOGFJFnlnPUARnVew+c5BnWho/cXearRdLiSatRmn5I/d9xS7agOTBE5m&#10;BEvCu+KKs//3POFq/zT2W9LX507S1TPPPw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Oe8FgriAAAACQEAAA8AAABkcnMvZG93bnJldi54bWxMj01PwzAMhu9I/IfISNxYSiet&#10;H2s6IdCYQFw2JrGj15q2W5NUTdoVfj3mBEfbj14/b7aadCtG6l1jjYL7WQCCTGHLxlQK9u/ruxiE&#10;82hKbK0hBV/kYJVfX2WYlvZitjTufCU4xLgUFdTed6mUrqhJo5vZjgzfPm2v0fPYV7Ls8cLhupVh&#10;ECykxsbwhxo7eqypOO8GreCwecP9EG+i0/fT+uP1dN6OL8+TUrc308MShKfJ/8Hwq8/qkLPT0Q6m&#10;dKJVME+iiFEF4YI7MTBPkgTEkRdxCDLP5P8G+Q8AAAD//wMAUEsDBBQABgAIAAAAIQD6UoY7xAEA&#10;AP0DAAAQAAAAZHJzL2luay9pbmsxLnhtbJxTwW6jMBC9r7T/YHkPvSQwmKYNqKSHlSpVaqVVm5W6&#10;RwJOsIrtyDYh+fsaA07UpZceQPaM5817b+y7+yOv0YEqzaTIcBQARlQUsmRil+G/64f5EiNtclHm&#10;tRQ0wyeq8f3q5487Jt55ndo/sghCdyteZ7gyZp+GYdu2QRsHUu1CAhCHj+L9+QmvhqqSbplgxrbU&#10;Y6iQwtCj6cBSVma4MEfw5y32q2xUQX26i6jifMKovKAPUvHceMQqF4LWSOTc8n7DyJz2dsFsnx1V&#10;GPH8mOHkBqzixpLRtifH4XT1v+nqW6vtU3XofEi/5vNHyT1VhtGz9J7okDihot87zj15RbWsm84v&#10;jA553VgZ8U0SLKIFRL5/FE7w/x/USvkS9DpaBLdwHduZD5aMoIOsgdqlhiHjRzQaaBin9uLwvZ+Z&#10;0dasLvxqlLteBKJkDmROlmtIUhKnhAQJSbohjP36WzFiblSjK4+3Uef5u4wX2wtsWWkqbxgEEC/I&#10;WdmlWVPVFWW7yny7fMvMWv5u1IF6iOhCmOvoZU68B3eB0PAqXug2w7/ck0Cusg84AwDB7AquYIYB&#10;w6zbffpGLx2ib2nntfoAAAD//wMAUEsBAi0AFAAGAAgAAAAhAJszJzcMAQAALQIAABMAAAAAAAAA&#10;AAAAAAAAAAAAAFtDb250ZW50X1R5cGVzXS54bWxQSwECLQAUAAYACAAAACEAOP0h/9YAAACUAQAA&#10;CwAAAAAAAAAAAAAAAAA9AQAAX3JlbHMvLnJlbHNQSwECLQAUAAYACAAAACEAERtT0YEBAAAuAwAA&#10;DgAAAAAAAAAAAAAAAAA8AgAAZHJzL2Uyb0RvYy54bWxQSwECLQAUAAYACAAAACEAeRi8nb8AAAAh&#10;AQAAGQAAAAAAAAAAAAAAAADpAwAAZHJzL19yZWxzL2Uyb0RvYy54bWwucmVsc1BLAQItABQABgAI&#10;AAAAIQDnvBYK4gAAAAkBAAAPAAAAAAAAAAAAAAAAAN8EAABkcnMvZG93bnJldi54bWxQSwECLQAU&#10;AAYACAAAACEA+lKGO8QBAAD9AwAAEAAAAAAAAAAAAAAAAADuBQAAZHJzL2luay9pbmsxLnhtbFBL&#10;BQYAAAAABgAGAHgBAADgBwAAAAA=&#10;">
                <v:imagedata r:id="rId40" o:title=""/>
              </v:shape>
            </w:pict>
          </mc:Fallback>
        </mc:AlternateContent>
      </w:r>
      <w:r w:rsidR="00AC251D">
        <w:t xml:space="preserve"> </w:t>
      </w:r>
    </w:p>
    <w:p w14:paraId="0698118E" w14:textId="11533616" w:rsidR="009D512D" w:rsidRPr="00054F18" w:rsidRDefault="00075455" w:rsidP="00054F18">
      <w:pPr>
        <w:jc w:val="left"/>
        <w:rPr>
          <w:b/>
        </w:rPr>
      </w:pPr>
      <w:r>
        <w:rPr>
          <w:b/>
        </w:rPr>
        <w:t>TrackingListCoverage</w:t>
      </w:r>
      <w:r w:rsidR="00AC251D" w:rsidRPr="00054F18">
        <w:rPr>
          <w:b/>
        </w:rPr>
        <w:t xml:space="preserve"> </w:t>
      </w:r>
    </w:p>
    <w:tbl>
      <w:tblPr>
        <w:tblStyle w:val="TableGrid"/>
        <w:tblW w:w="9237" w:type="dxa"/>
        <w:tblInd w:w="5" w:type="dxa"/>
        <w:tblCellMar>
          <w:top w:w="67" w:type="dxa"/>
          <w:left w:w="108" w:type="dxa"/>
          <w:right w:w="207" w:type="dxa"/>
        </w:tblCellMar>
        <w:tblLook w:val="04A0" w:firstRow="1" w:lastRow="0" w:firstColumn="1" w:lastColumn="0" w:noHBand="0" w:noVBand="1"/>
      </w:tblPr>
      <w:tblGrid>
        <w:gridCol w:w="2309"/>
        <w:gridCol w:w="3267"/>
        <w:gridCol w:w="1351"/>
        <w:gridCol w:w="2310"/>
      </w:tblGrid>
      <w:tr w:rsidR="009D512D" w14:paraId="13518133" w14:textId="77777777">
        <w:trPr>
          <w:trHeight w:val="590"/>
        </w:trPr>
        <w:tc>
          <w:tcPr>
            <w:tcW w:w="9237" w:type="dxa"/>
            <w:gridSpan w:val="4"/>
            <w:tcBorders>
              <w:top w:val="single" w:sz="4" w:space="0" w:color="000000"/>
              <w:left w:val="single" w:sz="4" w:space="0" w:color="000000"/>
              <w:bottom w:val="single" w:sz="4" w:space="0" w:color="000000"/>
              <w:right w:val="single" w:sz="4" w:space="0" w:color="000000"/>
            </w:tcBorders>
          </w:tcPr>
          <w:p w14:paraId="12E61927" w14:textId="5EB00B1D" w:rsidR="009D512D" w:rsidRDefault="00A103FA">
            <w:pPr>
              <w:spacing w:after="0" w:line="259" w:lineRule="auto"/>
              <w:ind w:left="0" w:right="0" w:firstLine="0"/>
              <w:jc w:val="left"/>
            </w:pPr>
            <w:r>
              <w:rPr>
                <w:noProof/>
                <w:lang w:val="de-DE" w:eastAsia="de-DE"/>
              </w:rPr>
              <mc:AlternateContent>
                <mc:Choice Requires="wpi">
                  <w:drawing>
                    <wp:anchor distT="0" distB="0" distL="114300" distR="114300" simplePos="0" relativeHeight="251720704" behindDoc="0" locked="0" layoutInCell="1" allowOverlap="1" wp14:anchorId="517747AC" wp14:editId="554DCE29">
                      <wp:simplePos x="0" y="0"/>
                      <wp:positionH relativeFrom="column">
                        <wp:posOffset>2421781</wp:posOffset>
                      </wp:positionH>
                      <wp:positionV relativeFrom="paragraph">
                        <wp:posOffset>-847614</wp:posOffset>
                      </wp:positionV>
                      <wp:extent cx="51840" cy="5040"/>
                      <wp:effectExtent l="19050" t="19050" r="24765" b="33655"/>
                      <wp:wrapNone/>
                      <wp:docPr id="267643" name="Ink 267643"/>
                      <wp:cNvGraphicFramePr/>
                      <a:graphic xmlns:a="http://schemas.openxmlformats.org/drawingml/2006/main">
                        <a:graphicData uri="http://schemas.microsoft.com/office/word/2010/wordprocessingInk">
                          <w14:contentPart bwMode="auto" r:id="rId90">
                            <w14:nvContentPartPr>
                              <w14:cNvContentPartPr/>
                            </w14:nvContentPartPr>
                            <w14:xfrm>
                              <a:off x="0" y="0"/>
                              <a:ext cx="51840" cy="5040"/>
                            </w14:xfrm>
                          </w14:contentPart>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AF1FAF2" id="Ink 267643" o:spid="_x0000_s1026" type="#_x0000_t75" style="position:absolute;margin-left:190.25pt;margin-top:-67.4pt;width:5.1pt;height:1.6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bEyWQAQAAMwMAAA4AAABkcnMvZTJvRG9jLnhtbJxSy07rMBDdI/EP&#10;1uxpkr6AqC4LKiQWF7rgfoBx7MYi9kRjtyl/fyd90HIRQmIT2XOcM+fMmdnd1jdiYyg6DBKKQQ7C&#10;BI2VCysJf18erm5AxKRCpRoMRsK7iXA3v7yYdW1phlhjUxkSTBJi2bUS6pTaMsuiro1XcYCtCQxa&#10;JK8SX2mVVaQ6ZvdNNszzadYhVS2hNjFydbEHYb7jt9bo9GxtNEk0EibjEatJEm7GOeskCdfD2xGI&#10;Vz6Miglk85kqV6Ta2umDJPULRV65wAI+qBYqKbEm94XKO00Y0aaBRp+htU6bnR92VuT/OXsMb72r&#10;YqzXVGoMyYS0VJSOs9sBv2nhG55A9wcrTketE8KBkcfzcxh70QvUa8969omQaVTidYi1ayOPuXSV&#10;BHqsipP+sLk/OVjSydfTZkmifz+cXk/HnE1QnnWxeXGocEjHITx9ZmEkO0Df8W8t+T4Zli22EngJ&#10;3vvvLnizTUJzcVLweoDQjExyPp3R7n8/NjkLgTt/ivv83qs62/X5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2ABDrhAAAADQEAAA8AAABkcnMvZG93bnJldi54bWxMj7FO&#10;wzAQhnck3sE6JLbWTkNpCHEqQIKBDoi2A+MlvsYRsR1ip03fHsMC4919+u/7i/VkOnakwbfOSkjm&#10;AhjZ2qnWNhL2u+dZBswHtAo7Z0nCmTysy8uLAnPlTvadjtvQsBhifY4SdAh9zrmvNRn0c9eTjbeD&#10;GwyGOA4NVwOeYrjp+EKIW26wtfGDxp6eNNWf29FIoMP4qN+qlTrjx2vAxVf2oje1lNdX08M9sEBT&#10;+IPhRz+qQxmdKjda5VknIc3EMqISZkl6E0tEJL0TK2DV7ypZAi8L/r9F+Q0AAP//AwBQSwMEFAAG&#10;AAgAAAAhACrvOfojAgAAAwUAABAAAABkcnMvaW5rL2luazEueG1snFPLitswFN0X+g9CXWTjx5Xs&#10;+MU4sygECi2UmRTapcdWYjO2HGTlMX/f60eUDHVgKITY0r3nXJ3jo4fHc1OTo1Bd1cqUMgcoETJv&#10;i0ruUvprs7YjSjqdySKrWylS+iY6+rj6/Omhkq9NneA/QQbZ9W9NndJS633iuqfTyTl5Tqt2Lgfw&#10;3G/y9cd3uppQhdhWstI4srts5a3U4qx7sqQqUprrM5h+5H5uDyoXptzvqPzaoVWWi3WrmkwbxjKT&#10;UtREZg2e+zcl+m2PLxXO2QlFSZOdUxoHgIoPeJgOZzbUnUf/mUeHqO0D6PU82oc4MOhCHPvh7mBj&#10;cl/OT9XuhdKVuDo36pwKbyQf14PkUbsSXVsferspOWb1AV3wgthZsiUwcwDmzsj/lxSduEvqs6UT&#10;gu9hZCZHP0iKBt0lvRrM3PcmTUJvHZnsM3m5fE1dNQJT3OxNgHSHxP32s1ZD1jmw2AZu82gDccJ5&#10;4oeOHy5vPsoU0Qvnizp0peF7UdcwDhVj3ajsVBW6NPaDA96SX326tX4OXYpqV+r/hm8rvWm/HtRR&#10;GAp2I2yYaLI3czmHOJJJ/5PYpvTLcD/JgBw3BgNCwgB/AVgLO1zAwou5RUMK1PbAt7CE9lrcZoT7&#10;FiNgY6OHKxb4FsciA7CY7RE/GnqjsRpyq0fY+ATE+CMRG1bEx56eFizEgR1Fls0JJ16AGEThdv/g&#10;8O5mGa0YlNVfAAAA//8DAFBLAQItABQABgAIAAAAIQCbMyc3DAEAAC0CAAATAAAAAAAAAAAAAAAA&#10;AAAAAABbQ29udGVudF9UeXBlc10ueG1sUEsBAi0AFAAGAAgAAAAhADj9If/WAAAAlAEAAAsAAAAA&#10;AAAAAAAAAAAAPQEAAF9yZWxzLy5yZWxzUEsBAi0AFAAGAAgAAAAhACVbEyWQAQAAMwMAAA4AAAAA&#10;AAAAAAAAAAAAPAIAAGRycy9lMm9Eb2MueG1sUEsBAi0AFAAGAAgAAAAhAHkYvJ2/AAAAIQEAABkA&#10;AAAAAAAAAAAAAAAA+AMAAGRycy9fcmVscy9lMm9Eb2MueG1sLnJlbHNQSwECLQAUAAYACAAAACEA&#10;LYAEOuEAAAANAQAADwAAAAAAAAAAAAAAAADuBAAAZHJzL2Rvd25yZXYueG1sUEsBAi0AFAAGAAgA&#10;AAAhACrvOfojAgAAAwUAABAAAAAAAAAAAAAAAAAA/AUAAGRycy9pbmsvaW5rMS54bWxQSwUGAAAA&#10;AAYABgB4AQAATQgAAAAA&#10;">
                      <v:imagedata r:id="rId91" o:title=""/>
                    </v:shape>
                  </w:pict>
                </mc:Fallback>
              </mc:AlternateContent>
            </w:r>
            <w:r w:rsidR="00AC251D">
              <w:t xml:space="preserve">A set of value items required to </w:t>
            </w:r>
            <w:r w:rsidR="00C60ADC">
              <w:t>define a dataset representing a series o</w:t>
            </w:r>
            <w:r w:rsidR="00AC251D">
              <w:t xml:space="preserve">f overrides to the associated </w:t>
            </w:r>
          </w:p>
          <w:p w14:paraId="205FB939" w14:textId="77777777" w:rsidR="009D512D" w:rsidRDefault="00AC251D">
            <w:pPr>
              <w:spacing w:after="0" w:line="259" w:lineRule="auto"/>
              <w:ind w:left="0" w:right="0" w:firstLine="0"/>
              <w:jc w:val="left"/>
            </w:pPr>
            <w:r>
              <w:t xml:space="preserve">S102 Grid </w:t>
            </w:r>
          </w:p>
        </w:tc>
      </w:tr>
      <w:tr w:rsidR="009D512D" w14:paraId="0B520955" w14:textId="77777777">
        <w:trPr>
          <w:trHeight w:val="360"/>
        </w:trPr>
        <w:tc>
          <w:tcPr>
            <w:tcW w:w="9237" w:type="dxa"/>
            <w:gridSpan w:val="4"/>
            <w:tcBorders>
              <w:top w:val="single" w:sz="4" w:space="0" w:color="000000"/>
              <w:left w:val="single" w:sz="4" w:space="0" w:color="000000"/>
              <w:bottom w:val="single" w:sz="4" w:space="0" w:color="000000"/>
              <w:right w:val="single" w:sz="4" w:space="0" w:color="000000"/>
            </w:tcBorders>
          </w:tcPr>
          <w:p w14:paraId="38D62B90" w14:textId="77777777" w:rsidR="009D512D" w:rsidRDefault="00AC251D">
            <w:pPr>
              <w:spacing w:after="0" w:line="259" w:lineRule="auto"/>
              <w:ind w:left="0" w:right="0" w:firstLine="0"/>
              <w:jc w:val="left"/>
            </w:pPr>
            <w:r>
              <w:rPr>
                <w:b/>
              </w:rPr>
              <w:t>Primitive:</w:t>
            </w:r>
            <w:r>
              <w:t xml:space="preserve"> S-100_PointSet </w:t>
            </w:r>
          </w:p>
        </w:tc>
      </w:tr>
      <w:tr w:rsidR="009D512D" w14:paraId="051D71E3" w14:textId="77777777">
        <w:trPr>
          <w:trHeight w:val="360"/>
        </w:trPr>
        <w:tc>
          <w:tcPr>
            <w:tcW w:w="2309" w:type="dxa"/>
            <w:tcBorders>
              <w:top w:val="single" w:sz="4" w:space="0" w:color="000000"/>
              <w:left w:val="single" w:sz="4" w:space="0" w:color="000000"/>
              <w:bottom w:val="single" w:sz="4" w:space="0" w:color="000000"/>
              <w:right w:val="single" w:sz="4" w:space="0" w:color="000000"/>
            </w:tcBorders>
          </w:tcPr>
          <w:p w14:paraId="653CC96F" w14:textId="77777777" w:rsidR="009D512D" w:rsidRDefault="00AC251D">
            <w:pPr>
              <w:spacing w:after="0" w:line="259" w:lineRule="auto"/>
              <w:ind w:left="0" w:right="0" w:firstLine="0"/>
              <w:jc w:val="left"/>
            </w:pPr>
            <w:r>
              <w:rPr>
                <w:b/>
              </w:rPr>
              <w:t xml:space="preserve">Attribute </w:t>
            </w:r>
          </w:p>
        </w:tc>
        <w:tc>
          <w:tcPr>
            <w:tcW w:w="3267" w:type="dxa"/>
            <w:tcBorders>
              <w:top w:val="single" w:sz="4" w:space="0" w:color="000000"/>
              <w:left w:val="single" w:sz="4" w:space="0" w:color="000000"/>
              <w:bottom w:val="single" w:sz="4" w:space="0" w:color="000000"/>
              <w:right w:val="single" w:sz="4" w:space="0" w:color="000000"/>
            </w:tcBorders>
          </w:tcPr>
          <w:p w14:paraId="68089312" w14:textId="77777777" w:rsidR="009D512D" w:rsidRDefault="00AC251D">
            <w:pPr>
              <w:spacing w:after="0" w:line="259" w:lineRule="auto"/>
              <w:ind w:left="0" w:right="0" w:firstLine="0"/>
              <w:jc w:val="left"/>
            </w:pPr>
            <w:r>
              <w:rPr>
                <w:b/>
              </w:rPr>
              <w:t xml:space="preserve">Allowable Encoding Value </w:t>
            </w:r>
          </w:p>
        </w:tc>
        <w:tc>
          <w:tcPr>
            <w:tcW w:w="1351" w:type="dxa"/>
            <w:tcBorders>
              <w:top w:val="single" w:sz="4" w:space="0" w:color="000000"/>
              <w:left w:val="single" w:sz="4" w:space="0" w:color="000000"/>
              <w:bottom w:val="single" w:sz="4" w:space="0" w:color="000000"/>
              <w:right w:val="single" w:sz="4" w:space="0" w:color="000000"/>
            </w:tcBorders>
          </w:tcPr>
          <w:p w14:paraId="2BFEFB06" w14:textId="77777777" w:rsidR="009D512D" w:rsidRDefault="00AC251D">
            <w:pPr>
              <w:spacing w:after="0" w:line="259" w:lineRule="auto"/>
              <w:ind w:left="0" w:right="0" w:firstLine="0"/>
              <w:jc w:val="left"/>
            </w:pPr>
            <w:r>
              <w:rPr>
                <w:b/>
              </w:rPr>
              <w:t xml:space="preserve">Type </w:t>
            </w:r>
          </w:p>
        </w:tc>
        <w:tc>
          <w:tcPr>
            <w:tcW w:w="2309" w:type="dxa"/>
            <w:tcBorders>
              <w:top w:val="single" w:sz="4" w:space="0" w:color="000000"/>
              <w:left w:val="single" w:sz="4" w:space="0" w:color="000000"/>
              <w:bottom w:val="single" w:sz="4" w:space="0" w:color="000000"/>
              <w:right w:val="single" w:sz="4" w:space="0" w:color="000000"/>
            </w:tcBorders>
          </w:tcPr>
          <w:p w14:paraId="6FF0D4B7" w14:textId="77777777" w:rsidR="009D512D" w:rsidRDefault="00AC251D">
            <w:pPr>
              <w:spacing w:after="0" w:line="259" w:lineRule="auto"/>
              <w:ind w:left="0" w:right="0" w:firstLine="0"/>
              <w:jc w:val="left"/>
            </w:pPr>
            <w:r>
              <w:rPr>
                <w:b/>
              </w:rPr>
              <w:t xml:space="preserve">Multiplicity </w:t>
            </w:r>
          </w:p>
        </w:tc>
      </w:tr>
      <w:tr w:rsidR="009D512D" w14:paraId="4B57B0C2" w14:textId="77777777">
        <w:trPr>
          <w:trHeight w:val="821"/>
        </w:trPr>
        <w:tc>
          <w:tcPr>
            <w:tcW w:w="2309" w:type="dxa"/>
            <w:tcBorders>
              <w:top w:val="single" w:sz="4" w:space="0" w:color="000000"/>
              <w:left w:val="single" w:sz="4" w:space="0" w:color="000000"/>
              <w:bottom w:val="single" w:sz="4" w:space="0" w:color="000000"/>
              <w:right w:val="single" w:sz="4" w:space="0" w:color="000000"/>
            </w:tcBorders>
          </w:tcPr>
          <w:p w14:paraId="55A6B940" w14:textId="77777777" w:rsidR="009D512D" w:rsidRDefault="00AC251D">
            <w:pPr>
              <w:spacing w:after="0" w:line="259" w:lineRule="auto"/>
              <w:ind w:left="0" w:right="0" w:firstLine="0"/>
              <w:jc w:val="left"/>
            </w:pPr>
            <w:r>
              <w:t xml:space="preserve">X </w:t>
            </w:r>
          </w:p>
        </w:tc>
        <w:tc>
          <w:tcPr>
            <w:tcW w:w="3267" w:type="dxa"/>
            <w:tcBorders>
              <w:top w:val="single" w:sz="4" w:space="0" w:color="000000"/>
              <w:left w:val="single" w:sz="4" w:space="0" w:color="000000"/>
              <w:bottom w:val="single" w:sz="4" w:space="0" w:color="000000"/>
              <w:right w:val="single" w:sz="4" w:space="0" w:color="000000"/>
            </w:tcBorders>
          </w:tcPr>
          <w:p w14:paraId="781DB765" w14:textId="489176CC" w:rsidR="009D512D" w:rsidRDefault="00AC251D">
            <w:pPr>
              <w:spacing w:after="0" w:line="259" w:lineRule="auto"/>
              <w:ind w:left="0" w:right="110" w:firstLine="0"/>
            </w:pPr>
            <w:r>
              <w:t xml:space="preserve">Must be an integer expressing a column of the associated 2D </w:t>
            </w:r>
            <w:r w:rsidR="00075455">
              <w:t>BathymetryCoverage</w:t>
            </w:r>
            <w:r>
              <w:t xml:space="preserve"> dataset </w:t>
            </w:r>
          </w:p>
        </w:tc>
        <w:tc>
          <w:tcPr>
            <w:tcW w:w="1351" w:type="dxa"/>
            <w:tcBorders>
              <w:top w:val="single" w:sz="4" w:space="0" w:color="000000"/>
              <w:left w:val="single" w:sz="4" w:space="0" w:color="000000"/>
              <w:bottom w:val="single" w:sz="4" w:space="0" w:color="000000"/>
              <w:right w:val="single" w:sz="4" w:space="0" w:color="000000"/>
            </w:tcBorders>
          </w:tcPr>
          <w:p w14:paraId="27119428" w14:textId="77777777" w:rsidR="009D512D" w:rsidRDefault="00AC251D">
            <w:pPr>
              <w:spacing w:after="0" w:line="259" w:lineRule="auto"/>
              <w:ind w:left="0" w:right="0" w:firstLine="0"/>
              <w:jc w:val="left"/>
            </w:pPr>
            <w:r>
              <w:t xml:space="preserve">integer </w:t>
            </w:r>
          </w:p>
        </w:tc>
        <w:tc>
          <w:tcPr>
            <w:tcW w:w="2309" w:type="dxa"/>
            <w:tcBorders>
              <w:top w:val="single" w:sz="4" w:space="0" w:color="000000"/>
              <w:left w:val="single" w:sz="4" w:space="0" w:color="000000"/>
              <w:bottom w:val="single" w:sz="4" w:space="0" w:color="000000"/>
              <w:right w:val="single" w:sz="4" w:space="0" w:color="000000"/>
            </w:tcBorders>
          </w:tcPr>
          <w:p w14:paraId="686D7CC0" w14:textId="77777777" w:rsidR="009D512D" w:rsidRDefault="00AC251D">
            <w:pPr>
              <w:spacing w:after="0" w:line="259" w:lineRule="auto"/>
              <w:ind w:left="0" w:right="0" w:firstLine="0"/>
              <w:jc w:val="left"/>
            </w:pPr>
            <w:r>
              <w:t xml:space="preserve">1 </w:t>
            </w:r>
          </w:p>
        </w:tc>
      </w:tr>
      <w:tr w:rsidR="009D512D" w14:paraId="5747901F" w14:textId="77777777">
        <w:trPr>
          <w:trHeight w:val="818"/>
        </w:trPr>
        <w:tc>
          <w:tcPr>
            <w:tcW w:w="2309" w:type="dxa"/>
            <w:tcBorders>
              <w:top w:val="single" w:sz="4" w:space="0" w:color="000000"/>
              <w:left w:val="single" w:sz="4" w:space="0" w:color="000000"/>
              <w:bottom w:val="single" w:sz="4" w:space="0" w:color="000000"/>
              <w:right w:val="single" w:sz="4" w:space="0" w:color="000000"/>
            </w:tcBorders>
          </w:tcPr>
          <w:p w14:paraId="7E24E89A" w14:textId="77777777" w:rsidR="009D512D" w:rsidRDefault="00AC251D">
            <w:pPr>
              <w:spacing w:after="0" w:line="259" w:lineRule="auto"/>
              <w:ind w:left="0" w:right="0" w:firstLine="0"/>
              <w:jc w:val="left"/>
            </w:pPr>
            <w:r>
              <w:t xml:space="preserve">Y </w:t>
            </w:r>
          </w:p>
        </w:tc>
        <w:tc>
          <w:tcPr>
            <w:tcW w:w="3267" w:type="dxa"/>
            <w:tcBorders>
              <w:top w:val="single" w:sz="4" w:space="0" w:color="000000"/>
              <w:left w:val="single" w:sz="4" w:space="0" w:color="000000"/>
              <w:bottom w:val="single" w:sz="4" w:space="0" w:color="000000"/>
              <w:right w:val="single" w:sz="4" w:space="0" w:color="000000"/>
            </w:tcBorders>
          </w:tcPr>
          <w:p w14:paraId="68FC4BE3" w14:textId="5471BDD8" w:rsidR="009D512D" w:rsidRDefault="00AC251D">
            <w:pPr>
              <w:spacing w:after="0" w:line="259" w:lineRule="auto"/>
              <w:ind w:left="0" w:right="110" w:firstLine="0"/>
            </w:pPr>
            <w:r>
              <w:t xml:space="preserve">Must be an integer expressing a row of the associated 2D </w:t>
            </w:r>
            <w:r w:rsidR="00075455">
              <w:t>BathymetryCoverage</w:t>
            </w:r>
            <w:r>
              <w:t xml:space="preserve"> dataset </w:t>
            </w:r>
          </w:p>
        </w:tc>
        <w:tc>
          <w:tcPr>
            <w:tcW w:w="1351" w:type="dxa"/>
            <w:tcBorders>
              <w:top w:val="single" w:sz="4" w:space="0" w:color="000000"/>
              <w:left w:val="single" w:sz="4" w:space="0" w:color="000000"/>
              <w:bottom w:val="single" w:sz="4" w:space="0" w:color="000000"/>
              <w:right w:val="single" w:sz="4" w:space="0" w:color="000000"/>
            </w:tcBorders>
          </w:tcPr>
          <w:p w14:paraId="31F82BB1" w14:textId="77777777" w:rsidR="009D512D" w:rsidRDefault="00AC251D">
            <w:pPr>
              <w:spacing w:after="0" w:line="259" w:lineRule="auto"/>
              <w:ind w:left="0" w:right="0" w:firstLine="0"/>
              <w:jc w:val="left"/>
            </w:pPr>
            <w:r>
              <w:t xml:space="preserve">integer </w:t>
            </w:r>
          </w:p>
        </w:tc>
        <w:tc>
          <w:tcPr>
            <w:tcW w:w="2309" w:type="dxa"/>
            <w:tcBorders>
              <w:top w:val="single" w:sz="4" w:space="0" w:color="000000"/>
              <w:left w:val="single" w:sz="4" w:space="0" w:color="000000"/>
              <w:bottom w:val="single" w:sz="4" w:space="0" w:color="000000"/>
              <w:right w:val="single" w:sz="4" w:space="0" w:color="000000"/>
            </w:tcBorders>
          </w:tcPr>
          <w:p w14:paraId="18B0F22E" w14:textId="77777777" w:rsidR="009D512D" w:rsidRDefault="00AC251D">
            <w:pPr>
              <w:spacing w:after="0" w:line="259" w:lineRule="auto"/>
              <w:ind w:left="0" w:right="0" w:firstLine="0"/>
              <w:jc w:val="left"/>
            </w:pPr>
            <w:r>
              <w:t xml:space="preserve">1 </w:t>
            </w:r>
          </w:p>
        </w:tc>
      </w:tr>
      <w:tr w:rsidR="009D512D" w14:paraId="635DC1EE" w14:textId="77777777">
        <w:trPr>
          <w:trHeight w:val="821"/>
        </w:trPr>
        <w:tc>
          <w:tcPr>
            <w:tcW w:w="2309" w:type="dxa"/>
            <w:tcBorders>
              <w:top w:val="single" w:sz="4" w:space="0" w:color="000000"/>
              <w:left w:val="single" w:sz="4" w:space="0" w:color="000000"/>
              <w:bottom w:val="single" w:sz="4" w:space="0" w:color="000000"/>
              <w:right w:val="single" w:sz="4" w:space="0" w:color="000000"/>
            </w:tcBorders>
          </w:tcPr>
          <w:p w14:paraId="6F70E50D" w14:textId="77777777" w:rsidR="009D512D" w:rsidRDefault="00AC251D">
            <w:pPr>
              <w:spacing w:after="0" w:line="259" w:lineRule="auto"/>
              <w:ind w:left="0" w:right="0" w:firstLine="0"/>
              <w:jc w:val="left"/>
            </w:pPr>
            <w:r>
              <w:t xml:space="preserve">Original Value </w:t>
            </w:r>
          </w:p>
        </w:tc>
        <w:tc>
          <w:tcPr>
            <w:tcW w:w="3267" w:type="dxa"/>
            <w:tcBorders>
              <w:top w:val="single" w:sz="4" w:space="0" w:color="000000"/>
              <w:left w:val="single" w:sz="4" w:space="0" w:color="000000"/>
              <w:bottom w:val="single" w:sz="4" w:space="0" w:color="000000"/>
              <w:right w:val="single" w:sz="4" w:space="0" w:color="000000"/>
            </w:tcBorders>
          </w:tcPr>
          <w:p w14:paraId="59102439" w14:textId="77777777" w:rsidR="009D512D" w:rsidRDefault="00AC251D">
            <w:pPr>
              <w:spacing w:after="0" w:line="259" w:lineRule="auto"/>
              <w:ind w:left="0" w:right="0" w:firstLine="0"/>
              <w:jc w:val="left"/>
            </w:pPr>
            <w:r>
              <w:t xml:space="preserve">Must be in decimal metres with precision not to exceed 0.01 metres </w:t>
            </w:r>
          </w:p>
        </w:tc>
        <w:tc>
          <w:tcPr>
            <w:tcW w:w="1351" w:type="dxa"/>
            <w:tcBorders>
              <w:top w:val="single" w:sz="4" w:space="0" w:color="000000"/>
              <w:left w:val="single" w:sz="4" w:space="0" w:color="000000"/>
              <w:bottom w:val="single" w:sz="4" w:space="0" w:color="000000"/>
              <w:right w:val="single" w:sz="4" w:space="0" w:color="000000"/>
            </w:tcBorders>
          </w:tcPr>
          <w:p w14:paraId="5B4A8C53" w14:textId="77777777" w:rsidR="009D512D" w:rsidRDefault="00AC251D">
            <w:pPr>
              <w:spacing w:after="0" w:line="259" w:lineRule="auto"/>
              <w:ind w:left="0" w:right="0" w:firstLine="0"/>
              <w:jc w:val="left"/>
            </w:pPr>
            <w:r>
              <w:t xml:space="preserve">real </w:t>
            </w:r>
          </w:p>
        </w:tc>
        <w:tc>
          <w:tcPr>
            <w:tcW w:w="2309" w:type="dxa"/>
            <w:tcBorders>
              <w:top w:val="single" w:sz="4" w:space="0" w:color="000000"/>
              <w:left w:val="single" w:sz="4" w:space="0" w:color="000000"/>
              <w:bottom w:val="single" w:sz="4" w:space="0" w:color="000000"/>
              <w:right w:val="single" w:sz="4" w:space="0" w:color="000000"/>
            </w:tcBorders>
          </w:tcPr>
          <w:p w14:paraId="55F64263" w14:textId="77777777" w:rsidR="009D512D" w:rsidRDefault="00AC251D">
            <w:pPr>
              <w:spacing w:after="0" w:line="259" w:lineRule="auto"/>
              <w:ind w:left="0" w:right="0" w:firstLine="0"/>
              <w:jc w:val="left"/>
            </w:pPr>
            <w:r>
              <w:t xml:space="preserve">1 </w:t>
            </w:r>
          </w:p>
        </w:tc>
      </w:tr>
      <w:tr w:rsidR="009D512D" w14:paraId="6C6F5854" w14:textId="77777777">
        <w:trPr>
          <w:trHeight w:val="1049"/>
        </w:trPr>
        <w:tc>
          <w:tcPr>
            <w:tcW w:w="2309" w:type="dxa"/>
            <w:tcBorders>
              <w:top w:val="single" w:sz="4" w:space="0" w:color="000000"/>
              <w:left w:val="single" w:sz="4" w:space="0" w:color="000000"/>
              <w:bottom w:val="single" w:sz="4" w:space="0" w:color="000000"/>
              <w:right w:val="single" w:sz="4" w:space="0" w:color="000000"/>
            </w:tcBorders>
          </w:tcPr>
          <w:p w14:paraId="1EE5ABDE" w14:textId="77777777" w:rsidR="009D512D" w:rsidRDefault="00AC251D">
            <w:pPr>
              <w:spacing w:after="0" w:line="259" w:lineRule="auto"/>
              <w:ind w:left="0" w:right="0" w:firstLine="0"/>
              <w:jc w:val="left"/>
            </w:pPr>
            <w:r>
              <w:t xml:space="preserve">Track Code </w:t>
            </w:r>
          </w:p>
        </w:tc>
        <w:tc>
          <w:tcPr>
            <w:tcW w:w="3267" w:type="dxa"/>
            <w:tcBorders>
              <w:top w:val="single" w:sz="4" w:space="0" w:color="000000"/>
              <w:left w:val="single" w:sz="4" w:space="0" w:color="000000"/>
              <w:bottom w:val="single" w:sz="4" w:space="0" w:color="000000"/>
              <w:right w:val="single" w:sz="4" w:space="0" w:color="000000"/>
            </w:tcBorders>
          </w:tcPr>
          <w:p w14:paraId="6BFF2668" w14:textId="77777777" w:rsidR="009D512D" w:rsidRDefault="00AC251D">
            <w:pPr>
              <w:spacing w:after="0" w:line="259" w:lineRule="auto"/>
              <w:ind w:left="0" w:right="0" w:firstLine="0"/>
              <w:jc w:val="left"/>
            </w:pPr>
            <w:r>
              <w:t xml:space="preserve">Must be an integer expressing a valid enumeration value defining the reason a modification was made at this grid location </w:t>
            </w:r>
          </w:p>
        </w:tc>
        <w:tc>
          <w:tcPr>
            <w:tcW w:w="1351" w:type="dxa"/>
            <w:tcBorders>
              <w:top w:val="single" w:sz="4" w:space="0" w:color="000000"/>
              <w:left w:val="single" w:sz="4" w:space="0" w:color="000000"/>
              <w:bottom w:val="single" w:sz="4" w:space="0" w:color="000000"/>
              <w:right w:val="single" w:sz="4" w:space="0" w:color="000000"/>
            </w:tcBorders>
          </w:tcPr>
          <w:p w14:paraId="36715DEA" w14:textId="77777777" w:rsidR="009D512D" w:rsidRDefault="00AC251D">
            <w:pPr>
              <w:spacing w:after="0" w:line="259" w:lineRule="auto"/>
              <w:ind w:left="0" w:right="0" w:firstLine="0"/>
              <w:jc w:val="left"/>
            </w:pPr>
            <w:r>
              <w:t xml:space="preserve">integer </w:t>
            </w:r>
          </w:p>
        </w:tc>
        <w:tc>
          <w:tcPr>
            <w:tcW w:w="2309" w:type="dxa"/>
            <w:tcBorders>
              <w:top w:val="single" w:sz="4" w:space="0" w:color="000000"/>
              <w:left w:val="single" w:sz="4" w:space="0" w:color="000000"/>
              <w:bottom w:val="single" w:sz="4" w:space="0" w:color="000000"/>
              <w:right w:val="single" w:sz="4" w:space="0" w:color="000000"/>
            </w:tcBorders>
          </w:tcPr>
          <w:p w14:paraId="362CB6D8" w14:textId="77777777" w:rsidR="009D512D" w:rsidRDefault="00AC251D">
            <w:pPr>
              <w:spacing w:after="0" w:line="259" w:lineRule="auto"/>
              <w:ind w:left="0" w:right="0" w:firstLine="0"/>
              <w:jc w:val="left"/>
            </w:pPr>
            <w:r>
              <w:t xml:space="preserve">1 </w:t>
            </w:r>
          </w:p>
        </w:tc>
      </w:tr>
      <w:tr w:rsidR="009D512D" w14:paraId="62983ED1" w14:textId="77777777">
        <w:trPr>
          <w:trHeight w:val="1052"/>
        </w:trPr>
        <w:tc>
          <w:tcPr>
            <w:tcW w:w="2309" w:type="dxa"/>
            <w:tcBorders>
              <w:top w:val="single" w:sz="4" w:space="0" w:color="000000"/>
              <w:left w:val="single" w:sz="4" w:space="0" w:color="000000"/>
              <w:bottom w:val="single" w:sz="4" w:space="0" w:color="000000"/>
              <w:right w:val="single" w:sz="4" w:space="0" w:color="000000"/>
            </w:tcBorders>
          </w:tcPr>
          <w:p w14:paraId="069C82E2" w14:textId="77777777" w:rsidR="009D512D" w:rsidRDefault="00AC251D">
            <w:pPr>
              <w:spacing w:after="0" w:line="259" w:lineRule="auto"/>
              <w:ind w:left="0" w:right="0" w:firstLine="0"/>
              <w:jc w:val="left"/>
            </w:pPr>
            <w:r>
              <w:t xml:space="preserve">List Series </w:t>
            </w:r>
          </w:p>
        </w:tc>
        <w:tc>
          <w:tcPr>
            <w:tcW w:w="3267" w:type="dxa"/>
            <w:tcBorders>
              <w:top w:val="single" w:sz="4" w:space="0" w:color="000000"/>
              <w:left w:val="single" w:sz="4" w:space="0" w:color="000000"/>
              <w:bottom w:val="single" w:sz="4" w:space="0" w:color="000000"/>
              <w:right w:val="single" w:sz="4" w:space="0" w:color="000000"/>
            </w:tcBorders>
          </w:tcPr>
          <w:p w14:paraId="3D55CF06" w14:textId="77777777" w:rsidR="009D512D" w:rsidRDefault="00AC251D">
            <w:pPr>
              <w:spacing w:after="0" w:line="259" w:lineRule="auto"/>
              <w:ind w:left="0" w:right="0" w:firstLine="0"/>
              <w:jc w:val="left"/>
            </w:pPr>
            <w:r>
              <w:t xml:space="preserve">Must be an integer expressing a value defining the index location in the metadata defining the modification </w:t>
            </w:r>
          </w:p>
        </w:tc>
        <w:tc>
          <w:tcPr>
            <w:tcW w:w="1351" w:type="dxa"/>
            <w:tcBorders>
              <w:top w:val="single" w:sz="4" w:space="0" w:color="000000"/>
              <w:left w:val="single" w:sz="4" w:space="0" w:color="000000"/>
              <w:bottom w:val="single" w:sz="4" w:space="0" w:color="000000"/>
              <w:right w:val="single" w:sz="4" w:space="0" w:color="000000"/>
            </w:tcBorders>
          </w:tcPr>
          <w:p w14:paraId="1FF3F87E" w14:textId="77777777" w:rsidR="009D512D" w:rsidRDefault="00AC251D">
            <w:pPr>
              <w:spacing w:after="0" w:line="259" w:lineRule="auto"/>
              <w:ind w:left="0" w:right="0" w:firstLine="0"/>
              <w:jc w:val="left"/>
            </w:pPr>
            <w:r>
              <w:t xml:space="preserve">integer </w:t>
            </w:r>
          </w:p>
        </w:tc>
        <w:tc>
          <w:tcPr>
            <w:tcW w:w="2309" w:type="dxa"/>
            <w:tcBorders>
              <w:top w:val="single" w:sz="4" w:space="0" w:color="000000"/>
              <w:left w:val="single" w:sz="4" w:space="0" w:color="000000"/>
              <w:bottom w:val="single" w:sz="4" w:space="0" w:color="000000"/>
              <w:right w:val="single" w:sz="4" w:space="0" w:color="000000"/>
            </w:tcBorders>
          </w:tcPr>
          <w:p w14:paraId="6D90AF0C" w14:textId="77777777" w:rsidR="009D512D" w:rsidRDefault="00AC251D">
            <w:pPr>
              <w:spacing w:after="0" w:line="259" w:lineRule="auto"/>
              <w:ind w:left="0" w:right="0" w:firstLine="0"/>
              <w:jc w:val="left"/>
            </w:pPr>
            <w:r>
              <w:t xml:space="preserve">1 </w:t>
            </w:r>
          </w:p>
        </w:tc>
      </w:tr>
    </w:tbl>
    <w:p w14:paraId="05AEC1A7" w14:textId="77777777" w:rsidR="009D512D" w:rsidRDefault="00AC251D">
      <w:pPr>
        <w:spacing w:after="91" w:line="259" w:lineRule="auto"/>
        <w:ind w:left="0" w:right="0" w:firstLine="0"/>
        <w:jc w:val="left"/>
      </w:pPr>
      <w:r>
        <w:rPr>
          <w:b/>
          <w:sz w:val="22"/>
        </w:rPr>
        <w:t xml:space="preserve"> </w:t>
      </w:r>
      <w:r>
        <w:rPr>
          <w:b/>
          <w:sz w:val="22"/>
        </w:rPr>
        <w:tab/>
        <w:t xml:space="preserve"> </w:t>
      </w:r>
    </w:p>
    <w:p w14:paraId="1C47E276" w14:textId="77777777" w:rsidR="009D512D" w:rsidRDefault="00AC251D">
      <w:pPr>
        <w:spacing w:after="101" w:line="259" w:lineRule="auto"/>
        <w:ind w:left="0" w:right="0" w:firstLine="0"/>
        <w:jc w:val="left"/>
      </w:pPr>
      <w:r>
        <w:t xml:space="preserve"> </w:t>
      </w:r>
    </w:p>
    <w:p w14:paraId="0CC78497" w14:textId="77777777" w:rsidR="009D512D" w:rsidRDefault="00AC251D">
      <w:pPr>
        <w:spacing w:after="0" w:line="259" w:lineRule="auto"/>
        <w:ind w:left="0" w:right="0" w:firstLine="0"/>
        <w:jc w:val="left"/>
      </w:pPr>
      <w:r>
        <w:rPr>
          <w:sz w:val="24"/>
        </w:rPr>
        <w:t xml:space="preserve"> </w:t>
      </w:r>
      <w:r>
        <w:rPr>
          <w:sz w:val="24"/>
        </w:rPr>
        <w:tab/>
      </w:r>
      <w:r>
        <w:rPr>
          <w:b/>
          <w:sz w:val="24"/>
        </w:rPr>
        <w:t xml:space="preserve"> </w:t>
      </w:r>
    </w:p>
    <w:p w14:paraId="5D363F6A" w14:textId="49D58F45" w:rsidR="009D512D" w:rsidRDefault="00AC251D" w:rsidP="00401478">
      <w:pPr>
        <w:pStyle w:val="berschrift2"/>
      </w:pPr>
      <w:bookmarkStart w:id="130" w:name="_Toc3544701"/>
      <w:r>
        <w:t>A-2 Feature Attributes</w:t>
      </w:r>
      <w:bookmarkEnd w:id="130"/>
      <w:r>
        <w:t xml:space="preserve"> </w:t>
      </w:r>
    </w:p>
    <w:p w14:paraId="20E637EA" w14:textId="77777777" w:rsidR="00054F18" w:rsidRPr="00054F18" w:rsidRDefault="00054F18" w:rsidP="00054F18"/>
    <w:p w14:paraId="052BA5F2" w14:textId="5B28D9C6" w:rsidR="009D512D" w:rsidRPr="00054F18" w:rsidRDefault="00AC251D" w:rsidP="00054F18">
      <w:pPr>
        <w:rPr>
          <w:b/>
        </w:rPr>
      </w:pPr>
      <w:r w:rsidRPr="00054F18">
        <w:rPr>
          <w:b/>
        </w:rPr>
        <w:t>S102</w:t>
      </w:r>
      <w:r w:rsidR="00DD5164" w:rsidRPr="00054F18">
        <w:rPr>
          <w:b/>
        </w:rPr>
        <w:t>_BathymetricCoverage</w:t>
      </w:r>
    </w:p>
    <w:tbl>
      <w:tblPr>
        <w:tblStyle w:val="TableGrid"/>
        <w:tblW w:w="9234" w:type="dxa"/>
        <w:tblInd w:w="12" w:type="dxa"/>
        <w:tblCellMar>
          <w:top w:w="71" w:type="dxa"/>
          <w:left w:w="106" w:type="dxa"/>
          <w:right w:w="183" w:type="dxa"/>
        </w:tblCellMar>
        <w:tblLook w:val="04A0" w:firstRow="1" w:lastRow="0" w:firstColumn="1" w:lastColumn="0" w:noHBand="0" w:noVBand="1"/>
      </w:tblPr>
      <w:tblGrid>
        <w:gridCol w:w="9234"/>
      </w:tblGrid>
      <w:tr w:rsidR="009D512D" w14:paraId="2254C522" w14:textId="77777777">
        <w:trPr>
          <w:trHeight w:val="600"/>
        </w:trPr>
        <w:tc>
          <w:tcPr>
            <w:tcW w:w="9234" w:type="dxa"/>
            <w:tcBorders>
              <w:top w:val="single" w:sz="8" w:space="0" w:color="000000"/>
              <w:left w:val="single" w:sz="8" w:space="0" w:color="000000"/>
              <w:bottom w:val="single" w:sz="8" w:space="0" w:color="000000"/>
              <w:right w:val="single" w:sz="8" w:space="0" w:color="000000"/>
            </w:tcBorders>
          </w:tcPr>
          <w:p w14:paraId="1D8E4052" w14:textId="62754C20" w:rsidR="00965DA7" w:rsidRPr="00965DA7" w:rsidRDefault="00E45144" w:rsidP="00965DA7">
            <w:pPr>
              <w:spacing w:after="0" w:line="259" w:lineRule="auto"/>
              <w:ind w:left="0" w:right="0" w:firstLine="0"/>
              <w:jc w:val="left"/>
            </w:pPr>
            <w:r>
              <w:rPr>
                <w:b/>
              </w:rPr>
              <w:t>depth</w:t>
            </w:r>
            <w:r w:rsidR="00AC251D">
              <w:rPr>
                <w:b/>
              </w:rPr>
              <w:t>:</w:t>
            </w:r>
            <w:r w:rsidR="00AC251D">
              <w:t xml:space="preserve"> IHO Definition: </w:t>
            </w:r>
            <w:r w:rsidR="00965DA7" w:rsidRPr="006E4026">
              <w:t>the vertical distance from a given water level to the BOTTOM.</w:t>
            </w:r>
          </w:p>
          <w:p w14:paraId="754656AA" w14:textId="77777777" w:rsidR="00965DA7" w:rsidRDefault="00965DA7" w:rsidP="00965DA7">
            <w:pPr>
              <w:spacing w:after="0"/>
              <w:ind w:left="720" w:right="2957" w:firstLine="0"/>
              <w:jc w:val="left"/>
            </w:pPr>
            <w:r w:rsidRPr="006E4026">
              <w:t>[IHO: S-32]</w:t>
            </w:r>
          </w:p>
          <w:p w14:paraId="7689DF9F" w14:textId="0BAFC8C2" w:rsidR="00965DA7" w:rsidRDefault="00965DA7" w:rsidP="00E45144">
            <w:pPr>
              <w:spacing w:after="0" w:line="259" w:lineRule="auto"/>
              <w:ind w:left="0" w:right="0" w:firstLine="0"/>
              <w:jc w:val="left"/>
            </w:pPr>
          </w:p>
        </w:tc>
      </w:tr>
      <w:tr w:rsidR="009D512D" w14:paraId="1CFB1DB4" w14:textId="77777777">
        <w:trPr>
          <w:trHeight w:val="370"/>
        </w:trPr>
        <w:tc>
          <w:tcPr>
            <w:tcW w:w="9234" w:type="dxa"/>
            <w:tcBorders>
              <w:top w:val="single" w:sz="8" w:space="0" w:color="000000"/>
              <w:left w:val="single" w:sz="8" w:space="0" w:color="000000"/>
              <w:bottom w:val="single" w:sz="8" w:space="0" w:color="000000"/>
              <w:right w:val="single" w:sz="8" w:space="0" w:color="000000"/>
            </w:tcBorders>
          </w:tcPr>
          <w:p w14:paraId="291B7242" w14:textId="77777777" w:rsidR="009D512D" w:rsidRDefault="00AC251D">
            <w:pPr>
              <w:spacing w:after="0" w:line="259" w:lineRule="auto"/>
              <w:ind w:left="0" w:right="0" w:firstLine="0"/>
              <w:jc w:val="left"/>
            </w:pPr>
            <w:r>
              <w:rPr>
                <w:u w:val="single" w:color="000000"/>
              </w:rPr>
              <w:t>Unit</w:t>
            </w:r>
            <w:r>
              <w:t xml:space="preserve">: metres </w:t>
            </w:r>
          </w:p>
        </w:tc>
      </w:tr>
      <w:tr w:rsidR="009D512D" w14:paraId="263945BC" w14:textId="77777777">
        <w:trPr>
          <w:trHeight w:val="370"/>
        </w:trPr>
        <w:tc>
          <w:tcPr>
            <w:tcW w:w="9234" w:type="dxa"/>
            <w:tcBorders>
              <w:top w:val="single" w:sz="8" w:space="0" w:color="000000"/>
              <w:left w:val="single" w:sz="8" w:space="0" w:color="000000"/>
              <w:bottom w:val="single" w:sz="8" w:space="0" w:color="000000"/>
              <w:right w:val="single" w:sz="8" w:space="0" w:color="000000"/>
            </w:tcBorders>
          </w:tcPr>
          <w:p w14:paraId="68AF400E" w14:textId="77777777" w:rsidR="009D512D" w:rsidRDefault="00AC251D">
            <w:pPr>
              <w:spacing w:after="0" w:line="259" w:lineRule="auto"/>
              <w:ind w:left="0" w:right="0" w:firstLine="0"/>
              <w:jc w:val="left"/>
            </w:pPr>
            <w:r>
              <w:rPr>
                <w:u w:val="single" w:color="000000"/>
              </w:rPr>
              <w:t>Resolution</w:t>
            </w:r>
            <w:r>
              <w:t xml:space="preserve">: 0.01 </w:t>
            </w:r>
          </w:p>
        </w:tc>
      </w:tr>
      <w:tr w:rsidR="009D512D" w14:paraId="645766CD" w14:textId="77777777" w:rsidTr="006B0B44">
        <w:trPr>
          <w:trHeight w:val="783"/>
        </w:trPr>
        <w:tc>
          <w:tcPr>
            <w:tcW w:w="9234" w:type="dxa"/>
            <w:tcBorders>
              <w:top w:val="single" w:sz="8" w:space="0" w:color="000000"/>
              <w:left w:val="single" w:sz="8" w:space="0" w:color="000000"/>
              <w:bottom w:val="single" w:sz="8" w:space="0" w:color="000000"/>
              <w:right w:val="single" w:sz="8" w:space="0" w:color="000000"/>
            </w:tcBorders>
          </w:tcPr>
          <w:p w14:paraId="7E34FF4E" w14:textId="77777777" w:rsidR="009D512D" w:rsidRDefault="00AC251D">
            <w:pPr>
              <w:spacing w:after="43" w:line="259" w:lineRule="auto"/>
              <w:ind w:left="0" w:right="0" w:firstLine="0"/>
              <w:jc w:val="left"/>
            </w:pPr>
            <w:r>
              <w:rPr>
                <w:u w:val="single" w:color="000000"/>
              </w:rPr>
              <w:t>Remarks</w:t>
            </w:r>
            <w:r>
              <w:t xml:space="preserve">:  </w:t>
            </w:r>
          </w:p>
          <w:p w14:paraId="52335483" w14:textId="77777777" w:rsidR="009D512D" w:rsidRDefault="00AC251D" w:rsidP="00F638C9">
            <w:pPr>
              <w:pStyle w:val="Listenabsatz"/>
              <w:numPr>
                <w:ilvl w:val="0"/>
                <w:numId w:val="38"/>
              </w:numPr>
              <w:spacing w:after="43" w:line="259" w:lineRule="auto"/>
              <w:ind w:right="0"/>
              <w:jc w:val="left"/>
            </w:pPr>
            <w:r>
              <w:t xml:space="preserve">For S-102 the sign convention is for z to be positive for values above the vertical datum </w:t>
            </w:r>
          </w:p>
          <w:p w14:paraId="163E0520" w14:textId="77777777" w:rsidR="009D512D" w:rsidRDefault="00AC251D">
            <w:pPr>
              <w:spacing w:after="0" w:line="259" w:lineRule="auto"/>
              <w:ind w:left="0" w:right="0" w:firstLine="0"/>
              <w:jc w:val="left"/>
            </w:pPr>
            <w:r>
              <w:t xml:space="preserve"> </w:t>
            </w:r>
          </w:p>
        </w:tc>
      </w:tr>
      <w:tr w:rsidR="009D512D" w14:paraId="5F42F828" w14:textId="77777777">
        <w:trPr>
          <w:trHeight w:val="364"/>
        </w:trPr>
        <w:tc>
          <w:tcPr>
            <w:tcW w:w="9234" w:type="dxa"/>
            <w:tcBorders>
              <w:top w:val="single" w:sz="8" w:space="0" w:color="000000"/>
              <w:left w:val="single" w:sz="8" w:space="0" w:color="000000"/>
              <w:bottom w:val="single" w:sz="8" w:space="0" w:color="000000"/>
              <w:right w:val="single" w:sz="8" w:space="0" w:color="000000"/>
            </w:tcBorders>
            <w:shd w:val="clear" w:color="auto" w:fill="BFBFBF"/>
          </w:tcPr>
          <w:p w14:paraId="080FBFEF" w14:textId="77777777" w:rsidR="009D512D" w:rsidRDefault="00AC251D">
            <w:pPr>
              <w:spacing w:after="0" w:line="259" w:lineRule="auto"/>
              <w:ind w:left="0" w:right="0" w:firstLine="0"/>
              <w:jc w:val="left"/>
            </w:pPr>
            <w:r>
              <w:rPr>
                <w:b/>
              </w:rPr>
              <w:t xml:space="preserve"> </w:t>
            </w:r>
          </w:p>
        </w:tc>
      </w:tr>
      <w:tr w:rsidR="009D512D" w14:paraId="057612BC" w14:textId="77777777" w:rsidTr="006B0B44">
        <w:trPr>
          <w:trHeight w:val="675"/>
        </w:trPr>
        <w:tc>
          <w:tcPr>
            <w:tcW w:w="9234" w:type="dxa"/>
            <w:tcBorders>
              <w:top w:val="single" w:sz="8" w:space="0" w:color="000000"/>
              <w:left w:val="single" w:sz="8" w:space="0" w:color="000000"/>
              <w:bottom w:val="single" w:sz="8" w:space="0" w:color="000000"/>
              <w:right w:val="single" w:sz="8" w:space="0" w:color="000000"/>
            </w:tcBorders>
          </w:tcPr>
          <w:p w14:paraId="2737098C" w14:textId="7EBCB148" w:rsidR="009D512D" w:rsidRDefault="002B1A88">
            <w:pPr>
              <w:spacing w:after="0" w:line="259" w:lineRule="auto"/>
              <w:ind w:left="0" w:right="465" w:firstLine="0"/>
            </w:pPr>
            <w:r>
              <w:rPr>
                <w:b/>
              </w:rPr>
              <w:t>u</w:t>
            </w:r>
            <w:r w:rsidR="00AC251D">
              <w:rPr>
                <w:b/>
              </w:rPr>
              <w:t>ncertainty</w:t>
            </w:r>
            <w:r w:rsidR="00AC251D">
              <w:t xml:space="preserve">: IHO Definition: UNCERTAINTY; The interval (about a given value) that will contain the true value of the measurement at a specific confidence level [IHO S44] </w:t>
            </w:r>
          </w:p>
        </w:tc>
      </w:tr>
      <w:tr w:rsidR="009D512D" w14:paraId="6C806995" w14:textId="77777777">
        <w:trPr>
          <w:trHeight w:val="370"/>
        </w:trPr>
        <w:tc>
          <w:tcPr>
            <w:tcW w:w="9234" w:type="dxa"/>
            <w:tcBorders>
              <w:top w:val="single" w:sz="8" w:space="0" w:color="000000"/>
              <w:left w:val="single" w:sz="8" w:space="0" w:color="000000"/>
              <w:bottom w:val="single" w:sz="8" w:space="0" w:color="000000"/>
              <w:right w:val="single" w:sz="8" w:space="0" w:color="000000"/>
            </w:tcBorders>
          </w:tcPr>
          <w:p w14:paraId="1DB965BB" w14:textId="77777777" w:rsidR="009D512D" w:rsidRDefault="00AC251D">
            <w:pPr>
              <w:spacing w:after="0" w:line="259" w:lineRule="auto"/>
              <w:ind w:left="0" w:right="0" w:firstLine="0"/>
              <w:jc w:val="left"/>
            </w:pPr>
            <w:r>
              <w:rPr>
                <w:u w:val="single" w:color="000000"/>
              </w:rPr>
              <w:t>Unit</w:t>
            </w:r>
            <w:r>
              <w:t xml:space="preserve">: metres </w:t>
            </w:r>
          </w:p>
        </w:tc>
      </w:tr>
      <w:tr w:rsidR="009D512D" w14:paraId="09881199" w14:textId="77777777">
        <w:trPr>
          <w:trHeight w:val="372"/>
        </w:trPr>
        <w:tc>
          <w:tcPr>
            <w:tcW w:w="9234" w:type="dxa"/>
            <w:tcBorders>
              <w:top w:val="single" w:sz="8" w:space="0" w:color="000000"/>
              <w:left w:val="single" w:sz="8" w:space="0" w:color="000000"/>
              <w:bottom w:val="single" w:sz="8" w:space="0" w:color="000000"/>
              <w:right w:val="single" w:sz="8" w:space="0" w:color="000000"/>
            </w:tcBorders>
          </w:tcPr>
          <w:p w14:paraId="155F713E" w14:textId="77777777" w:rsidR="009D512D" w:rsidRDefault="00AC251D">
            <w:pPr>
              <w:spacing w:after="0" w:line="259" w:lineRule="auto"/>
              <w:ind w:left="0" w:right="0" w:firstLine="0"/>
              <w:jc w:val="left"/>
            </w:pPr>
            <w:r>
              <w:rPr>
                <w:u w:val="single" w:color="000000"/>
              </w:rPr>
              <w:t>Resolution</w:t>
            </w:r>
            <w:r>
              <w:t xml:space="preserve">: 0.01 </w:t>
            </w:r>
          </w:p>
        </w:tc>
      </w:tr>
      <w:tr w:rsidR="009D512D" w14:paraId="4C1C522B" w14:textId="77777777">
        <w:trPr>
          <w:trHeight w:val="977"/>
        </w:trPr>
        <w:tc>
          <w:tcPr>
            <w:tcW w:w="9234" w:type="dxa"/>
            <w:tcBorders>
              <w:top w:val="single" w:sz="8" w:space="0" w:color="000000"/>
              <w:left w:val="single" w:sz="8" w:space="0" w:color="000000"/>
              <w:bottom w:val="single" w:sz="8" w:space="0" w:color="000000"/>
              <w:right w:val="single" w:sz="8" w:space="0" w:color="000000"/>
            </w:tcBorders>
          </w:tcPr>
          <w:p w14:paraId="4417C54B" w14:textId="77777777" w:rsidR="009D512D" w:rsidRDefault="00AC251D">
            <w:pPr>
              <w:spacing w:after="58" w:line="259" w:lineRule="auto"/>
              <w:ind w:left="0" w:right="0" w:firstLine="0"/>
              <w:jc w:val="left"/>
            </w:pPr>
            <w:r>
              <w:rPr>
                <w:u w:val="single" w:color="000000"/>
              </w:rPr>
              <w:t>Remarks</w:t>
            </w:r>
            <w:r>
              <w:t xml:space="preserve">: </w:t>
            </w:r>
          </w:p>
          <w:p w14:paraId="5EF89640" w14:textId="2B534B48" w:rsidR="009D512D" w:rsidRDefault="00AC251D" w:rsidP="00F638C9">
            <w:pPr>
              <w:pStyle w:val="Listenabsatz"/>
              <w:numPr>
                <w:ilvl w:val="0"/>
                <w:numId w:val="38"/>
              </w:numPr>
              <w:spacing w:after="24" w:line="259" w:lineRule="auto"/>
              <w:ind w:right="0"/>
              <w:jc w:val="left"/>
            </w:pPr>
            <w:r>
              <w:t xml:space="preserve">Represents a +/- value defining the possible range of associated </w:t>
            </w:r>
            <w:r w:rsidR="00EE1884">
              <w:t xml:space="preserve">depth </w:t>
            </w:r>
          </w:p>
          <w:p w14:paraId="01A90473" w14:textId="77777777" w:rsidR="009D512D" w:rsidRDefault="00AC251D" w:rsidP="00F638C9">
            <w:pPr>
              <w:pStyle w:val="Listenabsatz"/>
              <w:numPr>
                <w:ilvl w:val="0"/>
                <w:numId w:val="38"/>
              </w:numPr>
              <w:spacing w:after="0" w:line="259" w:lineRule="auto"/>
              <w:ind w:right="0"/>
              <w:jc w:val="left"/>
            </w:pPr>
            <w:r>
              <w:t xml:space="preserve">Expressed a positive number </w:t>
            </w:r>
          </w:p>
        </w:tc>
      </w:tr>
    </w:tbl>
    <w:p w14:paraId="758923C5" w14:textId="77777777" w:rsidR="009D512D" w:rsidRDefault="00AC251D">
      <w:pPr>
        <w:spacing w:after="118" w:line="259" w:lineRule="auto"/>
        <w:ind w:left="0" w:right="0" w:firstLine="0"/>
        <w:jc w:val="left"/>
      </w:pPr>
      <w:r>
        <w:t xml:space="preserve"> </w:t>
      </w:r>
    </w:p>
    <w:p w14:paraId="292E344E" w14:textId="5A58588D" w:rsidR="009D512D" w:rsidRPr="00054F18" w:rsidRDefault="00AC251D" w:rsidP="00054F18">
      <w:pPr>
        <w:rPr>
          <w:b/>
        </w:rPr>
      </w:pPr>
      <w:r w:rsidRPr="00054F18">
        <w:rPr>
          <w:b/>
        </w:rPr>
        <w:t>S102</w:t>
      </w:r>
      <w:r w:rsidR="00DD5164" w:rsidRPr="00054F18">
        <w:rPr>
          <w:b/>
        </w:rPr>
        <w:t>_T</w:t>
      </w:r>
      <w:r w:rsidRPr="00054F18">
        <w:rPr>
          <w:b/>
        </w:rPr>
        <w:t xml:space="preserve">rackingList </w:t>
      </w:r>
    </w:p>
    <w:tbl>
      <w:tblPr>
        <w:tblStyle w:val="TableGrid"/>
        <w:tblW w:w="9235" w:type="dxa"/>
        <w:tblInd w:w="6" w:type="dxa"/>
        <w:tblCellMar>
          <w:top w:w="9" w:type="dxa"/>
          <w:left w:w="107" w:type="dxa"/>
          <w:right w:w="51" w:type="dxa"/>
        </w:tblCellMar>
        <w:tblLook w:val="04A0" w:firstRow="1" w:lastRow="0" w:firstColumn="1" w:lastColumn="0" w:noHBand="0" w:noVBand="1"/>
      </w:tblPr>
      <w:tblGrid>
        <w:gridCol w:w="9235"/>
      </w:tblGrid>
      <w:tr w:rsidR="009D512D" w14:paraId="7DCAC077" w14:textId="77777777">
        <w:trPr>
          <w:trHeight w:val="590"/>
        </w:trPr>
        <w:tc>
          <w:tcPr>
            <w:tcW w:w="9235" w:type="dxa"/>
            <w:tcBorders>
              <w:top w:val="single" w:sz="4" w:space="0" w:color="000000"/>
              <w:left w:val="single" w:sz="4" w:space="0" w:color="000000"/>
              <w:bottom w:val="single" w:sz="4" w:space="0" w:color="000000"/>
              <w:right w:val="single" w:sz="4" w:space="0" w:color="000000"/>
            </w:tcBorders>
          </w:tcPr>
          <w:p w14:paraId="6C995200" w14:textId="77777777" w:rsidR="009D512D" w:rsidRDefault="00AC251D">
            <w:pPr>
              <w:spacing w:after="0" w:line="259" w:lineRule="auto"/>
              <w:ind w:left="0" w:right="0" w:firstLine="0"/>
              <w:jc w:val="left"/>
            </w:pPr>
            <w:r>
              <w:rPr>
                <w:b/>
              </w:rPr>
              <w:t>X:</w:t>
            </w:r>
            <w:r>
              <w:t xml:space="preserve"> IHO Definition: GRID POINT; point located at the intersection of two or more curves in a grid</w:t>
            </w:r>
            <w:r>
              <w:rPr>
                <w:b/>
              </w:rPr>
              <w:t xml:space="preserve"> </w:t>
            </w:r>
            <w:r>
              <w:t xml:space="preserve">[ISO </w:t>
            </w:r>
          </w:p>
          <w:p w14:paraId="50EBB6A5" w14:textId="77777777" w:rsidR="009D512D" w:rsidRDefault="00AC251D">
            <w:pPr>
              <w:spacing w:after="0" w:line="259" w:lineRule="auto"/>
              <w:ind w:left="0" w:right="0" w:firstLine="0"/>
              <w:jc w:val="left"/>
            </w:pPr>
            <w:r>
              <w:t xml:space="preserve">19123] </w:t>
            </w:r>
          </w:p>
        </w:tc>
      </w:tr>
      <w:tr w:rsidR="009D512D" w14:paraId="395BDDA0"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66467DFA" w14:textId="77777777" w:rsidR="009D512D" w:rsidRDefault="00AC251D">
            <w:pPr>
              <w:spacing w:after="0" w:line="259" w:lineRule="auto"/>
              <w:ind w:left="0" w:right="0" w:firstLine="0"/>
              <w:jc w:val="left"/>
            </w:pPr>
            <w:r>
              <w:rPr>
                <w:u w:val="single" w:color="000000"/>
              </w:rPr>
              <w:t>Unit</w:t>
            </w:r>
            <w:r>
              <w:t xml:space="preserve">: column </w:t>
            </w:r>
          </w:p>
        </w:tc>
      </w:tr>
      <w:tr w:rsidR="009D512D" w14:paraId="2D08A316"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14521BFE" w14:textId="77777777" w:rsidR="009D512D" w:rsidRDefault="00AC251D">
            <w:pPr>
              <w:spacing w:after="0" w:line="259" w:lineRule="auto"/>
              <w:ind w:left="0" w:right="0" w:firstLine="0"/>
              <w:jc w:val="left"/>
            </w:pPr>
            <w:r>
              <w:rPr>
                <w:u w:val="single" w:color="000000"/>
              </w:rPr>
              <w:t>Resolution</w:t>
            </w:r>
            <w:r>
              <w:t xml:space="preserve">: N/A </w:t>
            </w:r>
          </w:p>
        </w:tc>
      </w:tr>
      <w:tr w:rsidR="009D512D" w14:paraId="2D3A658E" w14:textId="77777777">
        <w:trPr>
          <w:trHeight w:val="665"/>
        </w:trPr>
        <w:tc>
          <w:tcPr>
            <w:tcW w:w="9235" w:type="dxa"/>
            <w:tcBorders>
              <w:top w:val="single" w:sz="4" w:space="0" w:color="000000"/>
              <w:left w:val="single" w:sz="4" w:space="0" w:color="000000"/>
              <w:bottom w:val="single" w:sz="4" w:space="0" w:color="000000"/>
              <w:right w:val="single" w:sz="4" w:space="0" w:color="000000"/>
            </w:tcBorders>
          </w:tcPr>
          <w:p w14:paraId="3F65453B" w14:textId="77777777" w:rsidR="009D512D" w:rsidRDefault="00AC251D">
            <w:pPr>
              <w:spacing w:after="56" w:line="259" w:lineRule="auto"/>
              <w:ind w:left="0" w:right="0" w:firstLine="0"/>
              <w:jc w:val="left"/>
            </w:pPr>
            <w:r>
              <w:rPr>
                <w:u w:val="single" w:color="000000"/>
              </w:rPr>
              <w:t>Remarks</w:t>
            </w:r>
            <w:r>
              <w:t xml:space="preserve">:  </w:t>
            </w:r>
          </w:p>
          <w:p w14:paraId="2B1DB1CA" w14:textId="53278A06" w:rsidR="009D512D" w:rsidRDefault="00AC251D">
            <w:pPr>
              <w:tabs>
                <w:tab w:val="center" w:pos="2457"/>
              </w:tabs>
              <w:spacing w:after="0" w:line="259" w:lineRule="auto"/>
              <w:ind w:left="0" w:right="0" w:firstLine="0"/>
              <w:jc w:val="left"/>
            </w:pPr>
            <w:r>
              <w:rPr>
                <w:rFonts w:ascii="Segoe UI Symbol" w:eastAsia="Segoe UI Symbol" w:hAnsi="Segoe UI Symbol" w:cs="Segoe UI Symbol"/>
              </w:rPr>
              <w:t></w:t>
            </w:r>
            <w:r>
              <w:t xml:space="preserve"> </w:t>
            </w:r>
            <w:r>
              <w:tab/>
              <w:t xml:space="preserve">Bound by </w:t>
            </w:r>
            <w:r w:rsidR="00186F64">
              <w:rPr>
                <w:i/>
              </w:rPr>
              <w:t>numPointsLongitudinal</w:t>
            </w:r>
            <w:r>
              <w:t xml:space="preserve"> (S100 Part 10c) </w:t>
            </w:r>
          </w:p>
        </w:tc>
      </w:tr>
      <w:tr w:rsidR="009D512D" w14:paraId="7FA5CA5B" w14:textId="77777777">
        <w:trPr>
          <w:trHeight w:val="356"/>
        </w:trPr>
        <w:tc>
          <w:tcPr>
            <w:tcW w:w="9235" w:type="dxa"/>
            <w:tcBorders>
              <w:top w:val="single" w:sz="4" w:space="0" w:color="000000"/>
              <w:left w:val="single" w:sz="4" w:space="0" w:color="000000"/>
              <w:bottom w:val="single" w:sz="4" w:space="0" w:color="000000"/>
              <w:right w:val="single" w:sz="4" w:space="0" w:color="000000"/>
            </w:tcBorders>
            <w:shd w:val="clear" w:color="auto" w:fill="BFBFBF"/>
          </w:tcPr>
          <w:p w14:paraId="3456C3E4" w14:textId="77777777" w:rsidR="009D512D" w:rsidRDefault="00AC251D">
            <w:pPr>
              <w:spacing w:after="0" w:line="259" w:lineRule="auto"/>
              <w:ind w:left="0" w:right="0" w:firstLine="0"/>
              <w:jc w:val="left"/>
            </w:pPr>
            <w:r>
              <w:rPr>
                <w:b/>
              </w:rPr>
              <w:t xml:space="preserve"> </w:t>
            </w:r>
          </w:p>
        </w:tc>
      </w:tr>
      <w:tr w:rsidR="009D512D" w14:paraId="001F9EFA" w14:textId="77777777">
        <w:trPr>
          <w:trHeight w:val="592"/>
        </w:trPr>
        <w:tc>
          <w:tcPr>
            <w:tcW w:w="9235" w:type="dxa"/>
            <w:tcBorders>
              <w:top w:val="single" w:sz="4" w:space="0" w:color="000000"/>
              <w:left w:val="single" w:sz="4" w:space="0" w:color="000000"/>
              <w:bottom w:val="single" w:sz="4" w:space="0" w:color="000000"/>
              <w:right w:val="single" w:sz="4" w:space="0" w:color="000000"/>
            </w:tcBorders>
          </w:tcPr>
          <w:p w14:paraId="1650FEAC" w14:textId="77777777" w:rsidR="009D512D" w:rsidRDefault="00AC251D">
            <w:pPr>
              <w:spacing w:after="0" w:line="259" w:lineRule="auto"/>
              <w:ind w:left="0" w:right="0" w:firstLine="0"/>
              <w:jc w:val="left"/>
            </w:pPr>
            <w:r>
              <w:rPr>
                <w:b/>
              </w:rPr>
              <w:t>Y</w:t>
            </w:r>
            <w:r>
              <w:t>: IHO Definition: GRID POINT; point located at the intersection of two or more curves in a grid</w:t>
            </w:r>
            <w:r>
              <w:rPr>
                <w:b/>
              </w:rPr>
              <w:t xml:space="preserve"> </w:t>
            </w:r>
            <w:r>
              <w:t xml:space="preserve">[ISO </w:t>
            </w:r>
          </w:p>
          <w:p w14:paraId="3C46B878" w14:textId="77777777" w:rsidR="009D512D" w:rsidRDefault="00AC251D">
            <w:pPr>
              <w:spacing w:after="0" w:line="259" w:lineRule="auto"/>
              <w:ind w:left="0" w:right="0" w:firstLine="0"/>
              <w:jc w:val="left"/>
            </w:pPr>
            <w:r>
              <w:t xml:space="preserve">19123] </w:t>
            </w:r>
          </w:p>
        </w:tc>
      </w:tr>
      <w:tr w:rsidR="009D512D" w14:paraId="3F79D721" w14:textId="77777777">
        <w:trPr>
          <w:trHeight w:val="361"/>
        </w:trPr>
        <w:tc>
          <w:tcPr>
            <w:tcW w:w="9235" w:type="dxa"/>
            <w:tcBorders>
              <w:top w:val="single" w:sz="4" w:space="0" w:color="000000"/>
              <w:left w:val="single" w:sz="4" w:space="0" w:color="000000"/>
              <w:bottom w:val="single" w:sz="4" w:space="0" w:color="000000"/>
              <w:right w:val="single" w:sz="4" w:space="0" w:color="000000"/>
            </w:tcBorders>
          </w:tcPr>
          <w:p w14:paraId="582285F4" w14:textId="77777777" w:rsidR="009D512D" w:rsidRDefault="00AC251D">
            <w:pPr>
              <w:spacing w:after="0" w:line="259" w:lineRule="auto"/>
              <w:ind w:left="0" w:right="0" w:firstLine="0"/>
              <w:jc w:val="left"/>
            </w:pPr>
            <w:r>
              <w:rPr>
                <w:u w:val="single" w:color="000000"/>
              </w:rPr>
              <w:t>Unit</w:t>
            </w:r>
            <w:r>
              <w:t xml:space="preserve">: row </w:t>
            </w:r>
          </w:p>
        </w:tc>
      </w:tr>
      <w:tr w:rsidR="009D512D" w14:paraId="493E1846"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403EEE05" w14:textId="77777777" w:rsidR="009D512D" w:rsidRDefault="00AC251D">
            <w:pPr>
              <w:spacing w:after="0" w:line="259" w:lineRule="auto"/>
              <w:ind w:left="0" w:right="0" w:firstLine="0"/>
              <w:jc w:val="left"/>
            </w:pPr>
            <w:r>
              <w:rPr>
                <w:u w:val="single" w:color="000000"/>
              </w:rPr>
              <w:t>Resolution</w:t>
            </w:r>
            <w:r>
              <w:t xml:space="preserve">: N/A </w:t>
            </w:r>
          </w:p>
        </w:tc>
      </w:tr>
      <w:tr w:rsidR="009D512D" w14:paraId="035ED134" w14:textId="77777777">
        <w:trPr>
          <w:trHeight w:val="665"/>
        </w:trPr>
        <w:tc>
          <w:tcPr>
            <w:tcW w:w="9235" w:type="dxa"/>
            <w:tcBorders>
              <w:top w:val="single" w:sz="4" w:space="0" w:color="000000"/>
              <w:left w:val="single" w:sz="4" w:space="0" w:color="000000"/>
              <w:bottom w:val="single" w:sz="4" w:space="0" w:color="000000"/>
              <w:right w:val="single" w:sz="4" w:space="0" w:color="000000"/>
            </w:tcBorders>
          </w:tcPr>
          <w:p w14:paraId="6E3602D4" w14:textId="77777777" w:rsidR="009D512D" w:rsidRDefault="00AC251D">
            <w:pPr>
              <w:spacing w:after="56" w:line="259" w:lineRule="auto"/>
              <w:ind w:left="0" w:right="0" w:firstLine="0"/>
              <w:jc w:val="left"/>
            </w:pPr>
            <w:r>
              <w:rPr>
                <w:u w:val="single" w:color="000000"/>
              </w:rPr>
              <w:t>Remarks</w:t>
            </w:r>
            <w:r>
              <w:t xml:space="preserve">: </w:t>
            </w:r>
          </w:p>
          <w:p w14:paraId="29177135" w14:textId="6678DAC4" w:rsidR="009D512D" w:rsidRDefault="00AC251D">
            <w:pPr>
              <w:tabs>
                <w:tab w:val="center" w:pos="2373"/>
              </w:tabs>
              <w:spacing w:after="0" w:line="259" w:lineRule="auto"/>
              <w:ind w:left="0" w:right="0" w:firstLine="0"/>
              <w:jc w:val="left"/>
            </w:pPr>
            <w:r>
              <w:rPr>
                <w:rFonts w:ascii="Segoe UI Symbol" w:eastAsia="Segoe UI Symbol" w:hAnsi="Segoe UI Symbol" w:cs="Segoe UI Symbol"/>
              </w:rPr>
              <w:t></w:t>
            </w:r>
            <w:r>
              <w:t xml:space="preserve"> </w:t>
            </w:r>
            <w:r>
              <w:tab/>
              <w:t xml:space="preserve">Bound by </w:t>
            </w:r>
            <w:r w:rsidR="00186F64">
              <w:rPr>
                <w:i/>
              </w:rPr>
              <w:t>numPointsLatitudinal</w:t>
            </w:r>
            <w:r>
              <w:t xml:space="preserve"> (S100 Part 10c) </w:t>
            </w:r>
          </w:p>
        </w:tc>
      </w:tr>
      <w:tr w:rsidR="009D512D" w14:paraId="116FE1C8" w14:textId="77777777">
        <w:trPr>
          <w:trHeight w:val="629"/>
        </w:trPr>
        <w:tc>
          <w:tcPr>
            <w:tcW w:w="9235" w:type="dxa"/>
            <w:tcBorders>
              <w:top w:val="single" w:sz="4" w:space="0" w:color="000000"/>
              <w:left w:val="single" w:sz="4" w:space="0" w:color="000000"/>
              <w:bottom w:val="single" w:sz="4" w:space="0" w:color="000000"/>
              <w:right w:val="single" w:sz="4" w:space="0" w:color="000000"/>
            </w:tcBorders>
          </w:tcPr>
          <w:p w14:paraId="66F0310B" w14:textId="4A2424B4" w:rsidR="0044167A" w:rsidRPr="00965DA7" w:rsidRDefault="00AC251D" w:rsidP="0044167A">
            <w:pPr>
              <w:spacing w:after="0" w:line="259" w:lineRule="auto"/>
              <w:ind w:left="0" w:right="0" w:firstLine="0"/>
              <w:jc w:val="left"/>
            </w:pPr>
            <w:r>
              <w:rPr>
                <w:b/>
              </w:rPr>
              <w:t>Original</w:t>
            </w:r>
            <w:r>
              <w:t xml:space="preserve"> </w:t>
            </w:r>
            <w:r>
              <w:rPr>
                <w:b/>
              </w:rPr>
              <w:t>Value</w:t>
            </w:r>
            <w:r>
              <w:t xml:space="preserve">:  IHO Definition: </w:t>
            </w:r>
            <w:r w:rsidR="0044167A">
              <w:t>depth</w:t>
            </w:r>
            <w:r>
              <w:t>;</w:t>
            </w:r>
            <w:r w:rsidR="00EF2911">
              <w:t xml:space="preserve"> </w:t>
            </w:r>
            <w:r w:rsidR="0044167A" w:rsidRPr="006E4026">
              <w:t>the vertical distance from a given water level to the BOTTOM.</w:t>
            </w:r>
          </w:p>
          <w:p w14:paraId="27966D35" w14:textId="77777777" w:rsidR="0044167A" w:rsidRDefault="0044167A" w:rsidP="0044167A">
            <w:pPr>
              <w:spacing w:after="0"/>
              <w:ind w:left="720" w:right="2957" w:firstLine="0"/>
              <w:jc w:val="left"/>
            </w:pPr>
            <w:r w:rsidRPr="006E4026">
              <w:t>[IHO: S-32]</w:t>
            </w:r>
          </w:p>
          <w:p w14:paraId="678C6E49" w14:textId="333081CC" w:rsidR="009D512D" w:rsidRDefault="009D512D" w:rsidP="00EF2911">
            <w:pPr>
              <w:spacing w:after="0" w:line="259" w:lineRule="auto"/>
              <w:ind w:left="0" w:right="0" w:firstLine="0"/>
            </w:pPr>
          </w:p>
        </w:tc>
      </w:tr>
      <w:tr w:rsidR="009D512D" w14:paraId="76E6FC57"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0C35616B" w14:textId="77777777" w:rsidR="009D512D" w:rsidRDefault="00AC251D">
            <w:pPr>
              <w:spacing w:after="0" w:line="259" w:lineRule="auto"/>
              <w:ind w:left="0" w:right="0" w:firstLine="0"/>
              <w:jc w:val="left"/>
            </w:pPr>
            <w:r>
              <w:rPr>
                <w:u w:val="single" w:color="000000"/>
              </w:rPr>
              <w:t>Unit</w:t>
            </w:r>
            <w:r>
              <w:t xml:space="preserve">: metres </w:t>
            </w:r>
          </w:p>
        </w:tc>
      </w:tr>
      <w:tr w:rsidR="009D512D" w14:paraId="38AC9488"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166B97D5" w14:textId="77777777" w:rsidR="009D512D" w:rsidRDefault="00AC251D">
            <w:pPr>
              <w:spacing w:after="0" w:line="259" w:lineRule="auto"/>
              <w:ind w:left="0" w:right="0" w:firstLine="0"/>
              <w:jc w:val="left"/>
            </w:pPr>
            <w:r>
              <w:rPr>
                <w:u w:val="single" w:color="000000"/>
              </w:rPr>
              <w:t>Resolution</w:t>
            </w:r>
            <w:r>
              <w:t xml:space="preserve">: 0.01 </w:t>
            </w:r>
          </w:p>
        </w:tc>
      </w:tr>
      <w:tr w:rsidR="009D512D" w14:paraId="7A5F3D0F" w14:textId="77777777">
        <w:trPr>
          <w:trHeight w:val="650"/>
        </w:trPr>
        <w:tc>
          <w:tcPr>
            <w:tcW w:w="9235" w:type="dxa"/>
            <w:tcBorders>
              <w:top w:val="single" w:sz="4" w:space="0" w:color="000000"/>
              <w:left w:val="single" w:sz="4" w:space="0" w:color="000000"/>
              <w:bottom w:val="single" w:sz="4" w:space="0" w:color="000000"/>
              <w:right w:val="single" w:sz="4" w:space="0" w:color="000000"/>
            </w:tcBorders>
          </w:tcPr>
          <w:p w14:paraId="4FCAEA31" w14:textId="77777777" w:rsidR="009D512D" w:rsidRDefault="00AC251D">
            <w:pPr>
              <w:spacing w:after="43" w:line="259" w:lineRule="auto"/>
              <w:ind w:left="0" w:right="0" w:firstLine="0"/>
              <w:jc w:val="left"/>
            </w:pPr>
            <w:r>
              <w:rPr>
                <w:u w:val="single" w:color="000000"/>
              </w:rPr>
              <w:t>Remarks</w:t>
            </w:r>
            <w:r>
              <w:t xml:space="preserve">: </w:t>
            </w:r>
          </w:p>
          <w:p w14:paraId="368729E6" w14:textId="77777777" w:rsidR="009D512D" w:rsidRDefault="00AC251D">
            <w:pPr>
              <w:spacing w:after="0" w:line="259" w:lineRule="auto"/>
              <w:ind w:left="0" w:right="0" w:firstLine="0"/>
              <w:jc w:val="left"/>
            </w:pPr>
            <w:r>
              <w:t xml:space="preserve">For S-102 the sign convention is for z to be positive for values above the vertical datum </w:t>
            </w:r>
          </w:p>
        </w:tc>
      </w:tr>
      <w:tr w:rsidR="009D512D" w14:paraId="1A94A385" w14:textId="77777777">
        <w:trPr>
          <w:trHeight w:val="301"/>
        </w:trPr>
        <w:tc>
          <w:tcPr>
            <w:tcW w:w="9235" w:type="dxa"/>
            <w:tcBorders>
              <w:top w:val="single" w:sz="4" w:space="0" w:color="000000"/>
              <w:left w:val="single" w:sz="4" w:space="0" w:color="000000"/>
              <w:bottom w:val="single" w:sz="4" w:space="0" w:color="000000"/>
              <w:right w:val="single" w:sz="4" w:space="0" w:color="000000"/>
            </w:tcBorders>
          </w:tcPr>
          <w:p w14:paraId="32B666DB" w14:textId="77777777" w:rsidR="009D512D" w:rsidRDefault="00AC251D">
            <w:pPr>
              <w:spacing w:after="0" w:line="259" w:lineRule="auto"/>
              <w:ind w:left="0" w:right="0" w:firstLine="0"/>
              <w:jc w:val="left"/>
            </w:pPr>
            <w:r>
              <w:t xml:space="preserve"> </w:t>
            </w:r>
          </w:p>
        </w:tc>
      </w:tr>
      <w:tr w:rsidR="009D512D" w14:paraId="0A43A3E4" w14:textId="77777777">
        <w:trPr>
          <w:trHeight w:val="358"/>
        </w:trPr>
        <w:tc>
          <w:tcPr>
            <w:tcW w:w="9235" w:type="dxa"/>
            <w:tcBorders>
              <w:top w:val="single" w:sz="4" w:space="0" w:color="000000"/>
              <w:left w:val="single" w:sz="4" w:space="0" w:color="000000"/>
              <w:bottom w:val="single" w:sz="4" w:space="0" w:color="000000"/>
              <w:right w:val="single" w:sz="4" w:space="0" w:color="000000"/>
            </w:tcBorders>
            <w:shd w:val="clear" w:color="auto" w:fill="BFBFBF"/>
          </w:tcPr>
          <w:p w14:paraId="5351F57D" w14:textId="77777777" w:rsidR="009D512D" w:rsidRDefault="00AC251D">
            <w:pPr>
              <w:spacing w:after="0" w:line="259" w:lineRule="auto"/>
              <w:ind w:left="0" w:right="0" w:firstLine="0"/>
              <w:jc w:val="left"/>
            </w:pPr>
            <w:r>
              <w:rPr>
                <w:b/>
              </w:rPr>
              <w:t xml:space="preserve"> </w:t>
            </w:r>
          </w:p>
        </w:tc>
      </w:tr>
      <w:tr w:rsidR="009D512D" w14:paraId="0AA20D3A" w14:textId="77777777">
        <w:trPr>
          <w:trHeight w:val="496"/>
        </w:trPr>
        <w:tc>
          <w:tcPr>
            <w:tcW w:w="9235" w:type="dxa"/>
            <w:tcBorders>
              <w:top w:val="single" w:sz="4" w:space="0" w:color="000000"/>
              <w:left w:val="single" w:sz="4" w:space="0" w:color="000000"/>
              <w:bottom w:val="single" w:sz="4" w:space="0" w:color="000000"/>
              <w:right w:val="single" w:sz="4" w:space="0" w:color="000000"/>
            </w:tcBorders>
          </w:tcPr>
          <w:p w14:paraId="5FF30F62" w14:textId="7C235CA6" w:rsidR="009D512D" w:rsidRDefault="00AC251D" w:rsidP="00D6412E">
            <w:pPr>
              <w:spacing w:after="0" w:line="259" w:lineRule="auto"/>
              <w:ind w:left="0" w:right="0" w:firstLine="0"/>
              <w:jc w:val="left"/>
            </w:pPr>
            <w:r>
              <w:rPr>
                <w:b/>
              </w:rPr>
              <w:t xml:space="preserve">Track Code: </w:t>
            </w:r>
            <w:r>
              <w:t xml:space="preserve">value indicating why a modification was </w:t>
            </w:r>
            <w:r w:rsidR="00D6412E">
              <w:t xml:space="preserve">made </w:t>
            </w:r>
            <w:r>
              <w:t xml:space="preserve">to </w:t>
            </w:r>
            <w:r w:rsidR="00D6412E">
              <w:t>the depth value</w:t>
            </w:r>
            <w:r>
              <w:t xml:space="preserve"> </w:t>
            </w:r>
          </w:p>
        </w:tc>
      </w:tr>
      <w:tr w:rsidR="009D512D" w14:paraId="514ED61B"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05E22FC2" w14:textId="77777777" w:rsidR="009D512D" w:rsidRDefault="00AC251D">
            <w:pPr>
              <w:spacing w:after="0" w:line="259" w:lineRule="auto"/>
              <w:ind w:left="0" w:right="0" w:firstLine="0"/>
              <w:jc w:val="left"/>
            </w:pPr>
            <w:r>
              <w:rPr>
                <w:u w:val="single" w:color="000000"/>
              </w:rPr>
              <w:t>Unit</w:t>
            </w:r>
            <w:r>
              <w:t xml:space="preserve">: ENUM </w:t>
            </w:r>
          </w:p>
        </w:tc>
      </w:tr>
      <w:tr w:rsidR="009D512D" w14:paraId="2681509C" w14:textId="77777777">
        <w:trPr>
          <w:trHeight w:val="361"/>
        </w:trPr>
        <w:tc>
          <w:tcPr>
            <w:tcW w:w="9235" w:type="dxa"/>
            <w:tcBorders>
              <w:top w:val="single" w:sz="4" w:space="0" w:color="000000"/>
              <w:left w:val="single" w:sz="4" w:space="0" w:color="000000"/>
              <w:bottom w:val="single" w:sz="4" w:space="0" w:color="000000"/>
              <w:right w:val="single" w:sz="4" w:space="0" w:color="000000"/>
            </w:tcBorders>
          </w:tcPr>
          <w:p w14:paraId="58789F3A" w14:textId="77777777" w:rsidR="009D512D" w:rsidRDefault="00AC251D">
            <w:pPr>
              <w:spacing w:after="0" w:line="259" w:lineRule="auto"/>
              <w:ind w:left="0" w:right="0" w:firstLine="0"/>
              <w:jc w:val="left"/>
            </w:pPr>
            <w:r>
              <w:rPr>
                <w:u w:val="single" w:color="000000"/>
              </w:rPr>
              <w:t>Resolution</w:t>
            </w:r>
            <w:r>
              <w:t xml:space="preserve">: N/A </w:t>
            </w:r>
          </w:p>
        </w:tc>
      </w:tr>
      <w:tr w:rsidR="009D512D" w14:paraId="379DA1E1" w14:textId="77777777">
        <w:trPr>
          <w:trHeight w:val="358"/>
        </w:trPr>
        <w:tc>
          <w:tcPr>
            <w:tcW w:w="9235" w:type="dxa"/>
            <w:tcBorders>
              <w:top w:val="single" w:sz="4" w:space="0" w:color="000000"/>
              <w:left w:val="single" w:sz="4" w:space="0" w:color="000000"/>
              <w:bottom w:val="single" w:sz="4" w:space="0" w:color="000000"/>
              <w:right w:val="single" w:sz="4" w:space="0" w:color="000000"/>
            </w:tcBorders>
            <w:shd w:val="clear" w:color="auto" w:fill="BFBFBF"/>
          </w:tcPr>
          <w:p w14:paraId="49FE30A9" w14:textId="77777777" w:rsidR="009D512D" w:rsidRDefault="00AC251D">
            <w:pPr>
              <w:spacing w:after="0" w:line="259" w:lineRule="auto"/>
              <w:ind w:left="0" w:right="0" w:firstLine="0"/>
              <w:jc w:val="left"/>
            </w:pPr>
            <w:r>
              <w:rPr>
                <w:b/>
              </w:rPr>
              <w:t xml:space="preserve"> </w:t>
            </w:r>
          </w:p>
        </w:tc>
      </w:tr>
      <w:tr w:rsidR="009D512D" w14:paraId="0E7BF235" w14:textId="77777777">
        <w:trPr>
          <w:trHeight w:val="479"/>
        </w:trPr>
        <w:tc>
          <w:tcPr>
            <w:tcW w:w="9235" w:type="dxa"/>
            <w:tcBorders>
              <w:top w:val="single" w:sz="4" w:space="0" w:color="000000"/>
              <w:left w:val="single" w:sz="4" w:space="0" w:color="000000"/>
              <w:bottom w:val="single" w:sz="4" w:space="0" w:color="000000"/>
              <w:right w:val="single" w:sz="4" w:space="0" w:color="000000"/>
            </w:tcBorders>
          </w:tcPr>
          <w:p w14:paraId="35581074" w14:textId="77777777" w:rsidR="009D512D" w:rsidRDefault="00AC251D">
            <w:pPr>
              <w:spacing w:after="0" w:line="259" w:lineRule="auto"/>
              <w:ind w:left="0" w:right="0" w:firstLine="0"/>
              <w:jc w:val="left"/>
            </w:pPr>
            <w:r>
              <w:rPr>
                <w:b/>
              </w:rPr>
              <w:t>List</w:t>
            </w:r>
            <w:r>
              <w:t xml:space="preserve"> </w:t>
            </w:r>
            <w:r>
              <w:rPr>
                <w:b/>
              </w:rPr>
              <w:t>Series</w:t>
            </w:r>
            <w:r>
              <w:t xml:space="preserve">: value indicating the index location within the metadata defining the modification </w:t>
            </w:r>
          </w:p>
        </w:tc>
      </w:tr>
      <w:tr w:rsidR="009D512D" w14:paraId="72B8F98F"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44079A58" w14:textId="77777777" w:rsidR="009D512D" w:rsidRDefault="00AC251D">
            <w:pPr>
              <w:spacing w:after="0" w:line="259" w:lineRule="auto"/>
              <w:ind w:left="0" w:right="0" w:firstLine="0"/>
              <w:jc w:val="left"/>
            </w:pPr>
            <w:r>
              <w:rPr>
                <w:u w:val="single" w:color="000000"/>
              </w:rPr>
              <w:t>Unit</w:t>
            </w:r>
            <w:r>
              <w:t xml:space="preserve">: N/A </w:t>
            </w:r>
          </w:p>
        </w:tc>
      </w:tr>
      <w:tr w:rsidR="009D512D" w14:paraId="792AACAE"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3D4AC9C0" w14:textId="77777777" w:rsidR="009D512D" w:rsidRDefault="00AC251D">
            <w:pPr>
              <w:spacing w:after="0" w:line="259" w:lineRule="auto"/>
              <w:ind w:left="0" w:right="0" w:firstLine="0"/>
              <w:jc w:val="left"/>
            </w:pPr>
            <w:r>
              <w:rPr>
                <w:u w:val="single" w:color="000000"/>
              </w:rPr>
              <w:t>Resolution</w:t>
            </w:r>
            <w:r>
              <w:t xml:space="preserve">: N/A </w:t>
            </w:r>
          </w:p>
        </w:tc>
      </w:tr>
    </w:tbl>
    <w:p w14:paraId="752F788F" w14:textId="77777777" w:rsidR="009D512D" w:rsidRDefault="00AC251D">
      <w:pPr>
        <w:spacing w:after="89" w:line="259" w:lineRule="auto"/>
        <w:ind w:left="0" w:right="0" w:firstLine="0"/>
        <w:jc w:val="left"/>
      </w:pPr>
      <w:r>
        <w:t xml:space="preserve"> </w:t>
      </w:r>
    </w:p>
    <w:p w14:paraId="3930EEC6" w14:textId="77777777" w:rsidR="009D512D" w:rsidRDefault="00AC251D">
      <w:pPr>
        <w:spacing w:after="0" w:line="259" w:lineRule="auto"/>
        <w:ind w:left="0" w:right="0" w:firstLine="0"/>
      </w:pPr>
      <w:r>
        <w:t xml:space="preserve"> </w:t>
      </w:r>
      <w:r>
        <w:tab/>
      </w:r>
      <w:r>
        <w:rPr>
          <w:sz w:val="22"/>
        </w:rPr>
        <w:t xml:space="preserve"> </w:t>
      </w:r>
      <w:r>
        <w:br w:type="page"/>
      </w:r>
    </w:p>
    <w:p w14:paraId="25450044" w14:textId="77777777" w:rsidR="009D512D" w:rsidRDefault="00AC251D">
      <w:pPr>
        <w:spacing w:after="63" w:line="259" w:lineRule="auto"/>
        <w:ind w:left="0" w:right="0" w:firstLine="0"/>
        <w:jc w:val="left"/>
      </w:pPr>
      <w:r>
        <w:t xml:space="preserve"> </w:t>
      </w:r>
    </w:p>
    <w:p w14:paraId="6327FE7A" w14:textId="77777777" w:rsidR="009D512D" w:rsidRDefault="00AC251D">
      <w:pPr>
        <w:spacing w:after="62" w:line="259" w:lineRule="auto"/>
        <w:ind w:left="0" w:right="0" w:firstLine="0"/>
        <w:jc w:val="left"/>
      </w:pPr>
      <w:r>
        <w:t xml:space="preserve"> </w:t>
      </w:r>
    </w:p>
    <w:p w14:paraId="105A7CFE" w14:textId="77777777" w:rsidR="009D512D" w:rsidRDefault="00AC251D">
      <w:pPr>
        <w:spacing w:after="62" w:line="259" w:lineRule="auto"/>
        <w:ind w:left="0" w:right="0" w:firstLine="0"/>
        <w:jc w:val="left"/>
      </w:pPr>
      <w:r>
        <w:t xml:space="preserve"> </w:t>
      </w:r>
    </w:p>
    <w:p w14:paraId="7A79DA9C" w14:textId="77777777" w:rsidR="009D512D" w:rsidRDefault="00AC251D">
      <w:pPr>
        <w:spacing w:after="65" w:line="259" w:lineRule="auto"/>
        <w:ind w:left="0" w:right="0" w:firstLine="0"/>
        <w:jc w:val="left"/>
      </w:pPr>
      <w:r>
        <w:t xml:space="preserve"> </w:t>
      </w:r>
    </w:p>
    <w:p w14:paraId="2FC497AC" w14:textId="77777777" w:rsidR="009D512D" w:rsidRDefault="00AC251D">
      <w:pPr>
        <w:spacing w:after="62" w:line="259" w:lineRule="auto"/>
        <w:ind w:left="0" w:right="0" w:firstLine="0"/>
        <w:jc w:val="left"/>
      </w:pPr>
      <w:r>
        <w:t xml:space="preserve"> </w:t>
      </w:r>
    </w:p>
    <w:p w14:paraId="23FB64D9" w14:textId="77777777" w:rsidR="009D512D" w:rsidRDefault="00AC251D">
      <w:pPr>
        <w:spacing w:after="62" w:line="259" w:lineRule="auto"/>
        <w:ind w:left="0" w:right="0" w:firstLine="0"/>
        <w:jc w:val="left"/>
      </w:pPr>
      <w:r>
        <w:t xml:space="preserve"> </w:t>
      </w:r>
    </w:p>
    <w:p w14:paraId="7E58979E" w14:textId="77777777" w:rsidR="009D512D" w:rsidRDefault="00AC251D">
      <w:pPr>
        <w:spacing w:after="62" w:line="259" w:lineRule="auto"/>
        <w:ind w:left="0" w:right="0" w:firstLine="0"/>
        <w:jc w:val="left"/>
      </w:pPr>
      <w:r>
        <w:t xml:space="preserve"> </w:t>
      </w:r>
    </w:p>
    <w:p w14:paraId="27BD90D8" w14:textId="77777777" w:rsidR="009D512D" w:rsidRDefault="00AC251D">
      <w:pPr>
        <w:spacing w:after="62" w:line="259" w:lineRule="auto"/>
        <w:ind w:left="0" w:right="0" w:firstLine="0"/>
        <w:jc w:val="left"/>
      </w:pPr>
      <w:r>
        <w:t xml:space="preserve"> </w:t>
      </w:r>
    </w:p>
    <w:p w14:paraId="2E6A7F78" w14:textId="77777777" w:rsidR="009D512D" w:rsidRDefault="00AC251D">
      <w:pPr>
        <w:spacing w:after="62" w:line="259" w:lineRule="auto"/>
        <w:ind w:left="0" w:right="0" w:firstLine="0"/>
        <w:jc w:val="left"/>
      </w:pPr>
      <w:r>
        <w:t xml:space="preserve"> </w:t>
      </w:r>
    </w:p>
    <w:p w14:paraId="46A8DFA2" w14:textId="77777777" w:rsidR="009D512D" w:rsidRDefault="00AC251D">
      <w:pPr>
        <w:spacing w:after="65" w:line="259" w:lineRule="auto"/>
        <w:ind w:left="0" w:right="0" w:firstLine="0"/>
        <w:jc w:val="left"/>
      </w:pPr>
      <w:r>
        <w:t xml:space="preserve"> </w:t>
      </w:r>
    </w:p>
    <w:p w14:paraId="579816CD" w14:textId="77777777" w:rsidR="009D512D" w:rsidRDefault="00AC251D">
      <w:pPr>
        <w:spacing w:after="95" w:line="259" w:lineRule="auto"/>
        <w:ind w:left="0" w:right="0" w:firstLine="0"/>
        <w:jc w:val="left"/>
      </w:pPr>
      <w:r>
        <w:t xml:space="preserve"> </w:t>
      </w:r>
    </w:p>
    <w:p w14:paraId="00AFA539" w14:textId="77777777" w:rsidR="009D512D" w:rsidRDefault="00AC251D">
      <w:pPr>
        <w:tabs>
          <w:tab w:val="center" w:pos="2929"/>
          <w:tab w:val="center" w:pos="5131"/>
        </w:tabs>
        <w:spacing w:after="51"/>
        <w:ind w:left="0" w:right="0" w:firstLine="0"/>
        <w:jc w:val="left"/>
      </w:pPr>
      <w:r>
        <w:rPr>
          <w:sz w:val="22"/>
        </w:rPr>
        <w:t xml:space="preserve"> </w:t>
      </w:r>
      <w:r>
        <w:rPr>
          <w:sz w:val="22"/>
        </w:rPr>
        <w:tab/>
        <w:t xml:space="preserve"> </w:t>
      </w:r>
      <w:r>
        <w:rPr>
          <w:sz w:val="22"/>
        </w:rPr>
        <w:tab/>
      </w:r>
      <w:r>
        <w:t xml:space="preserve">Page intentionally left blank </w:t>
      </w:r>
    </w:p>
    <w:p w14:paraId="6D621AA6" w14:textId="77777777" w:rsidR="009D512D" w:rsidRDefault="00AC251D">
      <w:pPr>
        <w:spacing w:after="0" w:line="259" w:lineRule="auto"/>
        <w:ind w:left="0" w:right="0" w:firstLine="0"/>
        <w:jc w:val="left"/>
      </w:pPr>
      <w:r>
        <w:t xml:space="preserve"> </w:t>
      </w:r>
      <w:r>
        <w:tab/>
        <w:t xml:space="preserve"> </w:t>
      </w:r>
      <w:r>
        <w:br w:type="page"/>
      </w:r>
    </w:p>
    <w:p w14:paraId="67A5532E" w14:textId="77777777" w:rsidR="009D512D" w:rsidRPr="003675E2" w:rsidRDefault="00AC251D" w:rsidP="00DE16A1">
      <w:pPr>
        <w:pStyle w:val="berschrift1"/>
      </w:pPr>
      <w:bookmarkStart w:id="131" w:name="_Toc3544702"/>
      <w:r w:rsidRPr="00DE16A1">
        <w:rPr>
          <w:noProof/>
          <w:lang w:val="de-DE" w:eastAsia="de-DE"/>
        </w:rPr>
        <w:drawing>
          <wp:inline distT="0" distB="0" distL="0" distR="0" wp14:anchorId="0B13425E" wp14:editId="7CE5B5C2">
            <wp:extent cx="656844" cy="118872"/>
            <wp:effectExtent l="0" t="0" r="0" b="0"/>
            <wp:docPr id="43231" name="Picture 43231"/>
            <wp:cNvGraphicFramePr/>
            <a:graphic xmlns:a="http://schemas.openxmlformats.org/drawingml/2006/main">
              <a:graphicData uri="http://schemas.openxmlformats.org/drawingml/2006/picture">
                <pic:pic xmlns:pic="http://schemas.openxmlformats.org/drawingml/2006/picture">
                  <pic:nvPicPr>
                    <pic:cNvPr id="43231" name="Picture 43231"/>
                    <pic:cNvPicPr/>
                  </pic:nvPicPr>
                  <pic:blipFill>
                    <a:blip r:embed="rId16"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rsidRPr="003675E2">
        <w:t xml:space="preserve"> </w:t>
      </w:r>
      <w:r w:rsidRPr="003675E2">
        <w:tab/>
        <w:t>HDF-5 Encoding</w:t>
      </w:r>
      <w:bookmarkEnd w:id="131"/>
      <w:r w:rsidRPr="003675E2">
        <w:t xml:space="preserve"> </w:t>
      </w:r>
    </w:p>
    <w:p w14:paraId="4C750146" w14:textId="77777777" w:rsidR="009D512D" w:rsidRDefault="00AC251D">
      <w:pPr>
        <w:ind w:left="12" w:right="0"/>
      </w:pPr>
      <w:r>
        <w:t xml:space="preserve">This example of the HDF-5 encoding is based on the structures and requirements defined in S-100 v4.0.0, PART 10C.  </w:t>
      </w:r>
    </w:p>
    <w:p w14:paraId="3FBEB40B" w14:textId="77777777" w:rsidR="009D512D" w:rsidRDefault="00AC251D">
      <w:pPr>
        <w:spacing w:after="120" w:line="259" w:lineRule="auto"/>
        <w:ind w:left="0" w:right="0" w:firstLine="0"/>
        <w:jc w:val="left"/>
      </w:pPr>
      <w:r>
        <w:t xml:space="preserve"> </w:t>
      </w:r>
    </w:p>
    <w:p w14:paraId="120DED21" w14:textId="0176EDB2" w:rsidR="009D512D" w:rsidRDefault="00AC251D" w:rsidP="005E045B">
      <w:pPr>
        <w:pStyle w:val="berschrift2"/>
        <w:ind w:left="730"/>
      </w:pPr>
      <w:bookmarkStart w:id="132" w:name="_Toc3544703"/>
      <w:r>
        <w:t>B-1 General Structure</w:t>
      </w:r>
      <w:bookmarkEnd w:id="132"/>
      <w:r>
        <w:t xml:space="preserve"> </w:t>
      </w:r>
    </w:p>
    <w:p w14:paraId="4A898833" w14:textId="77777777" w:rsidR="00FA44EF" w:rsidRPr="00FA44EF" w:rsidRDefault="00FA44EF" w:rsidP="00FA44EF"/>
    <w:p w14:paraId="6BA0D9FE" w14:textId="57742003" w:rsidR="003D7976" w:rsidRDefault="00FA44EF" w:rsidP="00DE16A1">
      <w:pPr>
        <w:jc w:val="center"/>
      </w:pPr>
      <w:r>
        <w:rPr>
          <w:noProof/>
          <w:lang w:val="de-DE" w:eastAsia="de-DE"/>
        </w:rPr>
        <w:drawing>
          <wp:inline distT="0" distB="0" distL="0" distR="0" wp14:anchorId="1CFD038F" wp14:editId="5EE0E11A">
            <wp:extent cx="4073223" cy="5227093"/>
            <wp:effectExtent l="0" t="0" r="3810" b="0"/>
            <wp:docPr id="17704" name="Picture 1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 name="Annex-B_Graphics.png"/>
                    <pic:cNvPicPr/>
                  </pic:nvPicPr>
                  <pic:blipFill rotWithShape="1">
                    <a:blip r:embed="rId92">
                      <a:extLst>
                        <a:ext uri="{28A0092B-C50C-407E-A947-70E740481C1C}">
                          <a14:useLocalDpi xmlns:a14="http://schemas.microsoft.com/office/drawing/2010/main" val="0"/>
                        </a:ext>
                      </a:extLst>
                    </a:blip>
                    <a:srcRect l="10621" t="19155" r="57735" b="26699"/>
                    <a:stretch/>
                  </pic:blipFill>
                  <pic:spPr bwMode="auto">
                    <a:xfrm>
                      <a:off x="0" y="0"/>
                      <a:ext cx="4087896" cy="5245923"/>
                    </a:xfrm>
                    <a:prstGeom prst="rect">
                      <a:avLst/>
                    </a:prstGeom>
                    <a:ln>
                      <a:noFill/>
                    </a:ln>
                    <a:extLst>
                      <a:ext uri="{53640926-AAD7-44D8-BBD7-CCE9431645EC}">
                        <a14:shadowObscured xmlns:a14="http://schemas.microsoft.com/office/drawing/2010/main"/>
                      </a:ext>
                    </a:extLst>
                  </pic:spPr>
                </pic:pic>
              </a:graphicData>
            </a:graphic>
          </wp:inline>
        </w:drawing>
      </w:r>
    </w:p>
    <w:p w14:paraId="446F9F3C" w14:textId="35F59320" w:rsidR="003D5259" w:rsidRDefault="003D5259" w:rsidP="00DE16A1">
      <w:pPr>
        <w:jc w:val="center"/>
      </w:pPr>
    </w:p>
    <w:p w14:paraId="58B6B857" w14:textId="6CD364F0" w:rsidR="009D512D" w:rsidRPr="001B7E15" w:rsidRDefault="00AC251D" w:rsidP="00054F18">
      <w:pPr>
        <w:jc w:val="center"/>
      </w:pPr>
      <w:r w:rsidRPr="00FA44EF">
        <w:t>Figure B.1 S-102 Encoding</w:t>
      </w:r>
    </w:p>
    <w:p w14:paraId="6BC946C4" w14:textId="7A733BA4" w:rsidR="000C2991" w:rsidRDefault="000C2991" w:rsidP="00410C72"/>
    <w:p w14:paraId="7EE3D3AD" w14:textId="1961B7A1" w:rsidR="000C2991" w:rsidRDefault="000C2991" w:rsidP="00410C72"/>
    <w:p w14:paraId="54CE55EF" w14:textId="77777777" w:rsidR="00FA44EF" w:rsidRDefault="00FA44EF" w:rsidP="00410C72"/>
    <w:p w14:paraId="576F1734" w14:textId="08C87BD7" w:rsidR="00410C72" w:rsidRDefault="00410C72" w:rsidP="00410C72"/>
    <w:p w14:paraId="0E438BC0" w14:textId="1EA5BD79" w:rsidR="00410C72" w:rsidRDefault="00410C72" w:rsidP="00410C72"/>
    <w:p w14:paraId="57629236" w14:textId="6799B79B" w:rsidR="00410C72" w:rsidRDefault="00410C72" w:rsidP="00410C72"/>
    <w:p w14:paraId="0F25B105" w14:textId="3BD5A90B" w:rsidR="00410C72" w:rsidRDefault="00410C72" w:rsidP="00410C72"/>
    <w:p w14:paraId="0A857299" w14:textId="7C080A36" w:rsidR="009D512D" w:rsidRDefault="00AC251D" w:rsidP="005E045B">
      <w:pPr>
        <w:pStyle w:val="berschrift3"/>
      </w:pPr>
      <w:bookmarkStart w:id="133" w:name="_Toc3544704"/>
      <w:r>
        <w:t xml:space="preserve">B-1.1 </w:t>
      </w:r>
      <w:r>
        <w:tab/>
      </w:r>
      <w:r w:rsidR="00075455">
        <w:t>BathymetryCoverage</w:t>
      </w:r>
      <w:bookmarkEnd w:id="133"/>
      <w:r w:rsidRPr="000C2991">
        <w:t xml:space="preserve"> </w:t>
      </w:r>
    </w:p>
    <w:p w14:paraId="522CC299" w14:textId="5642A287" w:rsidR="00410C72" w:rsidRDefault="00410C72" w:rsidP="00DE16A1"/>
    <w:p w14:paraId="5561FE77" w14:textId="792A63DB" w:rsidR="00867B23" w:rsidRDefault="00867B23" w:rsidP="00867B23">
      <w:pPr>
        <w:jc w:val="center"/>
      </w:pPr>
      <w:r>
        <w:rPr>
          <w:noProof/>
          <w:lang w:val="de-DE" w:eastAsia="de-DE"/>
        </w:rPr>
        <w:drawing>
          <wp:inline distT="0" distB="0" distL="0" distR="0" wp14:anchorId="6A45B50D" wp14:editId="439220DF">
            <wp:extent cx="4070041" cy="317182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PNG"/>
                    <pic:cNvPicPr/>
                  </pic:nvPicPr>
                  <pic:blipFill rotWithShape="1">
                    <a:blip r:embed="rId93">
                      <a:extLst>
                        <a:ext uri="{28A0092B-C50C-407E-A947-70E740481C1C}">
                          <a14:useLocalDpi xmlns:a14="http://schemas.microsoft.com/office/drawing/2010/main" val="0"/>
                        </a:ext>
                      </a:extLst>
                    </a:blip>
                    <a:srcRect/>
                    <a:stretch/>
                  </pic:blipFill>
                  <pic:spPr bwMode="auto">
                    <a:xfrm>
                      <a:off x="0" y="0"/>
                      <a:ext cx="4108222" cy="3201580"/>
                    </a:xfrm>
                    <a:prstGeom prst="rect">
                      <a:avLst/>
                    </a:prstGeom>
                    <a:ln>
                      <a:noFill/>
                    </a:ln>
                    <a:extLst>
                      <a:ext uri="{53640926-AAD7-44D8-BBD7-CCE9431645EC}">
                        <a14:shadowObscured xmlns:a14="http://schemas.microsoft.com/office/drawing/2010/main"/>
                      </a:ext>
                    </a:extLst>
                  </pic:spPr>
                </pic:pic>
              </a:graphicData>
            </a:graphic>
          </wp:inline>
        </w:drawing>
      </w:r>
    </w:p>
    <w:p w14:paraId="4ADB6E04" w14:textId="0ED49CE4" w:rsidR="002B1A88" w:rsidRPr="001B7E15" w:rsidRDefault="002B1A88" w:rsidP="00054F18">
      <w:pPr>
        <w:jc w:val="center"/>
      </w:pPr>
      <w:r w:rsidRPr="001B7E15">
        <w:t>Figure B.2 S-102 Group_F Encoding general structure.</w:t>
      </w:r>
    </w:p>
    <w:p w14:paraId="3C8A1B2B" w14:textId="53991E94" w:rsidR="009D512D" w:rsidRDefault="009D512D" w:rsidP="00DE16A1">
      <w:pPr>
        <w:spacing w:after="76" w:line="259" w:lineRule="auto"/>
        <w:ind w:left="0" w:right="0" w:firstLine="0"/>
        <w:jc w:val="center"/>
      </w:pPr>
    </w:p>
    <w:p w14:paraId="343702CF" w14:textId="1C80EF14" w:rsidR="00976584" w:rsidRDefault="00976584" w:rsidP="00DE16A1">
      <w:pPr>
        <w:spacing w:after="76" w:line="259" w:lineRule="auto"/>
        <w:ind w:left="0" w:right="0" w:firstLine="0"/>
        <w:jc w:val="center"/>
      </w:pPr>
      <w:r>
        <w:rPr>
          <w:noProof/>
          <w:lang w:val="de-DE" w:eastAsia="de-DE"/>
        </w:rPr>
        <w:drawing>
          <wp:inline distT="0" distB="0" distL="0" distR="0" wp14:anchorId="196099AD" wp14:editId="218D0009">
            <wp:extent cx="4038600" cy="40803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PNG"/>
                    <pic:cNvPicPr/>
                  </pic:nvPicPr>
                  <pic:blipFill rotWithShape="1">
                    <a:blip r:embed="rId94">
                      <a:extLst>
                        <a:ext uri="{28A0092B-C50C-407E-A947-70E740481C1C}">
                          <a14:useLocalDpi xmlns:a14="http://schemas.microsoft.com/office/drawing/2010/main" val="0"/>
                        </a:ext>
                      </a:extLst>
                    </a:blip>
                    <a:srcRect/>
                    <a:stretch/>
                  </pic:blipFill>
                  <pic:spPr bwMode="auto">
                    <a:xfrm>
                      <a:off x="0" y="0"/>
                      <a:ext cx="4058709" cy="4100697"/>
                    </a:xfrm>
                    <a:prstGeom prst="rect">
                      <a:avLst/>
                    </a:prstGeom>
                    <a:ln>
                      <a:noFill/>
                    </a:ln>
                    <a:extLst>
                      <a:ext uri="{53640926-AAD7-44D8-BBD7-CCE9431645EC}">
                        <a14:shadowObscured xmlns:a14="http://schemas.microsoft.com/office/drawing/2010/main"/>
                      </a:ext>
                    </a:extLst>
                  </pic:spPr>
                </pic:pic>
              </a:graphicData>
            </a:graphic>
          </wp:inline>
        </w:drawing>
      </w:r>
    </w:p>
    <w:p w14:paraId="2F6FB238" w14:textId="7DCF63C2" w:rsidR="003160F0" w:rsidRDefault="003160F0" w:rsidP="00DE16A1">
      <w:pPr>
        <w:spacing w:after="76" w:line="259" w:lineRule="auto"/>
        <w:ind w:left="0" w:right="0" w:firstLine="0"/>
        <w:jc w:val="center"/>
      </w:pPr>
    </w:p>
    <w:p w14:paraId="70B53D24" w14:textId="66844CB7" w:rsidR="009D512D" w:rsidRPr="001B7E15" w:rsidRDefault="00AC251D" w:rsidP="00054F18">
      <w:pPr>
        <w:jc w:val="center"/>
      </w:pPr>
      <w:r w:rsidRPr="001B7E15">
        <w:t>Figure B.3 S-102 Group_F/featureCode Encoding general structure.</w:t>
      </w:r>
    </w:p>
    <w:p w14:paraId="24A08DF4" w14:textId="1C16A84E" w:rsidR="00E06332" w:rsidRDefault="0023753E" w:rsidP="002835B9">
      <w:pPr>
        <w:spacing w:after="3" w:line="259" w:lineRule="auto"/>
        <w:ind w:left="18" w:right="2003" w:hanging="10"/>
        <w:jc w:val="center"/>
      </w:pPr>
      <w:r>
        <w:rPr>
          <w:noProof/>
          <w:lang w:val="de-DE" w:eastAsia="de-DE"/>
        </w:rPr>
        <w:drawing>
          <wp:inline distT="0" distB="0" distL="0" distR="0" wp14:anchorId="2C436751" wp14:editId="67AE75B5">
            <wp:extent cx="6181725" cy="2654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PNG"/>
                    <pic:cNvPicPr/>
                  </pic:nvPicPr>
                  <pic:blipFill rotWithShape="1">
                    <a:blip r:embed="rId95">
                      <a:extLst>
                        <a:ext uri="{28A0092B-C50C-407E-A947-70E740481C1C}">
                          <a14:useLocalDpi xmlns:a14="http://schemas.microsoft.com/office/drawing/2010/main" val="0"/>
                        </a:ext>
                      </a:extLst>
                    </a:blip>
                    <a:srcRect/>
                    <a:stretch/>
                  </pic:blipFill>
                  <pic:spPr bwMode="auto">
                    <a:xfrm>
                      <a:off x="0" y="0"/>
                      <a:ext cx="6207322" cy="2665291"/>
                    </a:xfrm>
                    <a:prstGeom prst="rect">
                      <a:avLst/>
                    </a:prstGeom>
                    <a:ln>
                      <a:noFill/>
                    </a:ln>
                    <a:extLst>
                      <a:ext uri="{53640926-AAD7-44D8-BBD7-CCE9431645EC}">
                        <a14:shadowObscured xmlns:a14="http://schemas.microsoft.com/office/drawing/2010/main"/>
                      </a:ext>
                    </a:extLst>
                  </pic:spPr>
                </pic:pic>
              </a:graphicData>
            </a:graphic>
          </wp:inline>
        </w:drawing>
      </w:r>
    </w:p>
    <w:p w14:paraId="4E6F5D6F" w14:textId="77777777" w:rsidR="00E06332" w:rsidRDefault="00E06332" w:rsidP="00DE16A1">
      <w:pPr>
        <w:spacing w:after="3" w:line="259" w:lineRule="auto"/>
        <w:ind w:left="10" w:right="2003" w:hanging="10"/>
        <w:jc w:val="center"/>
      </w:pPr>
    </w:p>
    <w:p w14:paraId="79EF3F5A" w14:textId="46F86CC4" w:rsidR="009D512D" w:rsidRDefault="00AC251D" w:rsidP="00054F18">
      <w:pPr>
        <w:jc w:val="center"/>
      </w:pPr>
      <w:r w:rsidRPr="00410C72">
        <w:t>Figure B.4 S-102 Group_F/featureCode Encoding dataset values</w:t>
      </w:r>
    </w:p>
    <w:p w14:paraId="43716562" w14:textId="77777777" w:rsidR="00600688" w:rsidRPr="00410C72" w:rsidRDefault="00600688" w:rsidP="00054F18">
      <w:pPr>
        <w:jc w:val="center"/>
      </w:pPr>
    </w:p>
    <w:p w14:paraId="107E5A5A" w14:textId="4B5A5C39" w:rsidR="003D7976" w:rsidRPr="003D7976" w:rsidRDefault="00600688" w:rsidP="00DE16A1">
      <w:pPr>
        <w:jc w:val="center"/>
      </w:pPr>
      <w:r>
        <w:rPr>
          <w:noProof/>
          <w:lang w:val="de-DE" w:eastAsia="de-DE"/>
        </w:rPr>
        <w:drawing>
          <wp:inline distT="0" distB="0" distL="0" distR="0" wp14:anchorId="6490E453" wp14:editId="5A1FC783">
            <wp:extent cx="5905500" cy="4962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PNG"/>
                    <pic:cNvPicPr/>
                  </pic:nvPicPr>
                  <pic:blipFill rotWithShape="1">
                    <a:blip r:embed="rId96">
                      <a:extLst>
                        <a:ext uri="{28A0092B-C50C-407E-A947-70E740481C1C}">
                          <a14:useLocalDpi xmlns:a14="http://schemas.microsoft.com/office/drawing/2010/main" val="0"/>
                        </a:ext>
                      </a:extLst>
                    </a:blip>
                    <a:srcRect l="13368" t="15693" r="20228" b="9907"/>
                    <a:stretch/>
                  </pic:blipFill>
                  <pic:spPr bwMode="auto">
                    <a:xfrm>
                      <a:off x="0" y="0"/>
                      <a:ext cx="5933106" cy="4985366"/>
                    </a:xfrm>
                    <a:prstGeom prst="rect">
                      <a:avLst/>
                    </a:prstGeom>
                    <a:ln>
                      <a:noFill/>
                    </a:ln>
                    <a:extLst>
                      <a:ext uri="{53640926-AAD7-44D8-BBD7-CCE9431645EC}">
                        <a14:shadowObscured xmlns:a14="http://schemas.microsoft.com/office/drawing/2010/main"/>
                      </a:ext>
                    </a:extLst>
                  </pic:spPr>
                </pic:pic>
              </a:graphicData>
            </a:graphic>
          </wp:inline>
        </w:drawing>
      </w:r>
    </w:p>
    <w:p w14:paraId="6A5E46B8" w14:textId="49B44372" w:rsidR="009D512D" w:rsidRDefault="009D512D" w:rsidP="00DE16A1">
      <w:pPr>
        <w:spacing w:after="78" w:line="259" w:lineRule="auto"/>
        <w:ind w:left="0" w:right="0" w:firstLine="0"/>
        <w:jc w:val="center"/>
      </w:pPr>
    </w:p>
    <w:p w14:paraId="3DCBF7C1" w14:textId="70829F3F" w:rsidR="009D512D" w:rsidRDefault="00AC251D" w:rsidP="00054F18">
      <w:pPr>
        <w:jc w:val="center"/>
      </w:pPr>
      <w:r w:rsidRPr="00410C72">
        <w:t>Figure B.5 S-102 Encoding Group_F/</w:t>
      </w:r>
      <w:r w:rsidR="00075455">
        <w:t>BathymetryCoverage</w:t>
      </w:r>
      <w:r w:rsidRPr="00410C72">
        <w:t xml:space="preserve"> Encoding general structure</w:t>
      </w:r>
    </w:p>
    <w:p w14:paraId="40A960D3" w14:textId="77777777" w:rsidR="009641C6" w:rsidRDefault="009641C6" w:rsidP="00054F18">
      <w:pPr>
        <w:jc w:val="center"/>
        <w:sectPr w:rsidR="009641C6">
          <w:headerReference w:type="even" r:id="rId97"/>
          <w:headerReference w:type="default" r:id="rId98"/>
          <w:footerReference w:type="even" r:id="rId99"/>
          <w:footerReference w:type="default" r:id="rId100"/>
          <w:headerReference w:type="first" r:id="rId101"/>
          <w:footerReference w:type="first" r:id="rId102"/>
          <w:pgSz w:w="11906" w:h="16838"/>
          <w:pgMar w:top="1439" w:right="863" w:bottom="1511" w:left="720" w:header="721" w:footer="716" w:gutter="0"/>
          <w:cols w:space="720"/>
        </w:sectPr>
      </w:pPr>
    </w:p>
    <w:p w14:paraId="5E2432E3" w14:textId="711EAB95" w:rsidR="009641C6" w:rsidRPr="00410C72" w:rsidRDefault="009641C6" w:rsidP="00054F18">
      <w:pPr>
        <w:jc w:val="center"/>
      </w:pPr>
    </w:p>
    <w:p w14:paraId="54EC8B11" w14:textId="0D8BF327" w:rsidR="009D512D" w:rsidRDefault="00200272" w:rsidP="00105EEE">
      <w:pPr>
        <w:spacing w:after="0" w:line="259" w:lineRule="auto"/>
        <w:ind w:left="0" w:right="2" w:firstLine="0"/>
        <w:jc w:val="center"/>
      </w:pPr>
      <w:r>
        <w:rPr>
          <w:noProof/>
          <w:lang w:val="de-DE" w:eastAsia="de-DE"/>
        </w:rPr>
        <w:drawing>
          <wp:inline distT="0" distB="0" distL="0" distR="0" wp14:anchorId="4CFBE6E0" wp14:editId="6E8D4048">
            <wp:extent cx="7787958" cy="23691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6.PNG"/>
                    <pic:cNvPicPr/>
                  </pic:nvPicPr>
                  <pic:blipFill rotWithShape="1">
                    <a:blip r:embed="rId103">
                      <a:extLst>
                        <a:ext uri="{28A0092B-C50C-407E-A947-70E740481C1C}">
                          <a14:useLocalDpi xmlns:a14="http://schemas.microsoft.com/office/drawing/2010/main" val="0"/>
                        </a:ext>
                      </a:extLst>
                    </a:blip>
                    <a:srcRect/>
                    <a:stretch/>
                  </pic:blipFill>
                  <pic:spPr bwMode="auto">
                    <a:xfrm>
                      <a:off x="0" y="0"/>
                      <a:ext cx="7841206" cy="2385384"/>
                    </a:xfrm>
                    <a:prstGeom prst="rect">
                      <a:avLst/>
                    </a:prstGeom>
                    <a:ln>
                      <a:noFill/>
                    </a:ln>
                    <a:extLst>
                      <a:ext uri="{53640926-AAD7-44D8-BBD7-CCE9431645EC}">
                        <a14:shadowObscured xmlns:a14="http://schemas.microsoft.com/office/drawing/2010/main"/>
                      </a:ext>
                    </a:extLst>
                  </pic:spPr>
                </pic:pic>
              </a:graphicData>
            </a:graphic>
          </wp:inline>
        </w:drawing>
      </w:r>
    </w:p>
    <w:p w14:paraId="119FF0DB" w14:textId="3EEA75C8" w:rsidR="009D512D" w:rsidRDefault="009D512D" w:rsidP="00DE16A1">
      <w:pPr>
        <w:spacing w:after="78" w:line="259" w:lineRule="auto"/>
        <w:ind w:left="164" w:right="0" w:firstLine="0"/>
        <w:jc w:val="center"/>
      </w:pPr>
    </w:p>
    <w:p w14:paraId="3FE7C7B1" w14:textId="47656442" w:rsidR="009D512D" w:rsidRDefault="00AC251D" w:rsidP="00054F18">
      <w:pPr>
        <w:jc w:val="center"/>
      </w:pPr>
      <w:r w:rsidRPr="00410C72">
        <w:t>Figure B.6 S-102 Encoding Group_F/</w:t>
      </w:r>
      <w:r w:rsidR="00075455">
        <w:t>BathymetryCoverage</w:t>
      </w:r>
      <w:r w:rsidRPr="00410C72">
        <w:t xml:space="preserve"> Encoding attributes.</w:t>
      </w:r>
    </w:p>
    <w:p w14:paraId="02111458" w14:textId="6F9DAB63" w:rsidR="003D7976" w:rsidRDefault="003D7976" w:rsidP="009641C6">
      <w:pPr>
        <w:spacing w:after="3" w:line="259" w:lineRule="auto"/>
        <w:ind w:left="18" w:right="1973" w:hanging="10"/>
        <w:jc w:val="center"/>
        <w:rPr>
          <w:b/>
        </w:rPr>
      </w:pPr>
    </w:p>
    <w:p w14:paraId="0EC4F3AC" w14:textId="196387DC" w:rsidR="003D7976" w:rsidRDefault="00200272" w:rsidP="009641C6">
      <w:pPr>
        <w:spacing w:after="3" w:line="259" w:lineRule="auto"/>
        <w:ind w:left="730" w:right="1973" w:hanging="10"/>
        <w:jc w:val="center"/>
        <w:rPr>
          <w:b/>
        </w:rPr>
      </w:pPr>
      <w:r>
        <w:rPr>
          <w:b/>
          <w:noProof/>
          <w:lang w:val="de-DE" w:eastAsia="de-DE"/>
        </w:rPr>
        <w:drawing>
          <wp:inline distT="0" distB="0" distL="0" distR="0" wp14:anchorId="1A5FB906" wp14:editId="3E803673">
            <wp:extent cx="8006964" cy="2678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7.PNG"/>
                    <pic:cNvPicPr/>
                  </pic:nvPicPr>
                  <pic:blipFill rotWithShape="1">
                    <a:blip r:embed="rId104">
                      <a:extLst>
                        <a:ext uri="{28A0092B-C50C-407E-A947-70E740481C1C}">
                          <a14:useLocalDpi xmlns:a14="http://schemas.microsoft.com/office/drawing/2010/main" val="0"/>
                        </a:ext>
                      </a:extLst>
                    </a:blip>
                    <a:srcRect/>
                    <a:stretch/>
                  </pic:blipFill>
                  <pic:spPr bwMode="auto">
                    <a:xfrm>
                      <a:off x="0" y="0"/>
                      <a:ext cx="8013044" cy="2680464"/>
                    </a:xfrm>
                    <a:prstGeom prst="rect">
                      <a:avLst/>
                    </a:prstGeom>
                    <a:ln>
                      <a:noFill/>
                    </a:ln>
                    <a:extLst>
                      <a:ext uri="{53640926-AAD7-44D8-BBD7-CCE9431645EC}">
                        <a14:shadowObscured xmlns:a14="http://schemas.microsoft.com/office/drawing/2010/main"/>
                      </a:ext>
                    </a:extLst>
                  </pic:spPr>
                </pic:pic>
              </a:graphicData>
            </a:graphic>
          </wp:inline>
        </w:drawing>
      </w:r>
    </w:p>
    <w:p w14:paraId="3D9C22DA" w14:textId="77777777" w:rsidR="003D7976" w:rsidRDefault="003D7976" w:rsidP="00DE16A1">
      <w:pPr>
        <w:spacing w:after="3" w:line="259" w:lineRule="auto"/>
        <w:ind w:left="10" w:right="1973" w:hanging="10"/>
        <w:jc w:val="center"/>
      </w:pPr>
    </w:p>
    <w:p w14:paraId="149D54B8" w14:textId="3902BB1C" w:rsidR="009D512D" w:rsidRPr="00410C72" w:rsidRDefault="00AC251D" w:rsidP="00054F18">
      <w:pPr>
        <w:jc w:val="center"/>
      </w:pPr>
      <w:r w:rsidRPr="00410C72">
        <w:t>Figure B.7 S-102 Encoding Group_F/</w:t>
      </w:r>
      <w:r w:rsidR="00075455">
        <w:t>BathymetryCoverage</w:t>
      </w:r>
      <w:r w:rsidRPr="00410C72">
        <w:t xml:space="preserve"> Encoding dataset values</w:t>
      </w:r>
    </w:p>
    <w:p w14:paraId="33E22ECE" w14:textId="77777777" w:rsidR="009641C6" w:rsidRDefault="009641C6" w:rsidP="00DE16A1">
      <w:pPr>
        <w:spacing w:after="0" w:line="259" w:lineRule="auto"/>
        <w:ind w:left="0" w:right="0" w:firstLine="0"/>
        <w:jc w:val="center"/>
        <w:sectPr w:rsidR="009641C6" w:rsidSect="009641C6">
          <w:pgSz w:w="16838" w:h="11906" w:orient="landscape"/>
          <w:pgMar w:top="720" w:right="1440" w:bottom="864" w:left="1512" w:header="720" w:footer="720" w:gutter="0"/>
          <w:cols w:space="720"/>
        </w:sectPr>
      </w:pPr>
    </w:p>
    <w:p w14:paraId="72C7CF43" w14:textId="263AD4B0" w:rsidR="009D512D" w:rsidRDefault="00F87295" w:rsidP="00DE16A1">
      <w:pPr>
        <w:spacing w:after="0" w:line="259" w:lineRule="auto"/>
        <w:ind w:left="0" w:right="0" w:firstLine="0"/>
        <w:jc w:val="center"/>
      </w:pPr>
      <w:r>
        <w:rPr>
          <w:noProof/>
          <w:lang w:val="de-DE" w:eastAsia="de-DE"/>
        </w:rPr>
        <w:drawing>
          <wp:inline distT="0" distB="0" distL="0" distR="0" wp14:anchorId="39FE2666" wp14:editId="55D9892B">
            <wp:extent cx="4690240" cy="5495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8.PNG"/>
                    <pic:cNvPicPr/>
                  </pic:nvPicPr>
                  <pic:blipFill rotWithShape="1">
                    <a:blip r:embed="rId105">
                      <a:extLst>
                        <a:ext uri="{28A0092B-C50C-407E-A947-70E740481C1C}">
                          <a14:useLocalDpi xmlns:a14="http://schemas.microsoft.com/office/drawing/2010/main" val="0"/>
                        </a:ext>
                      </a:extLst>
                    </a:blip>
                    <a:srcRect/>
                    <a:stretch/>
                  </pic:blipFill>
                  <pic:spPr bwMode="auto">
                    <a:xfrm>
                      <a:off x="0" y="0"/>
                      <a:ext cx="4699624" cy="5506921"/>
                    </a:xfrm>
                    <a:prstGeom prst="rect">
                      <a:avLst/>
                    </a:prstGeom>
                    <a:ln>
                      <a:noFill/>
                    </a:ln>
                    <a:extLst>
                      <a:ext uri="{53640926-AAD7-44D8-BBD7-CCE9431645EC}">
                        <a14:shadowObscured xmlns:a14="http://schemas.microsoft.com/office/drawing/2010/main"/>
                      </a:ext>
                    </a:extLst>
                  </pic:spPr>
                </pic:pic>
              </a:graphicData>
            </a:graphic>
          </wp:inline>
        </w:drawing>
      </w:r>
    </w:p>
    <w:p w14:paraId="766734EC" w14:textId="2A78C959" w:rsidR="009D512D" w:rsidRDefault="009D512D" w:rsidP="00DE16A1">
      <w:pPr>
        <w:spacing w:after="83" w:line="259" w:lineRule="auto"/>
        <w:ind w:left="59" w:right="0" w:firstLine="0"/>
        <w:jc w:val="center"/>
      </w:pPr>
    </w:p>
    <w:p w14:paraId="272459CC" w14:textId="26854D88" w:rsidR="003D7976" w:rsidRPr="00410C72" w:rsidRDefault="00AC251D" w:rsidP="00054F18">
      <w:pPr>
        <w:jc w:val="center"/>
      </w:pPr>
      <w:r w:rsidRPr="00410C72">
        <w:t>Figure B.8 S-102 Encoding Group_F/</w:t>
      </w:r>
      <w:r w:rsidR="00075455">
        <w:t>TrackingListCoverage</w:t>
      </w:r>
      <w:r w:rsidR="00A97C0C">
        <w:t xml:space="preserve"> </w:t>
      </w:r>
      <w:r w:rsidRPr="00410C72">
        <w:t>Encoding (top) general structure</w:t>
      </w:r>
    </w:p>
    <w:p w14:paraId="17BBE614" w14:textId="77777777" w:rsidR="003D7976" w:rsidRDefault="003D7976" w:rsidP="00DE16A1">
      <w:pPr>
        <w:spacing w:after="3" w:line="259" w:lineRule="auto"/>
        <w:ind w:left="10" w:right="944" w:hanging="10"/>
        <w:jc w:val="center"/>
        <w:rPr>
          <w:b/>
        </w:rPr>
      </w:pPr>
    </w:p>
    <w:p w14:paraId="2FA83AC6" w14:textId="77777777" w:rsidR="003D7976" w:rsidRDefault="003D7976" w:rsidP="00DE16A1">
      <w:pPr>
        <w:spacing w:after="3" w:line="259" w:lineRule="auto"/>
        <w:ind w:left="10" w:right="944" w:hanging="10"/>
        <w:jc w:val="center"/>
        <w:rPr>
          <w:b/>
        </w:rPr>
      </w:pPr>
    </w:p>
    <w:p w14:paraId="060170C3" w14:textId="77777777" w:rsidR="003D7976" w:rsidRDefault="003D7976" w:rsidP="00DE16A1">
      <w:pPr>
        <w:spacing w:after="3" w:line="259" w:lineRule="auto"/>
        <w:ind w:left="10" w:right="944" w:hanging="10"/>
        <w:jc w:val="center"/>
        <w:rPr>
          <w:b/>
        </w:rPr>
      </w:pPr>
    </w:p>
    <w:p w14:paraId="70663E0A" w14:textId="2C5D8FA3" w:rsidR="009D512D" w:rsidRDefault="009D512D" w:rsidP="00DE16A1">
      <w:pPr>
        <w:spacing w:after="3" w:line="259" w:lineRule="auto"/>
        <w:ind w:left="10" w:right="944" w:hanging="10"/>
        <w:jc w:val="center"/>
      </w:pPr>
    </w:p>
    <w:p w14:paraId="1C5C2706" w14:textId="43F4C541" w:rsidR="00F87295" w:rsidRDefault="00F87295" w:rsidP="00DE16A1">
      <w:pPr>
        <w:spacing w:after="3" w:line="259" w:lineRule="auto"/>
        <w:ind w:left="10" w:right="944" w:hanging="10"/>
        <w:jc w:val="center"/>
      </w:pPr>
    </w:p>
    <w:p w14:paraId="20402F93" w14:textId="3C03D6A1" w:rsidR="00F87295" w:rsidRDefault="00F87295" w:rsidP="00DE16A1">
      <w:pPr>
        <w:spacing w:after="3" w:line="259" w:lineRule="auto"/>
        <w:ind w:left="10" w:right="944" w:hanging="10"/>
        <w:jc w:val="center"/>
      </w:pPr>
    </w:p>
    <w:p w14:paraId="7A4DC5D0" w14:textId="4796DAED" w:rsidR="00F87295" w:rsidRDefault="00F87295" w:rsidP="00DE16A1">
      <w:pPr>
        <w:spacing w:after="3" w:line="259" w:lineRule="auto"/>
        <w:ind w:left="10" w:right="944" w:hanging="10"/>
        <w:jc w:val="center"/>
      </w:pPr>
    </w:p>
    <w:p w14:paraId="0159824E" w14:textId="28C395F9" w:rsidR="00F87295" w:rsidRDefault="00F87295" w:rsidP="00DE16A1">
      <w:pPr>
        <w:spacing w:after="3" w:line="259" w:lineRule="auto"/>
        <w:ind w:left="10" w:right="944" w:hanging="10"/>
        <w:jc w:val="center"/>
      </w:pPr>
    </w:p>
    <w:p w14:paraId="725D3663" w14:textId="0F9137B4" w:rsidR="00F87295" w:rsidRDefault="00F87295" w:rsidP="00DE16A1">
      <w:pPr>
        <w:spacing w:after="3" w:line="259" w:lineRule="auto"/>
        <w:ind w:left="10" w:right="944" w:hanging="10"/>
        <w:jc w:val="center"/>
      </w:pPr>
    </w:p>
    <w:p w14:paraId="5112BD72" w14:textId="717E179B" w:rsidR="00F87295" w:rsidRDefault="00F87295" w:rsidP="00DE16A1">
      <w:pPr>
        <w:spacing w:after="3" w:line="259" w:lineRule="auto"/>
        <w:ind w:left="10" w:right="944" w:hanging="10"/>
        <w:jc w:val="center"/>
      </w:pPr>
    </w:p>
    <w:p w14:paraId="0D5C8016" w14:textId="6FC89378" w:rsidR="00F87295" w:rsidRDefault="00F87295" w:rsidP="00DE16A1">
      <w:pPr>
        <w:spacing w:after="3" w:line="259" w:lineRule="auto"/>
        <w:ind w:left="10" w:right="944" w:hanging="10"/>
        <w:jc w:val="center"/>
      </w:pPr>
    </w:p>
    <w:p w14:paraId="7CCE5348" w14:textId="6E7C339F" w:rsidR="00F87295" w:rsidRDefault="00F87295" w:rsidP="00DE16A1">
      <w:pPr>
        <w:spacing w:after="3" w:line="259" w:lineRule="auto"/>
        <w:ind w:left="10" w:right="944" w:hanging="10"/>
        <w:jc w:val="center"/>
      </w:pPr>
    </w:p>
    <w:p w14:paraId="2DD53C9F" w14:textId="577CC647" w:rsidR="00F87295" w:rsidRDefault="00F87295" w:rsidP="00DE16A1">
      <w:pPr>
        <w:spacing w:after="3" w:line="259" w:lineRule="auto"/>
        <w:ind w:left="10" w:right="944" w:hanging="10"/>
        <w:jc w:val="center"/>
      </w:pPr>
    </w:p>
    <w:p w14:paraId="68CF83C2" w14:textId="55082379" w:rsidR="00F87295" w:rsidRDefault="00F87295" w:rsidP="00DE16A1">
      <w:pPr>
        <w:spacing w:after="3" w:line="259" w:lineRule="auto"/>
        <w:ind w:left="10" w:right="944" w:hanging="10"/>
        <w:jc w:val="center"/>
      </w:pPr>
    </w:p>
    <w:p w14:paraId="3445C44B" w14:textId="4651F659" w:rsidR="00F87295" w:rsidRDefault="00F87295" w:rsidP="00DE16A1">
      <w:pPr>
        <w:spacing w:after="3" w:line="259" w:lineRule="auto"/>
        <w:ind w:left="10" w:right="944" w:hanging="10"/>
        <w:jc w:val="center"/>
      </w:pPr>
    </w:p>
    <w:p w14:paraId="5164869A" w14:textId="110FE2E3" w:rsidR="00F87295" w:rsidRDefault="00F87295" w:rsidP="00DE16A1">
      <w:pPr>
        <w:spacing w:after="3" w:line="259" w:lineRule="auto"/>
        <w:ind w:left="10" w:right="944" w:hanging="10"/>
        <w:jc w:val="center"/>
      </w:pPr>
    </w:p>
    <w:p w14:paraId="297FC714" w14:textId="3A5EDD1A" w:rsidR="00F87295" w:rsidRDefault="00F87295" w:rsidP="00DE16A1">
      <w:pPr>
        <w:spacing w:after="3" w:line="259" w:lineRule="auto"/>
        <w:ind w:left="10" w:right="944" w:hanging="10"/>
        <w:jc w:val="center"/>
      </w:pPr>
    </w:p>
    <w:p w14:paraId="6454F0C1" w14:textId="763C419B" w:rsidR="00F87295" w:rsidRDefault="00F87295" w:rsidP="00DE16A1">
      <w:pPr>
        <w:spacing w:after="3" w:line="259" w:lineRule="auto"/>
        <w:ind w:left="10" w:right="944" w:hanging="10"/>
        <w:jc w:val="center"/>
      </w:pPr>
    </w:p>
    <w:p w14:paraId="4CF6D6EC" w14:textId="77777777" w:rsidR="00F87295" w:rsidRDefault="00F87295" w:rsidP="00DE16A1">
      <w:pPr>
        <w:spacing w:after="3" w:line="259" w:lineRule="auto"/>
        <w:ind w:left="10" w:right="944" w:hanging="10"/>
        <w:jc w:val="center"/>
        <w:sectPr w:rsidR="00F87295" w:rsidSect="009641C6">
          <w:pgSz w:w="11906" w:h="16838"/>
          <w:pgMar w:top="1440" w:right="864" w:bottom="1512" w:left="720" w:header="720" w:footer="720" w:gutter="0"/>
          <w:cols w:space="720"/>
        </w:sectPr>
      </w:pPr>
    </w:p>
    <w:p w14:paraId="00ADC0A9" w14:textId="66BBDECA" w:rsidR="00F87295" w:rsidRDefault="00F87295" w:rsidP="00DE16A1">
      <w:pPr>
        <w:spacing w:after="3" w:line="259" w:lineRule="auto"/>
        <w:ind w:left="10" w:right="944" w:hanging="10"/>
        <w:jc w:val="center"/>
      </w:pPr>
    </w:p>
    <w:p w14:paraId="505EC778" w14:textId="688D4988" w:rsidR="00F87295" w:rsidRDefault="00F87295" w:rsidP="00DE16A1">
      <w:pPr>
        <w:spacing w:after="3" w:line="259" w:lineRule="auto"/>
        <w:ind w:left="10" w:right="944" w:hanging="10"/>
        <w:jc w:val="center"/>
      </w:pPr>
    </w:p>
    <w:p w14:paraId="0F4AE184" w14:textId="22C2A35D" w:rsidR="00F87295" w:rsidRDefault="00F87295" w:rsidP="00DE16A1">
      <w:pPr>
        <w:spacing w:after="3" w:line="259" w:lineRule="auto"/>
        <w:ind w:left="10" w:right="944" w:hanging="10"/>
        <w:jc w:val="center"/>
      </w:pPr>
    </w:p>
    <w:p w14:paraId="2001F22A" w14:textId="2046AA61" w:rsidR="00F87295" w:rsidRDefault="00F87295" w:rsidP="00DE16A1">
      <w:pPr>
        <w:spacing w:after="3" w:line="259" w:lineRule="auto"/>
        <w:ind w:left="10" w:right="944" w:hanging="10"/>
        <w:jc w:val="center"/>
      </w:pPr>
    </w:p>
    <w:p w14:paraId="52030F7F" w14:textId="77777777" w:rsidR="00F87295" w:rsidRDefault="00F87295" w:rsidP="00DE16A1">
      <w:pPr>
        <w:spacing w:after="3" w:line="259" w:lineRule="auto"/>
        <w:ind w:left="10" w:right="944" w:hanging="10"/>
        <w:jc w:val="center"/>
      </w:pPr>
    </w:p>
    <w:p w14:paraId="082412C2" w14:textId="355AA7D3" w:rsidR="00F87295" w:rsidRDefault="00F87295" w:rsidP="00DE16A1">
      <w:pPr>
        <w:spacing w:after="3" w:line="259" w:lineRule="auto"/>
        <w:ind w:left="10" w:right="944" w:hanging="10"/>
        <w:jc w:val="center"/>
      </w:pPr>
      <w:r>
        <w:rPr>
          <w:noProof/>
          <w:lang w:val="de-DE" w:eastAsia="de-DE"/>
        </w:rPr>
        <w:drawing>
          <wp:inline distT="0" distB="0" distL="0" distR="0" wp14:anchorId="71E51D58" wp14:editId="32412B57">
            <wp:extent cx="8653145" cy="3076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10.PNG"/>
                    <pic:cNvPicPr/>
                  </pic:nvPicPr>
                  <pic:blipFill rotWithShape="1">
                    <a:blip r:embed="rId106">
                      <a:extLst>
                        <a:ext uri="{28A0092B-C50C-407E-A947-70E740481C1C}">
                          <a14:useLocalDpi xmlns:a14="http://schemas.microsoft.com/office/drawing/2010/main" val="0"/>
                        </a:ext>
                      </a:extLst>
                    </a:blip>
                    <a:srcRect/>
                    <a:stretch/>
                  </pic:blipFill>
                  <pic:spPr bwMode="auto">
                    <a:xfrm>
                      <a:off x="0" y="0"/>
                      <a:ext cx="8659954" cy="3078996"/>
                    </a:xfrm>
                    <a:prstGeom prst="rect">
                      <a:avLst/>
                    </a:prstGeom>
                    <a:ln>
                      <a:noFill/>
                    </a:ln>
                    <a:extLst>
                      <a:ext uri="{53640926-AAD7-44D8-BBD7-CCE9431645EC}">
                        <a14:shadowObscured xmlns:a14="http://schemas.microsoft.com/office/drawing/2010/main"/>
                      </a:ext>
                    </a:extLst>
                  </pic:spPr>
                </pic:pic>
              </a:graphicData>
            </a:graphic>
          </wp:inline>
        </w:drawing>
      </w:r>
    </w:p>
    <w:p w14:paraId="1D66ECA9" w14:textId="2E72D3EB" w:rsidR="009D512D" w:rsidRDefault="009D512D" w:rsidP="00DE16A1">
      <w:pPr>
        <w:spacing w:after="83" w:line="259" w:lineRule="auto"/>
        <w:ind w:left="59" w:right="0" w:firstLine="0"/>
        <w:jc w:val="center"/>
      </w:pPr>
    </w:p>
    <w:p w14:paraId="1091DFF2" w14:textId="7B8ABED0" w:rsidR="009D512D" w:rsidRPr="00410C72" w:rsidRDefault="00AC251D" w:rsidP="00054F18">
      <w:pPr>
        <w:jc w:val="center"/>
        <w:rPr>
          <w:sz w:val="18"/>
        </w:rPr>
      </w:pPr>
      <w:r w:rsidRPr="00410C72">
        <w:t>Figure B.9 S-102 Encoding Group_F/</w:t>
      </w:r>
      <w:r w:rsidR="00075455">
        <w:t>TrackingListCoverage</w:t>
      </w:r>
      <w:r w:rsidR="00A97C0C">
        <w:t xml:space="preserve"> </w:t>
      </w:r>
      <w:r w:rsidRPr="00410C72">
        <w:t>Encoding dataset values</w:t>
      </w:r>
    </w:p>
    <w:p w14:paraId="47490481" w14:textId="19B9F952" w:rsidR="009D512D" w:rsidRDefault="009D512D" w:rsidP="00DE16A1">
      <w:pPr>
        <w:spacing w:after="0" w:line="259" w:lineRule="auto"/>
        <w:ind w:left="0" w:right="0" w:firstLine="0"/>
        <w:jc w:val="center"/>
      </w:pPr>
    </w:p>
    <w:p w14:paraId="0E9E8A4D" w14:textId="4CBEE18F" w:rsidR="00F87295" w:rsidRDefault="00F87295" w:rsidP="00DE16A1">
      <w:pPr>
        <w:spacing w:after="0" w:line="259" w:lineRule="auto"/>
        <w:ind w:left="0" w:right="0" w:firstLine="0"/>
        <w:jc w:val="center"/>
      </w:pPr>
    </w:p>
    <w:p w14:paraId="51E0119A" w14:textId="154649B3" w:rsidR="00F87295" w:rsidRDefault="00F87295" w:rsidP="00DE16A1">
      <w:pPr>
        <w:spacing w:after="0" w:line="259" w:lineRule="auto"/>
        <w:ind w:left="0" w:right="0" w:firstLine="0"/>
        <w:jc w:val="center"/>
      </w:pPr>
    </w:p>
    <w:p w14:paraId="448620C8" w14:textId="055FC427" w:rsidR="00F87295" w:rsidRDefault="00F87295" w:rsidP="00DE16A1">
      <w:pPr>
        <w:spacing w:after="0" w:line="259" w:lineRule="auto"/>
        <w:ind w:left="0" w:right="0" w:firstLine="0"/>
        <w:jc w:val="center"/>
      </w:pPr>
    </w:p>
    <w:p w14:paraId="45F4C723" w14:textId="2FC75D41" w:rsidR="00F87295" w:rsidRDefault="00F87295" w:rsidP="00DE16A1">
      <w:pPr>
        <w:spacing w:after="0" w:line="259" w:lineRule="auto"/>
        <w:ind w:left="0" w:right="0" w:firstLine="0"/>
        <w:jc w:val="center"/>
      </w:pPr>
    </w:p>
    <w:p w14:paraId="0E5146FB" w14:textId="2566CF7F" w:rsidR="00F87295" w:rsidRDefault="00F87295" w:rsidP="00DE16A1">
      <w:pPr>
        <w:spacing w:after="0" w:line="259" w:lineRule="auto"/>
        <w:ind w:left="0" w:right="0" w:firstLine="0"/>
        <w:jc w:val="center"/>
      </w:pPr>
    </w:p>
    <w:p w14:paraId="7432F654" w14:textId="7516FB66" w:rsidR="00F87295" w:rsidRDefault="00F87295" w:rsidP="00DE16A1">
      <w:pPr>
        <w:spacing w:after="0" w:line="259" w:lineRule="auto"/>
        <w:ind w:left="0" w:right="0" w:firstLine="0"/>
        <w:jc w:val="center"/>
      </w:pPr>
    </w:p>
    <w:p w14:paraId="0DB77C28" w14:textId="4CF33DDE" w:rsidR="00F87295" w:rsidRDefault="00F87295" w:rsidP="00DE16A1">
      <w:pPr>
        <w:spacing w:after="0" w:line="259" w:lineRule="auto"/>
        <w:ind w:left="0" w:right="0" w:firstLine="0"/>
        <w:jc w:val="center"/>
      </w:pPr>
    </w:p>
    <w:p w14:paraId="2A994F5B" w14:textId="4873F232" w:rsidR="00F87295" w:rsidRDefault="00F87295" w:rsidP="00DE16A1">
      <w:pPr>
        <w:spacing w:after="0" w:line="259" w:lineRule="auto"/>
        <w:ind w:left="0" w:right="0" w:firstLine="0"/>
        <w:jc w:val="center"/>
      </w:pPr>
    </w:p>
    <w:p w14:paraId="231F527D" w14:textId="1DEEF94A" w:rsidR="00F87295" w:rsidRDefault="00F87295" w:rsidP="00DE16A1">
      <w:pPr>
        <w:spacing w:after="0" w:line="259" w:lineRule="auto"/>
        <w:ind w:left="0" w:right="0" w:firstLine="0"/>
        <w:jc w:val="center"/>
      </w:pPr>
    </w:p>
    <w:p w14:paraId="73DE5F20" w14:textId="5F35CEBD" w:rsidR="00F87295" w:rsidRDefault="00F87295" w:rsidP="00DE16A1">
      <w:pPr>
        <w:spacing w:after="0" w:line="259" w:lineRule="auto"/>
        <w:ind w:left="0" w:right="0" w:firstLine="0"/>
        <w:jc w:val="center"/>
      </w:pPr>
    </w:p>
    <w:p w14:paraId="4D808900" w14:textId="77777777" w:rsidR="00F87295" w:rsidRDefault="00F87295" w:rsidP="00DE16A1">
      <w:pPr>
        <w:spacing w:after="0" w:line="259" w:lineRule="auto"/>
        <w:ind w:left="0" w:right="0" w:firstLine="0"/>
        <w:jc w:val="center"/>
        <w:sectPr w:rsidR="00F87295" w:rsidSect="00F87295">
          <w:pgSz w:w="16838" w:h="11906" w:orient="landscape"/>
          <w:pgMar w:top="720" w:right="1440" w:bottom="864" w:left="1512" w:header="720" w:footer="720" w:gutter="0"/>
          <w:cols w:space="720"/>
        </w:sectPr>
      </w:pPr>
    </w:p>
    <w:p w14:paraId="356EAD38" w14:textId="08EA08A6" w:rsidR="00F87295" w:rsidRDefault="00A125DE" w:rsidP="00DE16A1">
      <w:pPr>
        <w:spacing w:after="0" w:line="259" w:lineRule="auto"/>
        <w:ind w:left="0" w:right="0" w:firstLine="0"/>
        <w:jc w:val="center"/>
      </w:pPr>
      <w:r>
        <w:rPr>
          <w:noProof/>
          <w:lang w:val="de-DE" w:eastAsia="de-DE"/>
        </w:rPr>
        <w:drawing>
          <wp:inline distT="0" distB="0" distL="0" distR="0" wp14:anchorId="155A80E1" wp14:editId="7BE1D408">
            <wp:extent cx="5004838" cy="508635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de11.PNG"/>
                    <pic:cNvPicPr/>
                  </pic:nvPicPr>
                  <pic:blipFill rotWithShape="1">
                    <a:blip r:embed="rId107">
                      <a:extLst>
                        <a:ext uri="{28A0092B-C50C-407E-A947-70E740481C1C}">
                          <a14:useLocalDpi xmlns:a14="http://schemas.microsoft.com/office/drawing/2010/main" val="0"/>
                        </a:ext>
                      </a:extLst>
                    </a:blip>
                    <a:srcRect l="18746" t="14921" r="36640" b="24622"/>
                    <a:stretch/>
                  </pic:blipFill>
                  <pic:spPr bwMode="auto">
                    <a:xfrm>
                      <a:off x="0" y="0"/>
                      <a:ext cx="5019252" cy="5100999"/>
                    </a:xfrm>
                    <a:prstGeom prst="rect">
                      <a:avLst/>
                    </a:prstGeom>
                    <a:ln>
                      <a:noFill/>
                    </a:ln>
                    <a:extLst>
                      <a:ext uri="{53640926-AAD7-44D8-BBD7-CCE9431645EC}">
                        <a14:shadowObscured xmlns:a14="http://schemas.microsoft.com/office/drawing/2010/main"/>
                      </a:ext>
                    </a:extLst>
                  </pic:spPr>
                </pic:pic>
              </a:graphicData>
            </a:graphic>
          </wp:inline>
        </w:drawing>
      </w:r>
    </w:p>
    <w:p w14:paraId="573EAE8A" w14:textId="22595FDC" w:rsidR="009D512D" w:rsidRDefault="009D512D" w:rsidP="00DE16A1">
      <w:pPr>
        <w:spacing w:after="78" w:line="259" w:lineRule="auto"/>
        <w:ind w:left="916" w:right="0" w:firstLine="0"/>
        <w:jc w:val="center"/>
      </w:pPr>
    </w:p>
    <w:p w14:paraId="1ABAD0A2" w14:textId="4DD4A978" w:rsidR="009D512D" w:rsidRDefault="00AC251D" w:rsidP="00054F18">
      <w:pPr>
        <w:jc w:val="center"/>
      </w:pPr>
      <w:r w:rsidRPr="00410C72">
        <w:t>Figure B.10 S-102 Encoding sequenceRule Encoding general structure</w:t>
      </w:r>
    </w:p>
    <w:p w14:paraId="72764CA3" w14:textId="40188180" w:rsidR="00A125DE" w:rsidRDefault="00A125DE" w:rsidP="00054F18">
      <w:pPr>
        <w:jc w:val="center"/>
      </w:pPr>
    </w:p>
    <w:p w14:paraId="072CDA67" w14:textId="39C91D9B" w:rsidR="00A125DE" w:rsidRDefault="00A125DE" w:rsidP="00054F18">
      <w:pPr>
        <w:jc w:val="center"/>
      </w:pPr>
    </w:p>
    <w:p w14:paraId="73818C10" w14:textId="33E5465F" w:rsidR="00A125DE" w:rsidRDefault="00BB6018" w:rsidP="00054F18">
      <w:pPr>
        <w:jc w:val="center"/>
      </w:pPr>
      <w:r>
        <w:rPr>
          <w:noProof/>
          <w:lang w:val="de-DE" w:eastAsia="de-DE"/>
        </w:rPr>
        <w:drawing>
          <wp:inline distT="0" distB="0" distL="0" distR="0" wp14:anchorId="7DC984CC" wp14:editId="78A384C7">
            <wp:extent cx="6180291" cy="4465674"/>
            <wp:effectExtent l="0" t="0" r="0" b="0"/>
            <wp:docPr id="17705" name="Picture 1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 name="Annex-B.11_Graphics.png"/>
                    <pic:cNvPicPr/>
                  </pic:nvPicPr>
                  <pic:blipFill rotWithShape="1">
                    <a:blip r:embed="rId108">
                      <a:extLst>
                        <a:ext uri="{28A0092B-C50C-407E-A947-70E740481C1C}">
                          <a14:useLocalDpi xmlns:a14="http://schemas.microsoft.com/office/drawing/2010/main" val="0"/>
                        </a:ext>
                      </a:extLst>
                    </a:blip>
                    <a:srcRect/>
                    <a:stretch/>
                  </pic:blipFill>
                  <pic:spPr bwMode="auto">
                    <a:xfrm>
                      <a:off x="0" y="0"/>
                      <a:ext cx="6194062" cy="4475625"/>
                    </a:xfrm>
                    <a:prstGeom prst="rect">
                      <a:avLst/>
                    </a:prstGeom>
                    <a:ln>
                      <a:noFill/>
                    </a:ln>
                    <a:extLst>
                      <a:ext uri="{53640926-AAD7-44D8-BBD7-CCE9431645EC}">
                        <a14:shadowObscured xmlns:a14="http://schemas.microsoft.com/office/drawing/2010/main"/>
                      </a:ext>
                    </a:extLst>
                  </pic:spPr>
                </pic:pic>
              </a:graphicData>
            </a:graphic>
          </wp:inline>
        </w:drawing>
      </w:r>
    </w:p>
    <w:p w14:paraId="0CF88928" w14:textId="56C41028" w:rsidR="009D512D" w:rsidRDefault="00AC251D" w:rsidP="00054F18">
      <w:pPr>
        <w:jc w:val="center"/>
      </w:pPr>
      <w:r w:rsidRPr="00BB6018">
        <w:t>Figure B.11 S-102 Encoding sequenceRule Encoding dataset values</w:t>
      </w:r>
    </w:p>
    <w:p w14:paraId="3AACC1EC" w14:textId="77777777" w:rsidR="00410C72" w:rsidRPr="00410C72" w:rsidRDefault="00410C72" w:rsidP="00410C72">
      <w:pPr>
        <w:spacing w:after="125" w:line="259" w:lineRule="auto"/>
        <w:ind w:left="10" w:right="63" w:hanging="10"/>
        <w:jc w:val="center"/>
        <w:rPr>
          <w:sz w:val="16"/>
        </w:rPr>
      </w:pPr>
    </w:p>
    <w:p w14:paraId="35B27BF4" w14:textId="5634F913" w:rsidR="009D512D" w:rsidRDefault="009D512D" w:rsidP="00DE16A1">
      <w:pPr>
        <w:spacing w:after="0" w:line="259" w:lineRule="auto"/>
        <w:ind w:left="0" w:right="0" w:firstLine="0"/>
        <w:jc w:val="center"/>
      </w:pPr>
    </w:p>
    <w:p w14:paraId="4944227F" w14:textId="6F8EA32B" w:rsidR="000F7898" w:rsidRDefault="000F7898" w:rsidP="00DE16A1">
      <w:pPr>
        <w:spacing w:after="0" w:line="259" w:lineRule="auto"/>
        <w:ind w:left="0" w:right="0" w:firstLine="0"/>
        <w:jc w:val="center"/>
      </w:pPr>
    </w:p>
    <w:p w14:paraId="4E169B56" w14:textId="47F46ED5" w:rsidR="000F7898" w:rsidRDefault="000F7898" w:rsidP="00DE16A1">
      <w:pPr>
        <w:spacing w:after="0" w:line="259" w:lineRule="auto"/>
        <w:ind w:left="0" w:right="0" w:firstLine="0"/>
        <w:jc w:val="center"/>
      </w:pPr>
    </w:p>
    <w:p w14:paraId="074CC9E8" w14:textId="2F6F8C34" w:rsidR="000F7898" w:rsidRDefault="000F7898" w:rsidP="00DE16A1">
      <w:pPr>
        <w:spacing w:after="0" w:line="259" w:lineRule="auto"/>
        <w:ind w:left="0" w:right="0" w:firstLine="0"/>
        <w:jc w:val="center"/>
      </w:pPr>
    </w:p>
    <w:p w14:paraId="65626202" w14:textId="74E9BD10" w:rsidR="000F7898" w:rsidRDefault="000F7898" w:rsidP="00DE16A1">
      <w:pPr>
        <w:spacing w:after="0" w:line="259" w:lineRule="auto"/>
        <w:ind w:left="0" w:right="0" w:firstLine="0"/>
        <w:jc w:val="center"/>
      </w:pPr>
    </w:p>
    <w:p w14:paraId="46070C05" w14:textId="5AABFC69" w:rsidR="000F7898" w:rsidRDefault="000F7898" w:rsidP="00DE16A1">
      <w:pPr>
        <w:spacing w:after="0" w:line="259" w:lineRule="auto"/>
        <w:ind w:left="0" w:right="0" w:firstLine="0"/>
        <w:jc w:val="center"/>
      </w:pPr>
    </w:p>
    <w:p w14:paraId="12FF23B6" w14:textId="3872EBA8" w:rsidR="000F7898" w:rsidRDefault="000F7898" w:rsidP="00DE16A1">
      <w:pPr>
        <w:spacing w:after="0" w:line="259" w:lineRule="auto"/>
        <w:ind w:left="0" w:right="0" w:firstLine="0"/>
        <w:jc w:val="center"/>
      </w:pPr>
    </w:p>
    <w:p w14:paraId="2BC76E57" w14:textId="1F05308C" w:rsidR="000F7898" w:rsidRDefault="000F7898" w:rsidP="00DE16A1">
      <w:pPr>
        <w:spacing w:after="0" w:line="259" w:lineRule="auto"/>
        <w:ind w:left="0" w:right="0" w:firstLine="0"/>
        <w:jc w:val="center"/>
      </w:pPr>
      <w:r>
        <w:rPr>
          <w:noProof/>
          <w:lang w:val="de-DE" w:eastAsia="de-DE"/>
        </w:rPr>
        <w:drawing>
          <wp:inline distT="0" distB="0" distL="0" distR="0" wp14:anchorId="25242A67" wp14:editId="5541B3F0">
            <wp:extent cx="5386601" cy="401002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3.PNG"/>
                    <pic:cNvPicPr/>
                  </pic:nvPicPr>
                  <pic:blipFill rotWithShape="1">
                    <a:blip r:embed="rId109">
                      <a:extLst>
                        <a:ext uri="{28A0092B-C50C-407E-A947-70E740481C1C}">
                          <a14:useLocalDpi xmlns:a14="http://schemas.microsoft.com/office/drawing/2010/main" val="0"/>
                        </a:ext>
                      </a:extLst>
                    </a:blip>
                    <a:srcRect/>
                    <a:stretch/>
                  </pic:blipFill>
                  <pic:spPr bwMode="auto">
                    <a:xfrm>
                      <a:off x="0" y="0"/>
                      <a:ext cx="5396410" cy="4017327"/>
                    </a:xfrm>
                    <a:prstGeom prst="rect">
                      <a:avLst/>
                    </a:prstGeom>
                    <a:ln>
                      <a:noFill/>
                    </a:ln>
                    <a:extLst>
                      <a:ext uri="{53640926-AAD7-44D8-BBD7-CCE9431645EC}">
                        <a14:shadowObscured xmlns:a14="http://schemas.microsoft.com/office/drawing/2010/main"/>
                      </a:ext>
                    </a:extLst>
                  </pic:spPr>
                </pic:pic>
              </a:graphicData>
            </a:graphic>
          </wp:inline>
        </w:drawing>
      </w:r>
    </w:p>
    <w:p w14:paraId="1B4A10DE" w14:textId="0EE311F5" w:rsidR="009D512D" w:rsidRDefault="009D512D" w:rsidP="00DE16A1">
      <w:pPr>
        <w:spacing w:after="79" w:line="259" w:lineRule="auto"/>
        <w:ind w:left="736" w:right="0" w:firstLine="0"/>
        <w:jc w:val="center"/>
      </w:pPr>
    </w:p>
    <w:p w14:paraId="0375C43B" w14:textId="1BC7C195" w:rsidR="009D512D" w:rsidRPr="00410C72" w:rsidRDefault="00AC251D" w:rsidP="00054F18">
      <w:pPr>
        <w:jc w:val="center"/>
      </w:pPr>
      <w:r w:rsidRPr="00410C72">
        <w:t>Figure B.12 S-102 Encoding boundingBox Encoding general structure</w:t>
      </w:r>
    </w:p>
    <w:p w14:paraId="1D0998EA" w14:textId="2FDD9B24" w:rsidR="00C22C6C" w:rsidRDefault="00C22C6C" w:rsidP="00DE16A1">
      <w:pPr>
        <w:jc w:val="center"/>
      </w:pPr>
    </w:p>
    <w:p w14:paraId="639587D9" w14:textId="15596CD3" w:rsidR="000F7898" w:rsidRDefault="000F7898" w:rsidP="00DE16A1">
      <w:pPr>
        <w:jc w:val="center"/>
      </w:pPr>
    </w:p>
    <w:p w14:paraId="22B086A3" w14:textId="470EFD78" w:rsidR="000F7898" w:rsidRDefault="000F7898" w:rsidP="00DE16A1">
      <w:pPr>
        <w:jc w:val="center"/>
      </w:pPr>
    </w:p>
    <w:p w14:paraId="251EBA04" w14:textId="0A3C5867" w:rsidR="000F7898" w:rsidRDefault="000F7898" w:rsidP="00DE16A1">
      <w:pPr>
        <w:jc w:val="center"/>
      </w:pPr>
    </w:p>
    <w:p w14:paraId="4818113A" w14:textId="5A92F7CF" w:rsidR="000F7898" w:rsidRDefault="000F7898" w:rsidP="00DE16A1">
      <w:pPr>
        <w:jc w:val="center"/>
      </w:pPr>
    </w:p>
    <w:p w14:paraId="53399BE9" w14:textId="5C3365BA" w:rsidR="000F7898" w:rsidRDefault="000F7898" w:rsidP="00DE16A1">
      <w:pPr>
        <w:jc w:val="center"/>
      </w:pPr>
    </w:p>
    <w:p w14:paraId="3AD27593" w14:textId="602D9C28" w:rsidR="000F7898" w:rsidRDefault="000F7898" w:rsidP="00DE16A1">
      <w:pPr>
        <w:jc w:val="center"/>
      </w:pPr>
    </w:p>
    <w:p w14:paraId="50CC92C1" w14:textId="3B866C0E" w:rsidR="000F7898" w:rsidRDefault="000F7898" w:rsidP="00DE16A1">
      <w:pPr>
        <w:jc w:val="center"/>
      </w:pPr>
    </w:p>
    <w:p w14:paraId="2EEC3991" w14:textId="0C575AA9" w:rsidR="000F7898" w:rsidRDefault="000F7898" w:rsidP="00DE16A1">
      <w:pPr>
        <w:jc w:val="center"/>
      </w:pPr>
    </w:p>
    <w:p w14:paraId="0E3DC982" w14:textId="2CF6F44E" w:rsidR="000F7898" w:rsidRDefault="000F7898" w:rsidP="00DE16A1">
      <w:pPr>
        <w:jc w:val="center"/>
      </w:pPr>
    </w:p>
    <w:p w14:paraId="1907215D" w14:textId="022C110C" w:rsidR="000F7898" w:rsidRDefault="000F7898" w:rsidP="00DE16A1">
      <w:pPr>
        <w:jc w:val="center"/>
      </w:pPr>
    </w:p>
    <w:p w14:paraId="6F96AEC8" w14:textId="41A16F93" w:rsidR="000F7898" w:rsidRDefault="000F7898" w:rsidP="00DE16A1">
      <w:pPr>
        <w:jc w:val="center"/>
      </w:pPr>
    </w:p>
    <w:p w14:paraId="69423FEE" w14:textId="3EC4C51F" w:rsidR="000F7898" w:rsidRDefault="000F7898" w:rsidP="00DE16A1">
      <w:pPr>
        <w:jc w:val="center"/>
      </w:pPr>
    </w:p>
    <w:p w14:paraId="1DCB1CC4" w14:textId="640DA581" w:rsidR="000F7898" w:rsidRDefault="000F7898" w:rsidP="00DE16A1">
      <w:pPr>
        <w:jc w:val="center"/>
      </w:pPr>
    </w:p>
    <w:p w14:paraId="7A933B46" w14:textId="4D3FBFCB" w:rsidR="000F7898" w:rsidRDefault="000F7898" w:rsidP="00DE16A1">
      <w:pPr>
        <w:jc w:val="center"/>
      </w:pPr>
    </w:p>
    <w:p w14:paraId="21ADB194" w14:textId="5082ED1F" w:rsidR="000F7898" w:rsidRDefault="000F7898" w:rsidP="00DE16A1">
      <w:pPr>
        <w:jc w:val="center"/>
      </w:pPr>
    </w:p>
    <w:p w14:paraId="49CF90C2" w14:textId="285B573E" w:rsidR="000F7898" w:rsidRDefault="000F7898" w:rsidP="00DE16A1">
      <w:pPr>
        <w:jc w:val="center"/>
      </w:pPr>
    </w:p>
    <w:p w14:paraId="532EAC68" w14:textId="26B265FF" w:rsidR="000F7898" w:rsidRDefault="000F7898" w:rsidP="00DE16A1">
      <w:pPr>
        <w:jc w:val="center"/>
      </w:pPr>
    </w:p>
    <w:p w14:paraId="24FFACB9" w14:textId="3FFA5287" w:rsidR="000F7898" w:rsidRDefault="000F7898" w:rsidP="00DE16A1">
      <w:pPr>
        <w:jc w:val="center"/>
      </w:pPr>
    </w:p>
    <w:p w14:paraId="18FAFFCF" w14:textId="77777777" w:rsidR="000F7898" w:rsidRDefault="000F7898" w:rsidP="00DE16A1">
      <w:pPr>
        <w:jc w:val="center"/>
        <w:sectPr w:rsidR="000F7898" w:rsidSect="00F87295">
          <w:pgSz w:w="11906" w:h="16838"/>
          <w:pgMar w:top="1440" w:right="864" w:bottom="1512" w:left="720" w:header="720" w:footer="720" w:gutter="0"/>
          <w:cols w:space="720"/>
        </w:sectPr>
      </w:pPr>
    </w:p>
    <w:p w14:paraId="013CD260" w14:textId="57740545" w:rsidR="000F7898" w:rsidRDefault="000F7898" w:rsidP="00DE16A1">
      <w:pPr>
        <w:jc w:val="center"/>
      </w:pPr>
    </w:p>
    <w:p w14:paraId="2498E445" w14:textId="797DE8CF" w:rsidR="000F7898" w:rsidRPr="00C22C6C" w:rsidRDefault="000F7898" w:rsidP="00DE16A1">
      <w:pPr>
        <w:jc w:val="center"/>
      </w:pPr>
      <w:r>
        <w:rPr>
          <w:noProof/>
          <w:lang w:val="de-DE" w:eastAsia="de-DE"/>
        </w:rPr>
        <w:drawing>
          <wp:inline distT="0" distB="0" distL="0" distR="0" wp14:anchorId="6E59533E" wp14:editId="71150DB3">
            <wp:extent cx="8894618" cy="4309194"/>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de14.PNG"/>
                    <pic:cNvPicPr/>
                  </pic:nvPicPr>
                  <pic:blipFill rotWithShape="1">
                    <a:blip r:embed="rId110">
                      <a:extLst>
                        <a:ext uri="{28A0092B-C50C-407E-A947-70E740481C1C}">
                          <a14:useLocalDpi xmlns:a14="http://schemas.microsoft.com/office/drawing/2010/main" val="0"/>
                        </a:ext>
                      </a:extLst>
                    </a:blip>
                    <a:srcRect/>
                    <a:stretch/>
                  </pic:blipFill>
                  <pic:spPr bwMode="auto">
                    <a:xfrm>
                      <a:off x="0" y="0"/>
                      <a:ext cx="8927638" cy="4325191"/>
                    </a:xfrm>
                    <a:prstGeom prst="rect">
                      <a:avLst/>
                    </a:prstGeom>
                    <a:ln>
                      <a:noFill/>
                    </a:ln>
                    <a:extLst>
                      <a:ext uri="{53640926-AAD7-44D8-BBD7-CCE9431645EC}">
                        <a14:shadowObscured xmlns:a14="http://schemas.microsoft.com/office/drawing/2010/main"/>
                      </a:ext>
                    </a:extLst>
                  </pic:spPr>
                </pic:pic>
              </a:graphicData>
            </a:graphic>
          </wp:inline>
        </w:drawing>
      </w:r>
    </w:p>
    <w:p w14:paraId="57F5CC05" w14:textId="278004F9" w:rsidR="009D512D" w:rsidRDefault="009D512D" w:rsidP="00054F18">
      <w:pPr>
        <w:spacing w:after="78" w:line="259" w:lineRule="auto"/>
        <w:ind w:left="0" w:right="0" w:firstLine="0"/>
        <w:jc w:val="center"/>
      </w:pPr>
    </w:p>
    <w:p w14:paraId="0BA0CBB0" w14:textId="595A39BC" w:rsidR="009D512D" w:rsidRPr="00410C72" w:rsidRDefault="00AC251D" w:rsidP="00054F18">
      <w:pPr>
        <w:jc w:val="center"/>
      </w:pPr>
      <w:r w:rsidRPr="00410C72">
        <w:t>Figure B.13 S-102 Encoding boundingBox Encoding dataset values</w:t>
      </w:r>
    </w:p>
    <w:p w14:paraId="517222DD" w14:textId="1DCB8626" w:rsidR="00C22C6C" w:rsidRDefault="00C22C6C" w:rsidP="00DE16A1">
      <w:pPr>
        <w:jc w:val="center"/>
      </w:pPr>
    </w:p>
    <w:p w14:paraId="23E627AA" w14:textId="72012E9E" w:rsidR="00410C72" w:rsidRDefault="00410C72" w:rsidP="00DE16A1">
      <w:pPr>
        <w:jc w:val="center"/>
      </w:pPr>
    </w:p>
    <w:p w14:paraId="43043D95" w14:textId="35B7DA28" w:rsidR="000F7898" w:rsidRDefault="000F7898" w:rsidP="00DE16A1">
      <w:pPr>
        <w:jc w:val="center"/>
      </w:pPr>
    </w:p>
    <w:p w14:paraId="3F875239" w14:textId="77777777" w:rsidR="000F7898" w:rsidRDefault="000F7898" w:rsidP="00DE16A1">
      <w:pPr>
        <w:jc w:val="center"/>
        <w:sectPr w:rsidR="000F7898" w:rsidSect="000F7898">
          <w:pgSz w:w="16838" w:h="11906" w:orient="landscape"/>
          <w:pgMar w:top="720" w:right="1440" w:bottom="864" w:left="1512" w:header="720" w:footer="720" w:gutter="0"/>
          <w:cols w:space="720"/>
        </w:sectPr>
      </w:pPr>
    </w:p>
    <w:p w14:paraId="69391409" w14:textId="29D5BFF7" w:rsidR="000F7898" w:rsidRPr="00C22C6C" w:rsidRDefault="00226F5C" w:rsidP="00DE16A1">
      <w:pPr>
        <w:jc w:val="center"/>
      </w:pPr>
      <w:r>
        <w:rPr>
          <w:noProof/>
          <w:lang w:val="de-DE" w:eastAsia="de-DE"/>
        </w:rPr>
        <w:drawing>
          <wp:inline distT="0" distB="0" distL="0" distR="0" wp14:anchorId="0832235A" wp14:editId="1B7FBD4E">
            <wp:extent cx="4219575" cy="4219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de15.PNG"/>
                    <pic:cNvPicPr/>
                  </pic:nvPicPr>
                  <pic:blipFill rotWithShape="1">
                    <a:blip r:embed="rId111">
                      <a:extLst>
                        <a:ext uri="{28A0092B-C50C-407E-A947-70E740481C1C}">
                          <a14:useLocalDpi xmlns:a14="http://schemas.microsoft.com/office/drawing/2010/main" val="0"/>
                        </a:ext>
                      </a:extLst>
                    </a:blip>
                    <a:srcRect l="12643" t="19184" r="44342" b="23459"/>
                    <a:stretch/>
                  </pic:blipFill>
                  <pic:spPr bwMode="auto">
                    <a:xfrm>
                      <a:off x="0" y="0"/>
                      <a:ext cx="4219575" cy="4219575"/>
                    </a:xfrm>
                    <a:prstGeom prst="rect">
                      <a:avLst/>
                    </a:prstGeom>
                    <a:ln>
                      <a:noFill/>
                    </a:ln>
                    <a:extLst>
                      <a:ext uri="{53640926-AAD7-44D8-BBD7-CCE9431645EC}">
                        <a14:shadowObscured xmlns:a14="http://schemas.microsoft.com/office/drawing/2010/main"/>
                      </a:ext>
                    </a:extLst>
                  </pic:spPr>
                </pic:pic>
              </a:graphicData>
            </a:graphic>
          </wp:inline>
        </w:drawing>
      </w:r>
    </w:p>
    <w:p w14:paraId="32B2D9AF" w14:textId="28F5898F" w:rsidR="009D512D" w:rsidRDefault="009D512D" w:rsidP="00054F18">
      <w:pPr>
        <w:spacing w:after="76" w:line="259" w:lineRule="auto"/>
        <w:ind w:left="0" w:right="0" w:firstLine="0"/>
        <w:jc w:val="center"/>
      </w:pPr>
    </w:p>
    <w:p w14:paraId="1255D1A3" w14:textId="25777769" w:rsidR="009D512D" w:rsidRDefault="00AC251D" w:rsidP="00054F18">
      <w:pPr>
        <w:jc w:val="center"/>
      </w:pPr>
      <w:r w:rsidRPr="00410C72">
        <w:t xml:space="preserve">Figure B.14 </w:t>
      </w:r>
      <w:r w:rsidR="004B5FB7">
        <w:t>S</w:t>
      </w:r>
      <w:r w:rsidRPr="00410C72">
        <w:t xml:space="preserve">-102 Encoding </w:t>
      </w:r>
      <w:r w:rsidR="00075455">
        <w:t>BathymetryCoverage</w:t>
      </w:r>
      <w:r w:rsidRPr="00410C72">
        <w:t xml:space="preserve"> Encoding general</w:t>
      </w:r>
    </w:p>
    <w:p w14:paraId="732CC0A5" w14:textId="77777777" w:rsidR="00226F5C" w:rsidRPr="00410C72" w:rsidRDefault="00226F5C" w:rsidP="00054F18">
      <w:pPr>
        <w:jc w:val="center"/>
      </w:pPr>
    </w:p>
    <w:p w14:paraId="2D568B57" w14:textId="596E3093" w:rsidR="009D512D" w:rsidRDefault="00226F5C" w:rsidP="00226F5C">
      <w:pPr>
        <w:spacing w:after="54" w:line="259" w:lineRule="auto"/>
        <w:ind w:right="0" w:firstLine="0"/>
        <w:jc w:val="center"/>
      </w:pPr>
      <w:r>
        <w:rPr>
          <w:noProof/>
          <w:lang w:val="de-DE" w:eastAsia="de-DE"/>
        </w:rPr>
        <w:drawing>
          <wp:inline distT="0" distB="0" distL="0" distR="0" wp14:anchorId="30C422D2" wp14:editId="5BFB3914">
            <wp:extent cx="5787231" cy="3019425"/>
            <wp:effectExtent l="0" t="0" r="4445" b="0"/>
            <wp:docPr id="17696" name="Picture 1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 name="Slide16.PNG"/>
                    <pic:cNvPicPr/>
                  </pic:nvPicPr>
                  <pic:blipFill rotWithShape="1">
                    <a:blip r:embed="rId112">
                      <a:extLst>
                        <a:ext uri="{28A0092B-C50C-407E-A947-70E740481C1C}">
                          <a14:useLocalDpi xmlns:a14="http://schemas.microsoft.com/office/drawing/2010/main" val="0"/>
                        </a:ext>
                      </a:extLst>
                    </a:blip>
                    <a:srcRect/>
                    <a:stretch/>
                  </pic:blipFill>
                  <pic:spPr bwMode="auto">
                    <a:xfrm>
                      <a:off x="0" y="0"/>
                      <a:ext cx="5792514" cy="3022182"/>
                    </a:xfrm>
                    <a:prstGeom prst="rect">
                      <a:avLst/>
                    </a:prstGeom>
                    <a:ln>
                      <a:noFill/>
                    </a:ln>
                    <a:extLst>
                      <a:ext uri="{53640926-AAD7-44D8-BBD7-CCE9431645EC}">
                        <a14:shadowObscured xmlns:a14="http://schemas.microsoft.com/office/drawing/2010/main"/>
                      </a:ext>
                    </a:extLst>
                  </pic:spPr>
                </pic:pic>
              </a:graphicData>
            </a:graphic>
          </wp:inline>
        </w:drawing>
      </w:r>
    </w:p>
    <w:p w14:paraId="25B7CFE5" w14:textId="77777777" w:rsidR="00226F5C" w:rsidRDefault="00226F5C" w:rsidP="00054F18">
      <w:pPr>
        <w:jc w:val="center"/>
      </w:pPr>
    </w:p>
    <w:p w14:paraId="6C2C5807" w14:textId="2C67D089" w:rsidR="009D512D" w:rsidRPr="00410C72" w:rsidRDefault="00AC251D" w:rsidP="00054F18">
      <w:pPr>
        <w:jc w:val="center"/>
      </w:pPr>
      <w:r w:rsidRPr="00410C72">
        <w:t xml:space="preserve">Figure B.15 </w:t>
      </w:r>
      <w:r w:rsidR="004B5FB7">
        <w:t>S</w:t>
      </w:r>
      <w:r w:rsidRPr="00410C72">
        <w:t xml:space="preserve">-102 Encoding </w:t>
      </w:r>
      <w:r w:rsidR="00075455">
        <w:t>BathymetryCoverage</w:t>
      </w:r>
      <w:r w:rsidRPr="00410C72">
        <w:t xml:space="preserve"> Encoding attributes</w:t>
      </w:r>
    </w:p>
    <w:p w14:paraId="1F2C1CF6" w14:textId="01E863AB" w:rsidR="00C22C6C" w:rsidRDefault="00C22C6C" w:rsidP="00DE16A1">
      <w:pPr>
        <w:jc w:val="center"/>
      </w:pPr>
    </w:p>
    <w:p w14:paraId="4B44413B" w14:textId="3CEEBB4E" w:rsidR="00410C72" w:rsidRPr="00C22C6C" w:rsidRDefault="00C25100" w:rsidP="00DE16A1">
      <w:pPr>
        <w:jc w:val="center"/>
      </w:pPr>
      <w:r>
        <w:rPr>
          <w:noProof/>
          <w:lang w:val="de-DE" w:eastAsia="de-DE"/>
        </w:rPr>
        <w:drawing>
          <wp:inline distT="0" distB="0" distL="0" distR="0" wp14:anchorId="2D947E32" wp14:editId="53C33EF3">
            <wp:extent cx="4576262" cy="4838700"/>
            <wp:effectExtent l="0" t="0" r="0" b="0"/>
            <wp:docPr id="17697" name="Picture 1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 name="Slide17.PNG"/>
                    <pic:cNvPicPr/>
                  </pic:nvPicPr>
                  <pic:blipFill rotWithShape="1">
                    <a:blip r:embed="rId113">
                      <a:extLst>
                        <a:ext uri="{28A0092B-C50C-407E-A947-70E740481C1C}">
                          <a14:useLocalDpi xmlns:a14="http://schemas.microsoft.com/office/drawing/2010/main" val="0"/>
                        </a:ext>
                      </a:extLst>
                    </a:blip>
                    <a:srcRect l="33569" t="14921" r="25886" b="27916"/>
                    <a:stretch/>
                  </pic:blipFill>
                  <pic:spPr bwMode="auto">
                    <a:xfrm>
                      <a:off x="0" y="0"/>
                      <a:ext cx="4597685" cy="4861352"/>
                    </a:xfrm>
                    <a:prstGeom prst="rect">
                      <a:avLst/>
                    </a:prstGeom>
                    <a:ln>
                      <a:noFill/>
                    </a:ln>
                    <a:extLst>
                      <a:ext uri="{53640926-AAD7-44D8-BBD7-CCE9431645EC}">
                        <a14:shadowObscured xmlns:a14="http://schemas.microsoft.com/office/drawing/2010/main"/>
                      </a:ext>
                    </a:extLst>
                  </pic:spPr>
                </pic:pic>
              </a:graphicData>
            </a:graphic>
          </wp:inline>
        </w:drawing>
      </w:r>
    </w:p>
    <w:p w14:paraId="7C39FE8F" w14:textId="2CB57FAD" w:rsidR="009D512D" w:rsidRDefault="009D512D" w:rsidP="00DE16A1">
      <w:pPr>
        <w:spacing w:after="76" w:line="259" w:lineRule="auto"/>
        <w:ind w:left="89" w:right="0" w:firstLine="0"/>
        <w:jc w:val="center"/>
      </w:pPr>
    </w:p>
    <w:p w14:paraId="57E7BFD7" w14:textId="492CBD11" w:rsidR="009D512D" w:rsidRPr="00410C72" w:rsidRDefault="00AC251D" w:rsidP="00054F18">
      <w:pPr>
        <w:jc w:val="center"/>
      </w:pPr>
      <w:r w:rsidRPr="00410C72">
        <w:t xml:space="preserve">Figure B.16 S-102 Encoding </w:t>
      </w:r>
      <w:r w:rsidR="00075455">
        <w:t>BathymetryCoverage</w:t>
      </w:r>
      <w:r w:rsidRPr="00410C72">
        <w:t>/axisNames Encoding general structure</w:t>
      </w:r>
    </w:p>
    <w:p w14:paraId="595B7C71" w14:textId="77777777" w:rsidR="00C22C6C" w:rsidRDefault="00C22C6C" w:rsidP="00DE16A1">
      <w:pPr>
        <w:spacing w:after="108" w:line="259" w:lineRule="auto"/>
        <w:ind w:left="10" w:right="1476" w:hanging="10"/>
        <w:jc w:val="center"/>
      </w:pPr>
    </w:p>
    <w:p w14:paraId="70B779BD" w14:textId="6026B954" w:rsidR="009D512D" w:rsidRDefault="009D512D" w:rsidP="00DE16A1">
      <w:pPr>
        <w:spacing w:after="0" w:line="259" w:lineRule="auto"/>
        <w:ind w:left="0" w:right="0" w:firstLine="0"/>
        <w:jc w:val="center"/>
      </w:pPr>
    </w:p>
    <w:p w14:paraId="48A0C247" w14:textId="21FDE70C" w:rsidR="00C25100" w:rsidRDefault="00C25100" w:rsidP="00DE16A1">
      <w:pPr>
        <w:spacing w:after="0" w:line="259" w:lineRule="auto"/>
        <w:ind w:left="0" w:right="0" w:firstLine="0"/>
        <w:jc w:val="center"/>
      </w:pPr>
    </w:p>
    <w:p w14:paraId="24957088" w14:textId="45754360" w:rsidR="00C25100" w:rsidRDefault="00C25100" w:rsidP="00DE16A1">
      <w:pPr>
        <w:spacing w:after="0" w:line="259" w:lineRule="auto"/>
        <w:ind w:left="0" w:right="0" w:firstLine="0"/>
        <w:jc w:val="center"/>
      </w:pPr>
    </w:p>
    <w:p w14:paraId="3EA68AF3" w14:textId="2AD48948" w:rsidR="00C25100" w:rsidRDefault="00C25100" w:rsidP="00DE16A1">
      <w:pPr>
        <w:spacing w:after="0" w:line="259" w:lineRule="auto"/>
        <w:ind w:left="0" w:right="0" w:firstLine="0"/>
        <w:jc w:val="center"/>
      </w:pPr>
    </w:p>
    <w:p w14:paraId="36A35211" w14:textId="0EBA97B7" w:rsidR="00C25100" w:rsidRDefault="00C25100" w:rsidP="00DE16A1">
      <w:pPr>
        <w:spacing w:after="0" w:line="259" w:lineRule="auto"/>
        <w:ind w:left="0" w:right="0" w:firstLine="0"/>
        <w:jc w:val="center"/>
      </w:pPr>
    </w:p>
    <w:p w14:paraId="275B048D" w14:textId="6C52338F" w:rsidR="00C25100" w:rsidRDefault="00C25100" w:rsidP="00DE16A1">
      <w:pPr>
        <w:spacing w:after="0" w:line="259" w:lineRule="auto"/>
        <w:ind w:left="0" w:right="0" w:firstLine="0"/>
        <w:jc w:val="center"/>
      </w:pPr>
    </w:p>
    <w:p w14:paraId="2890F7DA" w14:textId="46AAB781" w:rsidR="00C25100" w:rsidRDefault="00C25100" w:rsidP="00DE16A1">
      <w:pPr>
        <w:spacing w:after="0" w:line="259" w:lineRule="auto"/>
        <w:ind w:left="0" w:right="0" w:firstLine="0"/>
        <w:jc w:val="center"/>
      </w:pPr>
    </w:p>
    <w:p w14:paraId="1E4E976C" w14:textId="27872D91" w:rsidR="00C25100" w:rsidRDefault="00C25100" w:rsidP="00DE16A1">
      <w:pPr>
        <w:spacing w:after="0" w:line="259" w:lineRule="auto"/>
        <w:ind w:left="0" w:right="0" w:firstLine="0"/>
        <w:jc w:val="center"/>
      </w:pPr>
    </w:p>
    <w:p w14:paraId="07EBEC52" w14:textId="4A3E2CC3" w:rsidR="00C25100" w:rsidRDefault="00C25100" w:rsidP="00DE16A1">
      <w:pPr>
        <w:spacing w:after="0" w:line="259" w:lineRule="auto"/>
        <w:ind w:left="0" w:right="0" w:firstLine="0"/>
        <w:jc w:val="center"/>
      </w:pPr>
    </w:p>
    <w:p w14:paraId="4E481546" w14:textId="658D1979" w:rsidR="00C25100" w:rsidRDefault="00C25100" w:rsidP="00DE16A1">
      <w:pPr>
        <w:spacing w:after="0" w:line="259" w:lineRule="auto"/>
        <w:ind w:left="0" w:right="0" w:firstLine="0"/>
        <w:jc w:val="center"/>
      </w:pPr>
    </w:p>
    <w:p w14:paraId="711712BE" w14:textId="7CE8AD80" w:rsidR="00C25100" w:rsidRDefault="00C25100" w:rsidP="00DE16A1">
      <w:pPr>
        <w:spacing w:after="0" w:line="259" w:lineRule="auto"/>
        <w:ind w:left="0" w:right="0" w:firstLine="0"/>
        <w:jc w:val="center"/>
      </w:pPr>
    </w:p>
    <w:p w14:paraId="0554F86C" w14:textId="7A2ACC3F" w:rsidR="00C25100" w:rsidRDefault="00C25100" w:rsidP="00DE16A1">
      <w:pPr>
        <w:spacing w:after="0" w:line="259" w:lineRule="auto"/>
        <w:ind w:left="0" w:right="0" w:firstLine="0"/>
        <w:jc w:val="center"/>
      </w:pPr>
    </w:p>
    <w:p w14:paraId="56EA98C7" w14:textId="7FECA71B" w:rsidR="00C25100" w:rsidRDefault="00C25100" w:rsidP="00DE16A1">
      <w:pPr>
        <w:spacing w:after="0" w:line="259" w:lineRule="auto"/>
        <w:ind w:left="0" w:right="0" w:firstLine="0"/>
        <w:jc w:val="center"/>
      </w:pPr>
    </w:p>
    <w:p w14:paraId="34D3AB19" w14:textId="249833A5" w:rsidR="00C25100" w:rsidRDefault="00C25100" w:rsidP="00DE16A1">
      <w:pPr>
        <w:spacing w:after="0" w:line="259" w:lineRule="auto"/>
        <w:ind w:left="0" w:right="0" w:firstLine="0"/>
        <w:jc w:val="center"/>
      </w:pPr>
    </w:p>
    <w:p w14:paraId="7E0213A9" w14:textId="3622F418" w:rsidR="00C25100" w:rsidRDefault="00C25100" w:rsidP="00DE16A1">
      <w:pPr>
        <w:spacing w:after="0" w:line="259" w:lineRule="auto"/>
        <w:ind w:left="0" w:right="0" w:firstLine="0"/>
        <w:jc w:val="center"/>
      </w:pPr>
    </w:p>
    <w:p w14:paraId="75FAFD14" w14:textId="5F2802A4" w:rsidR="00C25100" w:rsidRDefault="00C25100" w:rsidP="00DE16A1">
      <w:pPr>
        <w:spacing w:after="0" w:line="259" w:lineRule="auto"/>
        <w:ind w:left="0" w:right="0" w:firstLine="0"/>
        <w:jc w:val="center"/>
      </w:pPr>
    </w:p>
    <w:p w14:paraId="1CFA2493" w14:textId="1DE3C1DC" w:rsidR="00C25100" w:rsidRDefault="00C25100" w:rsidP="00DE16A1">
      <w:pPr>
        <w:spacing w:after="0" w:line="259" w:lineRule="auto"/>
        <w:ind w:left="0" w:right="0" w:firstLine="0"/>
        <w:jc w:val="center"/>
      </w:pPr>
    </w:p>
    <w:p w14:paraId="4590D07D" w14:textId="5C6901E6" w:rsidR="00C25100" w:rsidRDefault="00C25100" w:rsidP="00DE16A1">
      <w:pPr>
        <w:spacing w:after="0" w:line="259" w:lineRule="auto"/>
        <w:ind w:left="0" w:right="0" w:firstLine="0"/>
        <w:jc w:val="center"/>
      </w:pPr>
    </w:p>
    <w:p w14:paraId="437ABB35" w14:textId="250CC362" w:rsidR="00C25100" w:rsidRDefault="00C25100" w:rsidP="00DE16A1">
      <w:pPr>
        <w:spacing w:after="0" w:line="259" w:lineRule="auto"/>
        <w:ind w:left="0" w:right="0" w:firstLine="0"/>
        <w:jc w:val="center"/>
      </w:pPr>
    </w:p>
    <w:p w14:paraId="75B04CF5" w14:textId="2BFF3218" w:rsidR="00C25100" w:rsidRDefault="00C25100" w:rsidP="00DE16A1">
      <w:pPr>
        <w:spacing w:after="0" w:line="259" w:lineRule="auto"/>
        <w:ind w:left="0" w:right="0" w:firstLine="0"/>
        <w:jc w:val="center"/>
      </w:pPr>
    </w:p>
    <w:p w14:paraId="7831822E" w14:textId="5FF9EA4A" w:rsidR="00C25100" w:rsidRDefault="00C25100" w:rsidP="00DE16A1">
      <w:pPr>
        <w:spacing w:after="0" w:line="259" w:lineRule="auto"/>
        <w:ind w:left="0" w:right="0" w:firstLine="0"/>
        <w:jc w:val="center"/>
      </w:pPr>
    </w:p>
    <w:p w14:paraId="119E05C2" w14:textId="60E69FCE" w:rsidR="00C25100" w:rsidRDefault="00C25100" w:rsidP="00DE16A1">
      <w:pPr>
        <w:spacing w:after="0" w:line="259" w:lineRule="auto"/>
        <w:ind w:left="0" w:right="0" w:firstLine="0"/>
        <w:jc w:val="center"/>
      </w:pPr>
      <w:r>
        <w:rPr>
          <w:noProof/>
          <w:lang w:val="de-DE" w:eastAsia="de-DE"/>
        </w:rPr>
        <w:drawing>
          <wp:inline distT="0" distB="0" distL="0" distR="0" wp14:anchorId="0A8D9155" wp14:editId="554F1E65">
            <wp:extent cx="6459289" cy="3724275"/>
            <wp:effectExtent l="0" t="0" r="0" b="0"/>
            <wp:docPr id="17698" name="Picture 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 name="Slide18.PNG"/>
                    <pic:cNvPicPr/>
                  </pic:nvPicPr>
                  <pic:blipFill rotWithShape="1">
                    <a:blip r:embed="rId114">
                      <a:extLst>
                        <a:ext uri="{28A0092B-C50C-407E-A947-70E740481C1C}">
                          <a14:useLocalDpi xmlns:a14="http://schemas.microsoft.com/office/drawing/2010/main" val="0"/>
                        </a:ext>
                      </a:extLst>
                    </a:blip>
                    <a:srcRect/>
                    <a:stretch/>
                  </pic:blipFill>
                  <pic:spPr bwMode="auto">
                    <a:xfrm>
                      <a:off x="0" y="0"/>
                      <a:ext cx="6461782" cy="3725712"/>
                    </a:xfrm>
                    <a:prstGeom prst="rect">
                      <a:avLst/>
                    </a:prstGeom>
                    <a:ln>
                      <a:noFill/>
                    </a:ln>
                    <a:extLst>
                      <a:ext uri="{53640926-AAD7-44D8-BBD7-CCE9431645EC}">
                        <a14:shadowObscured xmlns:a14="http://schemas.microsoft.com/office/drawing/2010/main"/>
                      </a:ext>
                    </a:extLst>
                  </pic:spPr>
                </pic:pic>
              </a:graphicData>
            </a:graphic>
          </wp:inline>
        </w:drawing>
      </w:r>
    </w:p>
    <w:p w14:paraId="49C6314F" w14:textId="7A64AA9F" w:rsidR="009D512D" w:rsidRDefault="009D512D" w:rsidP="00DE16A1">
      <w:pPr>
        <w:spacing w:after="73" w:line="259" w:lineRule="auto"/>
        <w:ind w:left="251" w:right="0" w:firstLine="0"/>
        <w:jc w:val="center"/>
      </w:pPr>
    </w:p>
    <w:p w14:paraId="535E8208" w14:textId="36E044B9" w:rsidR="009D512D" w:rsidRPr="00410C72" w:rsidRDefault="00AC251D" w:rsidP="00054F18">
      <w:pPr>
        <w:jc w:val="center"/>
      </w:pPr>
      <w:r w:rsidRPr="00410C72">
        <w:t xml:space="preserve">Figure B.17 S-102 Encoding </w:t>
      </w:r>
      <w:r w:rsidR="00075455">
        <w:t>BathymetryCoverage</w:t>
      </w:r>
      <w:r w:rsidRPr="00410C72">
        <w:t>/axisNames Encoding dataset values</w:t>
      </w:r>
    </w:p>
    <w:p w14:paraId="55A0E593" w14:textId="4B085BC4" w:rsidR="00410C72" w:rsidRDefault="00410C72" w:rsidP="00410C72">
      <w:pPr>
        <w:spacing w:after="3" w:line="259" w:lineRule="auto"/>
        <w:ind w:left="10" w:right="63" w:hanging="10"/>
        <w:jc w:val="center"/>
      </w:pPr>
    </w:p>
    <w:p w14:paraId="1AB555FB" w14:textId="445D2D47" w:rsidR="004C3A1B" w:rsidRDefault="004C3A1B" w:rsidP="00410C72">
      <w:pPr>
        <w:spacing w:after="3" w:line="259" w:lineRule="auto"/>
        <w:ind w:left="10" w:right="63" w:hanging="10"/>
        <w:jc w:val="center"/>
      </w:pPr>
      <w:r>
        <w:rPr>
          <w:noProof/>
          <w:lang w:val="de-DE" w:eastAsia="de-DE"/>
        </w:rPr>
        <w:drawing>
          <wp:inline distT="0" distB="0" distL="0" distR="0" wp14:anchorId="459ED9B4" wp14:editId="35727ED5">
            <wp:extent cx="4020066" cy="3724275"/>
            <wp:effectExtent l="0" t="0" r="0" b="0"/>
            <wp:docPr id="17699" name="Picture 1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 name="Slide19.PNG"/>
                    <pic:cNvPicPr/>
                  </pic:nvPicPr>
                  <pic:blipFill rotWithShape="1">
                    <a:blip r:embed="rId115">
                      <a:extLst>
                        <a:ext uri="{28A0092B-C50C-407E-A947-70E740481C1C}">
                          <a14:useLocalDpi xmlns:a14="http://schemas.microsoft.com/office/drawing/2010/main" val="0"/>
                        </a:ext>
                      </a:extLst>
                    </a:blip>
                    <a:srcRect/>
                    <a:stretch/>
                  </pic:blipFill>
                  <pic:spPr bwMode="auto">
                    <a:xfrm>
                      <a:off x="0" y="0"/>
                      <a:ext cx="4039244" cy="3742042"/>
                    </a:xfrm>
                    <a:prstGeom prst="rect">
                      <a:avLst/>
                    </a:prstGeom>
                    <a:ln>
                      <a:noFill/>
                    </a:ln>
                    <a:extLst>
                      <a:ext uri="{53640926-AAD7-44D8-BBD7-CCE9431645EC}">
                        <a14:shadowObscured xmlns:a14="http://schemas.microsoft.com/office/drawing/2010/main"/>
                      </a:ext>
                    </a:extLst>
                  </pic:spPr>
                </pic:pic>
              </a:graphicData>
            </a:graphic>
          </wp:inline>
        </w:drawing>
      </w:r>
    </w:p>
    <w:p w14:paraId="6BAF610B" w14:textId="19D31253" w:rsidR="009D512D" w:rsidRDefault="009D512D" w:rsidP="00DE16A1">
      <w:pPr>
        <w:spacing w:after="78" w:line="259" w:lineRule="auto"/>
        <w:ind w:left="136" w:right="0" w:firstLine="0"/>
        <w:jc w:val="center"/>
      </w:pPr>
    </w:p>
    <w:p w14:paraId="422AD1AA" w14:textId="57CF777A" w:rsidR="009D512D" w:rsidRPr="00054F18" w:rsidRDefault="00AC251D" w:rsidP="00054F18">
      <w:pPr>
        <w:jc w:val="center"/>
        <w:rPr>
          <w:sz w:val="16"/>
        </w:rPr>
      </w:pPr>
      <w:r w:rsidRPr="00054F18">
        <w:rPr>
          <w:sz w:val="18"/>
        </w:rPr>
        <w:t xml:space="preserve">Figure B.18 S-102 Encoding </w:t>
      </w:r>
      <w:r w:rsidR="00075455">
        <w:rPr>
          <w:sz w:val="18"/>
        </w:rPr>
        <w:t>BathymetryCoverage</w:t>
      </w:r>
      <w:r w:rsidRPr="00054F18">
        <w:rPr>
          <w:sz w:val="18"/>
        </w:rPr>
        <w:t>/</w:t>
      </w:r>
      <w:r w:rsidR="00075455">
        <w:rPr>
          <w:sz w:val="18"/>
        </w:rPr>
        <w:t>BathymetryCoverage</w:t>
      </w:r>
      <w:r w:rsidRPr="00054F18">
        <w:rPr>
          <w:sz w:val="18"/>
        </w:rPr>
        <w:t>_01 Encoding general structure</w:t>
      </w:r>
    </w:p>
    <w:p w14:paraId="7FBA4B88" w14:textId="088F6427" w:rsidR="009D512D" w:rsidRDefault="009D512D" w:rsidP="00DE16A1">
      <w:pPr>
        <w:spacing w:after="54" w:line="259" w:lineRule="auto"/>
        <w:ind w:left="5130" w:right="0" w:firstLine="0"/>
        <w:jc w:val="center"/>
      </w:pPr>
    </w:p>
    <w:p w14:paraId="0001ED6F" w14:textId="391F66CB" w:rsidR="00E175E4" w:rsidRDefault="00E175E4" w:rsidP="00E175E4">
      <w:pPr>
        <w:spacing w:after="54" w:line="259" w:lineRule="auto"/>
        <w:ind w:right="0" w:firstLine="0"/>
        <w:jc w:val="center"/>
      </w:pPr>
      <w:r>
        <w:rPr>
          <w:noProof/>
          <w:lang w:val="de-DE" w:eastAsia="de-DE"/>
        </w:rPr>
        <w:drawing>
          <wp:inline distT="0" distB="0" distL="0" distR="0" wp14:anchorId="04B74EF2" wp14:editId="57EFE5DA">
            <wp:extent cx="6090285" cy="3971925"/>
            <wp:effectExtent l="0" t="0" r="5715" b="9525"/>
            <wp:docPr id="17700" name="Picture 1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 name="Slide20.PNG"/>
                    <pic:cNvPicPr/>
                  </pic:nvPicPr>
                  <pic:blipFill rotWithShape="1">
                    <a:blip r:embed="rId116">
                      <a:extLst>
                        <a:ext uri="{28A0092B-C50C-407E-A947-70E740481C1C}">
                          <a14:useLocalDpi xmlns:a14="http://schemas.microsoft.com/office/drawing/2010/main" val="0"/>
                        </a:ext>
                      </a:extLst>
                    </a:blip>
                    <a:srcRect/>
                    <a:stretch/>
                  </pic:blipFill>
                  <pic:spPr bwMode="auto">
                    <a:xfrm>
                      <a:off x="0" y="0"/>
                      <a:ext cx="6090739" cy="3972221"/>
                    </a:xfrm>
                    <a:prstGeom prst="rect">
                      <a:avLst/>
                    </a:prstGeom>
                    <a:ln>
                      <a:noFill/>
                    </a:ln>
                    <a:extLst>
                      <a:ext uri="{53640926-AAD7-44D8-BBD7-CCE9431645EC}">
                        <a14:shadowObscured xmlns:a14="http://schemas.microsoft.com/office/drawing/2010/main"/>
                      </a:ext>
                    </a:extLst>
                  </pic:spPr>
                </pic:pic>
              </a:graphicData>
            </a:graphic>
          </wp:inline>
        </w:drawing>
      </w:r>
    </w:p>
    <w:p w14:paraId="28F0AC60" w14:textId="75286DD6" w:rsidR="009D512D" w:rsidRDefault="009D512D" w:rsidP="00DE16A1">
      <w:pPr>
        <w:spacing w:after="31" w:line="259" w:lineRule="auto"/>
        <w:ind w:left="0" w:right="0" w:firstLine="0"/>
        <w:jc w:val="center"/>
      </w:pPr>
    </w:p>
    <w:p w14:paraId="34119E0A" w14:textId="60584D62" w:rsidR="009D512D" w:rsidRPr="00410C72" w:rsidRDefault="00AC251D" w:rsidP="00054F18">
      <w:pPr>
        <w:jc w:val="center"/>
      </w:pPr>
      <w:r w:rsidRPr="00410C72">
        <w:t xml:space="preserve">Figure B.19 S-102 Encoding </w:t>
      </w:r>
      <w:r w:rsidR="00075455">
        <w:t>BathymetryCoverage</w:t>
      </w:r>
      <w:r w:rsidRPr="00410C72">
        <w:t>/</w:t>
      </w:r>
      <w:r w:rsidR="00075455">
        <w:t>BathymetryCoverage</w:t>
      </w:r>
      <w:r w:rsidRPr="00410C72">
        <w:t>_01 Encoding attributes</w:t>
      </w:r>
    </w:p>
    <w:p w14:paraId="52769E44" w14:textId="7DE5D13E" w:rsidR="00C22C6C" w:rsidRDefault="00C22C6C" w:rsidP="00DE16A1">
      <w:pPr>
        <w:jc w:val="center"/>
      </w:pPr>
    </w:p>
    <w:p w14:paraId="749930C1" w14:textId="23EA6A77" w:rsidR="00410C72" w:rsidRPr="00C22C6C" w:rsidRDefault="00E175E4" w:rsidP="00DE16A1">
      <w:pPr>
        <w:jc w:val="center"/>
      </w:pPr>
      <w:r>
        <w:rPr>
          <w:noProof/>
          <w:lang w:val="de-DE" w:eastAsia="de-DE"/>
        </w:rPr>
        <w:drawing>
          <wp:inline distT="0" distB="0" distL="0" distR="0" wp14:anchorId="73032527" wp14:editId="0F872630">
            <wp:extent cx="5060555" cy="3305175"/>
            <wp:effectExtent l="0" t="0" r="6985" b="0"/>
            <wp:docPr id="17701" name="Picture 1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 name="Slide21.PNG"/>
                    <pic:cNvPicPr/>
                  </pic:nvPicPr>
                  <pic:blipFill rotWithShape="1">
                    <a:blip r:embed="rId117">
                      <a:extLst>
                        <a:ext uri="{28A0092B-C50C-407E-A947-70E740481C1C}">
                          <a14:useLocalDpi xmlns:a14="http://schemas.microsoft.com/office/drawing/2010/main" val="0"/>
                        </a:ext>
                      </a:extLst>
                    </a:blip>
                    <a:srcRect/>
                    <a:stretch/>
                  </pic:blipFill>
                  <pic:spPr bwMode="auto">
                    <a:xfrm>
                      <a:off x="0" y="0"/>
                      <a:ext cx="5084213" cy="3320627"/>
                    </a:xfrm>
                    <a:prstGeom prst="rect">
                      <a:avLst/>
                    </a:prstGeom>
                    <a:ln>
                      <a:noFill/>
                    </a:ln>
                    <a:extLst>
                      <a:ext uri="{53640926-AAD7-44D8-BBD7-CCE9431645EC}">
                        <a14:shadowObscured xmlns:a14="http://schemas.microsoft.com/office/drawing/2010/main"/>
                      </a:ext>
                    </a:extLst>
                  </pic:spPr>
                </pic:pic>
              </a:graphicData>
            </a:graphic>
          </wp:inline>
        </w:drawing>
      </w:r>
    </w:p>
    <w:p w14:paraId="04B262C7" w14:textId="7FC5BB36" w:rsidR="005F7689" w:rsidRDefault="005F7689" w:rsidP="00DE16A1">
      <w:pPr>
        <w:spacing w:after="83" w:line="259" w:lineRule="auto"/>
        <w:ind w:left="270" w:right="0" w:firstLine="0"/>
        <w:jc w:val="center"/>
      </w:pPr>
    </w:p>
    <w:p w14:paraId="5A932C6E" w14:textId="10274479" w:rsidR="005F7689" w:rsidRPr="00054F18" w:rsidRDefault="005F7689" w:rsidP="00054F18">
      <w:pPr>
        <w:jc w:val="center"/>
        <w:rPr>
          <w:sz w:val="18"/>
        </w:rPr>
      </w:pPr>
      <w:r w:rsidRPr="00054F18">
        <w:rPr>
          <w:sz w:val="18"/>
        </w:rPr>
        <w:t xml:space="preserve">Figure B.20 S-102 Encoding </w:t>
      </w:r>
      <w:r w:rsidR="00075455">
        <w:rPr>
          <w:sz w:val="18"/>
        </w:rPr>
        <w:t>BathymetryCoverage</w:t>
      </w:r>
      <w:r w:rsidRPr="00054F18">
        <w:rPr>
          <w:sz w:val="18"/>
        </w:rPr>
        <w:t>/</w:t>
      </w:r>
      <w:r w:rsidR="00075455">
        <w:rPr>
          <w:sz w:val="18"/>
        </w:rPr>
        <w:t>BathymetryCoverage</w:t>
      </w:r>
      <w:r w:rsidRPr="00054F18">
        <w:rPr>
          <w:sz w:val="18"/>
        </w:rPr>
        <w:t>_01/Group_001 Encoding general structure</w:t>
      </w:r>
    </w:p>
    <w:p w14:paraId="00C24933" w14:textId="3DE05DB2" w:rsidR="005F7689" w:rsidRDefault="005F7689" w:rsidP="00DE16A1">
      <w:pPr>
        <w:spacing w:after="83" w:line="259" w:lineRule="auto"/>
        <w:ind w:left="270" w:right="0" w:firstLine="0"/>
        <w:jc w:val="center"/>
      </w:pPr>
    </w:p>
    <w:p w14:paraId="63774BE8" w14:textId="7BFFA281" w:rsidR="00826DA9" w:rsidRDefault="00826DA9" w:rsidP="00DE16A1">
      <w:pPr>
        <w:spacing w:after="83" w:line="259" w:lineRule="auto"/>
        <w:ind w:left="270" w:right="0" w:firstLine="0"/>
        <w:jc w:val="center"/>
      </w:pPr>
    </w:p>
    <w:p w14:paraId="190A39A2" w14:textId="5A671B80" w:rsidR="00826DA9" w:rsidRDefault="00826DA9" w:rsidP="00DE16A1">
      <w:pPr>
        <w:spacing w:after="83" w:line="259" w:lineRule="auto"/>
        <w:ind w:left="270" w:right="0" w:firstLine="0"/>
        <w:jc w:val="center"/>
      </w:pPr>
      <w:r>
        <w:rPr>
          <w:noProof/>
          <w:lang w:val="de-DE" w:eastAsia="de-DE"/>
        </w:rPr>
        <w:drawing>
          <wp:inline distT="0" distB="0" distL="0" distR="0" wp14:anchorId="4096D6D1" wp14:editId="63BC07B3">
            <wp:extent cx="6000661" cy="4257675"/>
            <wp:effectExtent l="0" t="0" r="635" b="0"/>
            <wp:docPr id="17702" name="Picture 17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 name="Slide22.PNG"/>
                    <pic:cNvPicPr/>
                  </pic:nvPicPr>
                  <pic:blipFill rotWithShape="1">
                    <a:blip r:embed="rId118">
                      <a:extLst>
                        <a:ext uri="{28A0092B-C50C-407E-A947-70E740481C1C}">
                          <a14:useLocalDpi xmlns:a14="http://schemas.microsoft.com/office/drawing/2010/main" val="0"/>
                        </a:ext>
                      </a:extLst>
                    </a:blip>
                    <a:srcRect/>
                    <a:stretch/>
                  </pic:blipFill>
                  <pic:spPr bwMode="auto">
                    <a:xfrm>
                      <a:off x="0" y="0"/>
                      <a:ext cx="6006763" cy="4262004"/>
                    </a:xfrm>
                    <a:prstGeom prst="rect">
                      <a:avLst/>
                    </a:prstGeom>
                    <a:ln>
                      <a:noFill/>
                    </a:ln>
                    <a:extLst>
                      <a:ext uri="{53640926-AAD7-44D8-BBD7-CCE9431645EC}">
                        <a14:shadowObscured xmlns:a14="http://schemas.microsoft.com/office/drawing/2010/main"/>
                      </a:ext>
                    </a:extLst>
                  </pic:spPr>
                </pic:pic>
              </a:graphicData>
            </a:graphic>
          </wp:inline>
        </w:drawing>
      </w:r>
    </w:p>
    <w:p w14:paraId="6F8A46FD" w14:textId="4DF8CDB9" w:rsidR="009D512D" w:rsidRDefault="009D512D" w:rsidP="00DE16A1">
      <w:pPr>
        <w:spacing w:after="78" w:line="259" w:lineRule="auto"/>
        <w:ind w:left="361" w:right="0" w:firstLine="0"/>
        <w:jc w:val="center"/>
      </w:pPr>
    </w:p>
    <w:p w14:paraId="26D23DBD" w14:textId="03519930" w:rsidR="009D512D" w:rsidRPr="00054F18" w:rsidRDefault="00AC251D" w:rsidP="00054F18">
      <w:pPr>
        <w:jc w:val="center"/>
        <w:rPr>
          <w:sz w:val="16"/>
        </w:rPr>
      </w:pPr>
      <w:r w:rsidRPr="00054F18">
        <w:rPr>
          <w:sz w:val="16"/>
        </w:rPr>
        <w:t xml:space="preserve">Figure B.21 S-102 Encoding </w:t>
      </w:r>
      <w:r w:rsidR="00075455">
        <w:rPr>
          <w:sz w:val="16"/>
        </w:rPr>
        <w:t>BathymetryCoverage</w:t>
      </w:r>
      <w:r w:rsidRPr="00054F18">
        <w:rPr>
          <w:sz w:val="16"/>
        </w:rPr>
        <w:t>/</w:t>
      </w:r>
      <w:r w:rsidR="00075455">
        <w:rPr>
          <w:sz w:val="16"/>
        </w:rPr>
        <w:t>BathymetryCoverage</w:t>
      </w:r>
      <w:r w:rsidRPr="00054F18">
        <w:rPr>
          <w:sz w:val="16"/>
        </w:rPr>
        <w:t>_01/Group_001/values Encoding general structure</w:t>
      </w:r>
      <w:r w:rsidR="00C22C6C" w:rsidRPr="00054F18">
        <w:rPr>
          <w:sz w:val="16"/>
        </w:rPr>
        <w:t>.</w:t>
      </w:r>
    </w:p>
    <w:p w14:paraId="16275F7F" w14:textId="77777777" w:rsidR="00C22C6C" w:rsidRPr="00C22C6C" w:rsidRDefault="00C22C6C" w:rsidP="00DE16A1">
      <w:pPr>
        <w:jc w:val="center"/>
      </w:pPr>
    </w:p>
    <w:p w14:paraId="6A974FCD" w14:textId="4074E378" w:rsidR="009D512D" w:rsidRDefault="00826DA9" w:rsidP="00054F18">
      <w:pPr>
        <w:spacing w:after="76" w:line="259" w:lineRule="auto"/>
        <w:ind w:left="0" w:right="0" w:firstLine="0"/>
        <w:jc w:val="center"/>
      </w:pPr>
      <w:r>
        <w:rPr>
          <w:noProof/>
          <w:lang w:val="de-DE" w:eastAsia="de-DE"/>
        </w:rPr>
        <w:drawing>
          <wp:inline distT="0" distB="0" distL="0" distR="0" wp14:anchorId="5F475379" wp14:editId="3C9D7D68">
            <wp:extent cx="6501100" cy="3114675"/>
            <wp:effectExtent l="0" t="0" r="0" b="0"/>
            <wp:docPr id="17703" name="Picture 1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 name="Slide23.PNG"/>
                    <pic:cNvPicPr/>
                  </pic:nvPicPr>
                  <pic:blipFill rotWithShape="1">
                    <a:blip r:embed="rId119">
                      <a:extLst>
                        <a:ext uri="{28A0092B-C50C-407E-A947-70E740481C1C}">
                          <a14:useLocalDpi xmlns:a14="http://schemas.microsoft.com/office/drawing/2010/main" val="0"/>
                        </a:ext>
                      </a:extLst>
                    </a:blip>
                    <a:srcRect/>
                    <a:stretch/>
                  </pic:blipFill>
                  <pic:spPr bwMode="auto">
                    <a:xfrm>
                      <a:off x="0" y="0"/>
                      <a:ext cx="6508419" cy="3118181"/>
                    </a:xfrm>
                    <a:prstGeom prst="rect">
                      <a:avLst/>
                    </a:prstGeom>
                    <a:ln>
                      <a:noFill/>
                    </a:ln>
                    <a:extLst>
                      <a:ext uri="{53640926-AAD7-44D8-BBD7-CCE9431645EC}">
                        <a14:shadowObscured xmlns:a14="http://schemas.microsoft.com/office/drawing/2010/main"/>
                      </a:ext>
                    </a:extLst>
                  </pic:spPr>
                </pic:pic>
              </a:graphicData>
            </a:graphic>
          </wp:inline>
        </w:drawing>
      </w:r>
    </w:p>
    <w:p w14:paraId="49DD6B00" w14:textId="22630B92" w:rsidR="009D512D" w:rsidRPr="00054F18" w:rsidRDefault="00AC251D" w:rsidP="00054F18">
      <w:pPr>
        <w:jc w:val="center"/>
        <w:rPr>
          <w:sz w:val="16"/>
        </w:rPr>
      </w:pPr>
      <w:r w:rsidRPr="00054F18">
        <w:rPr>
          <w:sz w:val="16"/>
        </w:rPr>
        <w:t xml:space="preserve">Figure B.22 S-102 Encoding </w:t>
      </w:r>
      <w:r w:rsidR="00075455">
        <w:rPr>
          <w:sz w:val="16"/>
        </w:rPr>
        <w:t>BathymetryCoverage</w:t>
      </w:r>
      <w:r w:rsidRPr="00054F18">
        <w:rPr>
          <w:sz w:val="16"/>
        </w:rPr>
        <w:t>/</w:t>
      </w:r>
      <w:r w:rsidR="00075455">
        <w:rPr>
          <w:sz w:val="16"/>
        </w:rPr>
        <w:t>BathymetryCoverage</w:t>
      </w:r>
      <w:r w:rsidRPr="00054F18">
        <w:rPr>
          <w:sz w:val="16"/>
        </w:rPr>
        <w:t>_01/Group_001/values Encoding dataset values</w:t>
      </w:r>
    </w:p>
    <w:p w14:paraId="4E5EBEAF" w14:textId="5C7AEE71" w:rsidR="009D512D" w:rsidRDefault="009D512D" w:rsidP="00DE16A1">
      <w:pPr>
        <w:spacing w:after="95" w:line="259" w:lineRule="auto"/>
        <w:ind w:left="0" w:right="0" w:firstLine="0"/>
        <w:jc w:val="center"/>
        <w:rPr>
          <w:sz w:val="22"/>
        </w:rPr>
      </w:pPr>
    </w:p>
    <w:p w14:paraId="3B5EF28F" w14:textId="77777777" w:rsidR="00C22C6C" w:rsidRDefault="00C22C6C">
      <w:pPr>
        <w:spacing w:after="95" w:line="259" w:lineRule="auto"/>
        <w:ind w:left="0" w:right="0" w:firstLine="0"/>
        <w:jc w:val="left"/>
      </w:pPr>
    </w:p>
    <w:p w14:paraId="59081D43" w14:textId="77777777" w:rsidR="0026644A" w:rsidRDefault="0026644A">
      <w:pPr>
        <w:spacing w:after="95" w:line="259" w:lineRule="auto"/>
        <w:ind w:left="0" w:right="0" w:firstLine="0"/>
        <w:jc w:val="left"/>
      </w:pPr>
    </w:p>
    <w:p w14:paraId="23C617B1" w14:textId="372C30C7" w:rsidR="009D512D" w:rsidRDefault="00AC251D" w:rsidP="005E045B">
      <w:pPr>
        <w:pStyle w:val="berschrift3"/>
      </w:pPr>
      <w:bookmarkStart w:id="134" w:name="_Toc3544705"/>
      <w:r>
        <w:t xml:space="preserve">B-1.2 </w:t>
      </w:r>
      <w:r>
        <w:tab/>
      </w:r>
      <w:r w:rsidR="00075455">
        <w:t>TrackingListCoverage</w:t>
      </w:r>
      <w:bookmarkEnd w:id="134"/>
      <w:r w:rsidR="00A97C0C">
        <w:t xml:space="preserve"> </w:t>
      </w:r>
    </w:p>
    <w:p w14:paraId="4CE43F9D" w14:textId="3D97389F" w:rsidR="009D512D" w:rsidRPr="00993F42" w:rsidRDefault="00AC251D">
      <w:pPr>
        <w:spacing w:after="103" w:line="259" w:lineRule="auto"/>
        <w:ind w:left="0" w:right="0" w:firstLine="0"/>
        <w:jc w:val="left"/>
        <w:rPr>
          <w:color w:val="000000" w:themeColor="text1"/>
        </w:rPr>
      </w:pPr>
      <w:r w:rsidRPr="00993F42">
        <w:rPr>
          <w:color w:val="000000" w:themeColor="text1"/>
        </w:rPr>
        <w:t>The exact encoding of the S102_TracklingList</w:t>
      </w:r>
      <w:r w:rsidR="00993F42" w:rsidRPr="00993F42">
        <w:rPr>
          <w:color w:val="000000" w:themeColor="text1"/>
        </w:rPr>
        <w:t>Coverage</w:t>
      </w:r>
      <w:r w:rsidRPr="00993F42">
        <w:rPr>
          <w:color w:val="000000" w:themeColor="text1"/>
        </w:rPr>
        <w:t xml:space="preserve"> based on the S100 10c structure is still being developed. </w:t>
      </w:r>
    </w:p>
    <w:p w14:paraId="6B695601" w14:textId="77777777" w:rsidR="009D512D" w:rsidRDefault="00AC251D">
      <w:pPr>
        <w:spacing w:after="123" w:line="259" w:lineRule="auto"/>
        <w:ind w:left="0" w:right="0" w:firstLine="0"/>
        <w:jc w:val="left"/>
      </w:pPr>
      <w:r>
        <w:t xml:space="preserve"> </w:t>
      </w:r>
    </w:p>
    <w:p w14:paraId="43156637" w14:textId="77777777" w:rsidR="009D512D" w:rsidRDefault="00AC251D">
      <w:pPr>
        <w:spacing w:after="43" w:line="259" w:lineRule="auto"/>
        <w:ind w:left="0" w:right="0" w:firstLine="0"/>
        <w:jc w:val="left"/>
      </w:pPr>
      <w:r>
        <w:rPr>
          <w:sz w:val="22"/>
        </w:rPr>
        <w:t xml:space="preserve"> </w:t>
      </w:r>
    </w:p>
    <w:p w14:paraId="26FF1D94" w14:textId="2D36E5A1" w:rsidR="009D512D" w:rsidRDefault="00AC251D">
      <w:pPr>
        <w:spacing w:after="0" w:line="259" w:lineRule="auto"/>
        <w:ind w:left="0" w:right="0" w:firstLine="0"/>
        <w:jc w:val="left"/>
      </w:pPr>
      <w:r>
        <w:t xml:space="preserve"> </w:t>
      </w:r>
      <w:r>
        <w:tab/>
        <w:t xml:space="preserve"> </w:t>
      </w:r>
    </w:p>
    <w:p w14:paraId="2E1415AD" w14:textId="029BA14C" w:rsidR="00C22C6C" w:rsidRDefault="00C22C6C">
      <w:pPr>
        <w:spacing w:after="0" w:line="259" w:lineRule="auto"/>
        <w:ind w:left="0" w:right="0" w:firstLine="0"/>
        <w:jc w:val="left"/>
      </w:pPr>
    </w:p>
    <w:p w14:paraId="27879E81" w14:textId="079EB7B2" w:rsidR="00C22C6C" w:rsidRDefault="00C22C6C">
      <w:pPr>
        <w:spacing w:after="0" w:line="259" w:lineRule="auto"/>
        <w:ind w:left="0" w:right="0" w:firstLine="0"/>
        <w:jc w:val="left"/>
      </w:pPr>
    </w:p>
    <w:p w14:paraId="6EF9DA03" w14:textId="5178D022" w:rsidR="00C22C6C" w:rsidRDefault="00C22C6C">
      <w:pPr>
        <w:spacing w:after="0" w:line="259" w:lineRule="auto"/>
        <w:ind w:left="0" w:right="0" w:firstLine="0"/>
        <w:jc w:val="left"/>
      </w:pPr>
    </w:p>
    <w:p w14:paraId="22D59573" w14:textId="3C0E92D2" w:rsidR="00C22C6C" w:rsidRDefault="00C22C6C">
      <w:pPr>
        <w:spacing w:after="0" w:line="259" w:lineRule="auto"/>
        <w:ind w:left="0" w:right="0" w:firstLine="0"/>
        <w:jc w:val="left"/>
      </w:pPr>
    </w:p>
    <w:p w14:paraId="16234547" w14:textId="721F4266" w:rsidR="00C22C6C" w:rsidRDefault="00C22C6C">
      <w:pPr>
        <w:spacing w:after="0" w:line="259" w:lineRule="auto"/>
        <w:ind w:left="0" w:right="0" w:firstLine="0"/>
        <w:jc w:val="left"/>
      </w:pPr>
    </w:p>
    <w:p w14:paraId="34433519" w14:textId="5CA4B959" w:rsidR="00C22C6C" w:rsidRDefault="00C22C6C">
      <w:pPr>
        <w:spacing w:after="0" w:line="259" w:lineRule="auto"/>
        <w:ind w:left="0" w:right="0" w:firstLine="0"/>
        <w:jc w:val="left"/>
      </w:pPr>
    </w:p>
    <w:p w14:paraId="3667653F" w14:textId="23CCE5AA" w:rsidR="00C22C6C" w:rsidRDefault="00C22C6C">
      <w:pPr>
        <w:spacing w:after="0" w:line="259" w:lineRule="auto"/>
        <w:ind w:left="0" w:right="0" w:firstLine="0"/>
        <w:jc w:val="left"/>
      </w:pPr>
    </w:p>
    <w:p w14:paraId="069372FE" w14:textId="25B3BAF1" w:rsidR="00C22C6C" w:rsidRDefault="00C22C6C">
      <w:pPr>
        <w:spacing w:after="0" w:line="259" w:lineRule="auto"/>
        <w:ind w:left="0" w:right="0" w:firstLine="0"/>
        <w:jc w:val="left"/>
      </w:pPr>
    </w:p>
    <w:p w14:paraId="7B176AE4" w14:textId="501467E6" w:rsidR="00C22C6C" w:rsidRDefault="00C22C6C">
      <w:pPr>
        <w:spacing w:after="0" w:line="259" w:lineRule="auto"/>
        <w:ind w:left="0" w:right="0" w:firstLine="0"/>
        <w:jc w:val="left"/>
      </w:pPr>
    </w:p>
    <w:p w14:paraId="39E2B833" w14:textId="65574637" w:rsidR="00C22C6C" w:rsidRDefault="00C22C6C">
      <w:pPr>
        <w:spacing w:after="0" w:line="259" w:lineRule="auto"/>
        <w:ind w:left="0" w:right="0" w:firstLine="0"/>
        <w:jc w:val="left"/>
      </w:pPr>
    </w:p>
    <w:p w14:paraId="602DA37D" w14:textId="05BEF900" w:rsidR="00C22C6C" w:rsidRDefault="00C22C6C">
      <w:pPr>
        <w:spacing w:after="0" w:line="259" w:lineRule="auto"/>
        <w:ind w:left="0" w:right="0" w:firstLine="0"/>
        <w:jc w:val="left"/>
      </w:pPr>
    </w:p>
    <w:p w14:paraId="0A633345" w14:textId="7137732E" w:rsidR="00C22C6C" w:rsidRDefault="00C22C6C">
      <w:pPr>
        <w:spacing w:after="0" w:line="259" w:lineRule="auto"/>
        <w:ind w:left="0" w:right="0" w:firstLine="0"/>
        <w:jc w:val="left"/>
      </w:pPr>
    </w:p>
    <w:p w14:paraId="774A956F" w14:textId="3BAAB41B" w:rsidR="00C22C6C" w:rsidRDefault="00C22C6C">
      <w:pPr>
        <w:spacing w:after="0" w:line="259" w:lineRule="auto"/>
        <w:ind w:left="0" w:right="0" w:firstLine="0"/>
        <w:jc w:val="left"/>
      </w:pPr>
    </w:p>
    <w:p w14:paraId="1ECC3D23" w14:textId="5EBE09FB" w:rsidR="00C22C6C" w:rsidRDefault="00C22C6C">
      <w:pPr>
        <w:spacing w:after="0" w:line="259" w:lineRule="auto"/>
        <w:ind w:left="0" w:right="0" w:firstLine="0"/>
        <w:jc w:val="left"/>
      </w:pPr>
    </w:p>
    <w:p w14:paraId="3B91BA99" w14:textId="5D32A3DD" w:rsidR="00C22C6C" w:rsidRDefault="00C22C6C">
      <w:pPr>
        <w:spacing w:after="0" w:line="259" w:lineRule="auto"/>
        <w:ind w:left="0" w:right="0" w:firstLine="0"/>
        <w:jc w:val="left"/>
      </w:pPr>
    </w:p>
    <w:p w14:paraId="7AC53D95" w14:textId="1CC37E4F" w:rsidR="00C22C6C" w:rsidRDefault="00C22C6C">
      <w:pPr>
        <w:spacing w:after="0" w:line="259" w:lineRule="auto"/>
        <w:ind w:left="0" w:right="0" w:firstLine="0"/>
        <w:jc w:val="left"/>
      </w:pPr>
    </w:p>
    <w:p w14:paraId="12D14FCE" w14:textId="764F561C" w:rsidR="00C22C6C" w:rsidRDefault="00C22C6C">
      <w:pPr>
        <w:spacing w:after="0" w:line="259" w:lineRule="auto"/>
        <w:ind w:left="0" w:right="0" w:firstLine="0"/>
        <w:jc w:val="left"/>
      </w:pPr>
    </w:p>
    <w:p w14:paraId="5CA75E64" w14:textId="4D919C6F" w:rsidR="00C22C6C" w:rsidRDefault="00C22C6C">
      <w:pPr>
        <w:spacing w:after="0" w:line="259" w:lineRule="auto"/>
        <w:ind w:left="0" w:right="0" w:firstLine="0"/>
        <w:jc w:val="left"/>
      </w:pPr>
    </w:p>
    <w:p w14:paraId="662B3A25" w14:textId="38FEF9BF" w:rsidR="00C22C6C" w:rsidRDefault="00C22C6C">
      <w:pPr>
        <w:spacing w:after="0" w:line="259" w:lineRule="auto"/>
        <w:ind w:left="0" w:right="0" w:firstLine="0"/>
        <w:jc w:val="left"/>
      </w:pPr>
    </w:p>
    <w:p w14:paraId="28BFEA08" w14:textId="41E3CC47" w:rsidR="003D7976" w:rsidRDefault="003D7976">
      <w:pPr>
        <w:spacing w:after="0" w:line="259" w:lineRule="auto"/>
        <w:ind w:left="0" w:right="0" w:firstLine="0"/>
        <w:jc w:val="left"/>
      </w:pPr>
    </w:p>
    <w:p w14:paraId="5B2093A3" w14:textId="104DFC44" w:rsidR="003D7976" w:rsidRDefault="003D7976">
      <w:pPr>
        <w:spacing w:after="0" w:line="259" w:lineRule="auto"/>
        <w:ind w:left="0" w:right="0" w:firstLine="0"/>
        <w:jc w:val="left"/>
      </w:pPr>
    </w:p>
    <w:p w14:paraId="1AD36731" w14:textId="37235A7B" w:rsidR="003D7976" w:rsidRDefault="003D7976">
      <w:pPr>
        <w:spacing w:after="0" w:line="259" w:lineRule="auto"/>
        <w:ind w:left="0" w:right="0" w:firstLine="0"/>
        <w:jc w:val="left"/>
      </w:pPr>
    </w:p>
    <w:p w14:paraId="2B65A894" w14:textId="724629CB" w:rsidR="003D7976" w:rsidRDefault="003D7976" w:rsidP="003D7976">
      <w:pPr>
        <w:spacing w:after="62" w:line="259" w:lineRule="auto"/>
        <w:ind w:left="0" w:right="0" w:firstLine="0"/>
        <w:jc w:val="left"/>
      </w:pPr>
    </w:p>
    <w:p w14:paraId="08BE482F" w14:textId="483EA247" w:rsidR="003D7976" w:rsidRDefault="003D7976" w:rsidP="003D7976">
      <w:pPr>
        <w:spacing w:after="62" w:line="259" w:lineRule="auto"/>
        <w:ind w:left="0" w:right="0" w:firstLine="0"/>
        <w:jc w:val="left"/>
      </w:pPr>
    </w:p>
    <w:p w14:paraId="25E46C50" w14:textId="6AD70378" w:rsidR="003D7976" w:rsidRDefault="003D7976" w:rsidP="003D7976">
      <w:pPr>
        <w:spacing w:after="62" w:line="259" w:lineRule="auto"/>
        <w:ind w:left="0" w:right="0" w:firstLine="0"/>
        <w:jc w:val="left"/>
      </w:pPr>
    </w:p>
    <w:p w14:paraId="55AD0F6C" w14:textId="3231983E" w:rsidR="003D7976" w:rsidRDefault="003D7976" w:rsidP="003D7976">
      <w:pPr>
        <w:spacing w:after="62" w:line="259" w:lineRule="auto"/>
        <w:ind w:left="0" w:right="0" w:firstLine="0"/>
        <w:jc w:val="left"/>
      </w:pPr>
    </w:p>
    <w:p w14:paraId="33AA5339" w14:textId="77777777" w:rsidR="003D7976" w:rsidRDefault="003D7976" w:rsidP="003D7976">
      <w:pPr>
        <w:spacing w:after="62" w:line="259" w:lineRule="auto"/>
        <w:ind w:left="0" w:right="0" w:firstLine="0"/>
        <w:jc w:val="left"/>
      </w:pPr>
    </w:p>
    <w:p w14:paraId="7601105A" w14:textId="6112688C" w:rsidR="003D7976" w:rsidRDefault="003D7976" w:rsidP="003D7976">
      <w:pPr>
        <w:spacing w:after="65" w:line="259" w:lineRule="auto"/>
        <w:ind w:left="0" w:right="0" w:firstLine="0"/>
        <w:jc w:val="left"/>
      </w:pPr>
      <w:r>
        <w:t xml:space="preserve"> </w:t>
      </w:r>
    </w:p>
    <w:p w14:paraId="1A41A88A" w14:textId="2211BD16" w:rsidR="003D7976" w:rsidRDefault="003D7976" w:rsidP="003D7976">
      <w:pPr>
        <w:spacing w:after="65" w:line="259" w:lineRule="auto"/>
        <w:ind w:left="0" w:right="0" w:firstLine="0"/>
        <w:jc w:val="left"/>
      </w:pPr>
    </w:p>
    <w:p w14:paraId="1D8FB881" w14:textId="624C5156" w:rsidR="003D7976" w:rsidRDefault="003D7976" w:rsidP="003D7976">
      <w:pPr>
        <w:spacing w:after="65" w:line="259" w:lineRule="auto"/>
        <w:ind w:left="0" w:right="0" w:firstLine="0"/>
        <w:jc w:val="left"/>
      </w:pPr>
    </w:p>
    <w:p w14:paraId="24D929A2" w14:textId="4ED094CB" w:rsidR="003D7976" w:rsidRDefault="003D7976" w:rsidP="003D7976">
      <w:pPr>
        <w:spacing w:after="65" w:line="259" w:lineRule="auto"/>
        <w:ind w:left="0" w:right="0" w:firstLine="0"/>
        <w:jc w:val="left"/>
      </w:pPr>
    </w:p>
    <w:p w14:paraId="32E910A1" w14:textId="77777777" w:rsidR="003D7976" w:rsidRDefault="003D7976" w:rsidP="003D7976">
      <w:pPr>
        <w:spacing w:after="65" w:line="259" w:lineRule="auto"/>
        <w:ind w:left="0" w:right="0" w:firstLine="0"/>
        <w:jc w:val="left"/>
      </w:pPr>
    </w:p>
    <w:p w14:paraId="21DD3DB0" w14:textId="77777777" w:rsidR="003D7976" w:rsidRDefault="003D7976" w:rsidP="003D7976">
      <w:pPr>
        <w:spacing w:after="89" w:line="259" w:lineRule="auto"/>
        <w:ind w:left="0" w:right="0" w:firstLine="0"/>
        <w:jc w:val="left"/>
      </w:pPr>
      <w:r>
        <w:t xml:space="preserve"> </w:t>
      </w:r>
    </w:p>
    <w:p w14:paraId="3F945F7B" w14:textId="77777777" w:rsidR="003D7976" w:rsidRDefault="003D7976" w:rsidP="003D7976">
      <w:pPr>
        <w:tabs>
          <w:tab w:val="center" w:pos="2929"/>
          <w:tab w:val="center" w:pos="5131"/>
        </w:tabs>
        <w:spacing w:after="49"/>
        <w:ind w:left="0" w:right="0" w:firstLine="0"/>
        <w:jc w:val="left"/>
      </w:pPr>
      <w:r>
        <w:t xml:space="preserve"> </w:t>
      </w:r>
      <w:r>
        <w:tab/>
      </w:r>
      <w:r>
        <w:rPr>
          <w:sz w:val="22"/>
        </w:rPr>
        <w:t xml:space="preserve"> </w:t>
      </w:r>
      <w:r>
        <w:rPr>
          <w:sz w:val="22"/>
        </w:rPr>
        <w:tab/>
      </w:r>
      <w:r>
        <w:t xml:space="preserve">Page intentionally left blank </w:t>
      </w:r>
    </w:p>
    <w:p w14:paraId="3A1FC3A8" w14:textId="77777777" w:rsidR="003D7976" w:rsidRDefault="003D7976" w:rsidP="003D7976">
      <w:pPr>
        <w:spacing w:after="115" w:line="259" w:lineRule="auto"/>
        <w:ind w:left="0" w:right="0" w:firstLine="0"/>
        <w:jc w:val="left"/>
      </w:pPr>
      <w:r>
        <w:t xml:space="preserve"> </w:t>
      </w:r>
    </w:p>
    <w:p w14:paraId="6FA1D2EE" w14:textId="77777777" w:rsidR="003D7976" w:rsidRDefault="003D7976" w:rsidP="003D7976">
      <w:pPr>
        <w:spacing w:after="0" w:line="259" w:lineRule="auto"/>
        <w:ind w:left="0" w:right="0" w:firstLine="0"/>
        <w:jc w:val="left"/>
      </w:pPr>
      <w:r>
        <w:t xml:space="preserve"> </w:t>
      </w:r>
      <w:r>
        <w:tab/>
      </w:r>
      <w:r>
        <w:rPr>
          <w:b/>
          <w:sz w:val="24"/>
        </w:rPr>
        <w:t xml:space="preserve"> </w:t>
      </w:r>
      <w:r>
        <w:br w:type="page"/>
      </w:r>
    </w:p>
    <w:p w14:paraId="241E8930" w14:textId="77777777" w:rsidR="009D512D" w:rsidRPr="003675E2" w:rsidRDefault="00AC251D">
      <w:pPr>
        <w:pStyle w:val="berschrift1"/>
        <w:tabs>
          <w:tab w:val="center" w:pos="3472"/>
        </w:tabs>
        <w:ind w:left="-3" w:firstLine="0"/>
        <w:rPr>
          <w:sz w:val="22"/>
        </w:rPr>
      </w:pPr>
      <w:bookmarkStart w:id="135" w:name="_Toc3544706"/>
      <w:r w:rsidRPr="003675E2">
        <w:rPr>
          <w:noProof/>
          <w:sz w:val="22"/>
          <w:lang w:val="de-DE" w:eastAsia="de-DE"/>
        </w:rPr>
        <w:drawing>
          <wp:inline distT="0" distB="0" distL="0" distR="0" wp14:anchorId="70D34F9C" wp14:editId="75A20BC7">
            <wp:extent cx="656844" cy="120396"/>
            <wp:effectExtent l="0" t="0" r="0" b="0"/>
            <wp:docPr id="43803" name="Picture 43803"/>
            <wp:cNvGraphicFramePr/>
            <a:graphic xmlns:a="http://schemas.openxmlformats.org/drawingml/2006/main">
              <a:graphicData uri="http://schemas.openxmlformats.org/drawingml/2006/picture">
                <pic:pic xmlns:pic="http://schemas.openxmlformats.org/drawingml/2006/picture">
                  <pic:nvPicPr>
                    <pic:cNvPr id="43803" name="Picture 43803"/>
                    <pic:cNvPicPr/>
                  </pic:nvPicPr>
                  <pic:blipFill>
                    <a:blip r:embed="rId17" cstate="email">
                      <a:extLst>
                        <a:ext uri="{28A0092B-C50C-407E-A947-70E740481C1C}">
                          <a14:useLocalDpi xmlns:a14="http://schemas.microsoft.com/office/drawing/2010/main"/>
                        </a:ext>
                      </a:extLst>
                    </a:blip>
                    <a:stretch>
                      <a:fillRect/>
                    </a:stretch>
                  </pic:blipFill>
                  <pic:spPr>
                    <a:xfrm>
                      <a:off x="0" y="0"/>
                      <a:ext cx="656844" cy="120396"/>
                    </a:xfrm>
                    <a:prstGeom prst="rect">
                      <a:avLst/>
                    </a:prstGeom>
                  </pic:spPr>
                </pic:pic>
              </a:graphicData>
            </a:graphic>
          </wp:inline>
        </w:drawing>
      </w:r>
      <w:r w:rsidRPr="003675E2">
        <w:rPr>
          <w:sz w:val="22"/>
        </w:rPr>
        <w:t xml:space="preserve"> </w:t>
      </w:r>
      <w:r w:rsidRPr="003675E2">
        <w:rPr>
          <w:sz w:val="22"/>
        </w:rPr>
        <w:tab/>
        <w:t>Normative Implementation Guidance</w:t>
      </w:r>
      <w:bookmarkEnd w:id="135"/>
      <w:r w:rsidRPr="003675E2">
        <w:rPr>
          <w:sz w:val="22"/>
        </w:rPr>
        <w:t xml:space="preserve"> </w:t>
      </w:r>
    </w:p>
    <w:p w14:paraId="4281C8C9" w14:textId="77777777" w:rsidR="009D512D" w:rsidRDefault="00AC251D">
      <w:pPr>
        <w:spacing w:after="105" w:line="259" w:lineRule="auto"/>
        <w:ind w:left="-5" w:right="0" w:hanging="10"/>
        <w:jc w:val="left"/>
      </w:pPr>
      <w:r>
        <w:rPr>
          <w:i/>
          <w:color w:val="FF0000"/>
        </w:rPr>
        <w:t xml:space="preserve">Normative Implementation Guidance to be addressed in a future version of S-102.  </w:t>
      </w:r>
    </w:p>
    <w:p w14:paraId="08009267" w14:textId="77777777" w:rsidR="009D512D" w:rsidRDefault="00AC251D">
      <w:pPr>
        <w:spacing w:after="0" w:line="259" w:lineRule="auto"/>
        <w:ind w:left="0" w:right="0" w:firstLine="0"/>
        <w:jc w:val="left"/>
      </w:pPr>
      <w:r>
        <w:rPr>
          <w:color w:val="FF0000"/>
        </w:rPr>
        <w:t xml:space="preserve">  </w:t>
      </w:r>
    </w:p>
    <w:p w14:paraId="32D53BA9" w14:textId="77777777" w:rsidR="003D7976" w:rsidRDefault="00AC251D">
      <w:pPr>
        <w:spacing w:after="0" w:line="259" w:lineRule="auto"/>
        <w:ind w:left="0" w:right="0" w:firstLine="0"/>
        <w:jc w:val="left"/>
        <w:rPr>
          <w:color w:val="FF0000"/>
        </w:rPr>
      </w:pPr>
      <w:r>
        <w:rPr>
          <w:color w:val="FF0000"/>
        </w:rPr>
        <w:t xml:space="preserve"> </w:t>
      </w:r>
      <w:r>
        <w:rPr>
          <w:color w:val="FF0000"/>
        </w:rPr>
        <w:tab/>
        <w:t xml:space="preserve"> </w:t>
      </w:r>
    </w:p>
    <w:p w14:paraId="52BC2927" w14:textId="77777777" w:rsidR="003D7976" w:rsidRDefault="003D7976">
      <w:pPr>
        <w:spacing w:after="0" w:line="259" w:lineRule="auto"/>
        <w:ind w:left="0" w:right="0" w:firstLine="0"/>
        <w:jc w:val="left"/>
        <w:rPr>
          <w:color w:val="FF0000"/>
        </w:rPr>
      </w:pPr>
    </w:p>
    <w:p w14:paraId="2D99B246" w14:textId="77777777" w:rsidR="003D7976" w:rsidRDefault="003D7976">
      <w:pPr>
        <w:spacing w:after="0" w:line="259" w:lineRule="auto"/>
        <w:ind w:left="0" w:right="0" w:firstLine="0"/>
        <w:jc w:val="left"/>
        <w:rPr>
          <w:color w:val="FF0000"/>
        </w:rPr>
      </w:pPr>
    </w:p>
    <w:p w14:paraId="54B9139B" w14:textId="77777777" w:rsidR="003D7976" w:rsidRDefault="003D7976">
      <w:pPr>
        <w:spacing w:after="0" w:line="259" w:lineRule="auto"/>
        <w:ind w:left="0" w:right="0" w:firstLine="0"/>
        <w:jc w:val="left"/>
        <w:rPr>
          <w:color w:val="FF0000"/>
        </w:rPr>
      </w:pPr>
    </w:p>
    <w:p w14:paraId="2E8896A7" w14:textId="77777777" w:rsidR="003D7976" w:rsidRDefault="003D7976">
      <w:pPr>
        <w:spacing w:after="0" w:line="259" w:lineRule="auto"/>
        <w:ind w:left="0" w:right="0" w:firstLine="0"/>
        <w:jc w:val="left"/>
        <w:rPr>
          <w:color w:val="FF0000"/>
        </w:rPr>
      </w:pPr>
    </w:p>
    <w:p w14:paraId="1F5BCF4C" w14:textId="77777777" w:rsidR="003D7976" w:rsidRDefault="003D7976">
      <w:pPr>
        <w:spacing w:after="0" w:line="259" w:lineRule="auto"/>
        <w:ind w:left="0" w:right="0" w:firstLine="0"/>
        <w:jc w:val="left"/>
        <w:rPr>
          <w:color w:val="FF0000"/>
        </w:rPr>
      </w:pPr>
    </w:p>
    <w:p w14:paraId="79DD40E7" w14:textId="77777777" w:rsidR="003D7976" w:rsidRDefault="003D7976">
      <w:pPr>
        <w:spacing w:after="0" w:line="259" w:lineRule="auto"/>
        <w:ind w:left="0" w:right="0" w:firstLine="0"/>
        <w:jc w:val="left"/>
        <w:rPr>
          <w:color w:val="FF0000"/>
        </w:rPr>
      </w:pPr>
    </w:p>
    <w:p w14:paraId="7DB7CAAD" w14:textId="77777777" w:rsidR="003D7976" w:rsidRDefault="003D7976">
      <w:pPr>
        <w:spacing w:after="0" w:line="259" w:lineRule="auto"/>
        <w:ind w:left="0" w:right="0" w:firstLine="0"/>
        <w:jc w:val="left"/>
        <w:rPr>
          <w:color w:val="FF0000"/>
        </w:rPr>
      </w:pPr>
    </w:p>
    <w:p w14:paraId="6EAB79BF" w14:textId="77777777" w:rsidR="003D7976" w:rsidRDefault="003D7976">
      <w:pPr>
        <w:spacing w:after="0" w:line="259" w:lineRule="auto"/>
        <w:ind w:left="0" w:right="0" w:firstLine="0"/>
        <w:jc w:val="left"/>
        <w:rPr>
          <w:color w:val="FF0000"/>
        </w:rPr>
      </w:pPr>
    </w:p>
    <w:p w14:paraId="1D8206B4" w14:textId="77777777" w:rsidR="003D7976" w:rsidRDefault="003D7976">
      <w:pPr>
        <w:spacing w:after="0" w:line="259" w:lineRule="auto"/>
        <w:ind w:left="0" w:right="0" w:firstLine="0"/>
        <w:jc w:val="left"/>
        <w:rPr>
          <w:color w:val="FF0000"/>
        </w:rPr>
      </w:pPr>
    </w:p>
    <w:p w14:paraId="16DC2B78" w14:textId="77777777" w:rsidR="003D7976" w:rsidRDefault="003D7976">
      <w:pPr>
        <w:spacing w:after="0" w:line="259" w:lineRule="auto"/>
        <w:ind w:left="0" w:right="0" w:firstLine="0"/>
        <w:jc w:val="left"/>
        <w:rPr>
          <w:color w:val="FF0000"/>
        </w:rPr>
      </w:pPr>
    </w:p>
    <w:p w14:paraId="0107465B" w14:textId="77777777" w:rsidR="003D7976" w:rsidRDefault="003D7976">
      <w:pPr>
        <w:spacing w:after="0" w:line="259" w:lineRule="auto"/>
        <w:ind w:left="0" w:right="0" w:firstLine="0"/>
        <w:jc w:val="left"/>
        <w:rPr>
          <w:color w:val="FF0000"/>
        </w:rPr>
      </w:pPr>
    </w:p>
    <w:p w14:paraId="3A8B884A" w14:textId="77777777" w:rsidR="003D7976" w:rsidRDefault="003D7976">
      <w:pPr>
        <w:spacing w:after="0" w:line="259" w:lineRule="auto"/>
        <w:ind w:left="0" w:right="0" w:firstLine="0"/>
        <w:jc w:val="left"/>
        <w:rPr>
          <w:color w:val="FF0000"/>
        </w:rPr>
      </w:pPr>
    </w:p>
    <w:p w14:paraId="2F275921" w14:textId="77777777" w:rsidR="003D7976" w:rsidRDefault="003D7976">
      <w:pPr>
        <w:spacing w:after="0" w:line="259" w:lineRule="auto"/>
        <w:ind w:left="0" w:right="0" w:firstLine="0"/>
        <w:jc w:val="left"/>
        <w:rPr>
          <w:color w:val="FF0000"/>
        </w:rPr>
      </w:pPr>
    </w:p>
    <w:p w14:paraId="4684F1F2" w14:textId="77777777" w:rsidR="003D7976" w:rsidRDefault="003D7976">
      <w:pPr>
        <w:spacing w:after="0" w:line="259" w:lineRule="auto"/>
        <w:ind w:left="0" w:right="0" w:firstLine="0"/>
        <w:jc w:val="left"/>
        <w:rPr>
          <w:color w:val="FF0000"/>
        </w:rPr>
      </w:pPr>
    </w:p>
    <w:p w14:paraId="52E0BBB8" w14:textId="77777777" w:rsidR="003D7976" w:rsidRDefault="003D7976">
      <w:pPr>
        <w:spacing w:after="0" w:line="259" w:lineRule="auto"/>
        <w:ind w:left="0" w:right="0" w:firstLine="0"/>
        <w:jc w:val="left"/>
        <w:rPr>
          <w:color w:val="FF0000"/>
        </w:rPr>
      </w:pPr>
    </w:p>
    <w:p w14:paraId="2B0DD954" w14:textId="77777777" w:rsidR="003D7976" w:rsidRDefault="003D7976">
      <w:pPr>
        <w:spacing w:after="0" w:line="259" w:lineRule="auto"/>
        <w:ind w:left="0" w:right="0" w:firstLine="0"/>
        <w:jc w:val="left"/>
        <w:rPr>
          <w:color w:val="FF0000"/>
        </w:rPr>
      </w:pPr>
    </w:p>
    <w:p w14:paraId="4C7B76FE" w14:textId="77777777" w:rsidR="003D7976" w:rsidRDefault="003D7976">
      <w:pPr>
        <w:spacing w:after="0" w:line="259" w:lineRule="auto"/>
        <w:ind w:left="0" w:right="0" w:firstLine="0"/>
        <w:jc w:val="left"/>
        <w:rPr>
          <w:color w:val="FF0000"/>
        </w:rPr>
      </w:pPr>
    </w:p>
    <w:p w14:paraId="2EBF5AD9" w14:textId="77777777" w:rsidR="003D7976" w:rsidRDefault="003D7976">
      <w:pPr>
        <w:spacing w:after="0" w:line="259" w:lineRule="auto"/>
        <w:ind w:left="0" w:right="0" w:firstLine="0"/>
        <w:jc w:val="left"/>
        <w:rPr>
          <w:color w:val="FF0000"/>
        </w:rPr>
      </w:pPr>
    </w:p>
    <w:p w14:paraId="2C57020F" w14:textId="77777777" w:rsidR="003D7976" w:rsidRDefault="003D7976">
      <w:pPr>
        <w:spacing w:after="0" w:line="259" w:lineRule="auto"/>
        <w:ind w:left="0" w:right="0" w:firstLine="0"/>
        <w:jc w:val="left"/>
        <w:rPr>
          <w:color w:val="FF0000"/>
        </w:rPr>
      </w:pPr>
    </w:p>
    <w:p w14:paraId="1F16465C" w14:textId="77777777" w:rsidR="003D7976" w:rsidRDefault="003D7976">
      <w:pPr>
        <w:spacing w:after="0" w:line="259" w:lineRule="auto"/>
        <w:ind w:left="0" w:right="0" w:firstLine="0"/>
        <w:jc w:val="left"/>
        <w:rPr>
          <w:color w:val="FF0000"/>
        </w:rPr>
      </w:pPr>
    </w:p>
    <w:p w14:paraId="2E34D13F" w14:textId="77777777" w:rsidR="003D7976" w:rsidRDefault="003D7976">
      <w:pPr>
        <w:spacing w:after="0" w:line="259" w:lineRule="auto"/>
        <w:ind w:left="0" w:right="0" w:firstLine="0"/>
        <w:jc w:val="left"/>
        <w:rPr>
          <w:color w:val="FF0000"/>
        </w:rPr>
      </w:pPr>
    </w:p>
    <w:p w14:paraId="14378834" w14:textId="77777777" w:rsidR="003D7976" w:rsidRDefault="003D7976">
      <w:pPr>
        <w:spacing w:after="0" w:line="259" w:lineRule="auto"/>
        <w:ind w:left="0" w:right="0" w:firstLine="0"/>
        <w:jc w:val="left"/>
        <w:rPr>
          <w:color w:val="FF0000"/>
        </w:rPr>
      </w:pPr>
    </w:p>
    <w:p w14:paraId="366099AF" w14:textId="77777777" w:rsidR="003D7976" w:rsidRDefault="003D7976">
      <w:pPr>
        <w:spacing w:after="0" w:line="259" w:lineRule="auto"/>
        <w:ind w:left="0" w:right="0" w:firstLine="0"/>
        <w:jc w:val="left"/>
        <w:rPr>
          <w:color w:val="FF0000"/>
        </w:rPr>
      </w:pPr>
    </w:p>
    <w:p w14:paraId="182D3E02" w14:textId="77777777" w:rsidR="003D7976" w:rsidRDefault="003D7976">
      <w:pPr>
        <w:spacing w:after="0" w:line="259" w:lineRule="auto"/>
        <w:ind w:left="0" w:right="0" w:firstLine="0"/>
        <w:jc w:val="left"/>
        <w:rPr>
          <w:color w:val="FF0000"/>
        </w:rPr>
      </w:pPr>
    </w:p>
    <w:p w14:paraId="3B516BF8" w14:textId="77777777" w:rsidR="003D7976" w:rsidRDefault="003D7976">
      <w:pPr>
        <w:spacing w:after="0" w:line="259" w:lineRule="auto"/>
        <w:ind w:left="0" w:right="0" w:firstLine="0"/>
        <w:jc w:val="left"/>
        <w:rPr>
          <w:color w:val="FF0000"/>
        </w:rPr>
      </w:pPr>
    </w:p>
    <w:p w14:paraId="6F6D868E" w14:textId="77777777" w:rsidR="003D7976" w:rsidRDefault="003D7976">
      <w:pPr>
        <w:spacing w:after="0" w:line="259" w:lineRule="auto"/>
        <w:ind w:left="0" w:right="0" w:firstLine="0"/>
        <w:jc w:val="left"/>
        <w:rPr>
          <w:color w:val="FF0000"/>
        </w:rPr>
      </w:pPr>
    </w:p>
    <w:p w14:paraId="35E6245F" w14:textId="77777777" w:rsidR="003D7976" w:rsidRDefault="003D7976">
      <w:pPr>
        <w:spacing w:after="0" w:line="259" w:lineRule="auto"/>
        <w:ind w:left="0" w:right="0" w:firstLine="0"/>
        <w:jc w:val="left"/>
        <w:rPr>
          <w:color w:val="FF0000"/>
        </w:rPr>
      </w:pPr>
    </w:p>
    <w:p w14:paraId="35484C9D" w14:textId="77777777" w:rsidR="003D7976" w:rsidRDefault="003D7976">
      <w:pPr>
        <w:spacing w:after="0" w:line="259" w:lineRule="auto"/>
        <w:ind w:left="0" w:right="0" w:firstLine="0"/>
        <w:jc w:val="left"/>
        <w:rPr>
          <w:color w:val="FF0000"/>
        </w:rPr>
      </w:pPr>
    </w:p>
    <w:p w14:paraId="6B91400C" w14:textId="77777777" w:rsidR="003D7976" w:rsidRDefault="003D7976">
      <w:pPr>
        <w:spacing w:after="0" w:line="259" w:lineRule="auto"/>
        <w:ind w:left="0" w:right="0" w:firstLine="0"/>
        <w:jc w:val="left"/>
        <w:rPr>
          <w:color w:val="FF0000"/>
        </w:rPr>
      </w:pPr>
    </w:p>
    <w:p w14:paraId="01677538" w14:textId="77777777" w:rsidR="003D7976" w:rsidRDefault="003D7976">
      <w:pPr>
        <w:spacing w:after="0" w:line="259" w:lineRule="auto"/>
        <w:ind w:left="0" w:right="0" w:firstLine="0"/>
        <w:jc w:val="left"/>
        <w:rPr>
          <w:color w:val="FF0000"/>
        </w:rPr>
      </w:pPr>
    </w:p>
    <w:p w14:paraId="646EAE2F" w14:textId="77777777" w:rsidR="003D7976" w:rsidRDefault="003D7976">
      <w:pPr>
        <w:spacing w:after="0" w:line="259" w:lineRule="auto"/>
        <w:ind w:left="0" w:right="0" w:firstLine="0"/>
        <w:jc w:val="left"/>
        <w:rPr>
          <w:color w:val="FF0000"/>
        </w:rPr>
      </w:pPr>
    </w:p>
    <w:p w14:paraId="4A4664E0" w14:textId="77777777" w:rsidR="003D7976" w:rsidRDefault="003D7976">
      <w:pPr>
        <w:spacing w:after="0" w:line="259" w:lineRule="auto"/>
        <w:ind w:left="0" w:right="0" w:firstLine="0"/>
        <w:jc w:val="left"/>
        <w:rPr>
          <w:color w:val="FF0000"/>
        </w:rPr>
      </w:pPr>
    </w:p>
    <w:p w14:paraId="42BF5E30" w14:textId="77777777" w:rsidR="003D7976" w:rsidRDefault="003D7976">
      <w:pPr>
        <w:spacing w:after="0" w:line="259" w:lineRule="auto"/>
        <w:ind w:left="0" w:right="0" w:firstLine="0"/>
        <w:jc w:val="left"/>
        <w:rPr>
          <w:color w:val="FF0000"/>
        </w:rPr>
      </w:pPr>
    </w:p>
    <w:p w14:paraId="1C30B5B2" w14:textId="77777777" w:rsidR="003D7976" w:rsidRDefault="003D7976">
      <w:pPr>
        <w:spacing w:after="0" w:line="259" w:lineRule="auto"/>
        <w:ind w:left="0" w:right="0" w:firstLine="0"/>
        <w:jc w:val="left"/>
        <w:rPr>
          <w:color w:val="FF0000"/>
        </w:rPr>
      </w:pPr>
    </w:p>
    <w:p w14:paraId="4FC9ABE3" w14:textId="77777777" w:rsidR="003D7976" w:rsidRDefault="003D7976">
      <w:pPr>
        <w:spacing w:after="0" w:line="259" w:lineRule="auto"/>
        <w:ind w:left="0" w:right="0" w:firstLine="0"/>
        <w:jc w:val="left"/>
        <w:rPr>
          <w:color w:val="FF0000"/>
        </w:rPr>
      </w:pPr>
    </w:p>
    <w:p w14:paraId="081CFF5F" w14:textId="77777777" w:rsidR="003D7976" w:rsidRDefault="003D7976">
      <w:pPr>
        <w:spacing w:after="0" w:line="259" w:lineRule="auto"/>
        <w:ind w:left="0" w:right="0" w:firstLine="0"/>
        <w:jc w:val="left"/>
        <w:rPr>
          <w:color w:val="FF0000"/>
        </w:rPr>
      </w:pPr>
    </w:p>
    <w:p w14:paraId="5155EC30" w14:textId="77777777" w:rsidR="003D7976" w:rsidRDefault="003D7976">
      <w:pPr>
        <w:spacing w:after="0" w:line="259" w:lineRule="auto"/>
        <w:ind w:left="0" w:right="0" w:firstLine="0"/>
        <w:jc w:val="left"/>
        <w:rPr>
          <w:color w:val="FF0000"/>
        </w:rPr>
      </w:pPr>
    </w:p>
    <w:p w14:paraId="4314ED12" w14:textId="77777777" w:rsidR="003D7976" w:rsidRDefault="003D7976">
      <w:pPr>
        <w:spacing w:after="0" w:line="259" w:lineRule="auto"/>
        <w:ind w:left="0" w:right="0" w:firstLine="0"/>
        <w:jc w:val="left"/>
        <w:rPr>
          <w:color w:val="FF0000"/>
        </w:rPr>
      </w:pPr>
    </w:p>
    <w:p w14:paraId="24434E97" w14:textId="77777777" w:rsidR="003D7976" w:rsidRDefault="003D7976">
      <w:pPr>
        <w:spacing w:after="0" w:line="259" w:lineRule="auto"/>
        <w:ind w:left="0" w:right="0" w:firstLine="0"/>
        <w:jc w:val="left"/>
        <w:rPr>
          <w:color w:val="FF0000"/>
        </w:rPr>
      </w:pPr>
    </w:p>
    <w:p w14:paraId="0D2035D7" w14:textId="77777777" w:rsidR="003D7976" w:rsidRDefault="003D7976">
      <w:pPr>
        <w:spacing w:after="0" w:line="259" w:lineRule="auto"/>
        <w:ind w:left="0" w:right="0" w:firstLine="0"/>
        <w:jc w:val="left"/>
        <w:rPr>
          <w:color w:val="FF0000"/>
        </w:rPr>
      </w:pPr>
    </w:p>
    <w:p w14:paraId="77B367CA" w14:textId="77777777" w:rsidR="003D7976" w:rsidRDefault="003D7976">
      <w:pPr>
        <w:spacing w:after="0" w:line="259" w:lineRule="auto"/>
        <w:ind w:left="0" w:right="0" w:firstLine="0"/>
        <w:jc w:val="left"/>
        <w:rPr>
          <w:color w:val="FF0000"/>
        </w:rPr>
      </w:pPr>
    </w:p>
    <w:p w14:paraId="3562AA06" w14:textId="77777777" w:rsidR="003D7976" w:rsidRDefault="003D7976">
      <w:pPr>
        <w:spacing w:after="0" w:line="259" w:lineRule="auto"/>
        <w:ind w:left="0" w:right="0" w:firstLine="0"/>
        <w:jc w:val="left"/>
        <w:rPr>
          <w:color w:val="FF0000"/>
        </w:rPr>
      </w:pPr>
    </w:p>
    <w:p w14:paraId="15C3A7DC" w14:textId="77777777" w:rsidR="003D7976" w:rsidRDefault="003D7976">
      <w:pPr>
        <w:spacing w:after="0" w:line="259" w:lineRule="auto"/>
        <w:ind w:left="0" w:right="0" w:firstLine="0"/>
        <w:jc w:val="left"/>
        <w:rPr>
          <w:color w:val="FF0000"/>
        </w:rPr>
      </w:pPr>
    </w:p>
    <w:p w14:paraId="071AA821" w14:textId="77777777" w:rsidR="003D7976" w:rsidRDefault="003D7976">
      <w:pPr>
        <w:spacing w:after="0" w:line="259" w:lineRule="auto"/>
        <w:ind w:left="0" w:right="0" w:firstLine="0"/>
        <w:jc w:val="left"/>
        <w:rPr>
          <w:color w:val="FF0000"/>
        </w:rPr>
      </w:pPr>
    </w:p>
    <w:p w14:paraId="33A9F529" w14:textId="77777777" w:rsidR="003D7976" w:rsidRDefault="003D7976">
      <w:pPr>
        <w:spacing w:after="0" w:line="259" w:lineRule="auto"/>
        <w:ind w:left="0" w:right="0" w:firstLine="0"/>
        <w:jc w:val="left"/>
        <w:rPr>
          <w:color w:val="FF0000"/>
        </w:rPr>
      </w:pPr>
    </w:p>
    <w:p w14:paraId="577DEF8C" w14:textId="77777777" w:rsidR="003D7976" w:rsidRDefault="003D7976">
      <w:pPr>
        <w:spacing w:after="0" w:line="259" w:lineRule="auto"/>
        <w:ind w:left="0" w:right="0" w:firstLine="0"/>
        <w:jc w:val="left"/>
        <w:rPr>
          <w:color w:val="FF0000"/>
        </w:rPr>
      </w:pPr>
    </w:p>
    <w:p w14:paraId="5AF43833" w14:textId="77777777" w:rsidR="003D7976" w:rsidRDefault="003D7976">
      <w:pPr>
        <w:spacing w:after="0" w:line="259" w:lineRule="auto"/>
        <w:ind w:left="0" w:right="0" w:firstLine="0"/>
        <w:jc w:val="left"/>
        <w:rPr>
          <w:color w:val="FF0000"/>
        </w:rPr>
      </w:pPr>
    </w:p>
    <w:p w14:paraId="3408D64B" w14:textId="77777777" w:rsidR="003D7976" w:rsidRDefault="003D7976">
      <w:pPr>
        <w:spacing w:after="0" w:line="259" w:lineRule="auto"/>
        <w:ind w:left="0" w:right="0" w:firstLine="0"/>
        <w:jc w:val="left"/>
        <w:rPr>
          <w:color w:val="FF0000"/>
        </w:rPr>
      </w:pPr>
    </w:p>
    <w:p w14:paraId="4B2511D7" w14:textId="77777777" w:rsidR="003D7976" w:rsidRDefault="003D7976">
      <w:pPr>
        <w:spacing w:after="0" w:line="259" w:lineRule="auto"/>
        <w:ind w:left="0" w:right="0" w:firstLine="0"/>
        <w:jc w:val="left"/>
        <w:rPr>
          <w:color w:val="FF0000"/>
        </w:rPr>
      </w:pPr>
    </w:p>
    <w:p w14:paraId="39A7B23C" w14:textId="787F0A8E" w:rsidR="003D7976" w:rsidRDefault="003D7976">
      <w:pPr>
        <w:spacing w:after="0" w:line="259" w:lineRule="auto"/>
        <w:ind w:left="0" w:right="0" w:firstLine="0"/>
        <w:jc w:val="left"/>
        <w:rPr>
          <w:color w:val="FF0000"/>
        </w:rPr>
      </w:pPr>
    </w:p>
    <w:p w14:paraId="3CC4F34E" w14:textId="6294AABF" w:rsidR="003D7976" w:rsidRDefault="003D7976">
      <w:pPr>
        <w:spacing w:after="0" w:line="259" w:lineRule="auto"/>
        <w:ind w:left="0" w:right="0" w:firstLine="0"/>
        <w:jc w:val="left"/>
        <w:rPr>
          <w:color w:val="FF0000"/>
        </w:rPr>
      </w:pPr>
    </w:p>
    <w:p w14:paraId="7C67494F" w14:textId="77777777" w:rsidR="003D7976" w:rsidRDefault="003D7976">
      <w:pPr>
        <w:spacing w:after="0" w:line="259" w:lineRule="auto"/>
        <w:ind w:left="0" w:right="0" w:firstLine="0"/>
        <w:jc w:val="left"/>
        <w:rPr>
          <w:color w:val="FF0000"/>
        </w:rPr>
      </w:pPr>
    </w:p>
    <w:p w14:paraId="5FE033C8" w14:textId="32D62B0D" w:rsidR="003D7976" w:rsidRDefault="003D7976" w:rsidP="003D7976">
      <w:pPr>
        <w:spacing w:after="62" w:line="259" w:lineRule="auto"/>
        <w:ind w:left="0" w:right="0" w:firstLine="0"/>
        <w:jc w:val="left"/>
      </w:pPr>
    </w:p>
    <w:p w14:paraId="5D3E54C8" w14:textId="0BA3898B" w:rsidR="003D7976" w:rsidRDefault="003D7976" w:rsidP="003D7976">
      <w:pPr>
        <w:spacing w:after="62" w:line="259" w:lineRule="auto"/>
        <w:ind w:left="0" w:right="0" w:firstLine="0"/>
        <w:jc w:val="left"/>
      </w:pPr>
    </w:p>
    <w:p w14:paraId="1BE046E8" w14:textId="1D8B6008" w:rsidR="003D7976" w:rsidRDefault="003D7976" w:rsidP="003D7976">
      <w:pPr>
        <w:spacing w:after="62" w:line="259" w:lineRule="auto"/>
        <w:ind w:left="0" w:right="0" w:firstLine="0"/>
        <w:jc w:val="left"/>
      </w:pPr>
    </w:p>
    <w:p w14:paraId="06EFC5B6" w14:textId="4DFB121E" w:rsidR="003D7976" w:rsidRDefault="003D7976" w:rsidP="003D7976">
      <w:pPr>
        <w:spacing w:after="62" w:line="259" w:lineRule="auto"/>
        <w:ind w:left="0" w:right="0" w:firstLine="0"/>
        <w:jc w:val="left"/>
      </w:pPr>
    </w:p>
    <w:p w14:paraId="33F2F7DE" w14:textId="7AE6AA78" w:rsidR="003D7976" w:rsidRDefault="003D7976" w:rsidP="003D7976">
      <w:pPr>
        <w:spacing w:after="62" w:line="259" w:lineRule="auto"/>
        <w:ind w:left="0" w:right="0" w:firstLine="0"/>
        <w:jc w:val="left"/>
      </w:pPr>
    </w:p>
    <w:p w14:paraId="7E26B40D" w14:textId="77777777" w:rsidR="003D7976" w:rsidRDefault="003D7976" w:rsidP="003D7976">
      <w:pPr>
        <w:spacing w:after="62" w:line="259" w:lineRule="auto"/>
        <w:ind w:left="0" w:right="0" w:firstLine="0"/>
        <w:jc w:val="left"/>
      </w:pPr>
    </w:p>
    <w:p w14:paraId="372F6509" w14:textId="77777777" w:rsidR="003D7976" w:rsidRDefault="003D7976" w:rsidP="003D7976">
      <w:pPr>
        <w:spacing w:after="65" w:line="259" w:lineRule="auto"/>
        <w:ind w:left="0" w:right="0" w:firstLine="0"/>
        <w:jc w:val="left"/>
      </w:pPr>
      <w:r>
        <w:t xml:space="preserve"> </w:t>
      </w:r>
    </w:p>
    <w:p w14:paraId="3043DAE5" w14:textId="77777777" w:rsidR="003D7976" w:rsidRDefault="003D7976" w:rsidP="003D7976">
      <w:pPr>
        <w:spacing w:after="89" w:line="259" w:lineRule="auto"/>
        <w:ind w:left="0" w:right="0" w:firstLine="0"/>
        <w:jc w:val="left"/>
      </w:pPr>
      <w:r>
        <w:t xml:space="preserve"> </w:t>
      </w:r>
    </w:p>
    <w:p w14:paraId="363147C0" w14:textId="77777777" w:rsidR="003D7976" w:rsidRDefault="003D7976" w:rsidP="003D7976">
      <w:pPr>
        <w:tabs>
          <w:tab w:val="center" w:pos="2929"/>
          <w:tab w:val="center" w:pos="5131"/>
        </w:tabs>
        <w:spacing w:after="49"/>
        <w:ind w:left="0" w:right="0" w:firstLine="0"/>
        <w:jc w:val="left"/>
      </w:pPr>
      <w:r>
        <w:t xml:space="preserve"> </w:t>
      </w:r>
      <w:r>
        <w:tab/>
      </w:r>
      <w:r>
        <w:rPr>
          <w:sz w:val="22"/>
        </w:rPr>
        <w:t xml:space="preserve"> </w:t>
      </w:r>
      <w:r>
        <w:rPr>
          <w:sz w:val="22"/>
        </w:rPr>
        <w:tab/>
      </w:r>
      <w:r>
        <w:t xml:space="preserve">Page intentionally left blank </w:t>
      </w:r>
    </w:p>
    <w:p w14:paraId="1B9A724F" w14:textId="77777777" w:rsidR="003D7976" w:rsidRDefault="003D7976" w:rsidP="003D7976">
      <w:pPr>
        <w:spacing w:after="115" w:line="259" w:lineRule="auto"/>
        <w:ind w:left="0" w:right="0" w:firstLine="0"/>
        <w:jc w:val="left"/>
      </w:pPr>
      <w:r>
        <w:t xml:space="preserve"> </w:t>
      </w:r>
    </w:p>
    <w:p w14:paraId="0F200736" w14:textId="77777777" w:rsidR="003D7976" w:rsidRDefault="003D7976" w:rsidP="003D7976">
      <w:pPr>
        <w:spacing w:after="0" w:line="259" w:lineRule="auto"/>
        <w:ind w:left="0" w:right="0" w:firstLine="0"/>
        <w:jc w:val="left"/>
      </w:pPr>
      <w:r>
        <w:t xml:space="preserve"> </w:t>
      </w:r>
      <w:r>
        <w:tab/>
      </w:r>
      <w:r>
        <w:rPr>
          <w:b/>
          <w:sz w:val="24"/>
        </w:rPr>
        <w:t xml:space="preserve"> </w:t>
      </w:r>
      <w:r>
        <w:br w:type="page"/>
      </w:r>
    </w:p>
    <w:p w14:paraId="54B5AC58" w14:textId="77777777" w:rsidR="009D512D" w:rsidRDefault="00AC251D" w:rsidP="00DE16A1">
      <w:pPr>
        <w:pStyle w:val="berschrift1"/>
      </w:pPr>
      <w:bookmarkStart w:id="136" w:name="_Toc3544707"/>
      <w:r>
        <w:rPr>
          <w:noProof/>
          <w:lang w:val="de-DE" w:eastAsia="de-DE"/>
        </w:rPr>
        <w:drawing>
          <wp:inline distT="0" distB="0" distL="0" distR="0" wp14:anchorId="64AAD816" wp14:editId="0930BB82">
            <wp:extent cx="656844" cy="118872"/>
            <wp:effectExtent l="0" t="0" r="0" b="0"/>
            <wp:docPr id="43884" name="Picture 43884"/>
            <wp:cNvGraphicFramePr/>
            <a:graphic xmlns:a="http://schemas.openxmlformats.org/drawingml/2006/main">
              <a:graphicData uri="http://schemas.openxmlformats.org/drawingml/2006/picture">
                <pic:pic xmlns:pic="http://schemas.openxmlformats.org/drawingml/2006/picture">
                  <pic:nvPicPr>
                    <pic:cNvPr id="43884" name="Picture 43884"/>
                    <pic:cNvPicPr/>
                  </pic:nvPicPr>
                  <pic:blipFill>
                    <a:blip r:embed="rId18"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t xml:space="preserve"> </w:t>
      </w:r>
      <w:r>
        <w:tab/>
        <w:t>Feature Catalogue</w:t>
      </w:r>
      <w:bookmarkEnd w:id="136"/>
      <w:r>
        <w:t xml:space="preserve">  </w:t>
      </w:r>
    </w:p>
    <w:p w14:paraId="58A1843C" w14:textId="77777777" w:rsidR="009D512D" w:rsidRDefault="00AC251D">
      <w:pPr>
        <w:spacing w:after="62" w:line="259" w:lineRule="auto"/>
        <w:ind w:left="360" w:right="0" w:firstLine="0"/>
        <w:jc w:val="left"/>
      </w:pPr>
      <w:r>
        <w:t xml:space="preserve"> </w:t>
      </w:r>
    </w:p>
    <w:p w14:paraId="2A64BC14" w14:textId="6AA5E50F" w:rsidR="000C0AEB" w:rsidRDefault="001B7862" w:rsidP="001B7862">
      <w:pPr>
        <w:spacing w:after="62" w:line="259" w:lineRule="auto"/>
        <w:ind w:left="22" w:right="0" w:firstLine="0"/>
        <w:jc w:val="left"/>
      </w:pPr>
      <w:r>
        <w:t xml:space="preserve">S-102 Feature Catalogue </w:t>
      </w:r>
      <w:r w:rsidR="00684C28">
        <w:t xml:space="preserve">information </w:t>
      </w:r>
      <w:r>
        <w:t xml:space="preserve">is contained </w:t>
      </w:r>
      <w:r w:rsidR="00684C28">
        <w:t>with</w:t>
      </w:r>
      <w:r>
        <w:t>in a separate document: S-102FC_Ed2.0.0.docx</w:t>
      </w:r>
    </w:p>
    <w:p w14:paraId="6761FB42" w14:textId="77777777" w:rsidR="00685330" w:rsidRDefault="00685330" w:rsidP="00C22C6C">
      <w:pPr>
        <w:spacing w:after="65" w:line="259" w:lineRule="auto"/>
        <w:ind w:left="0" w:right="0" w:firstLine="0"/>
        <w:jc w:val="left"/>
      </w:pPr>
    </w:p>
    <w:p w14:paraId="1AB5B961" w14:textId="77777777" w:rsidR="00685330" w:rsidRDefault="00685330" w:rsidP="00C22C6C">
      <w:pPr>
        <w:spacing w:after="65" w:line="259" w:lineRule="auto"/>
        <w:ind w:left="0" w:right="0" w:firstLine="0"/>
        <w:jc w:val="left"/>
      </w:pPr>
    </w:p>
    <w:p w14:paraId="3D16F299" w14:textId="77777777" w:rsidR="00685330" w:rsidRDefault="00685330" w:rsidP="00C22C6C">
      <w:pPr>
        <w:spacing w:after="65" w:line="259" w:lineRule="auto"/>
        <w:ind w:left="0" w:right="0" w:firstLine="0"/>
        <w:jc w:val="left"/>
      </w:pPr>
    </w:p>
    <w:p w14:paraId="575C332F" w14:textId="77777777" w:rsidR="00685330" w:rsidRDefault="00685330" w:rsidP="00C22C6C">
      <w:pPr>
        <w:spacing w:after="65" w:line="259" w:lineRule="auto"/>
        <w:ind w:left="0" w:right="0" w:firstLine="0"/>
        <w:jc w:val="left"/>
      </w:pPr>
    </w:p>
    <w:p w14:paraId="3B934A07" w14:textId="77777777" w:rsidR="00685330" w:rsidRDefault="00685330" w:rsidP="00C22C6C">
      <w:pPr>
        <w:spacing w:after="65" w:line="259" w:lineRule="auto"/>
        <w:ind w:left="0" w:right="0" w:firstLine="0"/>
        <w:jc w:val="left"/>
      </w:pPr>
    </w:p>
    <w:p w14:paraId="2504133F" w14:textId="77777777" w:rsidR="00685330" w:rsidRDefault="00685330" w:rsidP="00C22C6C">
      <w:pPr>
        <w:spacing w:after="65" w:line="259" w:lineRule="auto"/>
        <w:ind w:left="0" w:right="0" w:firstLine="0"/>
        <w:jc w:val="left"/>
      </w:pPr>
    </w:p>
    <w:p w14:paraId="2F13C6C5" w14:textId="77777777" w:rsidR="00685330" w:rsidRDefault="00685330" w:rsidP="00C22C6C">
      <w:pPr>
        <w:spacing w:after="65" w:line="259" w:lineRule="auto"/>
        <w:ind w:left="0" w:right="0" w:firstLine="0"/>
        <w:jc w:val="left"/>
      </w:pPr>
    </w:p>
    <w:p w14:paraId="5C526C46" w14:textId="77777777" w:rsidR="00685330" w:rsidRDefault="00685330" w:rsidP="00C22C6C">
      <w:pPr>
        <w:spacing w:after="65" w:line="259" w:lineRule="auto"/>
        <w:ind w:left="0" w:right="0" w:firstLine="0"/>
        <w:jc w:val="left"/>
      </w:pPr>
    </w:p>
    <w:p w14:paraId="3FCFB36F" w14:textId="77777777" w:rsidR="00685330" w:rsidRDefault="00685330" w:rsidP="00C22C6C">
      <w:pPr>
        <w:spacing w:after="65" w:line="259" w:lineRule="auto"/>
        <w:ind w:left="0" w:right="0" w:firstLine="0"/>
        <w:jc w:val="left"/>
      </w:pPr>
    </w:p>
    <w:p w14:paraId="5B0D1521" w14:textId="77777777" w:rsidR="00685330" w:rsidRDefault="00685330" w:rsidP="00C22C6C">
      <w:pPr>
        <w:spacing w:after="65" w:line="259" w:lineRule="auto"/>
        <w:ind w:left="0" w:right="0" w:firstLine="0"/>
        <w:jc w:val="left"/>
      </w:pPr>
    </w:p>
    <w:p w14:paraId="5B71833D" w14:textId="77777777" w:rsidR="00685330" w:rsidRDefault="00685330" w:rsidP="00C22C6C">
      <w:pPr>
        <w:spacing w:after="65" w:line="259" w:lineRule="auto"/>
        <w:ind w:left="0" w:right="0" w:firstLine="0"/>
        <w:jc w:val="left"/>
      </w:pPr>
    </w:p>
    <w:p w14:paraId="5F8231AB" w14:textId="77777777" w:rsidR="00685330" w:rsidRDefault="00685330" w:rsidP="00C22C6C">
      <w:pPr>
        <w:spacing w:after="65" w:line="259" w:lineRule="auto"/>
        <w:ind w:left="0" w:right="0" w:firstLine="0"/>
        <w:jc w:val="left"/>
      </w:pPr>
    </w:p>
    <w:p w14:paraId="21CC4FB6" w14:textId="77777777" w:rsidR="00685330" w:rsidRDefault="00685330" w:rsidP="00C22C6C">
      <w:pPr>
        <w:spacing w:after="65" w:line="259" w:lineRule="auto"/>
        <w:ind w:left="0" w:right="0" w:firstLine="0"/>
        <w:jc w:val="left"/>
      </w:pPr>
    </w:p>
    <w:p w14:paraId="6C200AE6" w14:textId="77777777" w:rsidR="00685330" w:rsidRDefault="00685330" w:rsidP="00C22C6C">
      <w:pPr>
        <w:spacing w:after="65" w:line="259" w:lineRule="auto"/>
        <w:ind w:left="0" w:right="0" w:firstLine="0"/>
        <w:jc w:val="left"/>
      </w:pPr>
    </w:p>
    <w:p w14:paraId="75D3025D" w14:textId="77777777" w:rsidR="00685330" w:rsidRDefault="00685330" w:rsidP="00C22C6C">
      <w:pPr>
        <w:spacing w:after="65" w:line="259" w:lineRule="auto"/>
        <w:ind w:left="0" w:right="0" w:firstLine="0"/>
        <w:jc w:val="left"/>
      </w:pPr>
    </w:p>
    <w:p w14:paraId="1B6E0D74" w14:textId="77777777" w:rsidR="00685330" w:rsidRDefault="00685330" w:rsidP="00C22C6C">
      <w:pPr>
        <w:spacing w:after="65" w:line="259" w:lineRule="auto"/>
        <w:ind w:left="0" w:right="0" w:firstLine="0"/>
        <w:jc w:val="left"/>
      </w:pPr>
    </w:p>
    <w:p w14:paraId="4E7A2242" w14:textId="77777777" w:rsidR="00685330" w:rsidRDefault="00685330" w:rsidP="00C22C6C">
      <w:pPr>
        <w:spacing w:after="65" w:line="259" w:lineRule="auto"/>
        <w:ind w:left="0" w:right="0" w:firstLine="0"/>
        <w:jc w:val="left"/>
      </w:pPr>
    </w:p>
    <w:p w14:paraId="18DC468D" w14:textId="77777777" w:rsidR="00685330" w:rsidRDefault="00685330" w:rsidP="00C22C6C">
      <w:pPr>
        <w:spacing w:after="65" w:line="259" w:lineRule="auto"/>
        <w:ind w:left="0" w:right="0" w:firstLine="0"/>
        <w:jc w:val="left"/>
      </w:pPr>
    </w:p>
    <w:p w14:paraId="2C17C8C7" w14:textId="77777777" w:rsidR="00685330" w:rsidRDefault="00685330" w:rsidP="00C22C6C">
      <w:pPr>
        <w:spacing w:after="65" w:line="259" w:lineRule="auto"/>
        <w:ind w:left="0" w:right="0" w:firstLine="0"/>
        <w:jc w:val="left"/>
      </w:pPr>
    </w:p>
    <w:p w14:paraId="6452C01B" w14:textId="77777777" w:rsidR="00685330" w:rsidRDefault="00685330" w:rsidP="00C22C6C">
      <w:pPr>
        <w:spacing w:after="65" w:line="259" w:lineRule="auto"/>
        <w:ind w:left="0" w:right="0" w:firstLine="0"/>
        <w:jc w:val="left"/>
      </w:pPr>
    </w:p>
    <w:p w14:paraId="3B938409" w14:textId="77777777" w:rsidR="00685330" w:rsidRDefault="00685330" w:rsidP="00C22C6C">
      <w:pPr>
        <w:spacing w:after="65" w:line="259" w:lineRule="auto"/>
        <w:ind w:left="0" w:right="0" w:firstLine="0"/>
        <w:jc w:val="left"/>
      </w:pPr>
    </w:p>
    <w:p w14:paraId="5785C866" w14:textId="77777777" w:rsidR="00685330" w:rsidRDefault="00685330" w:rsidP="00C22C6C">
      <w:pPr>
        <w:spacing w:after="65" w:line="259" w:lineRule="auto"/>
        <w:ind w:left="0" w:right="0" w:firstLine="0"/>
        <w:jc w:val="left"/>
      </w:pPr>
    </w:p>
    <w:p w14:paraId="4B8C8CAA" w14:textId="1BB46360" w:rsidR="003D7976" w:rsidRDefault="003D7976" w:rsidP="00C22C6C">
      <w:pPr>
        <w:spacing w:after="65" w:line="259" w:lineRule="auto"/>
        <w:ind w:left="0" w:right="0" w:firstLine="0"/>
        <w:jc w:val="left"/>
      </w:pPr>
    </w:p>
    <w:p w14:paraId="72550F85" w14:textId="1D1AC41C" w:rsidR="003D7976" w:rsidRDefault="003D7976" w:rsidP="00C22C6C">
      <w:pPr>
        <w:spacing w:after="65" w:line="259" w:lineRule="auto"/>
        <w:ind w:left="0" w:right="0" w:firstLine="0"/>
        <w:jc w:val="left"/>
      </w:pPr>
    </w:p>
    <w:p w14:paraId="26E23AC5" w14:textId="77777777" w:rsidR="003D7976" w:rsidRDefault="003D7976" w:rsidP="00C22C6C">
      <w:pPr>
        <w:spacing w:after="65" w:line="259" w:lineRule="auto"/>
        <w:ind w:left="0" w:right="0" w:firstLine="0"/>
        <w:jc w:val="left"/>
      </w:pPr>
    </w:p>
    <w:p w14:paraId="5AE0FF3A" w14:textId="77777777" w:rsidR="00C22C6C" w:rsidRDefault="00C22C6C" w:rsidP="00C22C6C">
      <w:pPr>
        <w:spacing w:after="89" w:line="259" w:lineRule="auto"/>
        <w:ind w:left="0" w:right="0" w:firstLine="0"/>
        <w:jc w:val="left"/>
      </w:pPr>
      <w:r>
        <w:t xml:space="preserve"> </w:t>
      </w:r>
    </w:p>
    <w:p w14:paraId="33F127CC" w14:textId="77777777" w:rsidR="003D7976" w:rsidRDefault="00C22C6C" w:rsidP="00C22C6C">
      <w:pPr>
        <w:tabs>
          <w:tab w:val="center" w:pos="2929"/>
          <w:tab w:val="center" w:pos="5131"/>
        </w:tabs>
        <w:spacing w:after="49"/>
        <w:ind w:left="0" w:right="0" w:firstLine="0"/>
        <w:jc w:val="left"/>
      </w:pPr>
      <w:r>
        <w:t xml:space="preserve"> </w:t>
      </w:r>
    </w:p>
    <w:p w14:paraId="72F17A67" w14:textId="77777777" w:rsidR="003D7976" w:rsidRDefault="003D7976" w:rsidP="00C22C6C">
      <w:pPr>
        <w:tabs>
          <w:tab w:val="center" w:pos="2929"/>
          <w:tab w:val="center" w:pos="5131"/>
        </w:tabs>
        <w:spacing w:after="49"/>
        <w:ind w:left="0" w:right="0" w:firstLine="0"/>
        <w:jc w:val="left"/>
      </w:pPr>
    </w:p>
    <w:p w14:paraId="61808BEA" w14:textId="77777777" w:rsidR="00685330" w:rsidRDefault="00C22C6C" w:rsidP="00C22C6C">
      <w:pPr>
        <w:tabs>
          <w:tab w:val="center" w:pos="2929"/>
          <w:tab w:val="center" w:pos="5131"/>
        </w:tabs>
        <w:spacing w:after="49"/>
        <w:ind w:left="0" w:right="0" w:firstLine="0"/>
        <w:jc w:val="left"/>
        <w:rPr>
          <w:sz w:val="22"/>
        </w:rPr>
      </w:pPr>
      <w:r>
        <w:tab/>
      </w:r>
      <w:r>
        <w:rPr>
          <w:sz w:val="22"/>
        </w:rPr>
        <w:t xml:space="preserve"> </w:t>
      </w:r>
      <w:r>
        <w:rPr>
          <w:sz w:val="22"/>
        </w:rPr>
        <w:tab/>
      </w:r>
    </w:p>
    <w:p w14:paraId="7B0F6B79" w14:textId="77777777" w:rsidR="00685330" w:rsidRDefault="00685330" w:rsidP="00C22C6C">
      <w:pPr>
        <w:tabs>
          <w:tab w:val="center" w:pos="2929"/>
          <w:tab w:val="center" w:pos="5131"/>
        </w:tabs>
        <w:spacing w:after="49"/>
        <w:ind w:left="0" w:right="0" w:firstLine="0"/>
        <w:jc w:val="left"/>
        <w:rPr>
          <w:sz w:val="22"/>
        </w:rPr>
      </w:pPr>
    </w:p>
    <w:p w14:paraId="65AAD77D" w14:textId="77777777" w:rsidR="00685330" w:rsidRDefault="00685330" w:rsidP="00C22C6C">
      <w:pPr>
        <w:tabs>
          <w:tab w:val="center" w:pos="2929"/>
          <w:tab w:val="center" w:pos="5131"/>
        </w:tabs>
        <w:spacing w:after="49"/>
        <w:ind w:left="0" w:right="0" w:firstLine="0"/>
        <w:jc w:val="left"/>
        <w:rPr>
          <w:sz w:val="22"/>
        </w:rPr>
      </w:pPr>
    </w:p>
    <w:p w14:paraId="688CF1D4" w14:textId="77777777" w:rsidR="00685330" w:rsidRDefault="00685330" w:rsidP="00C22C6C">
      <w:pPr>
        <w:tabs>
          <w:tab w:val="center" w:pos="2929"/>
          <w:tab w:val="center" w:pos="5131"/>
        </w:tabs>
        <w:spacing w:after="49"/>
        <w:ind w:left="0" w:right="0" w:firstLine="0"/>
        <w:jc w:val="left"/>
        <w:rPr>
          <w:sz w:val="22"/>
        </w:rPr>
      </w:pPr>
    </w:p>
    <w:p w14:paraId="4D7B6CE5" w14:textId="77777777" w:rsidR="00685330" w:rsidRDefault="00685330" w:rsidP="00C22C6C">
      <w:pPr>
        <w:tabs>
          <w:tab w:val="center" w:pos="2929"/>
          <w:tab w:val="center" w:pos="5131"/>
        </w:tabs>
        <w:spacing w:after="49"/>
        <w:ind w:left="0" w:right="0" w:firstLine="0"/>
        <w:jc w:val="left"/>
        <w:rPr>
          <w:sz w:val="22"/>
        </w:rPr>
      </w:pPr>
    </w:p>
    <w:p w14:paraId="34485200" w14:textId="77777777" w:rsidR="00685330" w:rsidRDefault="00685330" w:rsidP="00C22C6C">
      <w:pPr>
        <w:tabs>
          <w:tab w:val="center" w:pos="2929"/>
          <w:tab w:val="center" w:pos="5131"/>
        </w:tabs>
        <w:spacing w:after="49"/>
        <w:ind w:left="0" w:right="0" w:firstLine="0"/>
        <w:jc w:val="left"/>
        <w:rPr>
          <w:sz w:val="22"/>
        </w:rPr>
      </w:pPr>
    </w:p>
    <w:p w14:paraId="6931F1B9" w14:textId="77777777" w:rsidR="00685330" w:rsidRDefault="00685330" w:rsidP="00C22C6C">
      <w:pPr>
        <w:tabs>
          <w:tab w:val="center" w:pos="2929"/>
          <w:tab w:val="center" w:pos="5131"/>
        </w:tabs>
        <w:spacing w:after="49"/>
        <w:ind w:left="0" w:right="0" w:firstLine="0"/>
        <w:jc w:val="left"/>
        <w:rPr>
          <w:sz w:val="22"/>
        </w:rPr>
      </w:pPr>
    </w:p>
    <w:p w14:paraId="03B27F8E" w14:textId="77777777" w:rsidR="00685330" w:rsidRDefault="00685330" w:rsidP="00C22C6C">
      <w:pPr>
        <w:tabs>
          <w:tab w:val="center" w:pos="2929"/>
          <w:tab w:val="center" w:pos="5131"/>
        </w:tabs>
        <w:spacing w:after="49"/>
        <w:ind w:left="0" w:right="0" w:firstLine="0"/>
        <w:jc w:val="left"/>
        <w:rPr>
          <w:sz w:val="22"/>
        </w:rPr>
      </w:pPr>
    </w:p>
    <w:p w14:paraId="7598C631" w14:textId="3446CE8E" w:rsidR="00685330" w:rsidRDefault="00685330" w:rsidP="00C22C6C">
      <w:pPr>
        <w:tabs>
          <w:tab w:val="center" w:pos="2929"/>
          <w:tab w:val="center" w:pos="5131"/>
        </w:tabs>
        <w:spacing w:after="49"/>
        <w:ind w:left="0" w:right="0" w:firstLine="0"/>
        <w:jc w:val="left"/>
        <w:rPr>
          <w:sz w:val="22"/>
        </w:rPr>
      </w:pPr>
    </w:p>
    <w:p w14:paraId="1B6EF3C2" w14:textId="6099D3E1" w:rsidR="00E76146" w:rsidRDefault="00E76146" w:rsidP="00C22C6C">
      <w:pPr>
        <w:tabs>
          <w:tab w:val="center" w:pos="2929"/>
          <w:tab w:val="center" w:pos="5131"/>
        </w:tabs>
        <w:spacing w:after="49"/>
        <w:ind w:left="0" w:right="0" w:firstLine="0"/>
        <w:jc w:val="left"/>
        <w:rPr>
          <w:sz w:val="22"/>
        </w:rPr>
      </w:pPr>
    </w:p>
    <w:p w14:paraId="0862374F" w14:textId="077220BC" w:rsidR="00E76146" w:rsidRDefault="00E76146" w:rsidP="00C22C6C">
      <w:pPr>
        <w:tabs>
          <w:tab w:val="center" w:pos="2929"/>
          <w:tab w:val="center" w:pos="5131"/>
        </w:tabs>
        <w:spacing w:after="49"/>
        <w:ind w:left="0" w:right="0" w:firstLine="0"/>
        <w:jc w:val="left"/>
        <w:rPr>
          <w:sz w:val="22"/>
        </w:rPr>
      </w:pPr>
    </w:p>
    <w:p w14:paraId="405E7C54" w14:textId="26D71BF3" w:rsidR="00E76146" w:rsidRDefault="00E76146" w:rsidP="00C22C6C">
      <w:pPr>
        <w:tabs>
          <w:tab w:val="center" w:pos="2929"/>
          <w:tab w:val="center" w:pos="5131"/>
        </w:tabs>
        <w:spacing w:after="49"/>
        <w:ind w:left="0" w:right="0" w:firstLine="0"/>
        <w:jc w:val="left"/>
        <w:rPr>
          <w:sz w:val="22"/>
        </w:rPr>
      </w:pPr>
    </w:p>
    <w:p w14:paraId="2558113F" w14:textId="0BCC8271" w:rsidR="00E76146" w:rsidRDefault="00E76146" w:rsidP="00C22C6C">
      <w:pPr>
        <w:tabs>
          <w:tab w:val="center" w:pos="2929"/>
          <w:tab w:val="center" w:pos="5131"/>
        </w:tabs>
        <w:spacing w:after="49"/>
        <w:ind w:left="0" w:right="0" w:firstLine="0"/>
        <w:jc w:val="left"/>
        <w:rPr>
          <w:sz w:val="22"/>
        </w:rPr>
      </w:pPr>
    </w:p>
    <w:p w14:paraId="3FB4EAFD" w14:textId="2320525A" w:rsidR="00E76146" w:rsidRDefault="00E76146" w:rsidP="00C22C6C">
      <w:pPr>
        <w:tabs>
          <w:tab w:val="center" w:pos="2929"/>
          <w:tab w:val="center" w:pos="5131"/>
        </w:tabs>
        <w:spacing w:after="49"/>
        <w:ind w:left="0" w:right="0" w:firstLine="0"/>
        <w:jc w:val="left"/>
        <w:rPr>
          <w:sz w:val="22"/>
        </w:rPr>
      </w:pPr>
    </w:p>
    <w:p w14:paraId="2A03FD78" w14:textId="6059813B" w:rsidR="00E76146" w:rsidRDefault="00E76146" w:rsidP="00C22C6C">
      <w:pPr>
        <w:tabs>
          <w:tab w:val="center" w:pos="2929"/>
          <w:tab w:val="center" w:pos="5131"/>
        </w:tabs>
        <w:spacing w:after="49"/>
        <w:ind w:left="0" w:right="0" w:firstLine="0"/>
        <w:jc w:val="left"/>
        <w:rPr>
          <w:sz w:val="22"/>
        </w:rPr>
      </w:pPr>
    </w:p>
    <w:p w14:paraId="64BFA426" w14:textId="36F32F2D" w:rsidR="00E76146" w:rsidRDefault="00E76146" w:rsidP="00C22C6C">
      <w:pPr>
        <w:tabs>
          <w:tab w:val="center" w:pos="2929"/>
          <w:tab w:val="center" w:pos="5131"/>
        </w:tabs>
        <w:spacing w:after="49"/>
        <w:ind w:left="0" w:right="0" w:firstLine="0"/>
        <w:jc w:val="left"/>
        <w:rPr>
          <w:sz w:val="22"/>
        </w:rPr>
      </w:pPr>
    </w:p>
    <w:p w14:paraId="2A65AF02" w14:textId="568D77A3" w:rsidR="00E76146" w:rsidRDefault="00E76146" w:rsidP="00C22C6C">
      <w:pPr>
        <w:tabs>
          <w:tab w:val="center" w:pos="2929"/>
          <w:tab w:val="center" w:pos="5131"/>
        </w:tabs>
        <w:spacing w:after="49"/>
        <w:ind w:left="0" w:right="0" w:firstLine="0"/>
        <w:jc w:val="left"/>
        <w:rPr>
          <w:sz w:val="22"/>
        </w:rPr>
      </w:pPr>
    </w:p>
    <w:p w14:paraId="0C338428" w14:textId="076AAE43" w:rsidR="00E76146" w:rsidRDefault="00E76146" w:rsidP="00C22C6C">
      <w:pPr>
        <w:tabs>
          <w:tab w:val="center" w:pos="2929"/>
          <w:tab w:val="center" w:pos="5131"/>
        </w:tabs>
        <w:spacing w:after="49"/>
        <w:ind w:left="0" w:right="0" w:firstLine="0"/>
        <w:jc w:val="left"/>
        <w:rPr>
          <w:sz w:val="22"/>
        </w:rPr>
      </w:pPr>
    </w:p>
    <w:p w14:paraId="22ABF205" w14:textId="1A563624" w:rsidR="00E76146" w:rsidRDefault="00E76146" w:rsidP="00C22C6C">
      <w:pPr>
        <w:tabs>
          <w:tab w:val="center" w:pos="2929"/>
          <w:tab w:val="center" w:pos="5131"/>
        </w:tabs>
        <w:spacing w:after="49"/>
        <w:ind w:left="0" w:right="0" w:firstLine="0"/>
        <w:jc w:val="left"/>
        <w:rPr>
          <w:sz w:val="22"/>
        </w:rPr>
      </w:pPr>
    </w:p>
    <w:p w14:paraId="7867BBA5" w14:textId="1982B2CF" w:rsidR="00E76146" w:rsidRDefault="00E76146" w:rsidP="00C22C6C">
      <w:pPr>
        <w:tabs>
          <w:tab w:val="center" w:pos="2929"/>
          <w:tab w:val="center" w:pos="5131"/>
        </w:tabs>
        <w:spacing w:after="49"/>
        <w:ind w:left="0" w:right="0" w:firstLine="0"/>
        <w:jc w:val="left"/>
        <w:rPr>
          <w:sz w:val="22"/>
        </w:rPr>
      </w:pPr>
    </w:p>
    <w:p w14:paraId="461262FA" w14:textId="7DA45C49" w:rsidR="00E76146" w:rsidRDefault="00E76146" w:rsidP="00C22C6C">
      <w:pPr>
        <w:tabs>
          <w:tab w:val="center" w:pos="2929"/>
          <w:tab w:val="center" w:pos="5131"/>
        </w:tabs>
        <w:spacing w:after="49"/>
        <w:ind w:left="0" w:right="0" w:firstLine="0"/>
        <w:jc w:val="left"/>
        <w:rPr>
          <w:sz w:val="22"/>
        </w:rPr>
      </w:pPr>
    </w:p>
    <w:p w14:paraId="2575626B" w14:textId="77777777" w:rsidR="00E76146" w:rsidRDefault="00E76146" w:rsidP="00C22C6C">
      <w:pPr>
        <w:tabs>
          <w:tab w:val="center" w:pos="2929"/>
          <w:tab w:val="center" w:pos="5131"/>
        </w:tabs>
        <w:spacing w:after="49"/>
        <w:ind w:left="0" w:right="0" w:firstLine="0"/>
        <w:jc w:val="left"/>
        <w:rPr>
          <w:sz w:val="22"/>
        </w:rPr>
      </w:pPr>
    </w:p>
    <w:p w14:paraId="318495BD" w14:textId="77777777" w:rsidR="00685330" w:rsidRDefault="00685330" w:rsidP="00C22C6C">
      <w:pPr>
        <w:tabs>
          <w:tab w:val="center" w:pos="2929"/>
          <w:tab w:val="center" w:pos="5131"/>
        </w:tabs>
        <w:spacing w:after="49"/>
        <w:ind w:left="0" w:right="0" w:firstLine="0"/>
        <w:jc w:val="left"/>
        <w:rPr>
          <w:sz w:val="22"/>
        </w:rPr>
      </w:pPr>
    </w:p>
    <w:p w14:paraId="0E3D3174" w14:textId="77777777" w:rsidR="00685330" w:rsidRDefault="00685330" w:rsidP="00C22C6C">
      <w:pPr>
        <w:tabs>
          <w:tab w:val="center" w:pos="2929"/>
          <w:tab w:val="center" w:pos="5131"/>
        </w:tabs>
        <w:spacing w:after="49"/>
        <w:ind w:left="0" w:right="0" w:firstLine="0"/>
        <w:jc w:val="left"/>
        <w:rPr>
          <w:sz w:val="22"/>
        </w:rPr>
      </w:pPr>
    </w:p>
    <w:p w14:paraId="04AC279F" w14:textId="20B7E438" w:rsidR="00C22C6C" w:rsidRDefault="00C22C6C" w:rsidP="00685330">
      <w:pPr>
        <w:tabs>
          <w:tab w:val="center" w:pos="2929"/>
          <w:tab w:val="center" w:pos="5131"/>
        </w:tabs>
        <w:spacing w:after="49"/>
        <w:ind w:left="0" w:right="0" w:firstLine="0"/>
        <w:jc w:val="center"/>
      </w:pPr>
      <w:r>
        <w:t>Page intentionally left blank</w:t>
      </w:r>
    </w:p>
    <w:p w14:paraId="5B78A02E" w14:textId="77777777" w:rsidR="00C22C6C" w:rsidRDefault="00C22C6C" w:rsidP="00C22C6C">
      <w:pPr>
        <w:spacing w:after="115" w:line="259" w:lineRule="auto"/>
        <w:ind w:left="0" w:right="0" w:firstLine="0"/>
        <w:jc w:val="left"/>
      </w:pPr>
      <w:r>
        <w:t xml:space="preserve"> </w:t>
      </w:r>
    </w:p>
    <w:p w14:paraId="3DA5DF00" w14:textId="77777777" w:rsidR="00C22C6C" w:rsidRDefault="00C22C6C" w:rsidP="00C22C6C">
      <w:pPr>
        <w:spacing w:after="0" w:line="259" w:lineRule="auto"/>
        <w:ind w:left="0" w:right="0" w:firstLine="0"/>
        <w:jc w:val="left"/>
      </w:pPr>
      <w:r>
        <w:t xml:space="preserve"> </w:t>
      </w:r>
      <w:r>
        <w:tab/>
      </w:r>
      <w:r>
        <w:rPr>
          <w:b/>
          <w:sz w:val="24"/>
        </w:rPr>
        <w:t xml:space="preserve"> </w:t>
      </w:r>
      <w:r>
        <w:br w:type="page"/>
      </w:r>
    </w:p>
    <w:p w14:paraId="1D826412" w14:textId="77777777" w:rsidR="009D512D" w:rsidRDefault="00AC251D" w:rsidP="00DE16A1">
      <w:pPr>
        <w:pStyle w:val="berschrift1"/>
      </w:pPr>
      <w:bookmarkStart w:id="137" w:name="_Toc3544708"/>
      <w:r>
        <w:rPr>
          <w:noProof/>
          <w:lang w:val="de-DE" w:eastAsia="de-DE"/>
        </w:rPr>
        <w:drawing>
          <wp:inline distT="0" distB="0" distL="0" distR="0" wp14:anchorId="2D9612D7" wp14:editId="715D86D0">
            <wp:extent cx="649224" cy="118872"/>
            <wp:effectExtent l="0" t="0" r="0" b="0"/>
            <wp:docPr id="45188" name="Picture 45188"/>
            <wp:cNvGraphicFramePr/>
            <a:graphic xmlns:a="http://schemas.openxmlformats.org/drawingml/2006/main">
              <a:graphicData uri="http://schemas.openxmlformats.org/drawingml/2006/picture">
                <pic:pic xmlns:pic="http://schemas.openxmlformats.org/drawingml/2006/picture">
                  <pic:nvPicPr>
                    <pic:cNvPr id="45188" name="Picture 45188"/>
                    <pic:cNvPicPr/>
                  </pic:nvPicPr>
                  <pic:blipFill>
                    <a:blip r:embed="rId19" cstate="email">
                      <a:extLst>
                        <a:ext uri="{28A0092B-C50C-407E-A947-70E740481C1C}">
                          <a14:useLocalDpi xmlns:a14="http://schemas.microsoft.com/office/drawing/2010/main"/>
                        </a:ext>
                      </a:extLst>
                    </a:blip>
                    <a:stretch>
                      <a:fillRect/>
                    </a:stretch>
                  </pic:blipFill>
                  <pic:spPr>
                    <a:xfrm>
                      <a:off x="0" y="0"/>
                      <a:ext cx="649224" cy="118872"/>
                    </a:xfrm>
                    <a:prstGeom prst="rect">
                      <a:avLst/>
                    </a:prstGeom>
                  </pic:spPr>
                </pic:pic>
              </a:graphicData>
            </a:graphic>
          </wp:inline>
        </w:drawing>
      </w:r>
      <w:r>
        <w:t xml:space="preserve">   Portrayal Catalogue</w:t>
      </w:r>
      <w:bookmarkEnd w:id="137"/>
      <w:r>
        <w:t xml:space="preserve"> </w:t>
      </w:r>
    </w:p>
    <w:p w14:paraId="2E45B7EB" w14:textId="77777777" w:rsidR="009D512D" w:rsidRDefault="00AC251D">
      <w:pPr>
        <w:spacing w:after="66" w:line="259" w:lineRule="auto"/>
        <w:ind w:left="-5" w:right="0" w:hanging="10"/>
        <w:jc w:val="left"/>
      </w:pPr>
      <w:r>
        <w:rPr>
          <w:i/>
          <w:color w:val="FF0000"/>
        </w:rPr>
        <w:t xml:space="preserve">Portrayal Catalogue currently under development.  </w:t>
      </w:r>
    </w:p>
    <w:p w14:paraId="43AD80BF" w14:textId="77777777" w:rsidR="009D512D" w:rsidRDefault="00AC251D">
      <w:pPr>
        <w:spacing w:after="0" w:line="259" w:lineRule="auto"/>
        <w:ind w:left="0" w:right="0" w:firstLine="0"/>
        <w:jc w:val="left"/>
      </w:pPr>
      <w:r>
        <w:t xml:space="preserve"> </w:t>
      </w:r>
      <w:r>
        <w:tab/>
        <w:t xml:space="preserve"> </w:t>
      </w:r>
      <w:r>
        <w:br w:type="page"/>
      </w:r>
    </w:p>
    <w:p w14:paraId="7230F913" w14:textId="77777777" w:rsidR="009D512D" w:rsidRDefault="00AC251D">
      <w:pPr>
        <w:spacing w:after="63" w:line="259" w:lineRule="auto"/>
        <w:ind w:left="0" w:right="0" w:firstLine="0"/>
        <w:jc w:val="left"/>
      </w:pPr>
      <w:r>
        <w:t xml:space="preserve"> </w:t>
      </w:r>
    </w:p>
    <w:p w14:paraId="5BD03800" w14:textId="77777777" w:rsidR="009D512D" w:rsidRDefault="00AC251D">
      <w:pPr>
        <w:spacing w:after="62" w:line="259" w:lineRule="auto"/>
        <w:ind w:left="0" w:right="0" w:firstLine="0"/>
        <w:jc w:val="left"/>
      </w:pPr>
      <w:r>
        <w:t xml:space="preserve"> </w:t>
      </w:r>
    </w:p>
    <w:p w14:paraId="5E0139A1" w14:textId="77777777" w:rsidR="009D512D" w:rsidRDefault="00AC251D">
      <w:pPr>
        <w:spacing w:after="62" w:line="259" w:lineRule="auto"/>
        <w:ind w:left="0" w:right="0" w:firstLine="0"/>
        <w:jc w:val="left"/>
      </w:pPr>
      <w:r>
        <w:t xml:space="preserve"> </w:t>
      </w:r>
    </w:p>
    <w:p w14:paraId="700CC953" w14:textId="77777777" w:rsidR="009D512D" w:rsidRDefault="00AC251D">
      <w:pPr>
        <w:spacing w:after="65" w:line="259" w:lineRule="auto"/>
        <w:ind w:left="0" w:right="0" w:firstLine="0"/>
        <w:jc w:val="left"/>
      </w:pPr>
      <w:r>
        <w:t xml:space="preserve"> </w:t>
      </w:r>
    </w:p>
    <w:p w14:paraId="35946E50" w14:textId="77777777" w:rsidR="009D512D" w:rsidRDefault="00AC251D">
      <w:pPr>
        <w:spacing w:after="62" w:line="259" w:lineRule="auto"/>
        <w:ind w:left="0" w:right="0" w:firstLine="0"/>
        <w:jc w:val="left"/>
      </w:pPr>
      <w:r>
        <w:t xml:space="preserve"> </w:t>
      </w:r>
    </w:p>
    <w:p w14:paraId="1A58C1F7" w14:textId="77777777" w:rsidR="009D512D" w:rsidRDefault="00AC251D">
      <w:pPr>
        <w:spacing w:after="62" w:line="259" w:lineRule="auto"/>
        <w:ind w:left="0" w:right="0" w:firstLine="0"/>
        <w:jc w:val="left"/>
      </w:pPr>
      <w:r>
        <w:t xml:space="preserve"> </w:t>
      </w:r>
    </w:p>
    <w:p w14:paraId="5A15DE78" w14:textId="77777777" w:rsidR="009D512D" w:rsidRDefault="00AC251D">
      <w:pPr>
        <w:spacing w:after="62" w:line="259" w:lineRule="auto"/>
        <w:ind w:left="0" w:right="0" w:firstLine="0"/>
        <w:jc w:val="left"/>
      </w:pPr>
      <w:r>
        <w:t xml:space="preserve"> </w:t>
      </w:r>
    </w:p>
    <w:p w14:paraId="14049536" w14:textId="77777777" w:rsidR="009D512D" w:rsidRDefault="00AC251D">
      <w:pPr>
        <w:spacing w:after="62" w:line="259" w:lineRule="auto"/>
        <w:ind w:left="0" w:right="0" w:firstLine="0"/>
        <w:jc w:val="left"/>
      </w:pPr>
      <w:r>
        <w:t xml:space="preserve"> </w:t>
      </w:r>
    </w:p>
    <w:p w14:paraId="0EDCF683" w14:textId="77777777" w:rsidR="009D512D" w:rsidRDefault="00AC251D">
      <w:pPr>
        <w:spacing w:after="62" w:line="259" w:lineRule="auto"/>
        <w:ind w:left="0" w:right="0" w:firstLine="0"/>
        <w:jc w:val="left"/>
      </w:pPr>
      <w:r>
        <w:t xml:space="preserve"> </w:t>
      </w:r>
    </w:p>
    <w:p w14:paraId="4DE9B46A" w14:textId="77777777" w:rsidR="009D512D" w:rsidRDefault="00AC251D">
      <w:pPr>
        <w:spacing w:after="65" w:line="259" w:lineRule="auto"/>
        <w:ind w:left="0" w:right="0" w:firstLine="0"/>
        <w:jc w:val="left"/>
      </w:pPr>
      <w:r>
        <w:t xml:space="preserve"> </w:t>
      </w:r>
    </w:p>
    <w:p w14:paraId="19BB2286" w14:textId="77777777" w:rsidR="009D512D" w:rsidRDefault="00AC251D">
      <w:pPr>
        <w:spacing w:after="88" w:line="259" w:lineRule="auto"/>
        <w:ind w:left="0" w:right="0" w:firstLine="0"/>
        <w:jc w:val="left"/>
      </w:pPr>
      <w:r>
        <w:t xml:space="preserve"> </w:t>
      </w:r>
    </w:p>
    <w:p w14:paraId="3B282441" w14:textId="77777777" w:rsidR="009D512D" w:rsidRDefault="00AC251D">
      <w:pPr>
        <w:tabs>
          <w:tab w:val="center" w:pos="2881"/>
          <w:tab w:val="center" w:pos="5131"/>
        </w:tabs>
        <w:ind w:left="0" w:right="0" w:firstLine="0"/>
        <w:jc w:val="left"/>
      </w:pPr>
      <w:r>
        <w:t xml:space="preserve"> </w:t>
      </w:r>
      <w:r>
        <w:tab/>
        <w:t xml:space="preserve"> </w:t>
      </w:r>
      <w:r>
        <w:rPr>
          <w:sz w:val="22"/>
        </w:rPr>
        <w:t xml:space="preserve"> </w:t>
      </w:r>
      <w:r>
        <w:rPr>
          <w:sz w:val="22"/>
        </w:rPr>
        <w:tab/>
      </w:r>
      <w:r>
        <w:t xml:space="preserve">Page intentionally left blank </w:t>
      </w:r>
      <w:r>
        <w:br w:type="page"/>
      </w:r>
    </w:p>
    <w:p w14:paraId="0E03A696" w14:textId="77777777" w:rsidR="009D512D" w:rsidRDefault="00AC251D" w:rsidP="00DE16A1">
      <w:pPr>
        <w:pStyle w:val="berschrift1"/>
      </w:pPr>
      <w:bookmarkStart w:id="138" w:name="_Toc3544709"/>
      <w:r w:rsidRPr="00DE16A1">
        <w:rPr>
          <w:noProof/>
          <w:lang w:val="de-DE" w:eastAsia="de-DE"/>
        </w:rPr>
        <w:drawing>
          <wp:inline distT="0" distB="0" distL="0" distR="0" wp14:anchorId="2C09C90F" wp14:editId="0E7302B8">
            <wp:extent cx="638556" cy="118872"/>
            <wp:effectExtent l="0" t="0" r="0" b="0"/>
            <wp:docPr id="45264" name="Picture 45264"/>
            <wp:cNvGraphicFramePr/>
            <a:graphic xmlns:a="http://schemas.openxmlformats.org/drawingml/2006/main">
              <a:graphicData uri="http://schemas.openxmlformats.org/drawingml/2006/picture">
                <pic:pic xmlns:pic="http://schemas.openxmlformats.org/drawingml/2006/picture">
                  <pic:nvPicPr>
                    <pic:cNvPr id="45264" name="Picture 45264"/>
                    <pic:cNvPicPr/>
                  </pic:nvPicPr>
                  <pic:blipFill>
                    <a:blip r:embed="rId20" cstate="email">
                      <a:extLst>
                        <a:ext uri="{28A0092B-C50C-407E-A947-70E740481C1C}">
                          <a14:useLocalDpi xmlns:a14="http://schemas.microsoft.com/office/drawing/2010/main"/>
                        </a:ext>
                      </a:extLst>
                    </a:blip>
                    <a:stretch>
                      <a:fillRect/>
                    </a:stretch>
                  </pic:blipFill>
                  <pic:spPr>
                    <a:xfrm>
                      <a:off x="0" y="0"/>
                      <a:ext cx="638556" cy="118872"/>
                    </a:xfrm>
                    <a:prstGeom prst="rect">
                      <a:avLst/>
                    </a:prstGeom>
                  </pic:spPr>
                </pic:pic>
              </a:graphicData>
            </a:graphic>
          </wp:inline>
        </w:drawing>
      </w:r>
      <w:r>
        <w:t xml:space="preserve">  </w:t>
      </w:r>
      <w:r>
        <w:tab/>
        <w:t>S-102 Dataset Size and Production</w:t>
      </w:r>
      <w:bookmarkEnd w:id="138"/>
      <w:r>
        <w:t xml:space="preserve"> </w:t>
      </w:r>
    </w:p>
    <w:p w14:paraId="3D1A7B38" w14:textId="77777777" w:rsidR="009D512D" w:rsidRDefault="00AC251D" w:rsidP="00BD51F5">
      <w:pPr>
        <w:pStyle w:val="berschrift2"/>
      </w:pPr>
      <w:bookmarkStart w:id="139" w:name="_Toc3544710"/>
      <w:r>
        <w:t xml:space="preserve">F-1 </w:t>
      </w:r>
      <w:r>
        <w:tab/>
        <w:t>Header Record</w:t>
      </w:r>
      <w:bookmarkEnd w:id="139"/>
      <w:r>
        <w:t xml:space="preserve"> </w:t>
      </w:r>
    </w:p>
    <w:p w14:paraId="3BF5EC0F" w14:textId="77777777" w:rsidR="009D512D" w:rsidRDefault="00AC251D">
      <w:pPr>
        <w:ind w:left="12" w:right="65"/>
      </w:pPr>
      <w:r>
        <w:t xml:space="preserve">An S-102 file will contain two header sections.  The first section contains, at minimum, the mandatory metadata elements as defined in Part 4 of the S-100 specification. The second section contains, at minimum, the mandatory metadata elements as defined in Section 12 of the S-102 specification. The producers may add optionally defined metadata to these sections, as their processes/standards require.  </w:t>
      </w:r>
    </w:p>
    <w:p w14:paraId="646DD7AF" w14:textId="77777777" w:rsidR="009D512D" w:rsidRDefault="00AC251D">
      <w:pPr>
        <w:ind w:left="12" w:right="64"/>
      </w:pPr>
      <w:r>
        <w:t xml:space="preserve">Given that the contents of these metadata attributes will vary between producers, it is impossible to define a definitive size for the file header. The estimated maximum size for the full header of an S-102 file is 3 MB. This is an estimate based on the expected encoding of mandatory metadata in both S-100/S-102, usage of the optional metadata elements and expected verbosity of those elements. </w:t>
      </w:r>
    </w:p>
    <w:p w14:paraId="64F8456A" w14:textId="77777777" w:rsidR="009D512D" w:rsidRDefault="00AC251D">
      <w:pPr>
        <w:spacing w:after="141" w:line="259" w:lineRule="auto"/>
        <w:ind w:left="0" w:right="0" w:firstLine="0"/>
        <w:jc w:val="left"/>
      </w:pPr>
      <w:r>
        <w:t xml:space="preserve"> </w:t>
      </w:r>
    </w:p>
    <w:p w14:paraId="238BE27B" w14:textId="77777777" w:rsidR="009D512D" w:rsidRDefault="00AC251D" w:rsidP="00BD51F5">
      <w:pPr>
        <w:pStyle w:val="berschrift2"/>
      </w:pPr>
      <w:bookmarkStart w:id="140" w:name="_Toc3544711"/>
      <w:r>
        <w:t xml:space="preserve">F-2 </w:t>
      </w:r>
      <w:r>
        <w:tab/>
        <w:t>Data Records/Nodes</w:t>
      </w:r>
      <w:bookmarkEnd w:id="140"/>
      <w:r>
        <w:t xml:space="preserve"> </w:t>
      </w:r>
    </w:p>
    <w:p w14:paraId="487C3C89" w14:textId="0FD1BAD0" w:rsidR="009D512D" w:rsidRDefault="00AC251D">
      <w:pPr>
        <w:ind w:left="12" w:right="59"/>
      </w:pPr>
      <w:r>
        <w:t xml:space="preserve">The data contained within an S-102 file consists of two distinct data types. The first layer is the </w:t>
      </w:r>
      <w:r w:rsidR="00075455" w:rsidRPr="00AE532D">
        <w:rPr>
          <w:b/>
        </w:rPr>
        <w:t>TrackingListCoverage</w:t>
      </w:r>
      <w:r w:rsidR="00A97C0C">
        <w:t xml:space="preserve"> </w:t>
      </w:r>
      <w:r>
        <w:t xml:space="preserve">and is defined as a single dimensional array of nodes. Each of the nodes, within this array, contains five data values. The first and last two values in the array are stored as a 4-byte integers the remaining value is stored as a 4-byte floating point. The total size of each node with therefore is 20 bytes.   </w:t>
      </w:r>
    </w:p>
    <w:p w14:paraId="612B21EB" w14:textId="4333C185" w:rsidR="009D512D" w:rsidRDefault="00AC251D">
      <w:pPr>
        <w:spacing w:after="119" w:line="241" w:lineRule="auto"/>
        <w:ind w:left="7" w:right="0" w:hanging="10"/>
        <w:jc w:val="left"/>
      </w:pPr>
      <w:r>
        <w:t xml:space="preserve">The second layer is the </w:t>
      </w:r>
      <w:r w:rsidR="00075455" w:rsidRPr="00AE532D">
        <w:rPr>
          <w:b/>
        </w:rPr>
        <w:t>BathymetryCoverage</w:t>
      </w:r>
      <w:r>
        <w:t xml:space="preserve"> and is defined as a two-dimensional array of nodes containing bathymetric data. Each of the nodes within this array contains two data values (</w:t>
      </w:r>
      <w:r w:rsidR="00EE1884">
        <w:t xml:space="preserve">depth </w:t>
      </w:r>
      <w:r>
        <w:t xml:space="preserve">and </w:t>
      </w:r>
      <w:r w:rsidR="00105EEE">
        <w:t>u</w:t>
      </w:r>
      <w:r w:rsidR="005242B1">
        <w:t>ncertainty</w:t>
      </w:r>
      <w:r>
        <w:t xml:space="preserve">).  Both values are stored as a 4-byte floating point. The total size of each node will therefore be 8 bytes.  </w:t>
      </w:r>
    </w:p>
    <w:p w14:paraId="4EC11F85" w14:textId="77777777" w:rsidR="009D512D" w:rsidRDefault="00AC251D">
      <w:pPr>
        <w:ind w:left="12" w:right="64"/>
      </w:pPr>
      <w:r>
        <w:t xml:space="preserve">The size of each of these arrays is independent of the other. The number of elements in a tracking list will vary significantly between geographic areas.  A worst-case estimate of the overall number of entries is 100,000. This number is several orders of magnitude greater than is reasonable expected and results in an estimated total size of 1 Mb. </w:t>
      </w:r>
    </w:p>
    <w:p w14:paraId="61E3016A" w14:textId="77777777" w:rsidR="009D512D" w:rsidRDefault="00AC251D">
      <w:pPr>
        <w:spacing w:after="142" w:line="259" w:lineRule="auto"/>
        <w:ind w:left="0" w:right="0" w:firstLine="0"/>
        <w:jc w:val="left"/>
      </w:pPr>
      <w:r>
        <w:t xml:space="preserve"> </w:t>
      </w:r>
    </w:p>
    <w:p w14:paraId="5CBA2004" w14:textId="77777777" w:rsidR="009D512D" w:rsidRDefault="00AC251D" w:rsidP="0021730D">
      <w:pPr>
        <w:pStyle w:val="berschrift2"/>
      </w:pPr>
      <w:bookmarkStart w:id="141" w:name="_Toc3544712"/>
      <w:r>
        <w:t xml:space="preserve">F-3 </w:t>
      </w:r>
      <w:r>
        <w:tab/>
        <w:t>File Estimates</w:t>
      </w:r>
      <w:bookmarkEnd w:id="141"/>
      <w:r>
        <w:t xml:space="preserve"> </w:t>
      </w:r>
    </w:p>
    <w:p w14:paraId="6B6B117E" w14:textId="77777777" w:rsidR="009D512D" w:rsidRDefault="00AC251D">
      <w:pPr>
        <w:ind w:left="12" w:right="62"/>
      </w:pPr>
      <w:r>
        <w:t xml:space="preserve">Table F.1 estimates the possible number of records for a given S-102 file. This estimation is based on file size constraints and the estimates described above. Rounded to the nearest hundred, this estimate allows us to state that a file not exceeding 5700x5700 nodes will remain below the 256 MB, and a file not exceeding 600x600 will remain below the 10 MB. Figures F.1 and F.2 depict maximum grid size for 10MB and 256MB. </w:t>
      </w:r>
    </w:p>
    <w:p w14:paraId="2EED82F5" w14:textId="77777777" w:rsidR="00387E82" w:rsidRDefault="00387E82">
      <w:pPr>
        <w:ind w:left="12" w:right="62"/>
      </w:pPr>
    </w:p>
    <w:p w14:paraId="058AF907" w14:textId="5AA358A8" w:rsidR="009D512D" w:rsidRDefault="00AC251D" w:rsidP="00054F18">
      <w:pPr>
        <w:jc w:val="center"/>
      </w:pPr>
      <w:r>
        <w:t>Table F.1 – Calculated File Size for 10 MB and 256 MB (Uncompressed Dataset)</w:t>
      </w:r>
    </w:p>
    <w:tbl>
      <w:tblPr>
        <w:tblStyle w:val="TableGrid"/>
        <w:tblW w:w="9762" w:type="dxa"/>
        <w:tblInd w:w="251" w:type="dxa"/>
        <w:tblCellMar>
          <w:top w:w="99" w:type="dxa"/>
          <w:left w:w="114" w:type="dxa"/>
          <w:right w:w="53" w:type="dxa"/>
        </w:tblCellMar>
        <w:tblLook w:val="04A0" w:firstRow="1" w:lastRow="0" w:firstColumn="1" w:lastColumn="0" w:noHBand="0" w:noVBand="1"/>
      </w:tblPr>
      <w:tblGrid>
        <w:gridCol w:w="2488"/>
        <w:gridCol w:w="924"/>
        <w:gridCol w:w="313"/>
        <w:gridCol w:w="779"/>
        <w:gridCol w:w="488"/>
        <w:gridCol w:w="2209"/>
        <w:gridCol w:w="521"/>
        <w:gridCol w:w="1261"/>
        <w:gridCol w:w="779"/>
      </w:tblGrid>
      <w:tr w:rsidR="009D512D" w14:paraId="6DDE3679" w14:textId="77777777">
        <w:trPr>
          <w:trHeight w:val="348"/>
        </w:trPr>
        <w:tc>
          <w:tcPr>
            <w:tcW w:w="2489" w:type="dxa"/>
            <w:tcBorders>
              <w:top w:val="single" w:sz="4" w:space="0" w:color="000000"/>
              <w:left w:val="single" w:sz="4" w:space="0" w:color="000000"/>
              <w:bottom w:val="single" w:sz="4" w:space="0" w:color="000000"/>
              <w:right w:val="nil"/>
            </w:tcBorders>
            <w:shd w:val="clear" w:color="auto" w:fill="BDD7EE"/>
          </w:tcPr>
          <w:p w14:paraId="3F802489" w14:textId="35A9A50A" w:rsidR="009D512D" w:rsidRDefault="00075455">
            <w:pPr>
              <w:spacing w:after="0" w:line="259" w:lineRule="auto"/>
              <w:ind w:left="0" w:right="0" w:firstLine="0"/>
              <w:jc w:val="left"/>
            </w:pPr>
            <w:r>
              <w:rPr>
                <w:rFonts w:ascii="Calibri" w:eastAsia="Calibri" w:hAnsi="Calibri" w:cs="Calibri"/>
                <w:b/>
                <w:sz w:val="18"/>
              </w:rPr>
              <w:t>BathymetryCoverage</w:t>
            </w:r>
          </w:p>
        </w:tc>
        <w:tc>
          <w:tcPr>
            <w:tcW w:w="923" w:type="dxa"/>
            <w:tcBorders>
              <w:top w:val="single" w:sz="4" w:space="0" w:color="000000"/>
              <w:left w:val="nil"/>
              <w:bottom w:val="single" w:sz="4" w:space="0" w:color="000000"/>
              <w:right w:val="nil"/>
            </w:tcBorders>
            <w:shd w:val="clear" w:color="auto" w:fill="BDD7EE"/>
          </w:tcPr>
          <w:p w14:paraId="32066EF1" w14:textId="77777777" w:rsidR="009D512D" w:rsidRDefault="009D512D">
            <w:pPr>
              <w:spacing w:after="160" w:line="259" w:lineRule="auto"/>
              <w:ind w:left="0" w:right="0" w:firstLine="0"/>
              <w:jc w:val="left"/>
            </w:pPr>
          </w:p>
        </w:tc>
        <w:tc>
          <w:tcPr>
            <w:tcW w:w="1092" w:type="dxa"/>
            <w:gridSpan w:val="2"/>
            <w:tcBorders>
              <w:top w:val="single" w:sz="4" w:space="0" w:color="000000"/>
              <w:left w:val="nil"/>
              <w:bottom w:val="single" w:sz="4" w:space="0" w:color="000000"/>
              <w:right w:val="single" w:sz="4" w:space="0" w:color="000000"/>
            </w:tcBorders>
            <w:shd w:val="clear" w:color="auto" w:fill="BDD7EE"/>
          </w:tcPr>
          <w:p w14:paraId="3BDADEDB" w14:textId="77777777" w:rsidR="009D512D" w:rsidRDefault="009D512D">
            <w:pPr>
              <w:spacing w:after="160" w:line="259" w:lineRule="auto"/>
              <w:ind w:left="0" w:right="0" w:firstLine="0"/>
              <w:jc w:val="left"/>
            </w:pPr>
          </w:p>
        </w:tc>
        <w:tc>
          <w:tcPr>
            <w:tcW w:w="488" w:type="dxa"/>
            <w:vMerge w:val="restart"/>
            <w:tcBorders>
              <w:top w:val="single" w:sz="4" w:space="0" w:color="000000"/>
              <w:left w:val="single" w:sz="4" w:space="0" w:color="000000"/>
              <w:bottom w:val="single" w:sz="4" w:space="0" w:color="000000"/>
              <w:right w:val="single" w:sz="4" w:space="0" w:color="000000"/>
            </w:tcBorders>
            <w:shd w:val="clear" w:color="auto" w:fill="BFBFBF"/>
          </w:tcPr>
          <w:p w14:paraId="56A44017" w14:textId="77777777" w:rsidR="009D512D" w:rsidRDefault="00AC251D">
            <w:pPr>
              <w:spacing w:after="0" w:line="259" w:lineRule="auto"/>
              <w:ind w:left="1" w:right="0" w:firstLine="0"/>
              <w:jc w:val="left"/>
            </w:pPr>
            <w:r>
              <w:rPr>
                <w:rFonts w:ascii="Calibri" w:eastAsia="Calibri" w:hAnsi="Calibri" w:cs="Calibri"/>
                <w:sz w:val="18"/>
              </w:rPr>
              <w:t xml:space="preserve">  </w:t>
            </w:r>
          </w:p>
        </w:tc>
        <w:tc>
          <w:tcPr>
            <w:tcW w:w="2209" w:type="dxa"/>
            <w:tcBorders>
              <w:top w:val="single" w:sz="4" w:space="0" w:color="000000"/>
              <w:left w:val="single" w:sz="4" w:space="0" w:color="000000"/>
              <w:bottom w:val="single" w:sz="4" w:space="0" w:color="000000"/>
              <w:right w:val="nil"/>
            </w:tcBorders>
            <w:shd w:val="clear" w:color="auto" w:fill="BDD7EE"/>
          </w:tcPr>
          <w:p w14:paraId="763B8599" w14:textId="04DEC0C4" w:rsidR="009D512D" w:rsidRDefault="00075455">
            <w:pPr>
              <w:spacing w:after="0" w:line="259" w:lineRule="auto"/>
              <w:ind w:left="1" w:right="0" w:firstLine="0"/>
              <w:jc w:val="left"/>
            </w:pPr>
            <w:r>
              <w:rPr>
                <w:rFonts w:ascii="Calibri" w:eastAsia="Calibri" w:hAnsi="Calibri" w:cs="Calibri"/>
                <w:b/>
                <w:sz w:val="18"/>
              </w:rPr>
              <w:t>TrackingListCoverage</w:t>
            </w:r>
          </w:p>
        </w:tc>
        <w:tc>
          <w:tcPr>
            <w:tcW w:w="1782" w:type="dxa"/>
            <w:gridSpan w:val="2"/>
            <w:tcBorders>
              <w:top w:val="single" w:sz="4" w:space="0" w:color="000000"/>
              <w:left w:val="nil"/>
              <w:bottom w:val="single" w:sz="4" w:space="0" w:color="000000"/>
              <w:right w:val="nil"/>
            </w:tcBorders>
            <w:shd w:val="clear" w:color="auto" w:fill="BDD7EE"/>
          </w:tcPr>
          <w:p w14:paraId="64813737" w14:textId="77777777" w:rsidR="009D512D" w:rsidRDefault="009D512D">
            <w:pPr>
              <w:spacing w:after="160" w:line="259" w:lineRule="auto"/>
              <w:ind w:left="0" w:right="0" w:firstLine="0"/>
              <w:jc w:val="left"/>
            </w:pPr>
          </w:p>
        </w:tc>
        <w:tc>
          <w:tcPr>
            <w:tcW w:w="779" w:type="dxa"/>
            <w:tcBorders>
              <w:top w:val="single" w:sz="4" w:space="0" w:color="000000"/>
              <w:left w:val="nil"/>
              <w:bottom w:val="single" w:sz="4" w:space="0" w:color="000000"/>
              <w:right w:val="single" w:sz="4" w:space="0" w:color="000000"/>
            </w:tcBorders>
            <w:shd w:val="clear" w:color="auto" w:fill="BDD7EE"/>
          </w:tcPr>
          <w:p w14:paraId="4C3023E7" w14:textId="77777777" w:rsidR="009D512D" w:rsidRDefault="009D512D">
            <w:pPr>
              <w:spacing w:after="160" w:line="259" w:lineRule="auto"/>
              <w:ind w:left="0" w:right="0" w:firstLine="0"/>
              <w:jc w:val="left"/>
            </w:pPr>
          </w:p>
        </w:tc>
      </w:tr>
      <w:tr w:rsidR="009D512D" w14:paraId="4874BFC6" w14:textId="77777777">
        <w:trPr>
          <w:trHeight w:val="349"/>
        </w:trPr>
        <w:tc>
          <w:tcPr>
            <w:tcW w:w="2489" w:type="dxa"/>
            <w:tcBorders>
              <w:top w:val="single" w:sz="4" w:space="0" w:color="000000"/>
              <w:left w:val="single" w:sz="4" w:space="0" w:color="000000"/>
              <w:bottom w:val="single" w:sz="4" w:space="0" w:color="000000"/>
              <w:right w:val="nil"/>
            </w:tcBorders>
            <w:shd w:val="clear" w:color="auto" w:fill="D9D9D9"/>
          </w:tcPr>
          <w:p w14:paraId="00DCACD5"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nil"/>
              <w:bottom w:val="single" w:sz="4" w:space="0" w:color="000000"/>
              <w:right w:val="nil"/>
            </w:tcBorders>
            <w:shd w:val="clear" w:color="auto" w:fill="D9D9D9"/>
          </w:tcPr>
          <w:p w14:paraId="2CDF1802" w14:textId="77777777" w:rsidR="009D512D" w:rsidRDefault="009D512D">
            <w:pPr>
              <w:spacing w:after="160" w:line="259" w:lineRule="auto"/>
              <w:ind w:left="0" w:right="0" w:firstLine="0"/>
              <w:jc w:val="left"/>
            </w:pPr>
          </w:p>
        </w:tc>
        <w:tc>
          <w:tcPr>
            <w:tcW w:w="1092" w:type="dxa"/>
            <w:gridSpan w:val="2"/>
            <w:tcBorders>
              <w:top w:val="single" w:sz="4" w:space="0" w:color="000000"/>
              <w:left w:val="nil"/>
              <w:bottom w:val="single" w:sz="4" w:space="0" w:color="000000"/>
              <w:right w:val="single" w:sz="4" w:space="0" w:color="000000"/>
            </w:tcBorders>
            <w:shd w:val="clear" w:color="auto" w:fill="D9D9D9"/>
          </w:tcPr>
          <w:p w14:paraId="05A8DA26" w14:textId="77777777" w:rsidR="009D512D" w:rsidRDefault="009D512D">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39C5A57B"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9D9D9"/>
          </w:tcPr>
          <w:p w14:paraId="6E6A2E51" w14:textId="77777777" w:rsidR="009D512D" w:rsidRDefault="00AC251D">
            <w:pPr>
              <w:spacing w:after="0" w:line="259" w:lineRule="auto"/>
              <w:ind w:left="1" w:right="0" w:firstLine="0"/>
              <w:jc w:val="left"/>
            </w:pPr>
            <w:r>
              <w:rPr>
                <w:rFonts w:ascii="Calibri" w:eastAsia="Calibri" w:hAnsi="Calibri" w:cs="Calibri"/>
                <w:sz w:val="18"/>
              </w:rPr>
              <w:t xml:space="preserve">  </w:t>
            </w:r>
          </w:p>
        </w:tc>
        <w:tc>
          <w:tcPr>
            <w:tcW w:w="1782" w:type="dxa"/>
            <w:gridSpan w:val="2"/>
            <w:tcBorders>
              <w:top w:val="single" w:sz="4" w:space="0" w:color="000000"/>
              <w:left w:val="nil"/>
              <w:bottom w:val="single" w:sz="4" w:space="0" w:color="000000"/>
              <w:right w:val="nil"/>
            </w:tcBorders>
            <w:shd w:val="clear" w:color="auto" w:fill="D9D9D9"/>
          </w:tcPr>
          <w:p w14:paraId="7A7FDEA5" w14:textId="77777777" w:rsidR="009D512D" w:rsidRDefault="009D512D">
            <w:pPr>
              <w:spacing w:after="160" w:line="259" w:lineRule="auto"/>
              <w:ind w:left="0" w:right="0" w:firstLine="0"/>
              <w:jc w:val="left"/>
            </w:pPr>
          </w:p>
        </w:tc>
        <w:tc>
          <w:tcPr>
            <w:tcW w:w="779" w:type="dxa"/>
            <w:tcBorders>
              <w:top w:val="single" w:sz="4" w:space="0" w:color="000000"/>
              <w:left w:val="nil"/>
              <w:bottom w:val="single" w:sz="4" w:space="0" w:color="000000"/>
              <w:right w:val="single" w:sz="4" w:space="0" w:color="000000"/>
            </w:tcBorders>
            <w:shd w:val="clear" w:color="auto" w:fill="D9D9D9"/>
          </w:tcPr>
          <w:p w14:paraId="168D5EA6" w14:textId="77777777" w:rsidR="009D512D" w:rsidRDefault="009D512D">
            <w:pPr>
              <w:spacing w:after="160" w:line="259" w:lineRule="auto"/>
              <w:ind w:left="0" w:right="0" w:firstLine="0"/>
              <w:jc w:val="left"/>
            </w:pPr>
          </w:p>
        </w:tc>
      </w:tr>
      <w:tr w:rsidR="009D512D" w14:paraId="1E54D329"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BDD7EE"/>
          </w:tcPr>
          <w:p w14:paraId="41EDF4FB" w14:textId="77777777" w:rsidR="009D512D" w:rsidRDefault="00AC251D">
            <w:pPr>
              <w:spacing w:after="0" w:line="259" w:lineRule="auto"/>
              <w:ind w:left="0" w:right="0" w:firstLine="0"/>
              <w:jc w:val="left"/>
            </w:pPr>
            <w:r>
              <w:rPr>
                <w:rFonts w:ascii="Calibri" w:eastAsia="Calibri" w:hAnsi="Calibri" w:cs="Calibri"/>
                <w:b/>
                <w:sz w:val="18"/>
              </w:rPr>
              <w:t xml:space="preserve">Records </w:t>
            </w:r>
          </w:p>
        </w:tc>
        <w:tc>
          <w:tcPr>
            <w:tcW w:w="923" w:type="dxa"/>
            <w:tcBorders>
              <w:top w:val="single" w:sz="4" w:space="0" w:color="000000"/>
              <w:left w:val="single" w:sz="4" w:space="0" w:color="000000"/>
              <w:bottom w:val="single" w:sz="4" w:space="0" w:color="000000"/>
              <w:right w:val="nil"/>
            </w:tcBorders>
            <w:shd w:val="clear" w:color="auto" w:fill="BDD7EE"/>
          </w:tcPr>
          <w:p w14:paraId="60DC2A28" w14:textId="77777777" w:rsidR="009D512D" w:rsidRDefault="00AC251D">
            <w:pPr>
              <w:spacing w:after="0" w:line="259" w:lineRule="auto"/>
              <w:ind w:left="3" w:right="0" w:firstLine="0"/>
              <w:jc w:val="left"/>
            </w:pPr>
            <w:r>
              <w:rPr>
                <w:rFonts w:ascii="Calibri" w:eastAsia="Calibri" w:hAnsi="Calibri" w:cs="Calibri"/>
                <w:sz w:val="18"/>
              </w:rPr>
              <w:t xml:space="preserve">  </w:t>
            </w:r>
          </w:p>
        </w:tc>
        <w:tc>
          <w:tcPr>
            <w:tcW w:w="313" w:type="dxa"/>
            <w:tcBorders>
              <w:top w:val="single" w:sz="4" w:space="0" w:color="000000"/>
              <w:left w:val="nil"/>
              <w:bottom w:val="single" w:sz="4" w:space="0" w:color="000000"/>
              <w:right w:val="single" w:sz="4" w:space="0" w:color="000000"/>
            </w:tcBorders>
            <w:shd w:val="clear" w:color="auto" w:fill="BDD7EE"/>
          </w:tcPr>
          <w:p w14:paraId="794A2CB9"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BDD7EE"/>
          </w:tcPr>
          <w:p w14:paraId="2DA2C080"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0" w:type="auto"/>
            <w:vMerge/>
            <w:tcBorders>
              <w:top w:val="nil"/>
              <w:left w:val="single" w:sz="4" w:space="0" w:color="000000"/>
              <w:bottom w:val="nil"/>
              <w:right w:val="single" w:sz="4" w:space="0" w:color="000000"/>
            </w:tcBorders>
          </w:tcPr>
          <w:p w14:paraId="57BFBBC0"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BDD7EE"/>
          </w:tcPr>
          <w:p w14:paraId="71929900" w14:textId="77777777" w:rsidR="009D512D" w:rsidRDefault="00AC251D">
            <w:pPr>
              <w:spacing w:after="0" w:line="259" w:lineRule="auto"/>
              <w:ind w:left="1" w:right="0" w:firstLine="0"/>
              <w:jc w:val="left"/>
            </w:pPr>
            <w:r>
              <w:rPr>
                <w:rFonts w:ascii="Calibri" w:eastAsia="Calibri" w:hAnsi="Calibri" w:cs="Calibri"/>
                <w:b/>
                <w:sz w:val="18"/>
              </w:rPr>
              <w:t xml:space="preserve">Records </w:t>
            </w:r>
          </w:p>
        </w:tc>
        <w:tc>
          <w:tcPr>
            <w:tcW w:w="521" w:type="dxa"/>
            <w:tcBorders>
              <w:top w:val="single" w:sz="4" w:space="0" w:color="000000"/>
              <w:left w:val="nil"/>
              <w:bottom w:val="single" w:sz="4" w:space="0" w:color="000000"/>
              <w:right w:val="single" w:sz="4" w:space="0" w:color="000000"/>
            </w:tcBorders>
            <w:shd w:val="clear" w:color="auto" w:fill="BDD7EE"/>
          </w:tcPr>
          <w:p w14:paraId="2004968E"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BDD7EE"/>
          </w:tcPr>
          <w:p w14:paraId="6B107B4F" w14:textId="77777777" w:rsidR="009D512D" w:rsidRDefault="00AC251D">
            <w:pPr>
              <w:spacing w:after="0" w:line="259" w:lineRule="auto"/>
              <w:ind w:left="1" w:right="0" w:firstLine="0"/>
              <w:jc w:val="left"/>
            </w:pPr>
            <w:r>
              <w:rPr>
                <w:rFonts w:ascii="Calibri" w:eastAsia="Calibri" w:hAnsi="Calibri" w:cs="Calibri"/>
                <w:sz w:val="18"/>
              </w:rPr>
              <w:t xml:space="preserve">  </w:t>
            </w:r>
          </w:p>
        </w:tc>
        <w:tc>
          <w:tcPr>
            <w:tcW w:w="779" w:type="dxa"/>
            <w:tcBorders>
              <w:top w:val="single" w:sz="4" w:space="0" w:color="000000"/>
              <w:left w:val="single" w:sz="4" w:space="0" w:color="000000"/>
              <w:bottom w:val="single" w:sz="4" w:space="0" w:color="000000"/>
              <w:right w:val="single" w:sz="4" w:space="0" w:color="000000"/>
            </w:tcBorders>
            <w:shd w:val="clear" w:color="auto" w:fill="BDD7EE"/>
          </w:tcPr>
          <w:p w14:paraId="7257689A"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7EC3BC28"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D9D9D9"/>
          </w:tcPr>
          <w:p w14:paraId="37357F12" w14:textId="77777777" w:rsidR="009D512D" w:rsidRDefault="00AC251D">
            <w:pPr>
              <w:spacing w:after="0" w:line="259" w:lineRule="auto"/>
              <w:ind w:left="0" w:right="0" w:firstLine="0"/>
              <w:jc w:val="left"/>
            </w:pPr>
            <w:r>
              <w:rPr>
                <w:rFonts w:ascii="Calibri" w:eastAsia="Calibri" w:hAnsi="Calibri" w:cs="Calibri"/>
                <w:b/>
                <w:sz w:val="18"/>
              </w:rPr>
              <w:t xml:space="preserve">Name </w:t>
            </w:r>
          </w:p>
        </w:tc>
        <w:tc>
          <w:tcPr>
            <w:tcW w:w="923" w:type="dxa"/>
            <w:tcBorders>
              <w:top w:val="single" w:sz="4" w:space="0" w:color="000000"/>
              <w:left w:val="single" w:sz="4" w:space="0" w:color="000000"/>
              <w:bottom w:val="single" w:sz="4" w:space="0" w:color="000000"/>
              <w:right w:val="nil"/>
            </w:tcBorders>
            <w:shd w:val="clear" w:color="auto" w:fill="D9D9D9"/>
          </w:tcPr>
          <w:p w14:paraId="1A58B1B4" w14:textId="77777777" w:rsidR="009D512D" w:rsidRDefault="00AC251D">
            <w:pPr>
              <w:spacing w:after="0" w:line="259" w:lineRule="auto"/>
              <w:ind w:left="3" w:right="0" w:firstLine="0"/>
              <w:jc w:val="left"/>
            </w:pPr>
            <w:r>
              <w:rPr>
                <w:rFonts w:ascii="Calibri" w:eastAsia="Calibri" w:hAnsi="Calibri" w:cs="Calibri"/>
                <w:b/>
                <w:sz w:val="18"/>
              </w:rPr>
              <w:t xml:space="preserve">Type </w:t>
            </w:r>
          </w:p>
        </w:tc>
        <w:tc>
          <w:tcPr>
            <w:tcW w:w="313" w:type="dxa"/>
            <w:tcBorders>
              <w:top w:val="single" w:sz="4" w:space="0" w:color="000000"/>
              <w:left w:val="nil"/>
              <w:bottom w:val="single" w:sz="4" w:space="0" w:color="000000"/>
              <w:right w:val="single" w:sz="4" w:space="0" w:color="000000"/>
            </w:tcBorders>
            <w:shd w:val="clear" w:color="auto" w:fill="D9D9D9"/>
          </w:tcPr>
          <w:p w14:paraId="57A609E6"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9D9D9"/>
          </w:tcPr>
          <w:p w14:paraId="17D6AFA6" w14:textId="77777777" w:rsidR="009D512D" w:rsidRDefault="00AC251D">
            <w:pPr>
              <w:spacing w:after="0" w:line="259" w:lineRule="auto"/>
              <w:ind w:left="2" w:right="0" w:firstLine="0"/>
              <w:jc w:val="left"/>
            </w:pPr>
            <w:r>
              <w:rPr>
                <w:rFonts w:ascii="Calibri" w:eastAsia="Calibri" w:hAnsi="Calibri" w:cs="Calibri"/>
                <w:b/>
                <w:sz w:val="18"/>
              </w:rPr>
              <w:t xml:space="preserve">Size </w:t>
            </w:r>
          </w:p>
        </w:tc>
        <w:tc>
          <w:tcPr>
            <w:tcW w:w="0" w:type="auto"/>
            <w:vMerge/>
            <w:tcBorders>
              <w:top w:val="nil"/>
              <w:left w:val="single" w:sz="4" w:space="0" w:color="000000"/>
              <w:bottom w:val="nil"/>
              <w:right w:val="single" w:sz="4" w:space="0" w:color="000000"/>
            </w:tcBorders>
          </w:tcPr>
          <w:p w14:paraId="221D26C8"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9D9D9"/>
          </w:tcPr>
          <w:p w14:paraId="53659854" w14:textId="77777777" w:rsidR="009D512D" w:rsidRDefault="00AC251D">
            <w:pPr>
              <w:spacing w:after="0" w:line="259" w:lineRule="auto"/>
              <w:ind w:left="1" w:right="0" w:firstLine="0"/>
              <w:jc w:val="left"/>
            </w:pPr>
            <w:r>
              <w:rPr>
                <w:rFonts w:ascii="Calibri" w:eastAsia="Calibri" w:hAnsi="Calibri" w:cs="Calibri"/>
                <w:b/>
                <w:sz w:val="18"/>
              </w:rPr>
              <w:t xml:space="preserve">Name </w:t>
            </w:r>
          </w:p>
        </w:tc>
        <w:tc>
          <w:tcPr>
            <w:tcW w:w="521" w:type="dxa"/>
            <w:tcBorders>
              <w:top w:val="single" w:sz="4" w:space="0" w:color="000000"/>
              <w:left w:val="nil"/>
              <w:bottom w:val="single" w:sz="4" w:space="0" w:color="000000"/>
              <w:right w:val="single" w:sz="4" w:space="0" w:color="000000"/>
            </w:tcBorders>
            <w:shd w:val="clear" w:color="auto" w:fill="D9D9D9"/>
          </w:tcPr>
          <w:p w14:paraId="7B91A7E7"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9D9D9"/>
          </w:tcPr>
          <w:p w14:paraId="1DE33D82" w14:textId="77777777" w:rsidR="009D512D" w:rsidRDefault="00AC251D">
            <w:pPr>
              <w:spacing w:after="0" w:line="259" w:lineRule="auto"/>
              <w:ind w:left="1" w:right="0" w:firstLine="0"/>
              <w:jc w:val="left"/>
            </w:pPr>
            <w:r>
              <w:rPr>
                <w:rFonts w:ascii="Calibri" w:eastAsia="Calibri" w:hAnsi="Calibri" w:cs="Calibri"/>
                <w:b/>
                <w:sz w:val="18"/>
              </w:rPr>
              <w:t xml:space="preserve">Type </w:t>
            </w:r>
          </w:p>
        </w:tc>
        <w:tc>
          <w:tcPr>
            <w:tcW w:w="779" w:type="dxa"/>
            <w:tcBorders>
              <w:top w:val="single" w:sz="4" w:space="0" w:color="000000"/>
              <w:left w:val="single" w:sz="4" w:space="0" w:color="000000"/>
              <w:bottom w:val="single" w:sz="4" w:space="0" w:color="000000"/>
              <w:right w:val="single" w:sz="4" w:space="0" w:color="000000"/>
            </w:tcBorders>
            <w:shd w:val="clear" w:color="auto" w:fill="D9D9D9"/>
          </w:tcPr>
          <w:p w14:paraId="31BB6FFB" w14:textId="77777777" w:rsidR="009D512D" w:rsidRDefault="00AC251D">
            <w:pPr>
              <w:spacing w:after="0" w:line="259" w:lineRule="auto"/>
              <w:ind w:left="2" w:right="0" w:firstLine="0"/>
              <w:jc w:val="left"/>
            </w:pPr>
            <w:r>
              <w:rPr>
                <w:rFonts w:ascii="Calibri" w:eastAsia="Calibri" w:hAnsi="Calibri" w:cs="Calibri"/>
                <w:b/>
                <w:sz w:val="18"/>
              </w:rPr>
              <w:t xml:space="preserve">Size </w:t>
            </w:r>
          </w:p>
        </w:tc>
      </w:tr>
      <w:tr w:rsidR="009D512D" w14:paraId="35866CF6" w14:textId="77777777">
        <w:trPr>
          <w:trHeight w:val="349"/>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361651C7" w14:textId="2CCDF2A0" w:rsidR="009D512D" w:rsidRDefault="000C0DCE">
            <w:pPr>
              <w:spacing w:after="0" w:line="259" w:lineRule="auto"/>
              <w:ind w:left="0" w:right="0" w:firstLine="0"/>
              <w:jc w:val="left"/>
            </w:pPr>
            <w:r>
              <w:rPr>
                <w:rFonts w:ascii="Calibri" w:eastAsia="Calibri" w:hAnsi="Calibri" w:cs="Calibri"/>
                <w:sz w:val="18"/>
              </w:rPr>
              <w:t xml:space="preserve">depth </w:t>
            </w:r>
          </w:p>
        </w:tc>
        <w:tc>
          <w:tcPr>
            <w:tcW w:w="923" w:type="dxa"/>
            <w:tcBorders>
              <w:top w:val="single" w:sz="4" w:space="0" w:color="000000"/>
              <w:left w:val="single" w:sz="4" w:space="0" w:color="000000"/>
              <w:bottom w:val="single" w:sz="4" w:space="0" w:color="000000"/>
              <w:right w:val="nil"/>
            </w:tcBorders>
            <w:shd w:val="clear" w:color="auto" w:fill="DDEBF7"/>
          </w:tcPr>
          <w:p w14:paraId="114C13E4" w14:textId="77777777" w:rsidR="009D512D" w:rsidRDefault="00AC251D">
            <w:pPr>
              <w:spacing w:after="0" w:line="259" w:lineRule="auto"/>
              <w:ind w:left="3" w:right="0" w:firstLine="0"/>
              <w:jc w:val="left"/>
            </w:pPr>
            <w:r>
              <w:rPr>
                <w:rFonts w:ascii="Calibri" w:eastAsia="Calibri" w:hAnsi="Calibri" w:cs="Calibri"/>
                <w:sz w:val="18"/>
              </w:rPr>
              <w:t xml:space="preserve">Float </w:t>
            </w:r>
          </w:p>
        </w:tc>
        <w:tc>
          <w:tcPr>
            <w:tcW w:w="313" w:type="dxa"/>
            <w:tcBorders>
              <w:top w:val="single" w:sz="4" w:space="0" w:color="000000"/>
              <w:left w:val="nil"/>
              <w:bottom w:val="single" w:sz="4" w:space="0" w:color="000000"/>
              <w:right w:val="single" w:sz="4" w:space="0" w:color="000000"/>
            </w:tcBorders>
            <w:shd w:val="clear" w:color="auto" w:fill="DDEBF7"/>
          </w:tcPr>
          <w:p w14:paraId="2EA3C814"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5C3F6E39" w14:textId="77777777" w:rsidR="009D512D" w:rsidRDefault="00AC251D">
            <w:pPr>
              <w:spacing w:after="0" w:line="259" w:lineRule="auto"/>
              <w:ind w:left="2" w:right="0" w:firstLine="0"/>
              <w:jc w:val="left"/>
            </w:pPr>
            <w:r>
              <w:rPr>
                <w:rFonts w:ascii="Calibri" w:eastAsia="Calibri" w:hAnsi="Calibri" w:cs="Calibri"/>
                <w:sz w:val="18"/>
              </w:rPr>
              <w:t xml:space="preserve">4 </w:t>
            </w:r>
          </w:p>
        </w:tc>
        <w:tc>
          <w:tcPr>
            <w:tcW w:w="0" w:type="auto"/>
            <w:vMerge/>
            <w:tcBorders>
              <w:top w:val="nil"/>
              <w:left w:val="single" w:sz="4" w:space="0" w:color="000000"/>
              <w:bottom w:val="nil"/>
              <w:right w:val="single" w:sz="4" w:space="0" w:color="000000"/>
            </w:tcBorders>
          </w:tcPr>
          <w:p w14:paraId="08745B13"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DEBF7"/>
          </w:tcPr>
          <w:p w14:paraId="72D69DA0" w14:textId="189C3205" w:rsidR="009D512D" w:rsidRDefault="00AD0772">
            <w:pPr>
              <w:spacing w:after="0" w:line="259" w:lineRule="auto"/>
              <w:ind w:left="1" w:right="0" w:firstLine="0"/>
              <w:jc w:val="left"/>
            </w:pPr>
            <w:r>
              <w:rPr>
                <w:rFonts w:ascii="Calibri" w:eastAsia="Calibri" w:hAnsi="Calibri" w:cs="Calibri"/>
                <w:sz w:val="18"/>
              </w:rPr>
              <w:t xml:space="preserve">X </w:t>
            </w:r>
          </w:p>
        </w:tc>
        <w:tc>
          <w:tcPr>
            <w:tcW w:w="521" w:type="dxa"/>
            <w:tcBorders>
              <w:top w:val="single" w:sz="4" w:space="0" w:color="000000"/>
              <w:left w:val="nil"/>
              <w:bottom w:val="single" w:sz="4" w:space="0" w:color="000000"/>
              <w:right w:val="single" w:sz="4" w:space="0" w:color="000000"/>
            </w:tcBorders>
            <w:shd w:val="clear" w:color="auto" w:fill="DDEBF7"/>
          </w:tcPr>
          <w:p w14:paraId="2E69E608"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2FAA91C1" w14:textId="77777777" w:rsidR="009D512D" w:rsidRDefault="00AC251D">
            <w:pPr>
              <w:spacing w:after="0" w:line="259" w:lineRule="auto"/>
              <w:ind w:left="1" w:right="0" w:firstLine="0"/>
              <w:jc w:val="left"/>
            </w:pPr>
            <w:r>
              <w:rPr>
                <w:rFonts w:ascii="Calibri" w:eastAsia="Calibri" w:hAnsi="Calibri" w:cs="Calibri"/>
                <w:sz w:val="18"/>
              </w:rPr>
              <w:t xml:space="preserve">Integer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3DA67294" w14:textId="77777777" w:rsidR="009D512D" w:rsidRDefault="00AC251D">
            <w:pPr>
              <w:spacing w:after="0" w:line="259" w:lineRule="auto"/>
              <w:ind w:left="2" w:right="0" w:firstLine="0"/>
              <w:jc w:val="left"/>
            </w:pPr>
            <w:r>
              <w:rPr>
                <w:rFonts w:ascii="Calibri" w:eastAsia="Calibri" w:hAnsi="Calibri" w:cs="Calibri"/>
                <w:sz w:val="18"/>
              </w:rPr>
              <w:t xml:space="preserve">4 </w:t>
            </w:r>
          </w:p>
        </w:tc>
      </w:tr>
      <w:tr w:rsidR="009D512D" w14:paraId="691DABF1"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010EE101" w14:textId="62B0945A" w:rsidR="009D512D" w:rsidRDefault="00AD0772" w:rsidP="00AD0772">
            <w:pPr>
              <w:spacing w:after="0" w:line="259" w:lineRule="auto"/>
              <w:ind w:left="0" w:right="0" w:firstLine="0"/>
              <w:jc w:val="left"/>
            </w:pPr>
            <w:r>
              <w:rPr>
                <w:rFonts w:ascii="Calibri" w:eastAsia="Calibri" w:hAnsi="Calibri" w:cs="Calibri"/>
                <w:sz w:val="18"/>
              </w:rPr>
              <w:t>u</w:t>
            </w:r>
            <w:r w:rsidR="00AC251D">
              <w:rPr>
                <w:rFonts w:ascii="Calibri" w:eastAsia="Calibri" w:hAnsi="Calibri" w:cs="Calibri"/>
                <w:sz w:val="18"/>
              </w:rPr>
              <w:t xml:space="preserve">ncertainty </w:t>
            </w:r>
          </w:p>
        </w:tc>
        <w:tc>
          <w:tcPr>
            <w:tcW w:w="923" w:type="dxa"/>
            <w:tcBorders>
              <w:top w:val="single" w:sz="4" w:space="0" w:color="000000"/>
              <w:left w:val="single" w:sz="4" w:space="0" w:color="000000"/>
              <w:bottom w:val="single" w:sz="4" w:space="0" w:color="000000"/>
              <w:right w:val="nil"/>
            </w:tcBorders>
            <w:shd w:val="clear" w:color="auto" w:fill="DDEBF7"/>
          </w:tcPr>
          <w:p w14:paraId="32DA895A" w14:textId="77777777" w:rsidR="009D512D" w:rsidRDefault="00AC251D">
            <w:pPr>
              <w:spacing w:after="0" w:line="259" w:lineRule="auto"/>
              <w:ind w:left="3" w:right="0" w:firstLine="0"/>
              <w:jc w:val="left"/>
            </w:pPr>
            <w:r>
              <w:rPr>
                <w:rFonts w:ascii="Calibri" w:eastAsia="Calibri" w:hAnsi="Calibri" w:cs="Calibri"/>
                <w:sz w:val="18"/>
              </w:rPr>
              <w:t xml:space="preserve">Float </w:t>
            </w:r>
          </w:p>
        </w:tc>
        <w:tc>
          <w:tcPr>
            <w:tcW w:w="313" w:type="dxa"/>
            <w:tcBorders>
              <w:top w:val="single" w:sz="4" w:space="0" w:color="000000"/>
              <w:left w:val="nil"/>
              <w:bottom w:val="single" w:sz="4" w:space="0" w:color="000000"/>
              <w:right w:val="single" w:sz="4" w:space="0" w:color="000000"/>
            </w:tcBorders>
            <w:shd w:val="clear" w:color="auto" w:fill="DDEBF7"/>
          </w:tcPr>
          <w:p w14:paraId="04D41F10"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58B84DDD" w14:textId="77777777" w:rsidR="009D512D" w:rsidRDefault="00AC251D">
            <w:pPr>
              <w:spacing w:after="0" w:line="259" w:lineRule="auto"/>
              <w:ind w:left="2" w:right="0" w:firstLine="0"/>
              <w:jc w:val="left"/>
            </w:pPr>
            <w:r>
              <w:rPr>
                <w:rFonts w:ascii="Calibri" w:eastAsia="Calibri" w:hAnsi="Calibri" w:cs="Calibri"/>
                <w:sz w:val="18"/>
              </w:rPr>
              <w:t xml:space="preserve">4 </w:t>
            </w:r>
          </w:p>
        </w:tc>
        <w:tc>
          <w:tcPr>
            <w:tcW w:w="0" w:type="auto"/>
            <w:vMerge/>
            <w:tcBorders>
              <w:top w:val="nil"/>
              <w:left w:val="single" w:sz="4" w:space="0" w:color="000000"/>
              <w:bottom w:val="nil"/>
              <w:right w:val="single" w:sz="4" w:space="0" w:color="000000"/>
            </w:tcBorders>
          </w:tcPr>
          <w:p w14:paraId="318FFD73"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DEBF7"/>
          </w:tcPr>
          <w:p w14:paraId="7BFB04FB" w14:textId="3EC4A289" w:rsidR="009D512D" w:rsidRDefault="00AD0772">
            <w:pPr>
              <w:spacing w:after="0" w:line="259" w:lineRule="auto"/>
              <w:ind w:left="1" w:right="0" w:firstLine="0"/>
              <w:jc w:val="left"/>
            </w:pPr>
            <w:r>
              <w:rPr>
                <w:rFonts w:ascii="Calibri" w:eastAsia="Calibri" w:hAnsi="Calibri" w:cs="Calibri"/>
                <w:sz w:val="18"/>
              </w:rPr>
              <w:t xml:space="preserve">Y </w:t>
            </w:r>
          </w:p>
        </w:tc>
        <w:tc>
          <w:tcPr>
            <w:tcW w:w="521" w:type="dxa"/>
            <w:tcBorders>
              <w:top w:val="single" w:sz="4" w:space="0" w:color="000000"/>
              <w:left w:val="nil"/>
              <w:bottom w:val="single" w:sz="4" w:space="0" w:color="000000"/>
              <w:right w:val="single" w:sz="4" w:space="0" w:color="000000"/>
            </w:tcBorders>
            <w:shd w:val="clear" w:color="auto" w:fill="DDEBF7"/>
          </w:tcPr>
          <w:p w14:paraId="67FB1A13"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272445B6" w14:textId="77777777" w:rsidR="009D512D" w:rsidRDefault="00AC251D">
            <w:pPr>
              <w:spacing w:after="0" w:line="259" w:lineRule="auto"/>
              <w:ind w:left="1" w:right="0" w:firstLine="0"/>
              <w:jc w:val="left"/>
            </w:pPr>
            <w:r>
              <w:rPr>
                <w:rFonts w:ascii="Calibri" w:eastAsia="Calibri" w:hAnsi="Calibri" w:cs="Calibri"/>
                <w:sz w:val="18"/>
              </w:rPr>
              <w:t xml:space="preserve">Integer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359325CB" w14:textId="77777777" w:rsidR="009D512D" w:rsidRDefault="00AC251D">
            <w:pPr>
              <w:spacing w:after="0" w:line="259" w:lineRule="auto"/>
              <w:ind w:left="2" w:right="0" w:firstLine="0"/>
              <w:jc w:val="left"/>
            </w:pPr>
            <w:r>
              <w:rPr>
                <w:rFonts w:ascii="Calibri" w:eastAsia="Calibri" w:hAnsi="Calibri" w:cs="Calibri"/>
                <w:sz w:val="18"/>
              </w:rPr>
              <w:t xml:space="preserve">4 </w:t>
            </w:r>
          </w:p>
        </w:tc>
      </w:tr>
      <w:tr w:rsidR="009D512D" w14:paraId="12B8317E"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325A3C88"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single" w:sz="4" w:space="0" w:color="000000"/>
              <w:bottom w:val="single" w:sz="4" w:space="0" w:color="000000"/>
              <w:right w:val="nil"/>
            </w:tcBorders>
            <w:shd w:val="clear" w:color="auto" w:fill="DDEBF7"/>
          </w:tcPr>
          <w:p w14:paraId="4AD0EA2C" w14:textId="77777777" w:rsidR="009D512D" w:rsidRDefault="00AC251D">
            <w:pPr>
              <w:spacing w:after="0" w:line="259" w:lineRule="auto"/>
              <w:ind w:left="3" w:right="0" w:firstLine="0"/>
              <w:jc w:val="left"/>
            </w:pPr>
            <w:r>
              <w:rPr>
                <w:rFonts w:ascii="Calibri" w:eastAsia="Calibri" w:hAnsi="Calibri" w:cs="Calibri"/>
                <w:sz w:val="18"/>
              </w:rPr>
              <w:t xml:space="preserve"> </w:t>
            </w:r>
          </w:p>
        </w:tc>
        <w:tc>
          <w:tcPr>
            <w:tcW w:w="313" w:type="dxa"/>
            <w:tcBorders>
              <w:top w:val="single" w:sz="4" w:space="0" w:color="000000"/>
              <w:left w:val="nil"/>
              <w:bottom w:val="single" w:sz="4" w:space="0" w:color="000000"/>
              <w:right w:val="single" w:sz="4" w:space="0" w:color="000000"/>
            </w:tcBorders>
            <w:shd w:val="clear" w:color="auto" w:fill="DDEBF7"/>
          </w:tcPr>
          <w:p w14:paraId="4BB47FBD"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669542C2"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0" w:type="auto"/>
            <w:vMerge/>
            <w:tcBorders>
              <w:top w:val="nil"/>
              <w:left w:val="single" w:sz="4" w:space="0" w:color="000000"/>
              <w:bottom w:val="nil"/>
              <w:right w:val="single" w:sz="4" w:space="0" w:color="000000"/>
            </w:tcBorders>
          </w:tcPr>
          <w:p w14:paraId="072F0929"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DEBF7"/>
          </w:tcPr>
          <w:p w14:paraId="327F26F6" w14:textId="5579DA9D" w:rsidR="009D512D" w:rsidRDefault="00AD0772">
            <w:pPr>
              <w:spacing w:after="0" w:line="259" w:lineRule="auto"/>
              <w:ind w:left="1" w:right="0" w:firstLine="0"/>
              <w:jc w:val="left"/>
            </w:pPr>
            <w:r>
              <w:rPr>
                <w:rFonts w:ascii="Calibri" w:eastAsia="Calibri" w:hAnsi="Calibri" w:cs="Calibri"/>
                <w:sz w:val="18"/>
              </w:rPr>
              <w:t xml:space="preserve">originalValue </w:t>
            </w:r>
          </w:p>
        </w:tc>
        <w:tc>
          <w:tcPr>
            <w:tcW w:w="521" w:type="dxa"/>
            <w:tcBorders>
              <w:top w:val="single" w:sz="4" w:space="0" w:color="000000"/>
              <w:left w:val="nil"/>
              <w:bottom w:val="single" w:sz="4" w:space="0" w:color="000000"/>
              <w:right w:val="single" w:sz="4" w:space="0" w:color="000000"/>
            </w:tcBorders>
            <w:shd w:val="clear" w:color="auto" w:fill="DDEBF7"/>
          </w:tcPr>
          <w:p w14:paraId="530686A1"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3C67B178" w14:textId="77777777" w:rsidR="009D512D" w:rsidRDefault="00AC251D">
            <w:pPr>
              <w:spacing w:after="0" w:line="259" w:lineRule="auto"/>
              <w:ind w:left="1" w:right="0" w:firstLine="0"/>
              <w:jc w:val="left"/>
            </w:pPr>
            <w:r>
              <w:rPr>
                <w:rFonts w:ascii="Calibri" w:eastAsia="Calibri" w:hAnsi="Calibri" w:cs="Calibri"/>
                <w:sz w:val="18"/>
              </w:rPr>
              <w:t xml:space="preserve">Float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71102068" w14:textId="77777777" w:rsidR="009D512D" w:rsidRDefault="00AC251D">
            <w:pPr>
              <w:spacing w:after="0" w:line="259" w:lineRule="auto"/>
              <w:ind w:left="2" w:right="0" w:firstLine="0"/>
              <w:jc w:val="left"/>
            </w:pPr>
            <w:r>
              <w:rPr>
                <w:rFonts w:ascii="Calibri" w:eastAsia="Calibri" w:hAnsi="Calibri" w:cs="Calibri"/>
                <w:sz w:val="18"/>
              </w:rPr>
              <w:t xml:space="preserve">4 </w:t>
            </w:r>
          </w:p>
        </w:tc>
      </w:tr>
      <w:tr w:rsidR="009D512D" w14:paraId="792BDD23"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3F4F5E0E"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single" w:sz="4" w:space="0" w:color="000000"/>
              <w:bottom w:val="single" w:sz="4" w:space="0" w:color="000000"/>
              <w:right w:val="nil"/>
            </w:tcBorders>
            <w:shd w:val="clear" w:color="auto" w:fill="DDEBF7"/>
          </w:tcPr>
          <w:p w14:paraId="62D80A2A" w14:textId="77777777" w:rsidR="009D512D" w:rsidRDefault="00AC251D">
            <w:pPr>
              <w:spacing w:after="0" w:line="259" w:lineRule="auto"/>
              <w:ind w:left="3" w:right="0" w:firstLine="0"/>
              <w:jc w:val="left"/>
            </w:pPr>
            <w:r>
              <w:rPr>
                <w:rFonts w:ascii="Calibri" w:eastAsia="Calibri" w:hAnsi="Calibri" w:cs="Calibri"/>
                <w:sz w:val="18"/>
              </w:rPr>
              <w:t xml:space="preserve"> </w:t>
            </w:r>
          </w:p>
        </w:tc>
        <w:tc>
          <w:tcPr>
            <w:tcW w:w="313" w:type="dxa"/>
            <w:tcBorders>
              <w:top w:val="single" w:sz="4" w:space="0" w:color="000000"/>
              <w:left w:val="nil"/>
              <w:bottom w:val="single" w:sz="4" w:space="0" w:color="000000"/>
              <w:right w:val="single" w:sz="4" w:space="0" w:color="000000"/>
            </w:tcBorders>
            <w:shd w:val="clear" w:color="auto" w:fill="DDEBF7"/>
          </w:tcPr>
          <w:p w14:paraId="150AC740"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598A9B7E"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0" w:type="auto"/>
            <w:vMerge/>
            <w:tcBorders>
              <w:top w:val="nil"/>
              <w:left w:val="single" w:sz="4" w:space="0" w:color="000000"/>
              <w:bottom w:val="nil"/>
              <w:right w:val="single" w:sz="4" w:space="0" w:color="000000"/>
            </w:tcBorders>
          </w:tcPr>
          <w:p w14:paraId="357C2849"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DEBF7"/>
          </w:tcPr>
          <w:p w14:paraId="7722477E" w14:textId="121BF45A" w:rsidR="009D512D" w:rsidRDefault="00AD0772">
            <w:pPr>
              <w:spacing w:after="0" w:line="259" w:lineRule="auto"/>
              <w:ind w:left="1" w:right="0" w:firstLine="0"/>
              <w:jc w:val="left"/>
            </w:pPr>
            <w:r>
              <w:rPr>
                <w:rFonts w:ascii="Calibri" w:eastAsia="Calibri" w:hAnsi="Calibri" w:cs="Calibri"/>
                <w:sz w:val="18"/>
              </w:rPr>
              <w:t>trackCode</w:t>
            </w:r>
          </w:p>
        </w:tc>
        <w:tc>
          <w:tcPr>
            <w:tcW w:w="521" w:type="dxa"/>
            <w:tcBorders>
              <w:top w:val="single" w:sz="4" w:space="0" w:color="000000"/>
              <w:left w:val="nil"/>
              <w:bottom w:val="single" w:sz="4" w:space="0" w:color="000000"/>
              <w:right w:val="single" w:sz="4" w:space="0" w:color="000000"/>
            </w:tcBorders>
            <w:shd w:val="clear" w:color="auto" w:fill="DDEBF7"/>
          </w:tcPr>
          <w:p w14:paraId="791D97D8"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7F572909" w14:textId="77777777" w:rsidR="009D512D" w:rsidRDefault="00AC251D">
            <w:pPr>
              <w:spacing w:after="0" w:line="259" w:lineRule="auto"/>
              <w:ind w:left="1" w:right="0" w:firstLine="0"/>
              <w:jc w:val="left"/>
            </w:pPr>
            <w:r>
              <w:rPr>
                <w:rFonts w:ascii="Calibri" w:eastAsia="Calibri" w:hAnsi="Calibri" w:cs="Calibri"/>
                <w:sz w:val="18"/>
              </w:rPr>
              <w:t xml:space="preserve">Integer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4DCE29F1" w14:textId="77777777" w:rsidR="009D512D" w:rsidRDefault="00AC251D">
            <w:pPr>
              <w:spacing w:after="0" w:line="259" w:lineRule="auto"/>
              <w:ind w:left="2" w:right="0" w:firstLine="0"/>
              <w:jc w:val="left"/>
            </w:pPr>
            <w:r>
              <w:rPr>
                <w:rFonts w:ascii="Calibri" w:eastAsia="Calibri" w:hAnsi="Calibri" w:cs="Calibri"/>
                <w:sz w:val="18"/>
              </w:rPr>
              <w:t xml:space="preserve">4 </w:t>
            </w:r>
          </w:p>
        </w:tc>
      </w:tr>
      <w:tr w:rsidR="009D512D" w14:paraId="599B58D2" w14:textId="77777777">
        <w:trPr>
          <w:trHeight w:val="348"/>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22CF78B5"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single" w:sz="4" w:space="0" w:color="000000"/>
              <w:bottom w:val="single" w:sz="4" w:space="0" w:color="000000"/>
              <w:right w:val="nil"/>
            </w:tcBorders>
            <w:shd w:val="clear" w:color="auto" w:fill="DDEBF7"/>
          </w:tcPr>
          <w:p w14:paraId="0C568E4D" w14:textId="77777777" w:rsidR="009D512D" w:rsidRDefault="00AC251D">
            <w:pPr>
              <w:spacing w:after="0" w:line="259" w:lineRule="auto"/>
              <w:ind w:left="3" w:right="0" w:firstLine="0"/>
              <w:jc w:val="left"/>
            </w:pPr>
            <w:r>
              <w:rPr>
                <w:rFonts w:ascii="Calibri" w:eastAsia="Calibri" w:hAnsi="Calibri" w:cs="Calibri"/>
                <w:sz w:val="18"/>
              </w:rPr>
              <w:t xml:space="preserve"> </w:t>
            </w:r>
          </w:p>
        </w:tc>
        <w:tc>
          <w:tcPr>
            <w:tcW w:w="313" w:type="dxa"/>
            <w:tcBorders>
              <w:top w:val="single" w:sz="4" w:space="0" w:color="000000"/>
              <w:left w:val="nil"/>
              <w:bottom w:val="single" w:sz="4" w:space="0" w:color="000000"/>
              <w:right w:val="single" w:sz="4" w:space="0" w:color="000000"/>
            </w:tcBorders>
            <w:shd w:val="clear" w:color="auto" w:fill="DDEBF7"/>
          </w:tcPr>
          <w:p w14:paraId="6F9DCB94"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1397E208"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0" w:type="auto"/>
            <w:vMerge/>
            <w:tcBorders>
              <w:top w:val="nil"/>
              <w:left w:val="single" w:sz="4" w:space="0" w:color="000000"/>
              <w:bottom w:val="nil"/>
              <w:right w:val="single" w:sz="4" w:space="0" w:color="000000"/>
            </w:tcBorders>
          </w:tcPr>
          <w:p w14:paraId="44C70AB9"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DEBF7"/>
          </w:tcPr>
          <w:p w14:paraId="22F32F6E" w14:textId="368B1E73" w:rsidR="009D512D" w:rsidRDefault="00AD0772">
            <w:pPr>
              <w:spacing w:after="0" w:line="259" w:lineRule="auto"/>
              <w:ind w:left="1" w:right="0" w:firstLine="0"/>
              <w:jc w:val="left"/>
            </w:pPr>
            <w:r>
              <w:rPr>
                <w:rFonts w:ascii="Calibri" w:eastAsia="Calibri" w:hAnsi="Calibri" w:cs="Calibri"/>
                <w:sz w:val="18"/>
              </w:rPr>
              <w:t>listSeries</w:t>
            </w:r>
          </w:p>
        </w:tc>
        <w:tc>
          <w:tcPr>
            <w:tcW w:w="521" w:type="dxa"/>
            <w:tcBorders>
              <w:top w:val="single" w:sz="4" w:space="0" w:color="000000"/>
              <w:left w:val="nil"/>
              <w:bottom w:val="single" w:sz="4" w:space="0" w:color="000000"/>
              <w:right w:val="single" w:sz="4" w:space="0" w:color="000000"/>
            </w:tcBorders>
            <w:shd w:val="clear" w:color="auto" w:fill="DDEBF7"/>
          </w:tcPr>
          <w:p w14:paraId="666F48BB"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5646097F" w14:textId="77777777" w:rsidR="009D512D" w:rsidRDefault="00AC251D">
            <w:pPr>
              <w:spacing w:after="0" w:line="259" w:lineRule="auto"/>
              <w:ind w:left="1" w:right="0" w:firstLine="0"/>
              <w:jc w:val="left"/>
            </w:pPr>
            <w:r>
              <w:rPr>
                <w:rFonts w:ascii="Calibri" w:eastAsia="Calibri" w:hAnsi="Calibri" w:cs="Calibri"/>
                <w:sz w:val="18"/>
              </w:rPr>
              <w:t xml:space="preserve">Integer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57E725A0" w14:textId="77777777" w:rsidR="009D512D" w:rsidRDefault="00AC251D">
            <w:pPr>
              <w:spacing w:after="0" w:line="259" w:lineRule="auto"/>
              <w:ind w:left="2" w:right="0" w:firstLine="0"/>
              <w:jc w:val="left"/>
            </w:pPr>
            <w:r>
              <w:rPr>
                <w:rFonts w:ascii="Calibri" w:eastAsia="Calibri" w:hAnsi="Calibri" w:cs="Calibri"/>
                <w:sz w:val="18"/>
              </w:rPr>
              <w:t xml:space="preserve">4 </w:t>
            </w:r>
          </w:p>
        </w:tc>
      </w:tr>
      <w:tr w:rsidR="009D512D" w14:paraId="17982BC7"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D9D9D9"/>
          </w:tcPr>
          <w:p w14:paraId="37AB4722"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single" w:sz="4" w:space="0" w:color="000000"/>
              <w:bottom w:val="single" w:sz="4" w:space="0" w:color="000000"/>
              <w:right w:val="nil"/>
            </w:tcBorders>
            <w:shd w:val="clear" w:color="auto" w:fill="D9D9D9"/>
          </w:tcPr>
          <w:p w14:paraId="40D4AAD5" w14:textId="77777777" w:rsidR="009D512D" w:rsidRDefault="00AC251D">
            <w:pPr>
              <w:spacing w:after="0" w:line="259" w:lineRule="auto"/>
              <w:ind w:left="3" w:right="0" w:firstLine="0"/>
              <w:jc w:val="left"/>
            </w:pPr>
            <w:r>
              <w:rPr>
                <w:rFonts w:ascii="Calibri" w:eastAsia="Calibri" w:hAnsi="Calibri" w:cs="Calibri"/>
                <w:b/>
                <w:sz w:val="18"/>
              </w:rPr>
              <w:t xml:space="preserve">Total Size </w:t>
            </w:r>
          </w:p>
        </w:tc>
        <w:tc>
          <w:tcPr>
            <w:tcW w:w="313" w:type="dxa"/>
            <w:tcBorders>
              <w:top w:val="single" w:sz="4" w:space="0" w:color="000000"/>
              <w:left w:val="nil"/>
              <w:bottom w:val="single" w:sz="4" w:space="0" w:color="000000"/>
              <w:right w:val="single" w:sz="4" w:space="0" w:color="000000"/>
            </w:tcBorders>
            <w:shd w:val="clear" w:color="auto" w:fill="D9D9D9"/>
          </w:tcPr>
          <w:p w14:paraId="39AA9228"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9D9D9"/>
          </w:tcPr>
          <w:p w14:paraId="5FB5EE22" w14:textId="77777777" w:rsidR="009D512D" w:rsidRDefault="00AC251D">
            <w:pPr>
              <w:spacing w:after="0" w:line="259" w:lineRule="auto"/>
              <w:ind w:left="2" w:right="0" w:firstLine="0"/>
              <w:jc w:val="left"/>
            </w:pPr>
            <w:r>
              <w:rPr>
                <w:rFonts w:ascii="Calibri" w:eastAsia="Calibri" w:hAnsi="Calibri" w:cs="Calibri"/>
                <w:sz w:val="18"/>
              </w:rPr>
              <w:t xml:space="preserve">8 </w:t>
            </w:r>
          </w:p>
        </w:tc>
        <w:tc>
          <w:tcPr>
            <w:tcW w:w="0" w:type="auto"/>
            <w:vMerge/>
            <w:tcBorders>
              <w:top w:val="nil"/>
              <w:left w:val="single" w:sz="4" w:space="0" w:color="000000"/>
              <w:bottom w:val="single" w:sz="4" w:space="0" w:color="000000"/>
              <w:right w:val="single" w:sz="4" w:space="0" w:color="000000"/>
            </w:tcBorders>
          </w:tcPr>
          <w:p w14:paraId="617D73E1"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9D9D9"/>
          </w:tcPr>
          <w:p w14:paraId="24D35D4D" w14:textId="77777777" w:rsidR="009D512D" w:rsidRDefault="00AC251D">
            <w:pPr>
              <w:spacing w:after="0" w:line="259" w:lineRule="auto"/>
              <w:ind w:left="1" w:right="0" w:firstLine="0"/>
              <w:jc w:val="left"/>
            </w:pPr>
            <w:r>
              <w:rPr>
                <w:rFonts w:ascii="Calibri" w:eastAsia="Calibri" w:hAnsi="Calibri" w:cs="Calibri"/>
                <w:sz w:val="18"/>
              </w:rPr>
              <w:t xml:space="preserve"> </w:t>
            </w:r>
          </w:p>
        </w:tc>
        <w:tc>
          <w:tcPr>
            <w:tcW w:w="521" w:type="dxa"/>
            <w:tcBorders>
              <w:top w:val="single" w:sz="4" w:space="0" w:color="000000"/>
              <w:left w:val="nil"/>
              <w:bottom w:val="single" w:sz="4" w:space="0" w:color="000000"/>
              <w:right w:val="single" w:sz="4" w:space="0" w:color="000000"/>
            </w:tcBorders>
            <w:shd w:val="clear" w:color="auto" w:fill="D9D9D9"/>
          </w:tcPr>
          <w:p w14:paraId="5BAF0F4A"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9D9D9"/>
          </w:tcPr>
          <w:p w14:paraId="65EA6C30" w14:textId="77777777" w:rsidR="009D512D" w:rsidRDefault="00AC251D">
            <w:pPr>
              <w:spacing w:after="0" w:line="259" w:lineRule="auto"/>
              <w:ind w:left="1" w:right="0" w:firstLine="0"/>
              <w:jc w:val="left"/>
            </w:pPr>
            <w:r>
              <w:rPr>
                <w:rFonts w:ascii="Calibri" w:eastAsia="Calibri" w:hAnsi="Calibri" w:cs="Calibri"/>
                <w:b/>
                <w:sz w:val="18"/>
              </w:rPr>
              <w:t xml:space="preserve">Total Size </w:t>
            </w:r>
          </w:p>
        </w:tc>
        <w:tc>
          <w:tcPr>
            <w:tcW w:w="779" w:type="dxa"/>
            <w:tcBorders>
              <w:top w:val="single" w:sz="4" w:space="0" w:color="000000"/>
              <w:left w:val="single" w:sz="4" w:space="0" w:color="000000"/>
              <w:bottom w:val="single" w:sz="4" w:space="0" w:color="000000"/>
              <w:right w:val="single" w:sz="4" w:space="0" w:color="000000"/>
            </w:tcBorders>
            <w:shd w:val="clear" w:color="auto" w:fill="D9D9D9"/>
          </w:tcPr>
          <w:p w14:paraId="6D455343" w14:textId="77777777" w:rsidR="009D512D" w:rsidRDefault="00AC251D">
            <w:pPr>
              <w:spacing w:after="0" w:line="259" w:lineRule="auto"/>
              <w:ind w:left="2" w:right="0" w:firstLine="0"/>
              <w:jc w:val="left"/>
            </w:pPr>
            <w:r>
              <w:rPr>
                <w:rFonts w:ascii="Calibri" w:eastAsia="Calibri" w:hAnsi="Calibri" w:cs="Calibri"/>
                <w:sz w:val="18"/>
              </w:rPr>
              <w:t xml:space="preserve">20 </w:t>
            </w:r>
          </w:p>
        </w:tc>
      </w:tr>
      <w:tr w:rsidR="009D512D" w14:paraId="2BA8A00A" w14:textId="77777777">
        <w:trPr>
          <w:trHeight w:val="350"/>
        </w:trPr>
        <w:tc>
          <w:tcPr>
            <w:tcW w:w="2489" w:type="dxa"/>
            <w:tcBorders>
              <w:top w:val="single" w:sz="4" w:space="0" w:color="000000"/>
              <w:left w:val="single" w:sz="4" w:space="0" w:color="000000"/>
              <w:bottom w:val="single" w:sz="4" w:space="0" w:color="000000"/>
              <w:right w:val="nil"/>
            </w:tcBorders>
            <w:shd w:val="clear" w:color="auto" w:fill="BFBFBF"/>
          </w:tcPr>
          <w:p w14:paraId="43D41D47"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nil"/>
              <w:bottom w:val="single" w:sz="4" w:space="0" w:color="000000"/>
              <w:right w:val="nil"/>
            </w:tcBorders>
            <w:shd w:val="clear" w:color="auto" w:fill="BFBFBF"/>
          </w:tcPr>
          <w:p w14:paraId="3B73F82C" w14:textId="77777777" w:rsidR="009D512D" w:rsidRDefault="009D512D">
            <w:pPr>
              <w:spacing w:after="160" w:line="259" w:lineRule="auto"/>
              <w:ind w:left="0" w:right="0" w:firstLine="0"/>
              <w:jc w:val="left"/>
            </w:pPr>
          </w:p>
        </w:tc>
        <w:tc>
          <w:tcPr>
            <w:tcW w:w="1092" w:type="dxa"/>
            <w:gridSpan w:val="2"/>
            <w:tcBorders>
              <w:top w:val="single" w:sz="4" w:space="0" w:color="000000"/>
              <w:left w:val="nil"/>
              <w:bottom w:val="single" w:sz="4" w:space="0" w:color="000000"/>
              <w:right w:val="nil"/>
            </w:tcBorders>
            <w:shd w:val="clear" w:color="auto" w:fill="BFBFBF"/>
          </w:tcPr>
          <w:p w14:paraId="6B047F7B" w14:textId="77777777" w:rsidR="009D512D" w:rsidRDefault="009D512D">
            <w:pPr>
              <w:spacing w:after="160" w:line="259" w:lineRule="auto"/>
              <w:ind w:left="0" w:right="0" w:firstLine="0"/>
              <w:jc w:val="left"/>
            </w:pPr>
          </w:p>
        </w:tc>
        <w:tc>
          <w:tcPr>
            <w:tcW w:w="2696" w:type="dxa"/>
            <w:gridSpan w:val="2"/>
            <w:tcBorders>
              <w:top w:val="single" w:sz="4" w:space="0" w:color="000000"/>
              <w:left w:val="nil"/>
              <w:bottom w:val="single" w:sz="4" w:space="0" w:color="000000"/>
              <w:right w:val="nil"/>
            </w:tcBorders>
            <w:shd w:val="clear" w:color="auto" w:fill="BFBFBF"/>
          </w:tcPr>
          <w:p w14:paraId="269B872C" w14:textId="77777777" w:rsidR="009D512D" w:rsidRDefault="009D512D">
            <w:pPr>
              <w:spacing w:after="160" w:line="259" w:lineRule="auto"/>
              <w:ind w:left="0" w:right="0" w:firstLine="0"/>
              <w:jc w:val="left"/>
            </w:pPr>
          </w:p>
        </w:tc>
        <w:tc>
          <w:tcPr>
            <w:tcW w:w="1782" w:type="dxa"/>
            <w:gridSpan w:val="2"/>
            <w:tcBorders>
              <w:top w:val="single" w:sz="4" w:space="0" w:color="000000"/>
              <w:left w:val="nil"/>
              <w:bottom w:val="single" w:sz="4" w:space="0" w:color="000000"/>
              <w:right w:val="nil"/>
            </w:tcBorders>
            <w:shd w:val="clear" w:color="auto" w:fill="BFBFBF"/>
          </w:tcPr>
          <w:p w14:paraId="379D75A2" w14:textId="77777777" w:rsidR="009D512D" w:rsidRDefault="009D512D">
            <w:pPr>
              <w:spacing w:after="160" w:line="259" w:lineRule="auto"/>
              <w:ind w:left="0" w:right="0" w:firstLine="0"/>
              <w:jc w:val="left"/>
            </w:pPr>
          </w:p>
        </w:tc>
        <w:tc>
          <w:tcPr>
            <w:tcW w:w="779" w:type="dxa"/>
            <w:tcBorders>
              <w:top w:val="single" w:sz="4" w:space="0" w:color="000000"/>
              <w:left w:val="nil"/>
              <w:bottom w:val="single" w:sz="4" w:space="0" w:color="000000"/>
              <w:right w:val="single" w:sz="4" w:space="0" w:color="000000"/>
            </w:tcBorders>
            <w:shd w:val="clear" w:color="auto" w:fill="BFBFBF"/>
          </w:tcPr>
          <w:p w14:paraId="2EB688BE" w14:textId="77777777" w:rsidR="009D512D" w:rsidRDefault="009D512D">
            <w:pPr>
              <w:spacing w:after="160" w:line="259" w:lineRule="auto"/>
              <w:ind w:left="0" w:right="0" w:firstLine="0"/>
              <w:jc w:val="left"/>
            </w:pPr>
          </w:p>
        </w:tc>
      </w:tr>
      <w:tr w:rsidR="009D512D" w14:paraId="62A6B96F" w14:textId="77777777">
        <w:trPr>
          <w:trHeight w:val="349"/>
        </w:trPr>
        <w:tc>
          <w:tcPr>
            <w:tcW w:w="2489" w:type="dxa"/>
            <w:tcBorders>
              <w:top w:val="single" w:sz="4" w:space="0" w:color="000000"/>
              <w:left w:val="single" w:sz="4" w:space="0" w:color="000000"/>
              <w:bottom w:val="single" w:sz="4" w:space="0" w:color="000000"/>
              <w:right w:val="nil"/>
            </w:tcBorders>
            <w:shd w:val="clear" w:color="auto" w:fill="BDD7EE"/>
          </w:tcPr>
          <w:p w14:paraId="7F107041" w14:textId="77777777" w:rsidR="009D512D" w:rsidRDefault="00AC251D">
            <w:pPr>
              <w:spacing w:after="0" w:line="259" w:lineRule="auto"/>
              <w:ind w:left="0" w:right="0" w:firstLine="0"/>
              <w:jc w:val="left"/>
            </w:pPr>
            <w:r>
              <w:rPr>
                <w:rFonts w:ascii="Calibri" w:eastAsia="Calibri" w:hAnsi="Calibri" w:cs="Calibri"/>
                <w:b/>
                <w:sz w:val="18"/>
              </w:rPr>
              <w:t xml:space="preserve">Sizes (bytes) </w:t>
            </w:r>
          </w:p>
        </w:tc>
        <w:tc>
          <w:tcPr>
            <w:tcW w:w="923" w:type="dxa"/>
            <w:tcBorders>
              <w:top w:val="single" w:sz="4" w:space="0" w:color="000000"/>
              <w:left w:val="nil"/>
              <w:bottom w:val="single" w:sz="4" w:space="0" w:color="000000"/>
              <w:right w:val="nil"/>
            </w:tcBorders>
            <w:shd w:val="clear" w:color="auto" w:fill="BDD7EE"/>
          </w:tcPr>
          <w:p w14:paraId="34AF5889" w14:textId="77777777" w:rsidR="009D512D" w:rsidRDefault="009D512D">
            <w:pPr>
              <w:spacing w:after="160" w:line="259" w:lineRule="auto"/>
              <w:ind w:left="0" w:right="0" w:firstLine="0"/>
              <w:jc w:val="left"/>
            </w:pPr>
          </w:p>
        </w:tc>
        <w:tc>
          <w:tcPr>
            <w:tcW w:w="1092" w:type="dxa"/>
            <w:gridSpan w:val="2"/>
            <w:tcBorders>
              <w:top w:val="single" w:sz="4" w:space="0" w:color="000000"/>
              <w:left w:val="nil"/>
              <w:bottom w:val="single" w:sz="4" w:space="0" w:color="000000"/>
              <w:right w:val="nil"/>
            </w:tcBorders>
            <w:shd w:val="clear" w:color="auto" w:fill="BDD7EE"/>
          </w:tcPr>
          <w:p w14:paraId="45E46167" w14:textId="77777777" w:rsidR="009D512D" w:rsidRDefault="009D512D">
            <w:pPr>
              <w:spacing w:after="160" w:line="259" w:lineRule="auto"/>
              <w:ind w:left="0" w:right="0" w:firstLine="0"/>
              <w:jc w:val="left"/>
            </w:pPr>
          </w:p>
        </w:tc>
        <w:tc>
          <w:tcPr>
            <w:tcW w:w="2696" w:type="dxa"/>
            <w:gridSpan w:val="2"/>
            <w:tcBorders>
              <w:top w:val="single" w:sz="4" w:space="0" w:color="000000"/>
              <w:left w:val="nil"/>
              <w:bottom w:val="single" w:sz="4" w:space="0" w:color="000000"/>
              <w:right w:val="nil"/>
            </w:tcBorders>
            <w:shd w:val="clear" w:color="auto" w:fill="BDD7EE"/>
          </w:tcPr>
          <w:p w14:paraId="657979E4" w14:textId="77777777" w:rsidR="009D512D" w:rsidRDefault="009D512D">
            <w:pPr>
              <w:spacing w:after="160" w:line="259" w:lineRule="auto"/>
              <w:ind w:left="0" w:right="0" w:firstLine="0"/>
              <w:jc w:val="left"/>
            </w:pPr>
          </w:p>
        </w:tc>
        <w:tc>
          <w:tcPr>
            <w:tcW w:w="1782" w:type="dxa"/>
            <w:gridSpan w:val="2"/>
            <w:tcBorders>
              <w:top w:val="single" w:sz="4" w:space="0" w:color="000000"/>
              <w:left w:val="nil"/>
              <w:bottom w:val="single" w:sz="4" w:space="0" w:color="000000"/>
              <w:right w:val="nil"/>
            </w:tcBorders>
            <w:shd w:val="clear" w:color="auto" w:fill="BDD7EE"/>
          </w:tcPr>
          <w:p w14:paraId="004618FE" w14:textId="77777777" w:rsidR="009D512D" w:rsidRDefault="009D512D">
            <w:pPr>
              <w:spacing w:after="160" w:line="259" w:lineRule="auto"/>
              <w:ind w:left="0" w:right="0" w:firstLine="0"/>
              <w:jc w:val="left"/>
            </w:pPr>
          </w:p>
        </w:tc>
        <w:tc>
          <w:tcPr>
            <w:tcW w:w="779" w:type="dxa"/>
            <w:tcBorders>
              <w:top w:val="single" w:sz="4" w:space="0" w:color="000000"/>
              <w:left w:val="nil"/>
              <w:bottom w:val="single" w:sz="4" w:space="0" w:color="000000"/>
              <w:right w:val="single" w:sz="4" w:space="0" w:color="000000"/>
            </w:tcBorders>
            <w:shd w:val="clear" w:color="auto" w:fill="BDD7EE"/>
          </w:tcPr>
          <w:p w14:paraId="1C3970BD" w14:textId="77777777" w:rsidR="009D512D" w:rsidRDefault="009D512D">
            <w:pPr>
              <w:spacing w:after="160" w:line="259" w:lineRule="auto"/>
              <w:ind w:left="0" w:right="0" w:firstLine="0"/>
              <w:jc w:val="left"/>
            </w:pPr>
          </w:p>
        </w:tc>
      </w:tr>
      <w:tr w:rsidR="009D512D" w14:paraId="4699814A" w14:textId="77777777">
        <w:trPr>
          <w:trHeight w:val="349"/>
        </w:trPr>
        <w:tc>
          <w:tcPr>
            <w:tcW w:w="2489" w:type="dxa"/>
            <w:tcBorders>
              <w:top w:val="single" w:sz="4" w:space="0" w:color="000000"/>
              <w:left w:val="single" w:sz="4" w:space="0" w:color="000000"/>
              <w:bottom w:val="single" w:sz="4" w:space="0" w:color="000000"/>
              <w:right w:val="nil"/>
            </w:tcBorders>
            <w:shd w:val="clear" w:color="auto" w:fill="D9D9D9"/>
          </w:tcPr>
          <w:p w14:paraId="3124B715" w14:textId="77777777" w:rsidR="009D512D" w:rsidRDefault="00AC251D">
            <w:pPr>
              <w:spacing w:after="0" w:line="259" w:lineRule="auto"/>
              <w:ind w:left="0" w:right="0" w:firstLine="0"/>
              <w:jc w:val="left"/>
            </w:pPr>
            <w:r>
              <w:rPr>
                <w:rFonts w:ascii="Calibri" w:eastAsia="Calibri" w:hAnsi="Calibri" w:cs="Calibri"/>
                <w:b/>
                <w:sz w:val="18"/>
              </w:rPr>
              <w:t xml:space="preserve">KB </w:t>
            </w:r>
          </w:p>
        </w:tc>
        <w:tc>
          <w:tcPr>
            <w:tcW w:w="923" w:type="dxa"/>
            <w:tcBorders>
              <w:top w:val="single" w:sz="4" w:space="0" w:color="000000"/>
              <w:left w:val="nil"/>
              <w:bottom w:val="single" w:sz="4" w:space="0" w:color="000000"/>
              <w:right w:val="single" w:sz="4" w:space="0" w:color="000000"/>
            </w:tcBorders>
            <w:shd w:val="clear" w:color="auto" w:fill="D9D9D9"/>
          </w:tcPr>
          <w:p w14:paraId="68907FB6" w14:textId="77777777" w:rsidR="009D512D" w:rsidRDefault="009D512D">
            <w:pPr>
              <w:spacing w:after="160" w:line="259" w:lineRule="auto"/>
              <w:ind w:left="0" w:right="0" w:firstLine="0"/>
              <w:jc w:val="left"/>
            </w:pPr>
          </w:p>
        </w:tc>
        <w:tc>
          <w:tcPr>
            <w:tcW w:w="1092" w:type="dxa"/>
            <w:gridSpan w:val="2"/>
            <w:tcBorders>
              <w:top w:val="single" w:sz="4" w:space="0" w:color="000000"/>
              <w:left w:val="single" w:sz="4" w:space="0" w:color="000000"/>
              <w:bottom w:val="single" w:sz="4" w:space="0" w:color="000000"/>
              <w:right w:val="nil"/>
            </w:tcBorders>
            <w:shd w:val="clear" w:color="auto" w:fill="D9D9D9"/>
          </w:tcPr>
          <w:p w14:paraId="0A805637" w14:textId="77777777" w:rsidR="009D512D" w:rsidRDefault="00AC251D">
            <w:pPr>
              <w:spacing w:after="0" w:line="259" w:lineRule="auto"/>
              <w:ind w:left="1" w:right="0" w:firstLine="0"/>
              <w:jc w:val="left"/>
            </w:pPr>
            <w:r>
              <w:rPr>
                <w:rFonts w:ascii="Calibri" w:eastAsia="Calibri" w:hAnsi="Calibri" w:cs="Calibri"/>
                <w:b/>
                <w:sz w:val="18"/>
              </w:rPr>
              <w:t xml:space="preserve">MB </w:t>
            </w:r>
          </w:p>
        </w:tc>
        <w:tc>
          <w:tcPr>
            <w:tcW w:w="2696" w:type="dxa"/>
            <w:gridSpan w:val="2"/>
            <w:tcBorders>
              <w:top w:val="single" w:sz="4" w:space="0" w:color="000000"/>
              <w:left w:val="nil"/>
              <w:bottom w:val="single" w:sz="4" w:space="0" w:color="000000"/>
              <w:right w:val="single" w:sz="4" w:space="0" w:color="000000"/>
            </w:tcBorders>
            <w:shd w:val="clear" w:color="auto" w:fill="D9D9D9"/>
          </w:tcPr>
          <w:p w14:paraId="78784170" w14:textId="77777777" w:rsidR="009D512D" w:rsidRDefault="009D512D">
            <w:pPr>
              <w:spacing w:after="160" w:line="259" w:lineRule="auto"/>
              <w:ind w:left="0" w:right="0" w:firstLine="0"/>
              <w:jc w:val="left"/>
            </w:pPr>
          </w:p>
        </w:tc>
        <w:tc>
          <w:tcPr>
            <w:tcW w:w="1782" w:type="dxa"/>
            <w:gridSpan w:val="2"/>
            <w:tcBorders>
              <w:top w:val="single" w:sz="4" w:space="0" w:color="000000"/>
              <w:left w:val="single" w:sz="4" w:space="0" w:color="000000"/>
              <w:bottom w:val="single" w:sz="4" w:space="0" w:color="000000"/>
              <w:right w:val="nil"/>
            </w:tcBorders>
            <w:shd w:val="clear" w:color="auto" w:fill="D9D9D9"/>
          </w:tcPr>
          <w:p w14:paraId="38734E23" w14:textId="77777777" w:rsidR="009D512D" w:rsidRDefault="00AC251D">
            <w:pPr>
              <w:spacing w:after="0" w:line="259" w:lineRule="auto"/>
              <w:ind w:left="1" w:right="0" w:firstLine="0"/>
              <w:jc w:val="left"/>
            </w:pPr>
            <w:r>
              <w:rPr>
                <w:rFonts w:ascii="Calibri" w:eastAsia="Calibri" w:hAnsi="Calibri" w:cs="Calibri"/>
                <w:b/>
                <w:sz w:val="18"/>
              </w:rPr>
              <w:t xml:space="preserve">GB </w:t>
            </w:r>
          </w:p>
        </w:tc>
        <w:tc>
          <w:tcPr>
            <w:tcW w:w="779" w:type="dxa"/>
            <w:tcBorders>
              <w:top w:val="single" w:sz="4" w:space="0" w:color="000000"/>
              <w:left w:val="nil"/>
              <w:bottom w:val="single" w:sz="4" w:space="0" w:color="000000"/>
              <w:right w:val="single" w:sz="4" w:space="0" w:color="000000"/>
            </w:tcBorders>
            <w:shd w:val="clear" w:color="auto" w:fill="D9D9D9"/>
          </w:tcPr>
          <w:p w14:paraId="3A8976A6" w14:textId="77777777" w:rsidR="009D512D" w:rsidRDefault="009D512D">
            <w:pPr>
              <w:spacing w:after="160" w:line="259" w:lineRule="auto"/>
              <w:ind w:left="0" w:right="0" w:firstLine="0"/>
              <w:jc w:val="left"/>
            </w:pPr>
          </w:p>
        </w:tc>
      </w:tr>
      <w:tr w:rsidR="009D512D" w14:paraId="1C500DE6" w14:textId="77777777">
        <w:trPr>
          <w:trHeight w:val="349"/>
        </w:trPr>
        <w:tc>
          <w:tcPr>
            <w:tcW w:w="2489" w:type="dxa"/>
            <w:tcBorders>
              <w:top w:val="single" w:sz="4" w:space="0" w:color="000000"/>
              <w:left w:val="single" w:sz="4" w:space="0" w:color="000000"/>
              <w:bottom w:val="single" w:sz="4" w:space="0" w:color="000000"/>
              <w:right w:val="nil"/>
            </w:tcBorders>
            <w:shd w:val="clear" w:color="auto" w:fill="DDEBF7"/>
          </w:tcPr>
          <w:p w14:paraId="0A01DC90" w14:textId="77777777" w:rsidR="009D512D" w:rsidRDefault="00AC251D">
            <w:pPr>
              <w:spacing w:after="0" w:line="259" w:lineRule="auto"/>
              <w:ind w:left="0" w:right="0" w:firstLine="0"/>
              <w:jc w:val="left"/>
            </w:pPr>
            <w:r>
              <w:rPr>
                <w:rFonts w:ascii="Calibri" w:eastAsia="Calibri" w:hAnsi="Calibri" w:cs="Calibri"/>
                <w:sz w:val="18"/>
              </w:rPr>
              <w:t xml:space="preserve">1,024 </w:t>
            </w:r>
          </w:p>
        </w:tc>
        <w:tc>
          <w:tcPr>
            <w:tcW w:w="923" w:type="dxa"/>
            <w:tcBorders>
              <w:top w:val="single" w:sz="4" w:space="0" w:color="000000"/>
              <w:left w:val="nil"/>
              <w:bottom w:val="single" w:sz="4" w:space="0" w:color="000000"/>
              <w:right w:val="single" w:sz="4" w:space="0" w:color="000000"/>
            </w:tcBorders>
            <w:shd w:val="clear" w:color="auto" w:fill="DDEBF7"/>
          </w:tcPr>
          <w:p w14:paraId="04772A47" w14:textId="77777777" w:rsidR="009D512D" w:rsidRDefault="009D512D">
            <w:pPr>
              <w:spacing w:after="160" w:line="259" w:lineRule="auto"/>
              <w:ind w:left="0" w:right="0" w:firstLine="0"/>
              <w:jc w:val="left"/>
            </w:pPr>
          </w:p>
        </w:tc>
        <w:tc>
          <w:tcPr>
            <w:tcW w:w="1092" w:type="dxa"/>
            <w:gridSpan w:val="2"/>
            <w:tcBorders>
              <w:top w:val="single" w:sz="4" w:space="0" w:color="000000"/>
              <w:left w:val="single" w:sz="4" w:space="0" w:color="000000"/>
              <w:bottom w:val="single" w:sz="4" w:space="0" w:color="000000"/>
              <w:right w:val="nil"/>
            </w:tcBorders>
            <w:shd w:val="clear" w:color="auto" w:fill="DDEBF7"/>
          </w:tcPr>
          <w:p w14:paraId="6A9D8E7A" w14:textId="77777777" w:rsidR="009D512D" w:rsidRDefault="00AC251D">
            <w:pPr>
              <w:spacing w:after="0" w:line="259" w:lineRule="auto"/>
              <w:ind w:left="1" w:right="0" w:firstLine="0"/>
              <w:jc w:val="left"/>
            </w:pPr>
            <w:r>
              <w:rPr>
                <w:rFonts w:ascii="Calibri" w:eastAsia="Calibri" w:hAnsi="Calibri" w:cs="Calibri"/>
                <w:sz w:val="18"/>
              </w:rPr>
              <w:t xml:space="preserve">1,048,576 </w:t>
            </w:r>
          </w:p>
        </w:tc>
        <w:tc>
          <w:tcPr>
            <w:tcW w:w="2696" w:type="dxa"/>
            <w:gridSpan w:val="2"/>
            <w:tcBorders>
              <w:top w:val="single" w:sz="4" w:space="0" w:color="000000"/>
              <w:left w:val="nil"/>
              <w:bottom w:val="single" w:sz="4" w:space="0" w:color="000000"/>
              <w:right w:val="single" w:sz="4" w:space="0" w:color="000000"/>
            </w:tcBorders>
            <w:shd w:val="clear" w:color="auto" w:fill="DDEBF7"/>
          </w:tcPr>
          <w:p w14:paraId="396FD05D" w14:textId="77777777" w:rsidR="009D512D" w:rsidRDefault="009D512D">
            <w:pPr>
              <w:spacing w:after="160" w:line="259" w:lineRule="auto"/>
              <w:ind w:left="0" w:right="0" w:firstLine="0"/>
              <w:jc w:val="left"/>
            </w:pPr>
          </w:p>
        </w:tc>
        <w:tc>
          <w:tcPr>
            <w:tcW w:w="1782" w:type="dxa"/>
            <w:gridSpan w:val="2"/>
            <w:tcBorders>
              <w:top w:val="single" w:sz="4" w:space="0" w:color="000000"/>
              <w:left w:val="single" w:sz="4" w:space="0" w:color="000000"/>
              <w:bottom w:val="single" w:sz="4" w:space="0" w:color="000000"/>
              <w:right w:val="nil"/>
            </w:tcBorders>
            <w:shd w:val="clear" w:color="auto" w:fill="DDEBF7"/>
          </w:tcPr>
          <w:p w14:paraId="119944CC" w14:textId="77777777" w:rsidR="009D512D" w:rsidRDefault="00AC251D">
            <w:pPr>
              <w:spacing w:after="0" w:line="259" w:lineRule="auto"/>
              <w:ind w:left="1" w:right="0" w:firstLine="0"/>
              <w:jc w:val="left"/>
            </w:pPr>
            <w:r>
              <w:rPr>
                <w:rFonts w:ascii="Calibri" w:eastAsia="Calibri" w:hAnsi="Calibri" w:cs="Calibri"/>
                <w:sz w:val="18"/>
              </w:rPr>
              <w:t xml:space="preserve">1,073,741,824 </w:t>
            </w:r>
          </w:p>
        </w:tc>
        <w:tc>
          <w:tcPr>
            <w:tcW w:w="779" w:type="dxa"/>
            <w:tcBorders>
              <w:top w:val="single" w:sz="4" w:space="0" w:color="000000"/>
              <w:left w:val="nil"/>
              <w:bottom w:val="single" w:sz="4" w:space="0" w:color="000000"/>
              <w:right w:val="single" w:sz="4" w:space="0" w:color="000000"/>
            </w:tcBorders>
            <w:shd w:val="clear" w:color="auto" w:fill="DDEBF7"/>
          </w:tcPr>
          <w:p w14:paraId="3FF104C0" w14:textId="77777777" w:rsidR="009D512D" w:rsidRDefault="009D512D">
            <w:pPr>
              <w:spacing w:after="160" w:line="259" w:lineRule="auto"/>
              <w:ind w:left="0" w:right="0" w:firstLine="0"/>
              <w:jc w:val="left"/>
            </w:pPr>
          </w:p>
        </w:tc>
      </w:tr>
      <w:tr w:rsidR="009D512D" w14:paraId="64361DEF" w14:textId="77777777">
        <w:trPr>
          <w:trHeight w:val="350"/>
        </w:trPr>
        <w:tc>
          <w:tcPr>
            <w:tcW w:w="3413" w:type="dxa"/>
            <w:gridSpan w:val="2"/>
            <w:tcBorders>
              <w:top w:val="single" w:sz="4" w:space="0" w:color="000000"/>
              <w:left w:val="single" w:sz="4" w:space="0" w:color="000000"/>
              <w:bottom w:val="single" w:sz="4" w:space="0" w:color="000000"/>
              <w:right w:val="nil"/>
            </w:tcBorders>
            <w:shd w:val="clear" w:color="auto" w:fill="BFBFBF"/>
          </w:tcPr>
          <w:p w14:paraId="4631E35B"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3788" w:type="dxa"/>
            <w:gridSpan w:val="4"/>
            <w:tcBorders>
              <w:top w:val="single" w:sz="4" w:space="0" w:color="000000"/>
              <w:left w:val="nil"/>
              <w:bottom w:val="single" w:sz="4" w:space="0" w:color="000000"/>
              <w:right w:val="nil"/>
            </w:tcBorders>
            <w:shd w:val="clear" w:color="auto" w:fill="BFBFBF"/>
          </w:tcPr>
          <w:p w14:paraId="02EBF9BF" w14:textId="77777777" w:rsidR="009D512D" w:rsidRDefault="009D512D">
            <w:pPr>
              <w:spacing w:after="160" w:line="259" w:lineRule="auto"/>
              <w:ind w:left="0" w:right="0" w:firstLine="0"/>
              <w:jc w:val="left"/>
            </w:pPr>
          </w:p>
        </w:tc>
        <w:tc>
          <w:tcPr>
            <w:tcW w:w="2561" w:type="dxa"/>
            <w:gridSpan w:val="3"/>
            <w:tcBorders>
              <w:top w:val="single" w:sz="4" w:space="0" w:color="000000"/>
              <w:left w:val="nil"/>
              <w:bottom w:val="single" w:sz="4" w:space="0" w:color="000000"/>
              <w:right w:val="single" w:sz="4" w:space="0" w:color="000000"/>
            </w:tcBorders>
            <w:shd w:val="clear" w:color="auto" w:fill="BFBFBF"/>
          </w:tcPr>
          <w:p w14:paraId="31D8C624" w14:textId="77777777" w:rsidR="009D512D" w:rsidRDefault="009D512D">
            <w:pPr>
              <w:spacing w:after="160" w:line="259" w:lineRule="auto"/>
              <w:ind w:left="0" w:right="0" w:firstLine="0"/>
              <w:jc w:val="left"/>
            </w:pPr>
          </w:p>
        </w:tc>
      </w:tr>
      <w:tr w:rsidR="009D512D" w14:paraId="1E5D7415" w14:textId="77777777">
        <w:trPr>
          <w:trHeight w:val="349"/>
        </w:trPr>
        <w:tc>
          <w:tcPr>
            <w:tcW w:w="3413" w:type="dxa"/>
            <w:gridSpan w:val="2"/>
            <w:tcBorders>
              <w:top w:val="single" w:sz="4" w:space="0" w:color="000000"/>
              <w:left w:val="single" w:sz="4" w:space="0" w:color="000000"/>
              <w:bottom w:val="single" w:sz="4" w:space="0" w:color="000000"/>
              <w:right w:val="nil"/>
            </w:tcBorders>
            <w:shd w:val="clear" w:color="auto" w:fill="BDD7EE"/>
          </w:tcPr>
          <w:p w14:paraId="0B2735EA" w14:textId="77777777" w:rsidR="009D512D" w:rsidRDefault="00AC251D">
            <w:pPr>
              <w:spacing w:after="0" w:line="259" w:lineRule="auto"/>
              <w:ind w:left="0" w:right="0" w:firstLine="0"/>
              <w:jc w:val="left"/>
            </w:pPr>
            <w:r>
              <w:rPr>
                <w:rFonts w:ascii="Calibri" w:eastAsia="Calibri" w:hAnsi="Calibri" w:cs="Calibri"/>
                <w:b/>
                <w:sz w:val="18"/>
              </w:rPr>
              <w:t xml:space="preserve">File Options </w:t>
            </w:r>
          </w:p>
        </w:tc>
        <w:tc>
          <w:tcPr>
            <w:tcW w:w="3788" w:type="dxa"/>
            <w:gridSpan w:val="4"/>
            <w:tcBorders>
              <w:top w:val="single" w:sz="4" w:space="0" w:color="000000"/>
              <w:left w:val="nil"/>
              <w:bottom w:val="single" w:sz="4" w:space="0" w:color="000000"/>
              <w:right w:val="nil"/>
            </w:tcBorders>
            <w:shd w:val="clear" w:color="auto" w:fill="BDD7EE"/>
          </w:tcPr>
          <w:p w14:paraId="7A4C0E8C" w14:textId="77777777" w:rsidR="009D512D" w:rsidRDefault="009D512D">
            <w:pPr>
              <w:spacing w:after="160" w:line="259" w:lineRule="auto"/>
              <w:ind w:left="0" w:right="0" w:firstLine="0"/>
              <w:jc w:val="left"/>
            </w:pPr>
          </w:p>
        </w:tc>
        <w:tc>
          <w:tcPr>
            <w:tcW w:w="2561" w:type="dxa"/>
            <w:gridSpan w:val="3"/>
            <w:tcBorders>
              <w:top w:val="single" w:sz="4" w:space="0" w:color="000000"/>
              <w:left w:val="nil"/>
              <w:bottom w:val="single" w:sz="4" w:space="0" w:color="000000"/>
              <w:right w:val="single" w:sz="4" w:space="0" w:color="000000"/>
            </w:tcBorders>
            <w:shd w:val="clear" w:color="auto" w:fill="BDD7EE"/>
          </w:tcPr>
          <w:p w14:paraId="52D70812" w14:textId="77777777" w:rsidR="009D512D" w:rsidRDefault="009D512D">
            <w:pPr>
              <w:spacing w:after="160" w:line="259" w:lineRule="auto"/>
              <w:ind w:left="0" w:right="0" w:firstLine="0"/>
              <w:jc w:val="left"/>
            </w:pPr>
          </w:p>
        </w:tc>
      </w:tr>
      <w:tr w:rsidR="009D512D" w14:paraId="3E90126B" w14:textId="77777777">
        <w:trPr>
          <w:trHeight w:val="349"/>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023AFF6E" w14:textId="77777777" w:rsidR="009D512D" w:rsidRDefault="00AC251D">
            <w:pPr>
              <w:spacing w:after="0" w:line="259" w:lineRule="auto"/>
              <w:ind w:left="0" w:right="0" w:firstLine="0"/>
              <w:jc w:val="left"/>
            </w:pPr>
            <w:r>
              <w:rPr>
                <w:rFonts w:ascii="Calibri" w:eastAsia="Calibri" w:hAnsi="Calibri" w:cs="Calibri"/>
                <w:b/>
                <w:sz w:val="18"/>
              </w:rPr>
              <w:t xml:space="preserve">Max Size Options (MB)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2C65E279" w14:textId="77777777" w:rsidR="009D512D" w:rsidRDefault="00AC251D">
            <w:pPr>
              <w:spacing w:after="0" w:line="259" w:lineRule="auto"/>
              <w:ind w:left="1" w:right="0" w:firstLine="0"/>
              <w:jc w:val="left"/>
            </w:pPr>
            <w:r>
              <w:rPr>
                <w:rFonts w:ascii="Calibri" w:eastAsia="Calibri" w:hAnsi="Calibri" w:cs="Calibri"/>
                <w:sz w:val="18"/>
              </w:rPr>
              <w:t xml:space="preserve">256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5BAE08AF" w14:textId="77777777" w:rsidR="009D512D" w:rsidRDefault="00AC251D">
            <w:pPr>
              <w:spacing w:after="0" w:line="259" w:lineRule="auto"/>
              <w:ind w:left="1" w:right="0" w:firstLine="0"/>
              <w:jc w:val="left"/>
            </w:pPr>
            <w:r>
              <w:rPr>
                <w:rFonts w:ascii="Calibri" w:eastAsia="Calibri" w:hAnsi="Calibri" w:cs="Calibri"/>
                <w:sz w:val="18"/>
              </w:rPr>
              <w:t xml:space="preserve">10 </w:t>
            </w:r>
          </w:p>
        </w:tc>
      </w:tr>
      <w:tr w:rsidR="009D512D" w14:paraId="272A7C85" w14:textId="77777777">
        <w:trPr>
          <w:trHeight w:val="350"/>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381F5B7A" w14:textId="77777777" w:rsidR="009D512D" w:rsidRDefault="00AC251D">
            <w:pPr>
              <w:spacing w:after="0" w:line="259" w:lineRule="auto"/>
              <w:ind w:left="0" w:right="0" w:firstLine="0"/>
              <w:jc w:val="left"/>
            </w:pPr>
            <w:r>
              <w:rPr>
                <w:rFonts w:ascii="Calibri" w:eastAsia="Calibri" w:hAnsi="Calibri" w:cs="Calibri"/>
                <w:b/>
                <w:sz w:val="18"/>
              </w:rPr>
              <w:t xml:space="preserve">Header Size (MB)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26053189" w14:textId="77777777" w:rsidR="009D512D" w:rsidRDefault="00AC251D">
            <w:pPr>
              <w:spacing w:after="0" w:line="259" w:lineRule="auto"/>
              <w:ind w:left="1" w:right="0" w:firstLine="0"/>
              <w:jc w:val="left"/>
            </w:pPr>
            <w:r>
              <w:rPr>
                <w:rFonts w:ascii="Calibri" w:eastAsia="Calibri" w:hAnsi="Calibri" w:cs="Calibri"/>
                <w:sz w:val="18"/>
              </w:rPr>
              <w:t xml:space="preserve">3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304A22EC" w14:textId="77777777" w:rsidR="009D512D" w:rsidRDefault="00AC251D">
            <w:pPr>
              <w:spacing w:after="0" w:line="259" w:lineRule="auto"/>
              <w:ind w:left="1" w:right="0" w:firstLine="0"/>
              <w:jc w:val="left"/>
            </w:pPr>
            <w:r>
              <w:rPr>
                <w:rFonts w:ascii="Calibri" w:eastAsia="Calibri" w:hAnsi="Calibri" w:cs="Calibri"/>
                <w:sz w:val="18"/>
              </w:rPr>
              <w:t xml:space="preserve">3 </w:t>
            </w:r>
          </w:p>
        </w:tc>
      </w:tr>
      <w:tr w:rsidR="009D512D" w14:paraId="37FAE619" w14:textId="77777777">
        <w:trPr>
          <w:trHeight w:val="350"/>
        </w:trPr>
        <w:tc>
          <w:tcPr>
            <w:tcW w:w="3413" w:type="dxa"/>
            <w:gridSpan w:val="2"/>
            <w:tcBorders>
              <w:top w:val="single" w:sz="4" w:space="0" w:color="000000"/>
              <w:left w:val="single" w:sz="4" w:space="0" w:color="000000"/>
              <w:bottom w:val="single" w:sz="4" w:space="0" w:color="000000"/>
              <w:right w:val="nil"/>
            </w:tcBorders>
            <w:shd w:val="clear" w:color="auto" w:fill="BDD7EE"/>
          </w:tcPr>
          <w:p w14:paraId="23F7CA6B" w14:textId="3EEE2CD0" w:rsidR="009D512D" w:rsidRDefault="00075455">
            <w:pPr>
              <w:spacing w:after="0" w:line="259" w:lineRule="auto"/>
              <w:ind w:left="0" w:right="0" w:firstLine="0"/>
              <w:jc w:val="left"/>
            </w:pPr>
            <w:r>
              <w:rPr>
                <w:rFonts w:ascii="Calibri" w:eastAsia="Calibri" w:hAnsi="Calibri" w:cs="Calibri"/>
                <w:b/>
                <w:i/>
                <w:sz w:val="18"/>
              </w:rPr>
              <w:t>TrackingListCoverage</w:t>
            </w:r>
            <w:r w:rsidR="00A97C0C">
              <w:rPr>
                <w:rFonts w:ascii="Calibri" w:eastAsia="Calibri" w:hAnsi="Calibri" w:cs="Calibri"/>
                <w:b/>
                <w:i/>
                <w:sz w:val="18"/>
              </w:rPr>
              <w:t xml:space="preserve"> </w:t>
            </w:r>
            <w:r w:rsidR="00AC251D">
              <w:rPr>
                <w:rFonts w:ascii="Calibri" w:eastAsia="Calibri" w:hAnsi="Calibri" w:cs="Calibri"/>
                <w:b/>
                <w:i/>
                <w:sz w:val="18"/>
              </w:rPr>
              <w:t xml:space="preserve">Size </w:t>
            </w:r>
          </w:p>
        </w:tc>
        <w:tc>
          <w:tcPr>
            <w:tcW w:w="3788" w:type="dxa"/>
            <w:gridSpan w:val="4"/>
            <w:tcBorders>
              <w:top w:val="single" w:sz="4" w:space="0" w:color="000000"/>
              <w:left w:val="nil"/>
              <w:bottom w:val="single" w:sz="4" w:space="0" w:color="000000"/>
              <w:right w:val="nil"/>
            </w:tcBorders>
            <w:shd w:val="clear" w:color="auto" w:fill="BDD7EE"/>
          </w:tcPr>
          <w:p w14:paraId="741D2503" w14:textId="77777777" w:rsidR="009D512D" w:rsidRDefault="009D512D">
            <w:pPr>
              <w:spacing w:after="160" w:line="259" w:lineRule="auto"/>
              <w:ind w:left="0" w:right="0" w:firstLine="0"/>
              <w:jc w:val="left"/>
            </w:pPr>
          </w:p>
        </w:tc>
        <w:tc>
          <w:tcPr>
            <w:tcW w:w="2561" w:type="dxa"/>
            <w:gridSpan w:val="3"/>
            <w:tcBorders>
              <w:top w:val="single" w:sz="4" w:space="0" w:color="000000"/>
              <w:left w:val="nil"/>
              <w:bottom w:val="single" w:sz="4" w:space="0" w:color="000000"/>
              <w:right w:val="single" w:sz="4" w:space="0" w:color="000000"/>
            </w:tcBorders>
            <w:shd w:val="clear" w:color="auto" w:fill="BDD7EE"/>
          </w:tcPr>
          <w:p w14:paraId="1D21E27F" w14:textId="77777777" w:rsidR="009D512D" w:rsidRDefault="009D512D">
            <w:pPr>
              <w:spacing w:after="160" w:line="259" w:lineRule="auto"/>
              <w:ind w:left="0" w:right="0" w:firstLine="0"/>
              <w:jc w:val="left"/>
            </w:pPr>
          </w:p>
        </w:tc>
      </w:tr>
      <w:tr w:rsidR="009D512D" w14:paraId="2C67F40E" w14:textId="77777777">
        <w:trPr>
          <w:trHeight w:val="348"/>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2F5A1D42" w14:textId="77777777" w:rsidR="009D512D" w:rsidRDefault="00AC251D">
            <w:pPr>
              <w:spacing w:after="0" w:line="259" w:lineRule="auto"/>
              <w:ind w:left="0" w:right="0" w:firstLine="0"/>
              <w:jc w:val="left"/>
            </w:pPr>
            <w:r>
              <w:rPr>
                <w:rFonts w:ascii="Calibri" w:eastAsia="Calibri" w:hAnsi="Calibri" w:cs="Calibri"/>
                <w:b/>
                <w:sz w:val="18"/>
              </w:rPr>
              <w:t xml:space="preserve">Worst Case Estimate of Entries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2F212E17" w14:textId="77777777" w:rsidR="009D512D" w:rsidRDefault="00AC251D">
            <w:pPr>
              <w:spacing w:after="0" w:line="259" w:lineRule="auto"/>
              <w:ind w:left="1" w:right="0" w:firstLine="0"/>
              <w:jc w:val="left"/>
            </w:pPr>
            <w:r>
              <w:rPr>
                <w:rFonts w:ascii="Calibri" w:eastAsia="Calibri" w:hAnsi="Calibri" w:cs="Calibri"/>
                <w:sz w:val="18"/>
              </w:rPr>
              <w:t xml:space="preserve">50,000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26F1FC47" w14:textId="77777777" w:rsidR="009D512D" w:rsidRDefault="00AC251D">
            <w:pPr>
              <w:spacing w:after="0" w:line="259" w:lineRule="auto"/>
              <w:ind w:left="1" w:right="0" w:firstLine="0"/>
              <w:jc w:val="left"/>
            </w:pPr>
            <w:r>
              <w:rPr>
                <w:rFonts w:ascii="Calibri" w:eastAsia="Calibri" w:hAnsi="Calibri" w:cs="Calibri"/>
                <w:sz w:val="18"/>
              </w:rPr>
              <w:t xml:space="preserve">50,000 </w:t>
            </w:r>
          </w:p>
        </w:tc>
      </w:tr>
      <w:tr w:rsidR="009D512D" w14:paraId="7D720FAE" w14:textId="77777777">
        <w:trPr>
          <w:trHeight w:val="350"/>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2B0A82C5" w14:textId="17E70BFD" w:rsidR="009D512D" w:rsidRDefault="00075455">
            <w:pPr>
              <w:spacing w:after="0" w:line="259" w:lineRule="auto"/>
              <w:ind w:left="0" w:right="0" w:firstLine="0"/>
              <w:jc w:val="left"/>
            </w:pPr>
            <w:r>
              <w:rPr>
                <w:rFonts w:ascii="Calibri" w:eastAsia="Calibri" w:hAnsi="Calibri" w:cs="Calibri"/>
                <w:b/>
                <w:sz w:val="18"/>
              </w:rPr>
              <w:t>TrackingListCoverage</w:t>
            </w:r>
            <w:r w:rsidR="00A97C0C">
              <w:rPr>
                <w:rFonts w:ascii="Calibri" w:eastAsia="Calibri" w:hAnsi="Calibri" w:cs="Calibri"/>
                <w:b/>
                <w:sz w:val="18"/>
              </w:rPr>
              <w:t xml:space="preserve"> </w:t>
            </w:r>
            <w:r w:rsidR="00AC251D">
              <w:rPr>
                <w:rFonts w:ascii="Calibri" w:eastAsia="Calibri" w:hAnsi="Calibri" w:cs="Calibri"/>
                <w:b/>
                <w:sz w:val="18"/>
              </w:rPr>
              <w:t xml:space="preserve">Size (MB)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4D47968F" w14:textId="77777777" w:rsidR="009D512D" w:rsidRDefault="00AC251D">
            <w:pPr>
              <w:spacing w:after="0" w:line="259" w:lineRule="auto"/>
              <w:ind w:left="1" w:right="0" w:firstLine="0"/>
              <w:jc w:val="left"/>
            </w:pPr>
            <w:r>
              <w:rPr>
                <w:rFonts w:ascii="Calibri" w:eastAsia="Calibri" w:hAnsi="Calibri" w:cs="Calibri"/>
                <w:sz w:val="18"/>
              </w:rPr>
              <w:t xml:space="preserve">&lt;1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4E67C15E" w14:textId="77777777" w:rsidR="009D512D" w:rsidRDefault="00AC251D">
            <w:pPr>
              <w:spacing w:after="0" w:line="259" w:lineRule="auto"/>
              <w:ind w:left="1" w:right="0" w:firstLine="0"/>
              <w:jc w:val="left"/>
            </w:pPr>
            <w:r>
              <w:rPr>
                <w:rFonts w:ascii="Calibri" w:eastAsia="Calibri" w:hAnsi="Calibri" w:cs="Calibri"/>
                <w:sz w:val="18"/>
              </w:rPr>
              <w:t xml:space="preserve">&lt;1 </w:t>
            </w:r>
          </w:p>
        </w:tc>
      </w:tr>
      <w:tr w:rsidR="009D512D" w14:paraId="0EF5D151" w14:textId="77777777">
        <w:trPr>
          <w:trHeight w:val="350"/>
        </w:trPr>
        <w:tc>
          <w:tcPr>
            <w:tcW w:w="3413" w:type="dxa"/>
            <w:gridSpan w:val="2"/>
            <w:tcBorders>
              <w:top w:val="single" w:sz="4" w:space="0" w:color="000000"/>
              <w:left w:val="single" w:sz="4" w:space="0" w:color="000000"/>
              <w:bottom w:val="single" w:sz="4" w:space="0" w:color="000000"/>
              <w:right w:val="nil"/>
            </w:tcBorders>
            <w:shd w:val="clear" w:color="auto" w:fill="BDD7EE"/>
          </w:tcPr>
          <w:p w14:paraId="1BD092EE" w14:textId="09221D14" w:rsidR="009D512D" w:rsidRDefault="00075455">
            <w:pPr>
              <w:spacing w:after="0" w:line="259" w:lineRule="auto"/>
              <w:ind w:left="0" w:right="0" w:firstLine="0"/>
              <w:jc w:val="left"/>
            </w:pPr>
            <w:r>
              <w:rPr>
                <w:rFonts w:ascii="Calibri" w:eastAsia="Calibri" w:hAnsi="Calibri" w:cs="Calibri"/>
                <w:b/>
                <w:i/>
                <w:sz w:val="18"/>
              </w:rPr>
              <w:t>BathymetryCoverage</w:t>
            </w:r>
            <w:r w:rsidR="00AC251D">
              <w:rPr>
                <w:rFonts w:ascii="Calibri" w:eastAsia="Calibri" w:hAnsi="Calibri" w:cs="Calibri"/>
                <w:b/>
                <w:i/>
                <w:sz w:val="18"/>
              </w:rPr>
              <w:t xml:space="preserve"> Size </w:t>
            </w:r>
          </w:p>
        </w:tc>
        <w:tc>
          <w:tcPr>
            <w:tcW w:w="3788" w:type="dxa"/>
            <w:gridSpan w:val="4"/>
            <w:tcBorders>
              <w:top w:val="single" w:sz="4" w:space="0" w:color="000000"/>
              <w:left w:val="nil"/>
              <w:bottom w:val="single" w:sz="4" w:space="0" w:color="000000"/>
              <w:right w:val="nil"/>
            </w:tcBorders>
            <w:shd w:val="clear" w:color="auto" w:fill="BDD7EE"/>
          </w:tcPr>
          <w:p w14:paraId="2BA16CBC" w14:textId="77777777" w:rsidR="009D512D" w:rsidRDefault="009D512D">
            <w:pPr>
              <w:spacing w:after="160" w:line="259" w:lineRule="auto"/>
              <w:ind w:left="0" w:right="0" w:firstLine="0"/>
              <w:jc w:val="left"/>
            </w:pPr>
          </w:p>
        </w:tc>
        <w:tc>
          <w:tcPr>
            <w:tcW w:w="2561" w:type="dxa"/>
            <w:gridSpan w:val="3"/>
            <w:tcBorders>
              <w:top w:val="single" w:sz="4" w:space="0" w:color="000000"/>
              <w:left w:val="nil"/>
              <w:bottom w:val="single" w:sz="4" w:space="0" w:color="000000"/>
              <w:right w:val="single" w:sz="4" w:space="0" w:color="000000"/>
            </w:tcBorders>
            <w:shd w:val="clear" w:color="auto" w:fill="BDD7EE"/>
          </w:tcPr>
          <w:p w14:paraId="6AD52B95" w14:textId="77777777" w:rsidR="009D512D" w:rsidRDefault="009D512D">
            <w:pPr>
              <w:spacing w:after="160" w:line="259" w:lineRule="auto"/>
              <w:ind w:left="0" w:right="0" w:firstLine="0"/>
              <w:jc w:val="left"/>
            </w:pPr>
          </w:p>
        </w:tc>
      </w:tr>
      <w:tr w:rsidR="009D512D" w14:paraId="1B3588C6" w14:textId="77777777">
        <w:trPr>
          <w:trHeight w:val="349"/>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076BD058" w14:textId="410DAA1F" w:rsidR="009D512D" w:rsidRDefault="00075455">
            <w:pPr>
              <w:spacing w:after="0" w:line="259" w:lineRule="auto"/>
              <w:ind w:left="0" w:right="0" w:firstLine="0"/>
              <w:jc w:val="left"/>
            </w:pPr>
            <w:r>
              <w:rPr>
                <w:rFonts w:ascii="Calibri" w:eastAsia="Calibri" w:hAnsi="Calibri" w:cs="Calibri"/>
                <w:b/>
                <w:sz w:val="18"/>
              </w:rPr>
              <w:t>BathymetryCoverage</w:t>
            </w:r>
            <w:r w:rsidR="00AC251D">
              <w:rPr>
                <w:rFonts w:ascii="Calibri" w:eastAsia="Calibri" w:hAnsi="Calibri" w:cs="Calibri"/>
                <w:b/>
                <w:sz w:val="18"/>
              </w:rPr>
              <w:t xml:space="preserve"> Size(MB)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4E24711F" w14:textId="77777777" w:rsidR="009D512D" w:rsidRDefault="00AC251D">
            <w:pPr>
              <w:spacing w:after="0" w:line="259" w:lineRule="auto"/>
              <w:ind w:left="1" w:right="0" w:firstLine="0"/>
              <w:jc w:val="left"/>
            </w:pPr>
            <w:r>
              <w:rPr>
                <w:rFonts w:ascii="Calibri" w:eastAsia="Calibri" w:hAnsi="Calibri" w:cs="Calibri"/>
                <w:sz w:val="18"/>
              </w:rPr>
              <w:t xml:space="preserve">253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67149218" w14:textId="77777777" w:rsidR="009D512D" w:rsidRDefault="00AC251D">
            <w:pPr>
              <w:spacing w:after="0" w:line="259" w:lineRule="auto"/>
              <w:ind w:left="1" w:right="0" w:firstLine="0"/>
              <w:jc w:val="left"/>
            </w:pPr>
            <w:r>
              <w:rPr>
                <w:rFonts w:ascii="Calibri" w:eastAsia="Calibri" w:hAnsi="Calibri" w:cs="Calibri"/>
                <w:sz w:val="18"/>
              </w:rPr>
              <w:t xml:space="preserve">7 </w:t>
            </w:r>
          </w:p>
        </w:tc>
      </w:tr>
      <w:tr w:rsidR="009D512D" w14:paraId="55E5A997" w14:textId="77777777">
        <w:trPr>
          <w:trHeight w:val="349"/>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6FCCD68A" w14:textId="0765EC6F" w:rsidR="009D512D" w:rsidRDefault="00AC251D">
            <w:pPr>
              <w:spacing w:after="0" w:line="259" w:lineRule="auto"/>
              <w:ind w:left="0" w:right="0" w:firstLine="0"/>
              <w:jc w:val="left"/>
            </w:pPr>
            <w:r>
              <w:rPr>
                <w:rFonts w:ascii="Calibri" w:eastAsia="Calibri" w:hAnsi="Calibri" w:cs="Calibri"/>
                <w:b/>
                <w:sz w:val="18"/>
              </w:rPr>
              <w:t xml:space="preserve">Total Number of </w:t>
            </w:r>
            <w:r w:rsidR="00075455">
              <w:rPr>
                <w:rFonts w:ascii="Calibri" w:eastAsia="Calibri" w:hAnsi="Calibri" w:cs="Calibri"/>
                <w:b/>
                <w:sz w:val="18"/>
              </w:rPr>
              <w:t>BathymetryCoverage</w:t>
            </w:r>
            <w:r>
              <w:rPr>
                <w:rFonts w:ascii="Calibri" w:eastAsia="Calibri" w:hAnsi="Calibri" w:cs="Calibri"/>
                <w:b/>
                <w:sz w:val="18"/>
              </w:rPr>
              <w:t xml:space="preserve"> Records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204F5855" w14:textId="77777777" w:rsidR="009D512D" w:rsidRDefault="00AC251D">
            <w:pPr>
              <w:spacing w:after="0" w:line="259" w:lineRule="auto"/>
              <w:ind w:left="1" w:right="0" w:firstLine="0"/>
              <w:jc w:val="left"/>
            </w:pPr>
            <w:r>
              <w:rPr>
                <w:rFonts w:ascii="Calibri" w:eastAsia="Calibri" w:hAnsi="Calibri" w:cs="Calibri"/>
                <w:sz w:val="18"/>
              </w:rPr>
              <w:t xml:space="preserve">33,160,966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1EFC7372" w14:textId="77777777" w:rsidR="009D512D" w:rsidRDefault="00AC251D">
            <w:pPr>
              <w:spacing w:after="0" w:line="259" w:lineRule="auto"/>
              <w:ind w:left="1" w:right="0" w:firstLine="0"/>
              <w:jc w:val="left"/>
            </w:pPr>
            <w:r>
              <w:rPr>
                <w:rFonts w:ascii="Calibri" w:eastAsia="Calibri" w:hAnsi="Calibri" w:cs="Calibri"/>
                <w:sz w:val="18"/>
              </w:rPr>
              <w:t xml:space="preserve">366,902 </w:t>
            </w:r>
          </w:p>
        </w:tc>
      </w:tr>
      <w:tr w:rsidR="009D512D" w14:paraId="4DA41367" w14:textId="77777777">
        <w:trPr>
          <w:trHeight w:val="350"/>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66A7E324" w14:textId="72C1EAFC" w:rsidR="009D512D" w:rsidRDefault="00AC251D">
            <w:pPr>
              <w:spacing w:after="0" w:line="259" w:lineRule="auto"/>
              <w:ind w:left="0" w:right="0" w:firstLine="0"/>
              <w:jc w:val="left"/>
            </w:pPr>
            <w:r>
              <w:rPr>
                <w:rFonts w:ascii="Calibri" w:eastAsia="Calibri" w:hAnsi="Calibri" w:cs="Calibri"/>
                <w:b/>
                <w:sz w:val="18"/>
              </w:rPr>
              <w:t>Square Dimensions (</w:t>
            </w:r>
            <w:r w:rsidR="00075455">
              <w:rPr>
                <w:rFonts w:ascii="Calibri" w:eastAsia="Calibri" w:hAnsi="Calibri" w:cs="Calibri"/>
                <w:b/>
                <w:sz w:val="18"/>
              </w:rPr>
              <w:t>BathymetryCoverage</w:t>
            </w:r>
            <w:r>
              <w:rPr>
                <w:rFonts w:ascii="Calibri" w:eastAsia="Calibri" w:hAnsi="Calibri" w:cs="Calibri"/>
                <w:b/>
                <w:sz w:val="18"/>
              </w:rPr>
              <w:t xml:space="preserve">)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51C1BB63" w14:textId="77777777" w:rsidR="009D512D" w:rsidRDefault="00AC251D">
            <w:pPr>
              <w:spacing w:after="0" w:line="259" w:lineRule="auto"/>
              <w:ind w:left="1" w:right="0" w:firstLine="0"/>
              <w:jc w:val="left"/>
            </w:pPr>
            <w:r>
              <w:rPr>
                <w:rFonts w:ascii="Calibri" w:eastAsia="Calibri" w:hAnsi="Calibri" w:cs="Calibri"/>
                <w:sz w:val="18"/>
              </w:rPr>
              <w:t xml:space="preserve">5,759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103EA09B" w14:textId="77777777" w:rsidR="009D512D" w:rsidRDefault="00AC251D">
            <w:pPr>
              <w:spacing w:after="0" w:line="259" w:lineRule="auto"/>
              <w:ind w:left="1" w:right="0" w:firstLine="0"/>
              <w:jc w:val="left"/>
            </w:pPr>
            <w:r>
              <w:rPr>
                <w:rFonts w:ascii="Calibri" w:eastAsia="Calibri" w:hAnsi="Calibri" w:cs="Calibri"/>
                <w:sz w:val="18"/>
              </w:rPr>
              <w:t xml:space="preserve">606 </w:t>
            </w:r>
          </w:p>
        </w:tc>
      </w:tr>
    </w:tbl>
    <w:p w14:paraId="2A893FFE" w14:textId="77777777" w:rsidR="009D512D" w:rsidRDefault="00AC251D">
      <w:pPr>
        <w:spacing w:after="0" w:line="259" w:lineRule="auto"/>
        <w:ind w:left="0" w:right="0" w:firstLine="0"/>
        <w:jc w:val="left"/>
      </w:pPr>
      <w:r>
        <w:t xml:space="preserve"> </w:t>
      </w:r>
      <w:r>
        <w:tab/>
        <w:t xml:space="preserve"> </w:t>
      </w:r>
      <w:r>
        <w:tab/>
        <w:t xml:space="preserve"> </w:t>
      </w:r>
    </w:p>
    <w:p w14:paraId="6E68CA7D" w14:textId="77777777" w:rsidR="009D512D" w:rsidRDefault="00AC251D">
      <w:pPr>
        <w:spacing w:after="62" w:line="259" w:lineRule="auto"/>
        <w:ind w:left="0" w:right="0" w:firstLine="0"/>
        <w:jc w:val="left"/>
      </w:pPr>
      <w:r>
        <w:t xml:space="preserve"> </w:t>
      </w:r>
    </w:p>
    <w:p w14:paraId="452D07BC" w14:textId="77777777" w:rsidR="009D512D" w:rsidRDefault="00AC251D">
      <w:pPr>
        <w:spacing w:after="0" w:line="259" w:lineRule="auto"/>
        <w:ind w:left="0" w:right="0" w:firstLine="0"/>
        <w:jc w:val="left"/>
      </w:pPr>
      <w:r>
        <w:t xml:space="preserve"> </w:t>
      </w:r>
    </w:p>
    <w:p w14:paraId="6B8E878B" w14:textId="77777777" w:rsidR="009D512D" w:rsidRDefault="00AC251D">
      <w:pPr>
        <w:spacing w:after="42" w:line="259" w:lineRule="auto"/>
        <w:ind w:left="1800" w:right="0" w:firstLine="0"/>
        <w:jc w:val="left"/>
      </w:pPr>
      <w:r>
        <w:rPr>
          <w:rFonts w:ascii="Calibri" w:eastAsia="Calibri" w:hAnsi="Calibri" w:cs="Calibri"/>
          <w:noProof/>
          <w:sz w:val="22"/>
          <w:lang w:val="de-DE" w:eastAsia="de-DE"/>
        </w:rPr>
        <mc:AlternateContent>
          <mc:Choice Requires="wpg">
            <w:drawing>
              <wp:inline distT="0" distB="0" distL="0" distR="0" wp14:anchorId="6D3BFE25" wp14:editId="49AAB157">
                <wp:extent cx="3890610" cy="3882029"/>
                <wp:effectExtent l="0" t="0" r="0" b="0"/>
                <wp:docPr id="278883" name="Group 278883"/>
                <wp:cNvGraphicFramePr/>
                <a:graphic xmlns:a="http://schemas.openxmlformats.org/drawingml/2006/main">
                  <a:graphicData uri="http://schemas.microsoft.com/office/word/2010/wordprocessingGroup">
                    <wpg:wgp>
                      <wpg:cNvGrpSpPr/>
                      <wpg:grpSpPr>
                        <a:xfrm>
                          <a:off x="0" y="0"/>
                          <a:ext cx="3890610" cy="3882029"/>
                          <a:chOff x="0" y="0"/>
                          <a:chExt cx="3890610" cy="3882029"/>
                        </a:xfrm>
                      </wpg:grpSpPr>
                      <wps:wsp>
                        <wps:cNvPr id="46345" name="Rectangle 46345"/>
                        <wps:cNvSpPr/>
                        <wps:spPr>
                          <a:xfrm>
                            <a:off x="3855466" y="3740991"/>
                            <a:ext cx="46741" cy="187581"/>
                          </a:xfrm>
                          <a:prstGeom prst="rect">
                            <a:avLst/>
                          </a:prstGeom>
                          <a:ln>
                            <a:noFill/>
                          </a:ln>
                        </wps:spPr>
                        <wps:txbx>
                          <w:txbxContent>
                            <w:p w14:paraId="13413E2F" w14:textId="77777777" w:rsidR="00BF60AC" w:rsidRDefault="00BF60A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6358" name="Picture 46358"/>
                          <pic:cNvPicPr/>
                        </pic:nvPicPr>
                        <pic:blipFill>
                          <a:blip r:embed="rId120" cstate="email">
                            <a:extLst>
                              <a:ext uri="{28A0092B-C50C-407E-A947-70E740481C1C}">
                                <a14:useLocalDpi xmlns:a14="http://schemas.microsoft.com/office/drawing/2010/main"/>
                              </a:ext>
                            </a:extLst>
                          </a:blip>
                          <a:stretch>
                            <a:fillRect/>
                          </a:stretch>
                        </pic:blipFill>
                        <pic:spPr>
                          <a:xfrm>
                            <a:off x="0" y="0"/>
                            <a:ext cx="3840480" cy="3840480"/>
                          </a:xfrm>
                          <a:prstGeom prst="rect">
                            <a:avLst/>
                          </a:prstGeom>
                        </pic:spPr>
                      </pic:pic>
                      <pic:pic xmlns:pic="http://schemas.openxmlformats.org/drawingml/2006/picture">
                        <pic:nvPicPr>
                          <pic:cNvPr id="46360" name="Picture 46360"/>
                          <pic:cNvPicPr/>
                        </pic:nvPicPr>
                        <pic:blipFill>
                          <a:blip r:embed="rId121" cstate="email">
                            <a:extLst>
                              <a:ext uri="{28A0092B-C50C-407E-A947-70E740481C1C}">
                                <a14:useLocalDpi xmlns:a14="http://schemas.microsoft.com/office/drawing/2010/main"/>
                              </a:ext>
                            </a:extLst>
                          </a:blip>
                          <a:stretch>
                            <a:fillRect/>
                          </a:stretch>
                        </pic:blipFill>
                        <pic:spPr>
                          <a:xfrm>
                            <a:off x="64008" y="64007"/>
                            <a:ext cx="3657600" cy="3657600"/>
                          </a:xfrm>
                          <a:prstGeom prst="rect">
                            <a:avLst/>
                          </a:prstGeom>
                        </pic:spPr>
                      </pic:pic>
                      <wps:wsp>
                        <wps:cNvPr id="46361" name="Shape 46361"/>
                        <wps:cNvSpPr/>
                        <wps:spPr>
                          <a:xfrm>
                            <a:off x="44958" y="44958"/>
                            <a:ext cx="3695700" cy="3695699"/>
                          </a:xfrm>
                          <a:custGeom>
                            <a:avLst/>
                            <a:gdLst/>
                            <a:ahLst/>
                            <a:cxnLst/>
                            <a:rect l="0" t="0" r="0" b="0"/>
                            <a:pathLst>
                              <a:path w="3695700" h="3695699">
                                <a:moveTo>
                                  <a:pt x="0" y="3695699"/>
                                </a:moveTo>
                                <a:lnTo>
                                  <a:pt x="3695700" y="3695699"/>
                                </a:lnTo>
                                <a:lnTo>
                                  <a:pt x="36957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6D3BFE25" id="Group 278883" o:spid="_x0000_s1057" style="width:306.35pt;height:305.65pt;mso-position-horizontal-relative:char;mso-position-vertical-relative:line" coordsize="38906,388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yzOkJMEAAABDgAADgAAAGRycy9lMm9Eb2MueG1s7Ffh&#10;bts2EP4/YO8g6L9jyZZlWYhTZE4aFCjWoO0egKYpixhFciQdOxv27rsjKdmJ06XohmEDFiDykTwe&#10;v/t4dyQv3xw6kTwwY7mSyzS/yNKESao2XG6X6U+f346qNLGOyA0RSrJl+shs+ubq++8u97pmE9Uq&#10;sWEmASPS1nu9TFvndD0eW9qyjtgLpZmEwUaZjjhomu14Y8gerHdiPMmycrxXZqONosxa6L0Jg+mV&#10;t980jLoPTWOZS8QyBWzOf43/rvE7vrok9dYQ3XIaYZBvQNERLmHRwdQNcSTZGX5mquPUKKsad0FV&#10;N1ZNwynzPoA3efbMmzujdtr7sq33Wz3QBNQ+4+mbzdIfH+5NwjfLdDKvqmqaJpJ0sE9+6ST2AUl7&#10;va1B987oT/rexI5taKHfh8Z0+AseJQdP7+NALzu4hELntFpkZQ67QGFsWlWTbLIIG0Bb2KWzebS9&#10;fWXmuF94jPgGOHsNwWSPfNm/xtenlmjmt8EiB5GvopwWs56ujxBoRG4FS0K3J8hrD3TZ2gJzL3A1&#10;rWazoizTBFmZF9likQdWet6Kcl7kgbW8ms8qPzy4TmptrLtjqktQWKYGsPhYJA/vrQMkoNqr4PJC&#10;4leqt1yIMIo9wGCPECV3WB98WORTBINda7V5BN9bZX79ABnfCLVfpipKKRYBWBxH00S8k8A55lsv&#10;mF5Y94JxYqV8VgY41zunGu7xHleLuGAzry41pzX8xywA6WxXX68WMMvtDEujke6rbHTE/LzTI0hY&#10;TRxfc8Hdoy8+wDKCkg/3nOLWYuNJgMyg+oV8Ag1cGMMDOoHRXhdn4i5g+4mhteAatwjZQTlChtr1&#10;LPdf8DrUlRtFdx2TLhRKwwSgV9K2XNs0MTXr1gzy3rzbYHBBkXaQ91B1ufDRA9EH4YOrYxz6Wvbb&#10;pLrOssXkh9Fqlq1GRTa/HV0vivlont1C4BZVvspXv+PsvKh3lr1XlIgbzSN06D0D/2LhiiU+lERf&#10;WkOcAhAfzT00CGxkBjFaZ5ijLYoNkIb5GOYMA57hI6nI9xcSEuL2peKFDg7FKzTCEn3t65Psq/LQ&#10;wwkAvAh4/pMhXgIlZyEOnUDNvynEJ/+H+On5XBZZBrUJwhylOe5WyHN/TpezeZn1oR4bf3eoY43/&#10;J87oEopbiE9/jGMBhi7wBgFAsX79fC6KBdZx4CpIz7hazOZHrhazcuHvNCfHM92F4xkp7o9kuChu&#10;wuEMfW0v0YPsRTzE//TOCkcRzkOjKCZwFk/LiKUNMkLB8Q4O6c/Ka7rjJQu1j2CPOkKe6g428XLy&#10;ZEav1/9qb/tU3xcBIKLX6H+D5kmVPdGhQlkWYg3d8uV+cBX0TskU0ntd5Z5/Aq8H+0twmDt4VAje&#10;wYtkArtzBBLvE6HuYgRY9ygYUiPkR9bAjQfuqbk3Ys12vRImeSB4SfF/GDYeK6jinHDSxFnZF2eh&#10;KhG6JdFWNBMX8CajJdRk/tUygIlmaUQTni7wAAD6+gcMQBomeVhKumG+hGeXX/DEWxTDbQ4dwpa/&#10;YPlLNLwzPKL4JsKHzGnb6x9fbld/AA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wQUAAYACAAAACEAzJY3xtwAAAAFAQAADwAAAGRycy9kb3ducmV2LnhtbEyPQWvCQBCF74X+h2UK&#10;vdXNKrUlZiMibU9SqBaKtzE7JsHsbMiuSfz3XXupl+ENb3jvm2w52kb01PnasQY1SUAQF87UXGr4&#10;3r0/vYLwAdlg45g0XMjDMr+/yzA1buAv6rehFDGEfYoaqhDaVEpfVGTRT1xLHL2j6yyGuHalNB0O&#10;Mdw2cpokc2mx5thQYUvriorT9mw1fAw4rGbqrd+cjuvLfvf8+bNRpPXjw7hagAg0hv9juOJHdMgj&#10;08Gd2XjRaIiPhL8ZvbmavoA4XIWagcwzeUuf/wIAAP//AwBQSwMECgAAAAAAAAAhAAOrLpa3BwAA&#10;twcAABQAAABkcnMvbWVkaWEvaW1hZ2UxLnBuZ4lQTkcNChoKAAAADUlIRFIAAAGTAAABkwgDAAAB&#10;rcU/xQAAAAFzUkdCAK7OHOkAAAAEZ0FNQQAAsY8L/GEFAAAA6l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G4SxJAAAATnRS&#10;TlMAQRtcCEk2I2QrbBhZBUYzIGENKGkVVgIwHV4KS2YSLW4aWwdINQ89KmsXWARFMh9gDE1oVQEv&#10;HAlKJGURP20ZWgZHIQ5PPBZXA0QLZxNCFndUAAAACXBIWXMAAA7DAAAOwwHHb6hkAAAF/ElEQVR4&#10;Xu3dW1MTaRRG4XYio4IQjGjCoDIQPERbNGgTYhQED9gm/v+/M2ny3XiXbVXMamc9Vxmquva8tUTx&#10;UCH7Ja8nMQ/LLJv8G5T7jM9M+YzPVHzGZyo+4zMVn/ltz5xOn8nXY6aP/IK99BXj3F5mg/Q/Obeh&#10;jwT5SHo1Nx9Jr+bmI+nV3HwkvZqbj6RXc/OR9Gpu//tHivQF4NzKLDtfO1uw90WWDcJfK0cNp1/1&#10;eiXCK1FeifJKlFeivBLllSivRHklyitRXonySpRXorwS5ZWoP+3Kj4OjBWuW6e95F614n/7cb2HW&#10;zrOsfPkw/TX0orzey7J8mBotzGTbKzFeifJKlFeivBLllSivRHklyitRXonySpRXorwS5ZUor0R5&#10;JcorUV6J8kqUV6K8EuWVKK9EeSXKK1FeifJKlFeivBLllSivRP3OK6fpvxalulI207++W5iDH9n0&#10;TPQdYqLy4upf9rXL2mtfLWk/6ny/OKi1i++dR+3plHwwnCz6h/KCnU6G23makj5UW04hcgqRU4ic&#10;QuQUIqcQOYXIKUROIXIKkVOInELkFCKnEDmFyClETiFyCpFTiJxC5BQipxA5hcgpRE4hcgqRU4ic&#10;QuQUIqcQOYXIKUROIXIKkVOInELkFCKnEDmFyClETiFyCpFTiJxC5BQipxA5hShNKfc27kze1Nrk&#10;zsVe9d1ri+697c2a277XvXoHOgEV6U0C62z2/objy/S9kuvrcly9vWH309eN9I6HdbXx9VN3+mNr&#10;fHz/ZvrW0nV1835nXGRFq9nopV9k6qrXaLZmS1bTR+pq1SU4LuFxCY9LeFzC4xIel/C4hMclPC7h&#10;cQmPS3hcwuMSHpfwuITHJTwu4XEJj0t4XMLjEh6X8LiExyU8LuFxCY9LeFzC4xIel/C4hMclPC7h&#10;cQmPS3hcwuMSHpfwuITHJTwu4XEJj0t4XMLjEh6X8LiExyU8LuFxCY9LeFzC4xIel/C4hMclPC7h&#10;cQmPS3hcwuMSHpfwuITHJTwu4XEJj0t4XMLjEh6X8LiExyU8LuFxCY9LeFzC4xIel/C4hMclPC7h&#10;cQmPS3hcwuMSHpfwuITHJTwu4XEJj0t4XMLjEp4/cUkvfaSuerMl48630Zt6G33rjIssu37j2oOj&#10;entw7cb1LMvKz2evNuvt1dnncroka+f5er3lebsaIi1S0c67JztatpNu3p7+YlJp5/3Lzbu7xx0t&#10;0/Hu3c3L/uxn4aLcef7s6dHb2/sNLc/+7bdHT5893ymrz5Qi7/91uPJxtNVb1fL0tkYfVw4H/XzW&#10;pDVoDhuTuv92q+5WJ41hc7tlExCb8NiExyY8NuGxCY9NeGzCYxMem/DYhMcmPDbhsQmPTXhswmMT&#10;Hpvw2ITHJjw24bEJj014bMJjEx6b8NiExyY8NuGxCY9NeGzCYxMem/DYhMcmPDbhsQmPTXhswmMT&#10;Hpvw2ITHJjw24bEJj014bMJjEx6b8NiExyY8NuGxCY9NeGzCYxMem/DYhMcmPDbhsQmPTXhswmMT&#10;Hpvw2ITHJjw24bEJj014bMJjEx6b8NiExyY8NuGxCY9NeGzCYxMem/DYhMcmPDbhsQmPTXhswmMT&#10;Hpvw2ITHJjw24bEJj014bMJjEx6b8NiExyY8NuGxCY9NeGzCYxMem/DYhMcmPDbhsQmPTXhswmMT&#10;Hpvw2ITHJjw24bEJj014bMJjEx6b8NiExyY8NuGxCY9NeGzCYxMem/DYhMcmPDbhsQmPTXhswmMT&#10;Hpvw2ITHJjw24bEJj014bMJjEx6b8NiExyY8NuGxCY9NeGzCYxMem/DYhMcmPDbhsQmPTXhswmMT&#10;Hpvw2ITHJjw24bEJj014bMJjEx6b8NiExyY8NuGxCY9NeGzCYxMem/DYhMcmPDbhsQmPTXhswmMT&#10;Hpvw2ITHJjw24bEJz89N+oPDlf3RVm9Vy9PbGu2vHA76syblztqtD19eNP7RMjVefPlwa22nrJpk&#10;7fXW2bvd5uO/tUyPm7vvzlrr7SpJ9ZlyfjJuPdFytcYn57PPkplCBFWKLPsPP8vhW/UQdIAAAAAA&#10;SUVORK5CYIJQSwMECgAAAAAAAAAhAC6fXj8nRAAAJ0QAABUAAABkcnMvbWVkaWEvaW1hZ2UyLmpw&#10;ZWf/2P/gABBKRklGAAEBAQBgAGAAAP/bAEMACAYGBwYFCAcHBwkJCAoMFA0MCwsMGRITDxQdGh8e&#10;HRocHCAkLicgIiwjHBwoNyksMDE0NDQfJzk9ODI8LjM0Mv/bAEMBCQkJDAsMGA0NGDIhHCEyMjIy&#10;MjIyMjIyMjIyMjIyMjIyMjIyMjIyMjIyMjIyMjIyMjIyMjIyMjIyMjIyMjIyMv/AABEIAYABg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6&#10;KKKACqGsa1p+gac9/ql0ltaoyqZHPGWIAH5mrx6V8xfHnxx/bfiBfDtlNmx05v3xXpJP3+oUcfUm&#10;gD6dVgwBU5B5BFLXk/wM8cf8JF4Z/sW9lB1HS1CLnrJB0U+5H3T+HrXrFABRRRQAUUUUAFFFFABR&#10;RRQAUUUUAFFFFABRRRQAUUUUAFFFFABRRRQAUUUUAFFFFABRRRQAUUUUAFFFFABRRRQAUUUUAFFF&#10;FABRRRQAUUUUAFFFFABRRRQBz3jnUtT0nwVql7o1pLdajHFiCOJdzAkhdwHfaCWx7V8xa74HudB+&#10;GNtr+rwyJqupagMJMDvjiCufmB5yx5Oe2Pevr6vG/wBo7/kSNN/7CA/9FvQBxkfhfW/BfiTwn4p8&#10;L6fc3VrqFrAbiGBSwDMiiRW9AwO4E8A/SvpYVg+DHT/hCNCG5cjT4M8/7ArcEiHOHU454NAD6Kj8&#10;6L/non/fQoE8R6Sof+BCgCSimeamM71we+aPNTGd64PfNAD6KZ5qYzvXB75o81MZ3rg980APopnm&#10;pjO9cHvmjzUxneuD3zQA+imeamM71we+aPNTGd64PfNAD6KZ5qYzvXB75o81MZ3rg980APopnmpj&#10;O9cHvmjzUxneuD3zQA+imeamM71we+aPNTGd64PfNAD6KZ5qYzvXB75o81MZ3rg980APopnmpjO9&#10;cHvmjzUxneuD3zQA+imeamM71we+aPNTGd64PfNAD6KZ5qYzvXB75o81MZ3rg980APopnmpjO9cH&#10;vmjzUxneuD3zQA+imeamM71we+aPNTGd64PfNAD6KZ5qYzvXB75o81MZ3rg980APopnmpjO9cHvm&#10;jzUxneuD3zQA+imeamM71we+aPNTGd64PfNAD6KZ5qYzvXB75o81MZ3rg980APopnmpjO9cHvmjz&#10;E4w689OaAH0UUUAFFFFAGdr8t9B4f1CXTFLXyW7tAAm878cYXufbvXiv/CReHIrofbPix4pTUFYG&#10;WD7JIgEndfK8ogc/w8jtXtWvy30Hh/UJdNUtfJA7QAJvO/HGF7n2714r/wAJH4chugbz4seKU1BW&#10;Blg+xyJiTuvleUQOf4eR2oA9e8IXt/qPhizutTSZbpw2TNCIpHUMQrMg4VioBI7Zrzj9o7/kSNN/&#10;7CA/9FvXpHhC+v8AUfC9ldanHMl04bPnwiKRlDkIzIOFZlCkjsTXm/7R3/Ik6b/2EB/6LegDufB6&#10;KPBeiEKMmwhz7/IK2giLnCgZGDisfwf/AMiXof8A14Qf+gCtqrJIzBCeDGp4x0qOS1j8rbHEM5GM&#10;D3qxTJVZoyqjLZGMfUUAXjChGNgwO2KPJTGNgwOnFSUVBRGYUIxsGB2xR5KYxsGB04qSigCMwoRj&#10;YMDtijyUxjYMDpxUlFAEZhQjGwYHbFHkpjGwYHTipKKAIzChGNgwO2KPJTGNgwOnFSUUARmFCMbB&#10;gdsUeSmMbBgdOKkooAjMKEY2DA7Yo8lMY2DA6cVJRQBGYUIxsGB2xR5KYxsGB04qSigCMwoRjYMD&#10;tijyUxjYMDpxUlFAEZhQjGwYHbFHkpjGwYHTipKKAIzChGNgwO2KPJTGNgwOnFSUUARmFCMbBgds&#10;UeSmMbBgdOKkooAjMKEY2DA7Yo8lMY2DA6cVJRQBGYoyMbBgdsUnlJjGwYHbFeNfFnxJ488N6FHd&#10;rqFjYx3V4baKKyiLSbMMQxkboeOij8a7r4jeLG8E+CbnU4VEl1lYLcScgyN0J+gBP4UAdYYkIxsG&#10;B2xR5SYxsGB04ryPxBrHijwBdeGtSvdem1Oz1GZLfUbe4ijCxuwB3RlQCAPm49hXr+MjmgCMxxkA&#10;bRgdBil8pCoGwYHTivnXxNrmv+AfiW97DqmpXPhyyv47d4Jrl5QA8COynceeJG257rXvOpa9Z6Z4&#10;cn1tnEtpFB56lD/rARlQPdsgD60AaBijxt2DA6DFHlR4xtGB2xXgvwqv9f1/4maxbeIdSv8AdZK9&#10;x9jW6cRxy+YBtwDggZIweKt6hDfL8fLTwsmuaymj3MDTPAt/JkHynbhs5A3KDQB7h5UZGNowO2Kj&#10;mAihLKikryOK8e8IXut2fxr1HQdO1e+1bw7bx5uGupjMIGKAgB/Xfx9M+leyyxiaMo3Q+lAElFFF&#10;ABRRRQBV1L7X/Ztx9gKi88smHecAtjgHg4/KvGvE/jm21HxXb2mp+Jdc8J2kdsc2kVo6zmffjllV&#10;gykdCCRwenf2+o5XWGJ5HOEQFmOOgFAGR4Su7++8NWlxqQl+0Nv+aaLyndA7BHZP4WZQpI9T0HSv&#10;Nv2jv+RJ03/sID/0W9eq6NrFhr+lQappk/n2dwC0Umxl3AEg8MARyD2ryr9o7/kSdN/7CA/9FvQB&#10;3fhD/kSdD/68IP8A0AVtf5NYXg+WP/hDNEXzEyLCDjcP7gra86InAkU4/wBoVZI+mShmiwoO4kcf&#10;jQJos4EqZH+0KZJIjoVjdS2RwGGetAGrRTBKh6Opx6GgSoejqcehqCh9FMEqHo6nHoaFkVjhXU/Q&#10;0APooooAKKKKACiiigAooooAKKKKACiiigAooooAKKKKACiiigAooooAKKKKAPGv2iyP+EQ0nJ/5&#10;iK/+gNVz9oSCSX4cRyICVhvo2fA6Ahhk/iQPxrrtb+HPhrxLctPrVtdXuWLrHJfTiNCf7qhwF/Ct&#10;QeGdLOiXGjzxTXdhcAiSK7uHmJBxxuckgDAxzx1oA81+MWNb8LeEIrchnv8AUoDEB3DIef1FewCu&#10;V0j4eaFo95aXSC8unslKWS3ly0y2oPXy1PA7c9eK6rAIxQB5jqnhmHxg3xE0d9nmyXdu0Dn+CVbS&#10;EqfbkYPsTXJ/CrUtT8VWuneE9RglW28PXBnu3f8Aj2H9xE30fcceka165o/g3RtC1Ga/sEvFuZ/9&#10;c8t9NKJTjALB2IJAHXFWbTw3pdj/AGobSBoG1SUzXTxOVZnK4JBHK+vHck0AeQ/C8/8AF9fG/P8A&#10;z3/9HrTPEGn2Wr/tOafY39vFc20tkQ8UgyrYhkIyP1r0rTfhr4X0fV/7W0+zuYL8tuecX85Mhzk7&#10;8uQwJ5INF/8ADbwzqWuPrdxbXf8AajnP2qO/nRwMYwuHAUYOMDFAHm9t9o8I/Hu08OeGJpv7HuYx&#10;Jd6eJC8UGVJYgH7uAFb8cdDXt1yxW3YgkHj+dZeh+ENB8NyTTaXp6QzzkmWd3aWWTJzy7ksefeti&#10;TZsO/G3vmgB9FFFABRRRQAUyQOUYRlVcg7SwyAfcU+orjZ5MnmKzJtO4KCSR7Ac0AVNFTVI9KgXW&#10;ZbWXUAD5z2qssZOTjAbnpivK/wBo7/kSdN/7CA/9FvXo3g2PTIvClhHo+n3Wn6eqsIbW6V1kjG45&#10;DByT1yeT3rzn9o7/AJEnTf8AsID/ANFvQB23g+2g/wCEN0RvKQMbCDJxyfkFbQtYA24QoCep21le&#10;D/8AkS9D/wCvCD/0AVte1WQRC1gVtwiQE9fl61WvbeOO0leKJBJx0HXkVe/rVe/LCyk2DLcY/MUA&#10;TCNF6KBnjpQI0XooGRjpTqKAGiNB0UDjFMkiHlkRoAxI6fWpaZKrNGVUEtkcD60DNKiiioKCiiig&#10;AooooAKKKKACiiigAooooAKKKKACiiigAooooAKKKKACiiigAooooAKKKKACiiigAooooAKguwWt&#10;nABzx0+tT0yWQRIXbOBQA+iiigAooooAKZIHKMIyquQdpYZAPuKfUVxs8mTzFZk2ncFBJI9gOaAK&#10;mipqkelQLrUtrLqIB857VWWMnJxtDc9MV5X+0d/yJOm/9hAf+i3r0bwammReFLFNH0+60/TwreTa&#10;3SOskY3HOQxJ65PJ715z+0d/yJOm/wDYQH/ot6AO78H/APIl6H2/0CD/ANAFbX9KwvB8sX/CGaIP&#10;MTIsIcjI/uCtrzoySBImf94VZI/2qtflxZSeWPm4xx7ipvOiJIEqZ/3qrX0y/ZJRFIpfjABHqKBF&#10;zvR2pnnRbtokQnpjdzSiaLdt8xCwPTPNADu/FMlDNHhR8xIwB9RQJos7fMTPpuFMllRlKLIm/I4D&#10;DPWgZq0UwSoejqcehoEqHo6nHoagofRTBKh6Opx6GhZFY4V1P0NAD6KKKACiiigAooooAKKKKACi&#10;iigAooooAKKKKACiiigAooooAKKKKACiiigAooooAKKKKACop4zLCyLjJx1qWoriRooWdcZGOv1o&#10;AlooooAKKKKACmSByjCMqrkHaWGQD7in1FcbPJk8xWZNp3BQSSPYDmgCpoqapHpUC6zLay6gAfOe&#10;1VljJycYDc9MV5X+0d/yJOm/9hAf+i3r0bwbHpkXhSwj0fT7rT9PVWENrdK6yRjcchg5J65PJ715&#10;z+0d/wAiTpv/AGEB/wCi3oA7bwfbQf8ACG6I3lJuawhycf7AraFtArFhCgJ64FZXg/8A5ErQ/wDr&#10;wg/9AFbXr71ZJELaBWLCFAT1461FNaxiJ2jhXzOuQvvVr+tRXAY277BluMAUCGRW8JCy+Sm885x3&#10;p4tYA+8QoGznOOafGxaJWPUjNOoAiFrAHDiJA2c521BeW8SWskiRIJMcHHerlQXjMtlKV+9t4oAd&#10;BEqQqCgDbQDTxHGucKBkYpIVIhQN12in9qAGiONeigZGDTJIh5ZESfMcdOO9S0yVWaMqoJbI6fWg&#10;ZpUUUVBQUUUUAFFFFABRRRQAUUUUAFFFFABRRRQAUUUUAFFFFABRRRQAUUUUAFFFFABRRRQAVHLG&#10;JUKEkA+lSVBdkrbsQcHjn8aAJ6KKKACiiigApkgcowjKq5B2lhkA+4p9RXGzyZPMVmTadwUEkj2A&#10;5oAqaKmqR6VAutS2suogHzntVZYycnG0Nz0xXlf7R3/Ik6b/ANhAf+i3r0bwammReFLFNH0+60/T&#10;wreTa3SOskY3HOQxJ65PJ715z+0d/wAiTpv/AGEB/wCi3oA7vwf/AMiVof8A14Qf+gCtrqfrWF4P&#10;ljPgzQ18xM/YIcjcP7graE0RP+sTP+8Kskf2qO4DGBgg+bsBSiWInHmpx23VFcSq0LhJELjnAYUC&#10;JoyWjDHqRzTv0xUMc8bRrmRM4yeaf50XP7xM9cbqAH+9QXpZbOUr12+lSedF/wA9E4/2qgvJ0Wzl&#10;KyIWC8cigCeEEQoDwdop9Qwyx+UimRdwUZG4U/zoiSPMQn03CgB/f6UyZWaPCglsj+dHnREkCVPf&#10;5qZLIjoVSRSxI4DDPWgZq0UwSoejqcehoEqHo6nHoagofRTBKh6Opx6GhZFY4V1P0NAD6KKKACii&#10;igAooooAKKKKACiiigAooooAKKKKACiiigAooooAKKKKACiiigApkmzad+NvfNPqC7Ba3cAEnjp9&#10;aAJ6KKKACiiigApkgcowjKq5B2lhkA+4p9RXGzyZPMVmTadwUEkj2A5oAqaKmqR6VAusy2suoAHz&#10;ntVZYycnGA3PTFeV/tHf8iTpv/YQH/ot69G8Gx6ZF4UsI9H0+60/T1VhDa3SuskY3HIYOSeuTye9&#10;ec/tHf8AIk6b/wBhAf8Aot6AO28H20H/AAhuiMIk3Gwhycf7ArZFrArFhCgJ6nHNZfg//kS9D/68&#10;IP8A0AVtVZJCLWBSWESBj3xVe9t4ktJGihQScYIX3q92+lV7/f8AY5SnLcfzFAh/2WDJPkpzwTij&#10;7LATnyUyRjp1qXqaPegCL7NBnPkpkjn5etVr+2iFnKUhQvgDp7ir3aq9/vFlJs+9xj8xQA4WsAJK&#10;woPcCj7LACWEKAnvipjRQBELWBWLCFM9ziq17bRx2kjxQoJOOQPcVe+neq1+WFlIYx83GB+NAE4j&#10;QZwgGeDxQI41zhQMjFOo470ANEca5woGeDTJIh5ZESfMcdOO9S4pkqs8eFBLEjGPrQM0qKKKgoKK&#10;KKACiiigAooooAKKKKACiiigAooooAKKKKACiiigAooooAKKKKACmSyCJC7A4FPqK4QyRMi4ycfz&#10;oAlooooAKKKKACio5po7eCSeaRY4o1LO7HAUDkkn0rD8R+NvDvhKK3k1zU47QXGfKGx3Z8dSFUE4&#10;9+nNAHQV43+0d/yJOm/9hAf+i3r1fStWsNc06HUNMuo7q0mGUljPB/wPseRXlH7R3/Ik6b/2EB/6&#10;LegDu/B//IlaH/14Qf8AoAra9a5Hwn4k0KHwhosUutackiWMKsjXSAghBwRng1sf8JT4e/6Dumc/&#10;9Pcf+NWSa3qar3+8WchTluO3uKo/8JT4e5/4n2l8/wDT5H/jUF54m0N7Zkg1vTXlJAVVu4yTkjtm&#10;gRu0d6YJos4EiEjtuFAmiJwJUJH+1QA/+dVr/eLKQoPm4wPxFTCaInAkQn0DCq19Ov2OTy5ELjGA&#10;GHqKALnrRTBNEWwJEJ9NwoE0R481M/UUAPqtflhZSbPvcY/MVN50WcCRM+m4VXvpl+xyCORCwxgA&#10;j1FAFv8AziimedFnAkQkdtwoE0XI8xM+zUAP60yVWaMhQdxI/nR50RJHmIfYMKZLIjoVSRS+RwGH&#10;rQM1aKYJUPR1OPQ0CVD0dTj0NQUPopglQ9HU49DQsiscK6n6GgB9FFFABRRRQAUUUUAFFFFABRRR&#10;QAUUUUAFFFFABRRRQAUUUUAFRXEhihZ1xkYxUtMljEqFCSAaAH0UUUAFFFFADJY0mieKRFeNwVZW&#10;GQQeoNeb3ngjxdZa1Z3uha1pdxHZxvFanVrdmlt42C5j3r98ccE/MOmTzn0uigDF8NaJPoljOt3d&#10;rd3t3cPc3MqRCNC7YGFUdAAAOpJ6nrXmv7R3/Ik6b/2EB/6LevZK8b/aO/5EnTf+wgP/AEW9AHAa&#10;XoWlS6TZyPp9sztChZjGMk4FWv8AhHtH/wCgbbf9+xU2j/8AIFsf+uCf+girte7CEOVaHkSnLmep&#10;mf8ACPaP/wBA22/79isfxTo+m2nhu7mt7GCKVdm11QAj51FdXWF4x/5FW9/4B/6GtTVhFQehVOcn&#10;Nan0eLWAPkQpk98Ui20C/MIkB7nbUx70V456RELWBSSIU3euKrX1tElpK8UKb+OQvuKvVXv9ws5N&#10;g+bjH5igB4toAxYQoGPfFAtbcOWEKAnvipfrR7dKAIRbQAlhEm49SBVe+to0tJWihQScchfcVe+l&#10;Vr8sLKTYPm4x+YoAk+zQKxYQpn120C1gVsiFAT1IHNS9zR9KAIRawBtwiQE9SBVe9t40tJHihQSc&#10;dvcVezVa/wB4sZNnLcY49xQBOI0GcKBng8UCOMZwoGeKdR2FAxojjXOFAzwaZJEPLIiT5jjpx3qW&#10;mSqzRkLyxI6fWgDSoooqCgooooAKKKKACiiigAooooAKKKKACiiigAooooAKKKKACoLskW7FTg8f&#10;zqemSbNh342980APooooAKKKKACiq9/eRadp1zezbvKt4mlfaMnaoJOPfiuP1L4mWFnFo/2LStU1&#10;O51W2+1QWtpCGkWLA+Zhnjr79DQB3FeNftHHHgrTR66gP/Rb16ro+r2+t6et5brLGCSjxTIUkicc&#10;FWU9CK8p/aQ/5EvS/wDsID/0W9AHJaRxo1j/ANcE/wDQRV2snS9SsE0mzVr22VhAgIMq5HA96t/2&#10;pp//AD/2v/f5f8a96Eo8q1PIlF8z0LdYXjH/AJFW9/4B/wChrWl/amn/APP/AGv/AH+X/GsXxZf2&#10;c3hm8jiu4Hc7MKkgJPzr2qaso+zeo6cXzrQ+ne9JWSfFPh7/AKDul/8AgZH/AI0f8JT4e/6Dumf+&#10;Bkf+NeMema1Vr/f9ikKD5hjA/EVS/wCEp8Pf9B7TP/AyP/GoLzxNob2rJDremvIxAVVukJJyO2aA&#10;N3pkUUzzo+R5iE/71HnREkCRM9xuFAD/AOtVr8uLKQp97j+YqbzoiceamfZuarX06/Y5RHIhfjgE&#10;eooAuZ9KOlM86IkgSJnuA1HnRHIEqE/71AD6r3+8WcmwfNx/MVL50RJHmIf+BCq19Mps5AkiF+OM&#10;j1FAFz3o/pTPOjY4EqZPbcOKPOiJ4kTPpu5oAf8A1pkoZoyFyWJGMfWgTRdBImR6MKZLIjoVSRS2&#10;RwGHrQM1aKYJUPR1OPQ0CVD0dTj0NQUPopglQ9HU49DQsiscK6n6GgB9FFFABRRRQAUUUUAFFFFA&#10;BRRRQAUUUUAFFFFABUF2CbdwASeOn1qemSyCJC7ZwKAH0UUUAFFFFAFe/s49R065spiwiuImifac&#10;HawIOPfmue0fwPZ6NqNjew399M9jaGygWYxYWE4O07UBOCAck5/M11NFAGZoujLo0NyouZrmW6uG&#10;uZpZiMs7YHAAAAAAAHtXln7R/wDyJel/9hAf+i3r2avGf2kP+RL0v/sID/0W9AHBaboOky6XaSPp&#10;1sztChYmMZJwKtf8I9o//QMtf+/YqbSf+QPZf9cE/wDQRV2vdhCPKtDyJTlzPUzP+Ee0f/oGWv8A&#10;37FY3irR9NtPDd3Pb2NvFKuzDogBHzqK6ysHxl/yKl9/wD/0NamrCKg9CqU5Oa1Lf/CPaP8A9A22&#10;/wC/Yo/4R7R/+gZa/wDfsVp0VoqcOxHPLuZn/CPaP/0Dbb/v2Kx/FOj6baeHLua3sYIpV2bXRACP&#10;nUV1dYXjH/kVb3/gH/oa1nVhFQehdOcudan0eLWBX3CFAT1O3rSLawKxIhQN3IFTe9H9OleOekQi&#10;1gBLCJAT1IHWq99bRpaytFCm/jnb7ir3eq1/uFk5Tlhj+dAEgtYAxIhQE9wOaBawBiwiQE9TipaO&#10;/wDWgCIWsAYsIU3H/Zqte20aWkrxQpv4/h68ir1Vr/eLKQoPmGMfmKAJBawKxIiQE9TtoFrACSIk&#10;BPU4qXvRQBCLWAMWEKBj3xVe9t40tJXiiQScYIX3FXqrX5YWUhQZbjH5igCcRxrnCgZGDxQI0HRQ&#10;MjBp1FADRHGucKBng0ySIeWREnzHHTjvUtMlVnjIUEsSMY+tAzSoooqCgooooAKKKKACiiigAooo&#10;oAKKKKACiiigAqKeMywsi4ycdalqK4kaKFnXGRjr9aAJaKKKACiiigAopDwK89u/jb4DtYp8ay8k&#10;0QbEIs51ZmH8PKAA545IoA9Drxn9o/8A5EvS/wDsID/0W9ei+E/Gek+NLKa70eV5IYWVJCyFcOVB&#10;K8gdM9enpXnX7R//ACJel/8AYQH/AKLegDk9J/5A9j/1wT/0EVbrK0vUrBNJs1a9tlYQICDKuRwP&#10;erf9qaf/AM/9r/3+X/GvehKPKtTyJRfM9C3WD4y/5FS+/wCAf+hrWn/amn/8/wDa/wDf5f8AGsTx&#10;bf2U3hi8jiu4Hc7MKsgJPzr2qaso8j1HSi+daHTUVU/tTT/+f+1/7/L/AI0f2pp//P8A2v8A3+X/&#10;ABrRSj3I5X2LdYXjH/kVb3/gH/oa1pf2pp//AD/2v/f5f8axfFl/ZzeGbyOK7gdzswqSAk/Ovas6&#10;so+zepdOL51ofTn8xQKyf+Ep8PZ/5D2mf+Bkf+NH/CUeHun9u6X/AOBkf+NeMema3b6VXvywspNn&#10;LcY49xVH/hKPD3/Qd0zP/X5H/jUF54n0N7Vkg1vTXkYgKq3UZJ5HbNAG7R2470zzoiSBIhPpuo86&#10;IkjzEz3G4UAP71Xv9wspNnLcY/MVL50WcCRCR23Cq19Mv2OQRyIWGMDI9RQBco96Z50WT+8Qkf7V&#10;HnR5wJUJ/wB4UAP9Kr3+4WUhj+9xgfiKl86InHmJ+YqtfTqbSTy5ELjHG4eooAuetFM86IkgSIT6&#10;bhR50W4jzUPqN1AD+9MlDNEVUEkkYx9aBNETgSIT6bhmmSSI8ZRJFZsjgMM9aBmrRTBKh6Opx6Gg&#10;SoejqcehqCh9FMEqHo6nHoaFkVjhXU/Q0APooooAKKKKACiiigAooooAKKKKACo5YxKhQkgH0qSo&#10;LslbdiDg8c/jQBPRRRQAUUUUAIawNU8JWV/aXkNtNcacbtHSdrRgFkDjDbkYFCTn72N3vXQUUAUt&#10;N0yDS7WKGHcxSGOIyMeXCLtBPvivJv2kP+RL0v8A7CA/9FvXs1eM/tIf8iXpf/YQH/ot6AOC03Qd&#10;Jl0u0kfTrZnaFCxMYyTgVa/4R7R/+gZa/wDfsVNpP/IHsv8Argn/AKCKu17sIR5VoeRKcuZ6mZ/w&#10;j2j/APQMtf8Av2KxvFWj6baeG7ua3sbeOVdm11QAjLqK6ysHxl/yKl9/wD/0NamrCKg3YqlOTmtS&#10;3/wj2j/9Ay1/79ij/hHtH/6Blr/37FadFaKEexHPLuZn/CPaP/0DLX/v2KxvFWj6baeG7ue3sbeK&#10;VdmHRACPnUV1lYPjL/kVL7/gH/oa1nVhFQehdKcnNalv/hHtH/6Btt/37FH/AAj2j/8AQMtv+/Yr&#10;TorRU4diOeXczP8AhHtH/wCgbbf9+xWP4p0fTbTw5dz29jBFKuza6IAR86iurrC8Y/8AIq3v/AP/&#10;AENazqwioPQunOTmtT6P+ywBiwiQE98UgtoASwhQE9wKm9aO9eOekQi2gViRCgPc4qve20a2krRQ&#10;oJDj+H3q96VWvywspNg+YYwPxFAEgtYFYssKBvXFAtbcMSIUye+Kl7+9HvQBELWAHcIkBPfHWq19&#10;bRraSNFCgfjkL7ir1Vr8uLKQqMtxjv3FADxawBiwhQMfQUv2WBWLCJM/SpfWjvz2oAiFrArEiJAf&#10;XFVr23jS0keKFRJxyBz1FXqrX5YWMhQfNxj8xQBOI0HRQM8dKBHGOigZGKdRQA0RxrnCgZ4NMkiH&#10;lkRJ8xx0471LTJVZ4yF+8SMY+tAzSoooqCgooooAKKKKACiiigAooooAKZJs2nfjb3zT6guwWt3A&#10;BJ46fWgCeiiigAooooAKKiuJ4rW2luJ3EcMSF3c9FUDJP5VwJ+L2jz29s2maXrOoXNzIwgtYrQrJ&#10;KgGTKueCnv8ApQB6HXjP7R//ACJml/8AYQH/AKLevVtG1e31vT1vLdZYwSUeKZCkkTjqjKehH+eK&#10;8p/aQ/5EvS/+wgP/AEW9AHJ6T/yB7H/rgn/oIq3WVpepWCaTZq17bKwgQEGVcjge9W/7U0//AJ/7&#10;X/v8v+Ne9CUeVankSi+Z6FusHxl/yKl9/wAA/wDQ1rT/ALU0/wD5/wC1/wC/y/41ieLb+ym8MXkc&#10;V3A7nZhVkBJ+de1TVlHkeo6UXzrQ6aiqn9qaf/z/ANr/AN/l/wAaP7U0/wD5/wC1/wC/y/41opR7&#10;kcr7FusHxl/yKl9/wD/0Na0/7U0//n/tf+/y/wCNYni2/spvDF5HFdwO52YVZASfnXtWdWUeR6l0&#10;ovnWh01FVP7U0/8A5/7X/v8AL/jR/amn/wDP/a/9/l/xrRSj3I5X2LdYXjH/AJFW9/4B/wChrWl/&#10;amn/APP/AGv/AH+X/GsXxZf2c3hi8jiu4Hc7MKkgJPzr2rOrKPs3qXTi+daH05RWV/wlPh7P/Ie0&#10;z/wMj/xpP+Eo8Pf9B3S//AyP/GvGPTNb+ZqtflxYuU5bjH5iqX/CU+Hv+g7pf/gXH/jUF54m0N7V&#10;0g1vTXkYgKq3UZJ5HbNAG760f55pnnRE48xDj/aFAmiJwJEJHbcDQA/v9fWq1+WFlJsGW4x+Yqbz&#10;oiceYh9fmqtfTr9kk8uRC/HG4eooAuUUzzoskCRD7bqBNHnHmoSPegB9Vr8sLKQp97j+YqbzoicC&#10;RCR23Cq19Ov2OTy5ELjHAYHuKALh7+9HemCaInAkTPcbhQJounmJn03UAP8ASmSqzRlUGSSMY+tA&#10;miJx5iZ7jd0pkkiPGVSRSxI4DD1oGatFMEqHo6nHXBoEqHo6nHoagofRTBKh6Opx6GhZFY4V1P0N&#10;AD6KKKACiiigAooooAKZLIIkLsDgU+orhDJEyLjJx/OgCWiiigAooooAiuII7q2lt5kDxSoUdT0Z&#10;SMEVm6V4estItLW3g3yrZq0dq85DNBG2PkVsZ28Drk8DJNa9FAGXoeijRYLlTdT3U1zcPczTTYyz&#10;tgcAAAAAAAD0ry39pD/kS9L/AOwgP/Rb17NXjP7SH/Il6X/2EB/6LegDgtN0HSZdLtJH062Z2hQs&#10;TGMk4FWv+Ee0f/oGWv8A37FTaT/yB7L/AK4J/wCgirte7CEeVaHkSnLmepmf8I9o/wD0DLX/AL9i&#10;sbxVo+m2nhu7mt7G3jlXZtdUAIy6iusrB8Zf8ipff8A/9DWpqwioN2KpTk5rUt/8I9o//QMtf+/Y&#10;o/4R7R/+gZa/9+xWnRWihHsRzy7mZ/wj2j/9Ay1/79isbxVo+m2nhu7mt7G3jlXZtdUAIy6iusrB&#10;8Zf8ipff8A/9DWs6sIqDdi6U5Oa1Lf8Awj2j/wDQMtf+/Yo/4R7R/wDoGWv/AH7FadFaKEexHPLu&#10;Zn/CPaP/ANAy1/79isbxVo+m2nhu7nt7G3ilXZh0QAj51FdZWD4y/wCRUvv+Af8Aoa1nVhFQehdK&#10;cnNalv8A4R7R/wDoG23/AH7FH/CPaP8A9A22/wC/YrTorRU4diOeXczP+Ee0f/oG23/fsVj+KdH0&#10;208N3c9vYwRSrs2uqAEfOorq6wvGP/Iq3v8AwD/0NazqwioPQunOTmtT6P8AsturFhCgJ6nFAtYF&#10;JIhQE9SBUveivHPSIha26sWEKA9ziq17bRpaStFCnmcchfcVe6ZqvqG8WcmzluP5igB4tYA24QoC&#10;e4HWgWsAbcsKZPcDrUtFAEQtYAciJMnviq19bxraSPHCgfjovPUVeqtqG4WUmzlhjH5igCT7LADu&#10;ESBj3xQLWAMSsKAnvtqWigCIWsAO4QoCepxVa+t40tJHihQScdF56ir31qtf7xZSbB83GB+IoAnE&#10;aLnCgZ4NAjjH3VAyMHind8UduaAGiONc4UDPBpkkQ8siJPmOOnHepaZKrPHhfvEjGPrQM0qKKKgo&#10;KKKKACiiigAqK4kMULOuMjGKlpksYlQoSQDQA+iiigAooooAKKjnnjtreSeZ1jijUu7seFAGSTXI&#10;aJ8TvD2u3ccEP222WdttrPeWrRRXR54jc8E8dDgn060AdnXjP7R//Il6X/2EB/6LevTfD3iKDxFF&#10;fyW8MsQs72WzcSY+ZkxkjHbmvMv2kP8AkS9L/wCwgP8A0W9AHJ6T/wAgex/64J/6CKt1laXqVgmk&#10;2ate2ysIEBBlXI4HvVv+1NP/AOf+1/7/AC/4170JR5VqeRKL5noW6wfGX/IqX3/AP/Q1rT/tTT/+&#10;f+1/7/L/AI1ieLb+ym8MXkcV3A7nZhVkBJ+de1TVlHkeo6UXzrQ6aiqn9qaf/wA/9r/3+X/Gj+1N&#10;P/5/7X/v8v8AjWilHuRyvsW6wfGX/IqX3/AP/Q1rT/tTT/8An/tf+/y/41ieLb+ym8MXkcV3A7nZ&#10;hVkBJ+de1Z1ZR5HqXSi+daHTUVU/tTT/APn/ALX/AL/L/jR/amn/APP/AGv/AH+X/GtFKPcjlfYt&#10;1g+Mv+RUvv8AgH/oa1p/2pp//P8A2v8A3+X/ABrE8W39lN4YvI4ruB3OzCrICT869qzqyjyPUulF&#10;860Omoqp/amn/wDP/a/9/l/xo/tTT/8An/tf+/y/41opR7kcr7FusLxj/wAire/8A/8AQ1rS/tTT&#10;/wDn/tf+/wAv+NYviy/s5vDN5HFdwO52YVJASfnXtWdWUfZvUunF860Ppz9aKyf+Eo8Pf9B7S/8A&#10;wLj/AMaP+Ep8PZ/5D2mf+Bkf+NeMema2P1qtflhZSFB83GPzFUv+Ep8PY/5D2l/+Bkf+NQXnibQ3&#10;tmSDW9NeQkBVF2hJ5HbNAG764pe9R+dGTgSIfbIoE0ROBKhPpuoAf6VXvy4spCnLcY/MVKJoiSBK&#10;hP8AvCq19Ov2OQRyIWGOM+4oAuf1ozmmCaMnAkQn/eoE0W7HmIcdRuoAfVa/LCzkKDLDGPzFTCaI&#10;8eYhPf5hVa+nX7HJ5ciFxjgEeooAud6PSmedESQJUz/vDigTRE4EiZ9NwoAf6UyUM0eEHzZHT60C&#10;aItgSJkdgwpkkiPGVSRS2RwGGetAzVopglQ9HU49DQJUPR1OPQ1BQ+imCVD0dTj0NCyKxwrqfoaA&#10;H0UUUAFQXZIt2KnB4/nU9Mk2bDvxt75oAfRRRQAUUUUARXNvFd20tvOgeGVCjoejKRgj8qydO8L2&#10;Fh4dXQZDJfacqhEivNr7UHRegyBjjOT79K26KAMPwx4Xs/ClndWllLcSRXF090fPfewLYyNx5I46&#10;nJ9681/aP/5EvS/+wgP/AEW9ezV4z+0f/wAiXpf/AGEB/wCi3oA4LTdB0mXS7SR9OtmdoULExjJO&#10;BVr/AIR7R/8AoGWv/fsVNpP/ACB7L/rgn/oIq7XuwhHlWh5Epy5nqZn/AAj2j/8AQMtf+/YrG8Va&#10;Pptp4bu5rext45V2bXVACMuorrKwfGX/ACKl9/wD/wBDWpqwioN2KpTk5rUt/wDCPaP/ANAy1/79&#10;ij/hHtH/AOgZa/8AfsVp0VooR7Ec8u5mf8I9o/8A0DLX/v2KxvFWj6baeG7ua3sbeOVdm11QAjLq&#10;K6ysHxl/yKl9/wAA/wDQ1rOrCKg3YulOTmtS3/wj2j/9Ay1/79ij/hHtH/6Blr/37FadFaKEexHP&#10;LuZn/CPaP/0DLX/v2KxvFWj6baeG7ua3sbeOVdm11QAjLqK6ysHxl/yKl9/wD/0NazqwioN2LpTk&#10;5rUt/wDCPaP/ANAy1/79ij/hHtH/AOgZa/8AfsVp0VooR7Ec8u5mf8I9o/8A0DLX/v2KxvFWj6ba&#10;eG7ue3sbeKVdmHRACPnUV1lYPjL/AJFS+/4B/wChrWdWEVB6F0pyc1qW/wDhHtH/AOgbbf8AfsUf&#10;8I9o/wD0DLX/AL9itOitFTh2I55dzM/4R7R/+gbbf9+xWP4p0fTbTw3dzW9jBFKuza6IAR86iurr&#10;C8Y/8ire/wDAP/Q1rOrCKg9C6c5Oa1Po/wCywBiwiQE+1AtYAxYQoCe+KmP0pO3rmvHPSIhawBsi&#10;FAT14qte20a2kjRwoJOOQo9RV6q1/vFlIUHzcYH4igB/2WBWZhEgY9TilFrArFhCgJ68VLRQBCLa&#10;AEsIU3HuBVe+toktJHihTecdF9xV7tVa/wBwspPLHzcY49xQBILWANuESAnqQtAtYAxIhQMepxUt&#10;FAEQtoFO4QoGPXjrVa9t447SR4ok8w45C+4q9Va/LfYpCnLcY/MUATiNBnCgZ46UCNBnCgZ4PFOo&#10;oAaI41zhQM8GmSRDyyIk+Y46cd6lpkqs8eFB3EjGPrQM0qKKKgoKguwTbuACTx0+tT0yWQRIXbOB&#10;QA+iiigAooooAKKZLIsMTyuwVEBZmPQAdTXM/wDCyPBf/Q0aV/4Er/jQB1NeM/tIf8iXpf8A2EB/&#10;6LevUdD8Qad4ihubjS7hLm2gm8nzo2DI52qx2kdhux9Qa8u/aQ/5EvS/+wgP/Rb0AcnpP/IHsf8A&#10;rgn/AKCKt1laXqVgmk2ate2ysIEBBlXI4HvVv+1NP/5/7X/v8v8AjXvQlHlWp5EovmehbrB8Zf8A&#10;IqX3/AP/AENa0/7U0/8A5/7X/v8AL/jWJ4tv7KbwxeRxXcDudmFWQEn517VNWUeR6jpRfOtDpqKq&#10;f2pp/wDz/wBr/wB/l/xo/tTT/wDn/tf+/wAv+NaKUe5HK+xbrB8Zf8ipff8AAP8A0Na0/wC1NP8A&#10;+f8Atf8Av8v+NYni2/spvDF5HFdwO52YVZASfnXtWdWUeR6l0ovnWh01FVP7U0//AJ/7X/v8v+NH&#10;9qaf/wA/9r/3+X/GtFKPcjlfYt1g+Mv+RUvv+Af+hrWn/amn/wDP/a/9/l/xrE8W39lN4YvI4ruB&#10;3OzCrICT869qzqyjyPUulF860Omoqp/amn/8/wDa/wDf5f8AGj+1NP8A+f8Atf8Av8v+NaKUe5HK&#10;+xbrB8Zf8ipff8A/9DWtP+1NP/5/7X/v8v8AjWJ4tv7KbwxeRxXcDudmFWQEn517VnVlHkepdKL5&#10;1odNRVT+1NP/AOf+1/7/AC/40f2pp/8Az/2v/f5f8a0Uo9yOV9i3WF4x/wCRVvf+Af8Aoa1pf2pp&#10;/wDz/wBr/wB/l/xrF8WX9nN4ZvI4ruB3OzCpICT869qzqyj7N6l04vnWh9Od6OtZJ8U+Hv8AoPaZ&#10;/wCBcf8AjR/wlHh4HH9u6Z/4GR/414x6Zrdqr3+8WUhjHzcY/MVR/wCEp8Pf9B3S/wDwLj/xqC88&#10;TaG9qyQ63prykgKq3UZJOR70AbvaimedETxIhPpmjzos4EqZ/wB6gB9Vr/cLOTZ94Yxx7ipvOiJI&#10;EifTdVa+mX7HJ5ciFxjgEeooAud6KZ5sRO3zEJH+0KPOiJwJUJ/3qAH9vpVe/LiykKctxj8xUvnR&#10;HIEiZ7jcKr30ym0kEcil+MDIPcUAW6KTeu7G5Qc9M0b1zjcM+maAFP8A+qmSqzRlUzkkYx9advXO&#10;Cwz9ajlO5CisN+RxnnrQM1KKKKgoKinjMsLIuMnHWpaiuJGihZ1xkY6/WgCWiiigAooooAQjIxXP&#10;2Hgjw5Y2aW50bTp9hbDyWcZbBJIGdvOAcevHNdDRQBQ0zR7HRxcJYW8dvFPL5zRRqFRW2qvAAAHC&#10;j8c15R+0f/yJml/9hAf+i3r2avGf2j/+RL0v/sID/wBFvQBwWm6DpMul2kj6dbM7QoWJjGScCrX/&#10;AAj2j/8AQMtf+/YqbSf+QPZf9cE/9BFXa92EI8q0PIlOXM9TM/4R7R/+gZa/9+xWN4q0fTbTw3dz&#10;W9jbxyrs2uqAEZdRXWVg+Mv+RUvv+Af+hrU1YRUG7FUpyc1qW/8AhHtH/wCgZa/9+xR/wj2j/wDQ&#10;Mtf+/YrTorRQj2I55dzM/wCEe0f/AKBlr/37FY3irR9NtPDd3Nb2NvHKuza6oARl1FdZWD4y/wCR&#10;Uvv+Af8Aoa1nVhFQbsXSnJzWpb/4R7R/+gZa/wDfsUf8I9o//QMtf+/YrTorRQj2I55dzM/4R7R/&#10;+gZa/wDfsVjeKtH0208N3c1vY28cq7NrqgBGXUV1lYPjL/kVL7/gH/oa1nVhFQbsXSnJzWpb/wCE&#10;e0f/AKBlr/37FH/CPaP/ANAy1/79itOitFCPYjnl3Mz/AIR7R/8AoGWv/fsVjeKtH0208N3c1vY2&#10;8cq7NrqgBGXUV1lYPjL/AJFS+/4B/wChrWdWEVBuxdKcnNalv/hHtH/6Blr/AN+xR/wj2j/9Ay1/&#10;79itOitFCPYjnl3Mz/hHtH/6Blr/AN+xWN4q0fTbTw3dz29jbxSrsw6IAR86iusrB8Zf8ipff8A/&#10;9DWs6sIqD0LpTk5rUt/8I/o//QNtv+/Yo/4R7R/+gbbf9+xWnRWipw7Ec8u5mf8ACPaP/wBA22/7&#10;9isfxTo+m2nhy7nt7GCKVdm11QAj51FdXWF4x/5FW9/4B/6GtZ1YRUHoXTnJzWp9H/ZYAxYRICep&#10;wKBawKxIhTcfbrU3f3pB7V456RF9lgDFhEmT3xVa+to0tJGjhTzOP4fcVeFVr4sLJynLcY79xQBI&#10;LWAMWEKAnvtoFrAG3CJAT1OKlo7UAQi1gB3CFAe5xVe9toktJGjhTfx0HXkVeqtf5FlJtXc3HHry&#10;KAHrZwISVjGSKFtIFYsIxz1OetTdzR3/AK0AQrZwKxIjAY9TVe7t44LSSSGPEnHrnrV7tVbUGK2U&#10;hUZIxj8xQBMsKITtBGRg8mhYY0ztBGRg/MafR3oGMWCNc7QRkYPzGoprZfIYRBgzYHBOeoqx6VXv&#10;WdbNzGSGBXBXr1FAGvRRRUFBRRRQAUUhrhrz4kNHezw6d4T8Q6nDDI0RubW1HlsynB2knkAjrQB3&#10;VeM/tIf8iXpf/YQH/ot69K8O+JYvECTKbC+0+6g2mW1vofLkUNnafQg4YZHoa81/aQ/5EvS/+wgP&#10;/Rb0AclpP/IHsv8Argn/AKCKu1zWneKtEg021ikvlV0hRWGxuCBz2qz/AMJfoP8A0EF/79v/AIV7&#10;kasOVankypzu9DcrB8Zf8ipff8A/9DWnf8JfoP8A0EF/79v/AIVk+JvEekX/AIeu7a2vFkmfZtUI&#10;wzhwT1HoKmrVg4PUqnTmpp2OyorD/wCEv0H/AKCC/wDfD/4Uf8JfoP8A0EF/74f/AAq1Vh3I9nPs&#10;blYPjL/kVL7/AIB/6GtO/wCEv0H/AKCC/wDft/8ACsjxP4j0i/8AD11bW14skz7NqhGGcOCeo9BU&#10;VasHB2ZdOnNTTsdnRWKPFmhMMjUY/wAVYf0pf+Er0P8A6CUX5H/CtFVh3RHs59jZrB8Zf8ipff8A&#10;AP8A0Nal/wCEr0P/AKCUX5H/AArI8T+INKvfDt3b217HJK+zaoB5w6k9vQVnVqQcHZl04SU1odhR&#10;WN/wleh/9BKL8j/hR/wleh/9BKL8j/hWiqw7oj2c+xs1g+Mv+RUvv+Af+hrUv/CV6H/0EovyP+FZ&#10;HifxBpV74du7e2vY5JX2bVAPOHUnt6Cs6tSDg7MunCSmtDsKKxv+Er0P/oIxfkf8Kf8A8JNov/QS&#10;g/76rRVId0ZunLsa1YPjL/kVL7/gH/oa1Y/4SbRf+glB/wB9Vj+Kdc0u88N3cFtfQySvs2op5OHU&#10;/wBKirUg4NXLpQkprQ66isn/AISbRf8AoJQf99Uf8JPov/QSg/76q1Uh3I9nLsa1YXjH/kVL3/gH&#10;/oa1P/wk2i/9BKD/AL6rI8Ua5pd54cu4Le+hklfZtVTycOp/lUVakHB6l04SU07H1Ie9Hc1yn/Cz&#10;PBX/AEMlh/38p6fEjwZISB4l04f70wH868c9M6j/ACarX5f7FIU+9xj8xWH/AMLD8Hdf+Em0v/wJ&#10;X/Gq998QvCJs3EXiXTGfjAFwvPI96AOt96K5r/hYfg7/AKGbS/8AwJX/ABpP+Fh+Df8AoZtL46f6&#10;Sv8AjQB03b6VXv8AcLKTauSMcH6isH/hYfg7/oZtL5/6eV/xqC9+IXhFrSQR+I9LZjjC/aV55+tA&#10;HW+9H+TXNf8ACw/B3/QzaX/4Er/jR/wsPwd0/wCEm0v/AMCV/wAaAOl+neq18zLZSMoyRjA/EVjD&#10;x94RIBHiXS+f+nlf8ar3vj3wp9jfy/EWmM/GB9pX1HvQB1Xt60f1rnf+E98I/wDQyaX/AOBK/wCN&#10;H/Ce+Es/8jJpf/gUv+NAHRDtUcwLQlVBPIxj6isH/hPfCX/QyaX/AOBK/wCNMl8e+E/LOzxJpm7I&#10;6XSev1pAdoTikzXLXHjzwbcW0sJ8U6agkQoWS7UMMjGQc8GvnyTUtX+FeqG58M+LdP1nSpZCWhW4&#10;V92f78ecg/7S+nUZxUlH1bRXm3gf4zaB4t8qzumGmao2B5EzfJIf9h+h+hwfrXpA6UAB6VxWo/Dx&#10;7m+ln0/xV4g0qGVzI1raXX7pWJySoIOMnJx05rtqKAMDwz4Vh8Ni5k/tC/1G8utvnXd9N5kjBc7V&#10;HYAZPA9TVjxLb6Le6HcWXiCS3TTrkCOT7RKI1PcfMSMHIyO/Fa9cDqjtd/GfTNPuQJLNdFnkWJxl&#10;d7OEY47nbx9CfWgCqnwQ+HsqK8elSOjAFWW8lII9Qd1O/wCFGeAP+gRL/wCBkv8A8VVv4PNKfhnp&#10;iSu0gieeKNmPVFmcL+GBj8K7ugDzn/hRngD/AKBEv/gZL/8AFU1vgf8AD5FLNpMgUDJJvJcD/wAe&#10;r0iuK+KWlWN/4C1i5u4BLLaWUzwFiSEbb97HTPHBxkc4xk0AZcXwS+Hk8KTQ6Y8kbgMjpeykMD0I&#10;IbkU/wD4UZ4A/wCgRL/4GS//ABVdX4OXb4K0Iemnwf8Aota26APOf+FGeAP+gRL/AOBkv/xVV7z4&#10;N/DTToPPvrJbaHIHmT6hIi59Ml69OrmvF+j6DqFrHe+ILVLu1s1fZbuu4O74AwOpfjC47tQBy4+B&#10;3w+ukSWCxm8t1DK0d47KwPQg5OaX/hQ3gT/nyuv/AAKet/4a+H7vwz4GsNNvmbz13yGMtu8kMxYJ&#10;n2Bx9c11tAHmf/ChfAn/AD5Xf/gU9Vr34K/DjTofPvke1hJC+ZPfFFz6ZJr1WsPxPpi6hp29NHst&#10;Vuoc+Rb3r7Ysngk/KwyB7Z7ZGc0AcXF8C/h/PEksNrcSRuoZHS8YqwPQgg8ipP8AhQ3gT/nyuv8A&#10;wKetH4Q3ET+ALazS2mtpbCea1uIpWDbZQ5ZwpH8OW49OnbNd3QB5n/woXwJ/z5Xf/gU9IfgP4DHW&#10;yugP+vp/8a9NrgviZrunWtjHod7qUFkt/DLJK0km0tEi/cB9XYqv03UAZVv8D/h7eW6T2sE80Mgy&#10;kkd6zKw9QQcGj/hn/wAEf889Q/8AAn/61bfwlvbS7+GmipazRyGCARShGzsfqQfQ89Peu3oA8t/4&#10;Z/8ABH/PPUP/AAJ/+tVK++C/w10sxjULyW08zOz7RqCx7sYzjOM9R+dev15/8R9A1XV7zTbrTfD2&#10;k6yLW3uA8epH5QWMZUKOpY7DjoOuaAMi3+BHgC7gSe2a8mhcZSSO8DKw9iBg1L/wz/4I/wCeeof+&#10;BP8A9aur+Huq2ut+BdKv7LT00+CSIqtrGMLGVYqQvtkEiunoA8t/4Z/8Ef8APPUP/An/AOtTJfgJ&#10;4EgieWX7dHGilmdrvAUDqSccCvVa848aXmrXvj/RtA063tZ0Szl1Dyrt2WGSRSFTftBLBTyB6kHt&#10;QBnW3wJ8AXlulxaveTwuMpJFeBlb6EDBp7/s++CXA2/2kn+7cj+qmuz8D+JH8WeE7PV5bb7NNLvS&#10;WIHIV0Yq2PbIroqAPJ/+GefBf/PXVf8AwIX/AOIo/wCGefBf/PXVf/Ahf/iK9YooA8n/AOGefBf/&#10;AD11X/wIX/4ij/hnnwX/AM9dV/8AAhf/AIivWKKAPJ/+GefBf/PXVf8AwIX/AOIo/wCGefBf/PXV&#10;f/Ahf/iK9YooA8n/AOGefBf/AD11X/wIX/4ij/hnnwX/AM9dV/8AAhf/AIivWKKAPJD+zv4Oz/x8&#10;6qB/13T/AOIo/wCGdvB3/P1qv/f9P/iK9booA8j/AOGd/B3/AD9ar/3/AE/+IqonwM+H0lvPcJrF&#10;40FuSs0q3kZWMjqGO3AI966v4n6hew2GiaZZgMNV1SG0mVnKB4zklCwBIDYAOO2R3rkrzxPqOq3e&#10;haNqNnbWkmn+J4rK4jtCfIkVVLR7QeQOnB9BQBInwI8AyWH29NWvWs9pb7QLuMx4HU7tuMCpLb4A&#10;+Br23S4tdR1GeB+UkiuY2Vu3BC4NY5kmtvF0mmox/s+TxsjMg+6SYw+P++sHHqK7v4doYNc8bWyf&#10;8e6a0zRgdAWRWYD8TQBz8v7PnguCF5ZbzVEjjUszNOgAA6k/LXiXiHTvDF7qiaT4Fs9X1G4ZyPOl&#10;YMHx/cQKDj3OPpX2TJGksbRyKGRgQykZBB7Vj6F4S0DwyJBo2lW9mZTl2jX5m9txyce3SgDxfwP+&#10;z6W8u+8XTYHDDT4H5+juP5L+de+29vFa20dvCgSKJQiKOwAwBUmKWgAooooAKxdZ8M2msX1pqBnu&#10;bS/tFdIbq1YK4RxhlO4EEH3HBGRitqigCppmmWmj6bb6fYwiG1t02RoCTgfU8k+5q3RRQAVkeItB&#10;i8SaTNplzd3UFrOpSZbcoDIp7EspwPpiteigDP0XSV0TS4NPjuZ7iGBBHEZ9u5UAAC/KoyBjqefe&#10;tCiigArnPFXg208WtZm71DU7UWjF4xZXPlfMRjceDyBkD6n1ro6KAMfw54eh8N6e1nBe394rSGTz&#10;L64MzgkAYye3HStiiigArK1LRBqF/a30d9d2dzbo8avbMnzK+3IYMrAjKjHHFatFAFTTtNtNJs1t&#10;LKEQwKSdoJJJJySSeSSSSSTk5q3RRQAVS1XTv7V06exNzPbpMpR3g27ipGCPmUjkH0zV2igDK8O6&#10;DD4a0aDSrW4uJrW3G2HzypZF/u5VRkfXJ961aKKACsi+0Fb3U/tyahfWrtCIJUt5FVZUBJwcqSDy&#10;fmUgjJwa16KAK1hY22mWUNlZwJBbQIEjjQcKBVmiigArI1fw9baveWl6Zri1vrTeIbq2Kh1Vxhl+&#10;YEEHjqOoBGCK16KAKWk6VZ6JpdvpunwiG0t02RoDnHcknuSckn1NXaKKAMU+G4DJrD/bdQzqqhZB&#10;9qbEOFK/uv7nXPHej/hG4M6P/puon+ygRH/pTfvvl2/vf7/TPPetqigDFPhuAyaw/wBt1DOqqFkH&#10;2psQ4Ur+6/udc8d6P+Ebgzo/+m6if7KBEf8ApTfvvl2/vf7/AEzz3raooAxT4bgMmsP9t1DOqqFk&#10;H2psQ4Ur+6/udc8d6P8AhG4M6P8A6bqJ/soER/6U3775dv73+/0zz3raooAxT4bgMmsP9t1DOqqF&#10;kH2psQ4Ur+6/udc8d6P+Ebgzo/8Apuon+ygRH/pTfvvl2/vf7/TPPetqigDnT4QtTn/iZatzqH2/&#10;/j9b73/PP/rn/s0HwfanP/Ey1bnUPt//AB+t97/nn/1z/wBmuiooAzNa0Oz160jgvAwMMqzwSxnD&#10;xSKcq6npke4IPQg1lv4F0eTT2tnE5ma8GoG83jzvtIPEmcbc9sY244xXT0UAc1L4H0mbTPsj+f5v&#10;2wX/ANrDjzvtOc+bnGM9sY244xitTSNFtdFt5Y7bezzytPPNIcvLI3VmIwM+wAAxgAVo0UAFFFFA&#10;BRRRQB//2VBLAQItABQABgAIAAAAIQA9/K5oFAEAAEcCAAATAAAAAAAAAAAAAAAAAAAAAABbQ29u&#10;dGVudF9UeXBlc10ueG1sUEsBAi0AFAAGAAgAAAAhADj9If/WAAAAlAEAAAsAAAAAAAAAAAAAAAAA&#10;RQEAAF9yZWxzLy5yZWxzUEsBAi0AFAAGAAgAAAAhAJMszpCTBAAAAQ4AAA4AAAAAAAAAAAAAAAAA&#10;RAIAAGRycy9lMm9Eb2MueG1sUEsBAi0AFAAGAAgAAAAhAIyaf7vIAAAApgEAABkAAAAAAAAAAAAA&#10;AAAAAwcAAGRycy9fcmVscy9lMm9Eb2MueG1sLnJlbHNQSwECLQAUAAYACAAAACEAzJY3xtwAAAAF&#10;AQAADwAAAAAAAAAAAAAAAAACCAAAZHJzL2Rvd25yZXYueG1sUEsBAi0ACgAAAAAAAAAhAAOrLpa3&#10;BwAAtwcAABQAAAAAAAAAAAAAAAAACwkAAGRycy9tZWRpYS9pbWFnZTEucG5nUEsBAi0ACgAAAAAA&#10;AAAhAC6fXj8nRAAAJ0QAABUAAAAAAAAAAAAAAAAA9BAAAGRycy9tZWRpYS9pbWFnZTIuanBlZ1BL&#10;BQYAAAAABwAHAL8BAABOVQAAAAA=&#10;">
                <v:rect id="Rectangle 46345" o:spid="_x0000_s1058" style="position:absolute;left:38554;top:3740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BRxwAAAN4AAAAPAAAAZHJzL2Rvd25yZXYueG1sRI9Ba8JA&#10;FITvQv/D8gredNNqJUZXkVbRY2sE9fbIviah2bchu5ror+8KhR6HmfmGmS87U4krNa60rOBlGIEg&#10;zqwuOVdwSDeDGITzyBory6TgRg6Wi6feHBNtW/6i697nIkDYJaig8L5OpHRZQQbd0NbEwfu2jUEf&#10;ZJNL3WAb4KaSr1E0kQZLDgsF1vReUPazvxgF27henXb23ubV+rw9fh6nH+nUK9V/7lYzEJ46/x/+&#10;a++0gvFkNH6Dx51wBeTiFwAA//8DAFBLAQItABQABgAIAAAAIQDb4fbL7gAAAIUBAAATAAAAAAAA&#10;AAAAAAAAAAAAAABbQ29udGVudF9UeXBlc10ueG1sUEsBAi0AFAAGAAgAAAAhAFr0LFu/AAAAFQEA&#10;AAsAAAAAAAAAAAAAAAAAHwEAAF9yZWxzLy5yZWxzUEsBAi0AFAAGAAgAAAAhAO0YYFHHAAAA3gAA&#10;AA8AAAAAAAAAAAAAAAAABwIAAGRycy9kb3ducmV2LnhtbFBLBQYAAAAAAwADALcAAAD7AgAAAAA=&#10;" filled="f" stroked="f">
                  <v:textbox inset="0,0,0,0">
                    <w:txbxContent>
                      <w:p w14:paraId="13413E2F" w14:textId="77777777" w:rsidR="00BF60AC" w:rsidRDefault="00BF60AC">
                        <w:pPr>
                          <w:spacing w:after="160" w:line="259" w:lineRule="auto"/>
                          <w:ind w:left="0" w:right="0" w:firstLine="0"/>
                          <w:jc w:val="left"/>
                        </w:pPr>
                        <w:r>
                          <w:t xml:space="preserve"> </w:t>
                        </w:r>
                      </w:p>
                    </w:txbxContent>
                  </v:textbox>
                </v:rect>
                <v:shape id="Picture 46358" o:spid="_x0000_s1059" type="#_x0000_t75" style="position:absolute;width:38404;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Cs2wgAAAN4AAAAPAAAAZHJzL2Rvd25yZXYueG1sRE/NasJA&#10;EL4XfIdlhN7qxmpEoquEgthLD1UfYMjOJsHsbMiuGvv0nUOhx4/vf7sffafuNMQ2sIH5LANFXAXb&#10;cm3gcj68rUHFhGyxC0wGnhRhv5u8bLGw4cHfdD+lWkkIxwINNCn1hdaxashjnIWeWDgXBo9J4FBr&#10;O+BDwn2n37NspT22LA0N9vTRUHU93byU/Dxz574WzuXHcpmONpaH89qY1+lYbkAlGtO/+M/9aQ0s&#10;V4tc9soduQJ69wsAAP//AwBQSwECLQAUAAYACAAAACEA2+H2y+4AAACFAQAAEwAAAAAAAAAAAAAA&#10;AAAAAAAAW0NvbnRlbnRfVHlwZXNdLnhtbFBLAQItABQABgAIAAAAIQBa9CxbvwAAABUBAAALAAAA&#10;AAAAAAAAAAAAAB8BAABfcmVscy8ucmVsc1BLAQItABQABgAIAAAAIQCK9Cs2wgAAAN4AAAAPAAAA&#10;AAAAAAAAAAAAAAcCAABkcnMvZG93bnJldi54bWxQSwUGAAAAAAMAAwC3AAAA9gIAAAAA&#10;">
                  <v:imagedata r:id="rId122" o:title=""/>
                </v:shape>
                <v:shape id="Picture 46360" o:spid="_x0000_s1060" type="#_x0000_t75" style="position:absolute;left:640;top:640;width:3657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pQcxQAAAN4AAAAPAAAAZHJzL2Rvd25yZXYueG1sRI/LasJA&#10;FIb3Qt9hOAV3OqnaINFRSqnowo0XRHfHzGkyNHMmZEYT395ZFFz+/De++bKzlbhT441jBR/DBARx&#10;7rThQsHxsBpMQfiArLFyTAoe5GG5eOvNMdOu5R3d96EQcYR9hgrKEOpMSp+XZNEPXU0cvV/XWAxR&#10;NoXUDbZx3FZylCSptGg4PpRY03dJ+d/+ZhWsr63mM01OO3Op0sP2x4zc50Op/nv3NQMRqAuv8H97&#10;oxVM0nEaASJORAG5eAIAAP//AwBQSwECLQAUAAYACAAAACEA2+H2y+4AAACFAQAAEwAAAAAAAAAA&#10;AAAAAAAAAAAAW0NvbnRlbnRfVHlwZXNdLnhtbFBLAQItABQABgAIAAAAIQBa9CxbvwAAABUBAAAL&#10;AAAAAAAAAAAAAAAAAB8BAABfcmVscy8ucmVsc1BLAQItABQABgAIAAAAIQB0jpQcxQAAAN4AAAAP&#10;AAAAAAAAAAAAAAAAAAcCAABkcnMvZG93bnJldi54bWxQSwUGAAAAAAMAAwC3AAAA+QIAAAAA&#10;">
                  <v:imagedata r:id="rId123" o:title=""/>
                </v:shape>
                <v:shape id="Shape 46361" o:spid="_x0000_s1061" style="position:absolute;left:449;top:449;width:36957;height:36957;visibility:visible;mso-wrap-style:square;v-text-anchor:top" coordsize="3695700,369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ggxgAAAN4AAAAPAAAAZHJzL2Rvd25yZXYueG1sRI9BSwMx&#10;FITvQv9DeAVvNtuqa7s2LWoRPFVaQ8+vm+dm6eZlSWK7/nsjCB6HmfmGWa4H14kzhdh6VjCdFCCI&#10;a29abhToj9ebOYiYkA12nknBN0VYr0ZXS6yMv/COzvvUiAzhWKECm1JfSRlrSw7jxPfE2fv0wWHK&#10;MjTSBLxkuOvkrChK6bDlvGCxpxdL9Wn/5RS8zx/oEDZa3x+PxULrrd30zzulrsfD0yOIREP6D/+1&#10;34yCu/K2nMLvnXwF5OoHAAD//wMAUEsBAi0AFAAGAAgAAAAhANvh9svuAAAAhQEAABMAAAAAAAAA&#10;AAAAAAAAAAAAAFtDb250ZW50X1R5cGVzXS54bWxQSwECLQAUAAYACAAAACEAWvQsW78AAAAVAQAA&#10;CwAAAAAAAAAAAAAAAAAfAQAAX3JlbHMvLnJlbHNQSwECLQAUAAYACAAAACEADrOoIMYAAADeAAAA&#10;DwAAAAAAAAAAAAAAAAAHAgAAZHJzL2Rvd25yZXYueG1sUEsFBgAAAAADAAMAtwAAAPoCAAAAAA==&#10;" path="m,3695699r3695700,l3695700,,,,,3695699xe" filled="f" strokeweight="3pt">
                  <v:stroke miterlimit="83231f" joinstyle="miter" endcap="square"/>
                  <v:path arrowok="t" textboxrect="0,0,3695700,3695699"/>
                </v:shape>
                <w10:anchorlock/>
              </v:group>
            </w:pict>
          </mc:Fallback>
        </mc:AlternateContent>
      </w:r>
    </w:p>
    <w:p w14:paraId="55F2CDF0" w14:textId="6A702E9B" w:rsidR="009D512D" w:rsidRDefault="00AC251D" w:rsidP="00054F18">
      <w:pPr>
        <w:jc w:val="center"/>
      </w:pPr>
      <w:r>
        <w:t>Figure F.1 – Informative grid extents for a 10 MB Uncompressed Dataset</w:t>
      </w:r>
    </w:p>
    <w:p w14:paraId="5ED3667F" w14:textId="77777777" w:rsidR="009D512D" w:rsidRDefault="00AC251D">
      <w:pPr>
        <w:spacing w:after="0" w:line="259" w:lineRule="auto"/>
        <w:ind w:left="2076" w:right="0" w:firstLine="0"/>
        <w:jc w:val="left"/>
      </w:pPr>
      <w:r>
        <w:t xml:space="preserve"> </w:t>
      </w:r>
    </w:p>
    <w:p w14:paraId="6F100F12" w14:textId="77777777" w:rsidR="009D512D" w:rsidRDefault="00AC251D" w:rsidP="008A27BF">
      <w:pPr>
        <w:spacing w:after="83" w:line="259" w:lineRule="auto"/>
        <w:ind w:left="1800" w:right="0" w:firstLine="0"/>
        <w:jc w:val="left"/>
      </w:pPr>
      <w:r>
        <w:rPr>
          <w:rFonts w:ascii="Calibri" w:eastAsia="Calibri" w:hAnsi="Calibri" w:cs="Calibri"/>
          <w:noProof/>
          <w:sz w:val="22"/>
          <w:lang w:val="de-DE" w:eastAsia="de-DE"/>
        </w:rPr>
        <mc:AlternateContent>
          <mc:Choice Requires="wpg">
            <w:drawing>
              <wp:inline distT="0" distB="0" distL="0" distR="0" wp14:anchorId="3F615881" wp14:editId="148D1732">
                <wp:extent cx="3890610" cy="3881395"/>
                <wp:effectExtent l="0" t="0" r="0" b="0"/>
                <wp:docPr id="273763" name="Group 273763"/>
                <wp:cNvGraphicFramePr/>
                <a:graphic xmlns:a="http://schemas.openxmlformats.org/drawingml/2006/main">
                  <a:graphicData uri="http://schemas.microsoft.com/office/word/2010/wordprocessingGroup">
                    <wpg:wgp>
                      <wpg:cNvGrpSpPr/>
                      <wpg:grpSpPr>
                        <a:xfrm>
                          <a:off x="0" y="0"/>
                          <a:ext cx="3890610" cy="3881395"/>
                          <a:chOff x="0" y="0"/>
                          <a:chExt cx="3890610" cy="3881395"/>
                        </a:xfrm>
                      </wpg:grpSpPr>
                      <wps:wsp>
                        <wps:cNvPr id="46382" name="Rectangle 46382"/>
                        <wps:cNvSpPr/>
                        <wps:spPr>
                          <a:xfrm>
                            <a:off x="3855466" y="3740356"/>
                            <a:ext cx="46741" cy="187581"/>
                          </a:xfrm>
                          <a:prstGeom prst="rect">
                            <a:avLst/>
                          </a:prstGeom>
                          <a:ln>
                            <a:noFill/>
                          </a:ln>
                        </wps:spPr>
                        <wps:txbx>
                          <w:txbxContent>
                            <w:p w14:paraId="6B9E3A17" w14:textId="77777777" w:rsidR="00BF60AC" w:rsidRDefault="00BF60A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6397" name="Picture 46397"/>
                          <pic:cNvPicPr/>
                        </pic:nvPicPr>
                        <pic:blipFill>
                          <a:blip r:embed="rId120" cstate="email">
                            <a:extLst>
                              <a:ext uri="{28A0092B-C50C-407E-A947-70E740481C1C}">
                                <a14:useLocalDpi xmlns:a14="http://schemas.microsoft.com/office/drawing/2010/main"/>
                              </a:ext>
                            </a:extLst>
                          </a:blip>
                          <a:stretch>
                            <a:fillRect/>
                          </a:stretch>
                        </pic:blipFill>
                        <pic:spPr>
                          <a:xfrm>
                            <a:off x="0" y="0"/>
                            <a:ext cx="3840480" cy="3840480"/>
                          </a:xfrm>
                          <a:prstGeom prst="rect">
                            <a:avLst/>
                          </a:prstGeom>
                        </pic:spPr>
                      </pic:pic>
                      <pic:pic xmlns:pic="http://schemas.openxmlformats.org/drawingml/2006/picture">
                        <pic:nvPicPr>
                          <pic:cNvPr id="46399" name="Picture 46399"/>
                          <pic:cNvPicPr/>
                        </pic:nvPicPr>
                        <pic:blipFill>
                          <a:blip r:embed="rId124" cstate="email">
                            <a:extLst>
                              <a:ext uri="{28A0092B-C50C-407E-A947-70E740481C1C}">
                                <a14:useLocalDpi xmlns:a14="http://schemas.microsoft.com/office/drawing/2010/main"/>
                              </a:ext>
                            </a:extLst>
                          </a:blip>
                          <a:stretch>
                            <a:fillRect/>
                          </a:stretch>
                        </pic:blipFill>
                        <pic:spPr>
                          <a:xfrm>
                            <a:off x="64008" y="64008"/>
                            <a:ext cx="3657600" cy="3657600"/>
                          </a:xfrm>
                          <a:prstGeom prst="rect">
                            <a:avLst/>
                          </a:prstGeom>
                        </pic:spPr>
                      </pic:pic>
                      <wps:wsp>
                        <wps:cNvPr id="46400" name="Shape 46400"/>
                        <wps:cNvSpPr/>
                        <wps:spPr>
                          <a:xfrm>
                            <a:off x="44958" y="44957"/>
                            <a:ext cx="3695700" cy="3695701"/>
                          </a:xfrm>
                          <a:custGeom>
                            <a:avLst/>
                            <a:gdLst/>
                            <a:ahLst/>
                            <a:cxnLst/>
                            <a:rect l="0" t="0" r="0" b="0"/>
                            <a:pathLst>
                              <a:path w="3695700" h="3695701">
                                <a:moveTo>
                                  <a:pt x="0" y="3695701"/>
                                </a:moveTo>
                                <a:lnTo>
                                  <a:pt x="3695700" y="3695701"/>
                                </a:lnTo>
                                <a:lnTo>
                                  <a:pt x="36957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3F615881" id="Group 273763" o:spid="_x0000_s1062" style="width:306.35pt;height:305.6pt;mso-position-horizontal-relative:char;mso-position-vertical-relative:line" coordsize="38906,388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lGd54wEAAABDgAADgAAAGRycy9lMm9Eb2MueG1s7Fdt&#10;b9s2EP4+YP9B0HfHki3LshCnyJw0KFCsQdv9AJqmLGEUyZF07KzYf98dX2Q3cZuiG4YNWIDIR/J4&#10;fO7h3ZG8fHXoefLAtOmkWKb5RZYmTFC56cR2mf7y8fWoShNjidgQLgVbpo/MpK+ufvzhcq9qNpGt&#10;5BumEzAiTL1Xy7S1VtXjsaEt64m5kIoJGGyk7omFpt6ON5rswXrPx5MsK8d7qTdKS8qMgd4bP5he&#10;OftNw6h91zSG2YQvU8Bm3Ve77xq/46tLUm81UW1HAwzyHSh60glYdDB1QyxJdrp7ZqrvqJZGNvaC&#10;yn4sm6ajzPkA3uTZE2/utNwp58u23m/VQBNQ+4Sn7zZLf36410m3WaaT+XReTtNEkB72yS2dhD4g&#10;aa+2NejeafVB3evQsfUt9PvQ6B5/waPk4Oh9HOhlB5tQ6JxWi6zMYRcojE2rKp8uZn4DaAu79Gwe&#10;bW9fmDmOC48R3wBnryCYzJEv89f4+tASxdw2GOQg8FWU02oS6XoPgUbElrPEdzuCnPZAl6kNMHeG&#10;q2k1mxVlmSbIyrzIprPSsxJ5K8p5kXvW8mo+q3IcHlwntdLG3jHZJygsUw1YXCySh7fGetWogstz&#10;gV8hX3ec+1HsAQYjQpTsYX1wYZEXuBp2reXmEXxvpf79HWR8w+V+mcogpVgEYHEcTRP+RgDnmG9R&#10;0FFYR0FbvpIuKz2c652VTefwHlcLuGAzry5VR2v4D1kA0rNdfblawCy70ywNRvpvstET/etOjSBh&#10;FbHduuOdfXTFB1hGUOLhvqO4tdj4LEAW8xggoIELY3hAJzAadXEm7gK2PzO05p3CLUJ2UA6QoXY9&#10;yf0zXvu6ciPprmfC+kKpGQf0Upi2UyZNdM36NYO81282GFxQpC3kPVTdjrvogeiD8MHVMQ5dLfs0&#10;qa6zbDH5abSaZatRkc1vR9eLYj6aZ7cQuEWVr/LVHzg7L+qdYW8lJfxGdQE69D4Df7ZwhRLvS6Ir&#10;rT5OAYgL/AgNcgCZQYzGamZpi2IDpGE++jnDgGP4SCry/YWEhLg9V7zQwaF4+YZfIta+mGTflIcO&#10;jgfgRMDz3wzxxbkQX/zbQhwq9f8hDskRzueyyDK4mUGYewkC2ee5O6fL2bzMYqiHxt8d6ljj/4Ez&#10;GvyM8emOcSjA2AXeIAAo1i+fz0WxmHmuUHLF+5Qr6DpyhY2nxzPd+eMZKY5HMlwUN/5whr42SvQg&#10;ooiH+FfvrHAU4Tw0imICZ/G0DFjaKOeukvdwSH+UTtMeL1leO4I96nBxqjvYxMuJsx9nRL34q5zt&#10;U31HM9ToqBF/veZJlT3RoVwa5mMN3XLlfnAV9E7J5MJ5XeWOfwKvB/Obd7iz8KjgXQ8vkgnszhFI&#10;uE/4uosRYOwjZ0gNF+9ZAzceuKd61ozerldcJw8ELynuD8PGYQVVnONPmjArc0ufm4WqhKuWBFvB&#10;TFB1JoMl1GTu1TKACWZpQOOfLvAAAPriAwYgDZMcLCnsMF/As8steOItiv42hw5hy12w3CUa3hkO&#10;UXgT4UPmtO30jy+3qz8B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DBBQABgAI&#10;AAAAIQCUFtUR3AAAAAUBAAAPAAAAZHJzL2Rvd25yZXYueG1sTI9BS8NAEIXvgv9hGcGb3WzEWmI2&#10;pRT1VARbQXqbZqdJaHY2ZLdJ+u/detHL8IY3vPdNvpxsKwbqfeNYg5olIIhLZxquNHzt3h4WIHxA&#10;Ntg6Jg0X8rAsbm9yzIwb+ZOGbahEDGGfoYY6hC6T0pc1WfQz1xFH7+h6iyGufSVNj2MMt61Mk2Qu&#10;LTYcG2rsaF1TedqerYb3EcfVo3odNqfj+rLfPX18bxRpfX83rV5ABJrC3zFc8SM6FJHp4M5svGg1&#10;xEfC74zeXKXPIA5XoVKQRS7/0xc/AAAA//8DAFBLAwQKAAAAAAAAACEAA6sulrcHAAC3BwAAFAAA&#10;AGRycy9tZWRpYS9pbWFnZTEucG5niVBORw0KGgoAAAANSUhEUgAAAZMAAAGTCAMAAAGtxT/FAAAA&#10;AXNSR0IArs4c6QAAAARnQU1BAACxjwv8YQUAAADq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MbhLEkAAABOdFJOUwBBG1wI&#10;STYjZCtsGFkFRjMgYQ0oaRVWAjAdXgpLZhItbhpbB0g1Dz0qaxdYBEUyH2AMTWhVAS8cCUokZRE/&#10;bRlaBkchDk88FlcDRAtnE0IWd1QAAAAJcEhZcwAADsMAAA7DAcdvqGQAAAX8SURBVHhe7d1bUxNp&#10;FEbhdiKjghCMaMKgMhA8RFs0aBNiFAQP2Cb+/78zafLdeJdtVcxqZz1XGaq69ry1RPFQIfslrycx&#10;D8ssm/wblPuMz0z5jM9UfMZnKj7jMxWf+W3PnE6fyddjpo/8gr30FePcXmaD9D85t6GPBPlIejU3&#10;H0mv5uYj6dXcfCS9mpuPpFdz85H0am7/+0eK9AXg3MosO187W7D3RZYNwl8rRw2nX/V6JcIrUV6J&#10;8kqUV6K8EuWVKK9EeSXKK1FeifJKlFeivBLllag/7cqPg6MFa5bp73kXrXif/txvYdbOs6x8+TD9&#10;NfSivN7LsnyYGi3MZNsrMV6J8kqUV6K8EuWVKK9EeSXKK1FeifJKlFeivBLllSivRHklyitRXony&#10;SpRXorwS5ZUor0R5JcorUV6J8kqUV6K8EuWVKK9E/c4rp+m/FqW6UjbTv75bmIMf2fRM9B1iovLi&#10;6l/2tcvaa18taT/qfL84qLWL751H7emUfDCcLPqH8oKdTobbeZqSPlRbTiFyCpFTiJxC5BQipxA5&#10;hcgpRE4hcgqRU4icQuQUIqcQOYXIKUROIXIKkVOInELkFCKnEDmFyClETiFyCpFTiJxC5BQipxA5&#10;hcgpRE4hcgqRU4icQuQUIqcQOYXIKUROIXIKkVOInELkFCKnEDmFKE0p9zbuTN7U2uTOxV713WuL&#10;7r3tzZrbvte9egc6ARXpTQLrbPb+huPL9L2S6+tyXL29YffT1430jod1tfH1U3f6Y2t8fP9m+tbS&#10;dXXzfmdcZEWr2eilX2TqqtdotmZLVtNH6mrVJTgu4XEJj0t4XMLjEh6X8LiExyU8LuFxCY9LeFzC&#10;4xIel/C4hMclPC7hcQmPS3hcwuMSHpfwuITHJTwu4XEJj0t4XMLjEh6X8LiExyU8LuFxCY9LeFzC&#10;4xIel/C4hMclPC7hcQmPS3hcwuMSHpfwuITHJTwu4XEJj0t4XMLjEh6X8LiExyU8LuFxCY9LeFzC&#10;4xIel/C4hMclPC7hcQmPS3hcwuMSHpfwuITHJTwu4XEJj0t4XMLjEh6X8LiExyU8LuFxCY9LeFzC&#10;4xIel/C4hMclPC7hcQmPS3hcwuMSnj9xSS99pK56syXjzrfRm3obfeuMiyy7fuPag6N6e3DtxvUs&#10;y8rPZ6826+3V2edyuiRr5/l6veV5uxoiLVLRzrsnO1q2k27env5iUmnn/cvNu7vHHS3T8e7dzcv+&#10;7Gfhotx5/uzp0dvb+w0tz/7tt0dPnz3fKavPlCLv/3W48nG01VvV8vS2Rh9XDgf9fNakNWgOG5O6&#10;/3ar7lYnjWFzu2UTEJ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nPz036g8OV/dFWb1XL09sa7a8cDvqzJuXO2q0PX140/tEyNV58+XBrbaesmmTt9dbZu93m&#10;47+1TI+bu+/OWuvtKkn1mXJ+Mm490XK1xifns8+SmUIEVYos+w8/y+Fb9RB0gAAAAABJRU5ErkJg&#10;glBLAwQKAAAAAAAAACEADwmn2+NFAADjRQAAFQAAAGRycy9tZWRpYS9pbWFnZTIuanBlZ//Y/+AA&#10;EEpGSUYAAQEBAGAAYAAA/9sAQwAIBgYHBgUIBwcHCQkICgwUDQwLCwwZEhMPFB0aHx4dGhwcICQu&#10;JyAiLCMcHCg3KSwwMTQ0NB8nOT04MjwuMzQy/9sAQwEJCQkMCwwYDQ0YMiEcITIyMjIyMjIyMjIy&#10;MjIyMjIyMjIyMjIyMjIyMjIyMjIyMjIyMjIyMjIyMjIyMjIyMjIy/8AAEQgBgAG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ooAKoaxr&#10;Wn6Bpz3+qXSW1qjKpkc8ZYgAfmavHpXzF8efHH9t+IF8O2U2bHTm/fFekk/f6hRx9SaAPp1WDAFT&#10;kHkEUteT/Azxx/wkXhn+xb2UHUdLUIueskHRT7kfdP4etesUAFFFFABRRRQAUUUUAFFFFABRRRQA&#10;UUUUAFFFFABRRRQAUUUUAFFFFABRRRQAUUUUAFFFFABRRRQAUUUUAFFFFABRRRQAUUUUAFFFFABR&#10;RRQAUUUUAFFQXt5b6dYz3t3KsVvAhklkboqgZJriE+LOkSyr5Wi+I5Ld2Gy5TS5DGyno477cc9M+&#10;1AG7451LU9J8Fape6NaS3WoxxYgjiXcwJIXcB32glse1fMWu+B7nQfhjba/q8MiarqWoDCTA744g&#10;rn5gecseTntj3r6z07UbTV9PhvrGYTW0y7o3AIyPoeQc5BB5FeTftHf8iRpv/YQH/ot6AOMj8L63&#10;4L8SeE/FPhfT7m6tdQtYDcQwKWAZkUSK3oGB3AngH6V9LCsHwY6f8IRoQ3LkafBnn/YFbgkQ5w6n&#10;HPBoAfRUfnRf89E/76FAniPSVD/wIUASUUzzUxneuD3zR5qYzvXB75oAfRTPNTGd64PfNHmpjO9c&#10;HvmgB9FM81MZ3rg980eamM71we+aAH0UzzUxneuD3zR5qYzvXB75oAfRTPNTGd64PfNHmpjO9cHv&#10;mgB9FM81MZ3rg980eamM71we+aAH0UzzUxneuD3zR5qYzvXB75oAfRTPNTGd64PfNHmpjO9cHvmg&#10;B9FM81MZ3rg980eamM71we+aAH0UzzUxneuD3zR5qYzvXB75oAfRTPNTGd64PfNHmpjO9cHvmgB9&#10;FM81MZ3rg980eamM71we+aAH0UzzUxneuD3zR5qYzvXB75oAfRTPNTGd64PfNHmpjO9cHvmgB9FM&#10;81MZ3rg980eamM71we+aAH0UzzUxneuD3zR5qYzvXB75oAfRTPNTGd64PfNHmpjO9cHvmgB9FM81&#10;MZ3rg980eYnGHXnpzQA+iiigAooooAztfSxk8P6gupzGGxMD+fKDgomOWB9R1rxX/hKvEct0qWfj&#10;HxS2nuwEUx8JRyAxno2/gnjnO3PtXsPi+e0tfB+rz36TPaR2sjSrAQHKgHO0ngH0rgNIXxJrrxx6&#10;f8Ubm33xrIlle6HAlyIyMg5ON3H8YBFAHeeELewtvDFmumXs19asGkF1OSZJWZizs2QDu3E5BAx0&#10;rzj9o7/kSNN/7CA/9FvXqOg6PHoOjw6dFPPcCMszTXDbpJGZizMx9SzE15d+0d/yJOm/9hAf+i3o&#10;A7nweijwXohCjJsIc+/yCtoIi5woGRg4rH8H/wDIl6H/ANeEH/oAra7VZJGYITwY1PGOlRyWsflb&#10;Y4hnIxge9WKZKrNGQoy2RjH1oAvGFCMbBgdsUeSmMbBgdOKkoqCiMwoRjYMDtijyUxjYMDpxUlFA&#10;EZhQjGwYHbFHkpjGwYHTipKKAIzChGNgwO2KPJTGNgwOnFSUUARmFCMbBgdsUeSmMbBgdOKkooAj&#10;MKEY2DA7Yo8lMY2DA6cVJRQBGYUIxsGB2xR5KYxsGB04qSigCMwoRjYMDtijyUxjYMDpxUlFAEZh&#10;QjGwYHbFHkpjGwYHTipKKAIzChGNgwO2KPJTGNgwOnFSUUARmFCMbBgdsUeSmMbBgdOKkooAjMKE&#10;Y2DA7Yo8lMY2DA6cVJRQBGYk242jA7YpPKjwBtGB04rmfGi+JbyOw0zw1eLYT3UrG4vWh8wQxKuT&#10;gHjcSQB+PSuH8Ja34v0D4rHwV4g1Uazbz25niuDGAyAKWB9QOCMEntigD14xx4C7RgdsUvlIRjaM&#10;D2ryC703xtrXibXpLDx0uk2FvqDW8MEqhv4FbAz2+au0tLu88C+AJr3xVqh1GezDyTXKjBky3yKA&#10;e/Kr9aAOrMUe3GwYHbFJ5ceMFBge1cX4TTXfE1lY+ItY1W4svtOLi30yzKrGkX8IkJUs5IxnkDno&#10;K7WWFJ4ZIn3bXUq21ipwRjgjkH3FAAYoyANowOgxR5SFQNgwOnFfOB8T654J+KJu7nUr6bwz/ak1&#10;gUuLh5URRjOdxJyoZWB6nH1r3nxLrg0Lw5c6jEqzTbQlrEDnzpXO2NR65YigDVMcZGNowO2KPKjx&#10;jaMDpxXh/wAFJNV1jxL4jGvatf3k+mSJGim8k8sMxkVjtBAP3eMjimadbT3Px21nwzNrWsDR7W28&#10;6OIajMNpKRn727OAXPU0Ae6eUhGNgwO2KjmAihLKikryOK8h+GV/rbfE3xFp0GqX2qeGbXekc9zI&#10;ZVEgK4Cuep5bp1xmvYpYxLGUboaAJKKKKACiiigDB8aw2tz4J1qC+vPsVrJZyLLc+UZPKUry20ct&#10;j0FcdqmseGLDStF8N6/HLrlybVJbdtP0+QPFCAFWXAYuh4zlTnjoOK77XdJi13Qb7SZ5HjivIWhd&#10;48blDDGRnvWRpvhBdL1htVivnkuxpyaenmRKVCIcqSBgk568jNAF/wALQW1v4cs0s9SudStSpaK6&#10;upN8jqSSATgdM45545rzT9o7/kSdN/7CA/8ARb16joOlto+kx2clybmXfJLJMU2bnd2dsLzgZY4G&#10;Tx3NeXftHf8AIk6b/wBhAf8Aot6AO78H/wDIlaH/ANeEH/oAra+v41heD5Yv+EM0MeYmfsEORu/2&#10;BW150ROBImR23VZI/wBP1pkqs0eFB3EjofcUCaLJAlQ4/wBoUyWRHQokilsjgMM9aANWimCVD0dT&#10;j3oEqHo6nHoagofRTBKh6Opx6GhZFY4V1P0NAD6KKKACiiigAooooAKKKKACiiigAooooAKKKKAC&#10;iiigAooooAKKKKAMbxN4l07wro0upajKEjU7Y0BG6Vz0Rc9z+nU8Vx3gv+xTr914h1XXdKuPEuqk&#10;RrBDdo4to+NsKYPzHgZI6kfiep8S+BvDvjB7dte09rs24YRD7RLGFzjPCMB2HWsrTfhH4G0jUrbU&#10;bHRPKu7aQSxSfa522sDkHBcg/iKAMLW/hb4N8VW2q6+91O812ZJheecdkDKMH5emAV5BGeK86mOu&#10;X/7Mpe6M8kUOoKYi+STbg4H/AAEOf0r2r/hWvhz7ddXHl3vlXcpmntBeyiCRzyxaMNg57g8e2K6S&#10;TTbKXTW06S1hayaPyjblBs2Yxtx0xigD5+8XeF7bw74d8GeKvD092damktovMadn87dHkDBPA424&#10;GBg4xX0UCAK5bTPh54e0q7tZ4YbmUWZzZw3N1JNHbe8asSAffqO1dNNCk8MkL7tjqVbaxU4PoRyD&#10;7igDyC+8KL4x8IeOLCNd15FrtxPa46+aqrgfiMr+NVPhNqepeOLbSbfUrcix8Mrgu3/Le45WLj/Y&#10;TP4kH0r1HQ/B+i+HLm4uNLguIpLli02+8mlDserEO5G7jr1qe08NaTYWF7ZWls1vBezPPP5MrIzO&#10;5+YhlIK/gRigDyb4Gkf8Jl4+563iY/7+TVVt9I0zXf2mPENpqllb3lt9kVhFMgZdwih5we45r1DQ&#10;/h14X8N6kdQ0iwmtrps73F7Owfr95Wchup6g1FN8MvCk+sXGrvY3Q1C4JMtxHqNyjtnqMrIOOBx0&#10;4FAHnnhOS60P49X/AIY0K6nk8OxxM0tqZS8dsfLDYXJ4xIcfiRXtVyStuxBIPHT61n6J4Y0Tw3FJ&#10;HpGnQ2vmnMjqCXkP+0xyT17mtSTZsO/G3vmgB9FFFABRRRQAUyQOUYRlVcg7SwyAfcU+orjZ5Mnm&#10;KzJtO4KCSR7Ac0AVNFTVI9KgXWpbWXUQD5z2qssZOTjaG56Yryv9o7/kSdN/7CA/9FvXo3g1NMi8&#10;KWKaPp91p+nhW8m1ukdZIxuOchiT1yeT3rzn9o7/AJEnTf8AsID/ANFvQB23g+2g/wCEN0RxEm42&#10;EOTj/YFbQtYFYsIUB7nFZXg//kS9D/68IP8A0AVtVZJELa3BJEKA9ziq19bRpaStFCgk45A9xV6q&#10;9+WFlIYx83GPzFAiYRoM4UDPBxQI0XOEAyMGndxQO1AxojQZwoGRjimSRDyyI0wxx0471L9e1MlV&#10;mi2qCWJHA+tAGlRRRUFBRRRQAUUUUAFFFFABRRRQAUUUUAFFFFABRRRQAUUUUAFFFFABRRRQAUUU&#10;UAFFFFABRRRQAUUUUAFQXYLWzgA546fWp6ZLIIkLtnAoAfRRRQAUUUUAFMkDlGEZVXIO0sMgH3FP&#10;qK42eTJ5isybTuCgkkewHNAFTRU1SPSoF1mW1l1AA+c9qrLGTk4wG56Yryv9o7/kSdN/7CA/9FvX&#10;o3g2PTIvClhHo+n3Wn6eqsIbW6V1kjG45DByT1yeT3rzn9o7/kSdN/7CA/8ARb0Ad34P/wCRL0P/&#10;AK8IP/QBW1+FYXg+WL/hDNEXzEyLCDjI/uCtoTRk48xCfTcKskf79qr3+8WUmz73H86lE0XQSoT6&#10;bhVa+mX7HIIpEZxjABHqKBFzuRRTPOi3Y8xM56ZFHnRbivmIWBxjdQA/0z3pkoZosLyxI6fWjzY8&#10;7RImemNwpk0qMpRZFLZHG4Z60DNWimCRD0dTj0NAlQ9HU49DUFD6KYJUPR1OPQ0LIrHCup+hoAfR&#10;RRQAUUUUAFFFFABRRRQAUUUUAFFFFABRRRQAUUUUAFFFFABRRRQAUUUUAFFFFABRRRQAVFPGZYWR&#10;cZOOtS1FcSNFCzrjIx1+tAEtFFFABRRRQAUyQOUYRlVcg7SwyAfcU+orjZ5MnmKzJtO4KCSR7Ac0&#10;AVNFTVI9KgXWpbWXUQD5z2qssZOTjaG56Yryv9o7/kSdN/7CA/8ARb16N4NTTIvClimj6fdafp4V&#10;vJtbpHWSMbjnIYk9cnk9685/aO/5EnTf+wgP/Rb0Adt4PtoP+EN0RhCm42EOTjr8graFrArFhCm7&#10;ucVleD/+RL0P/rwg/wDQBW1/kVZJELWBWJWFAT3xUU9rEInaOFPM6ghferX9KiuA3kOE5YdPzoEM&#10;iggIWXyk3n5i23vTxawB94hTcOc470+Ni0asepGeKd7UARC1gV94hTcDnOOc1BeW8KWsskcSB8cH&#10;bzVztUF6xWzlK/e28UAOgiVIVBUA7QDTxHGOigZ4PFJCCIYweCF5p/pQA0RxrnCgZ4NMkiHlkRJ8&#10;xx0471LTJVZo8KDuJHT60DNKiiioKCiiigAooooAKKKKACiiigAooooAKKKKACiiigAooooAKKKK&#10;ACiiigAooooAKKKKACo5YxKhQkgH0qSoLslbdiDg8c/jQBPRRRQAUUUUAFMkDlGEZVXIO0sMgH3F&#10;PqK42eTJ5isybTuCgkkewHNAFTRU1SPSoF1mW1l1AA+c9qrLGTk4wG56Yryv9o7/AJEnTf8AsID/&#10;ANFvXo3g2PTIvClhHo+n3Wn6eqsIbW6V1kjG45DByT1yeT3rzn9o7/kSdN/7CA/9FvQB3fg//kSt&#10;D/68IP8A0AVtHv71heD5Yv8AhDNDHmJkWEPG4f3BW150ROPNT6bhVkjz396iuNxgYJkt1Apwmjzx&#10;IhP1qK4lQwOI5FLAcAMKBE0bFo1Y9SKd/Soo542RcyJuIyfmFO86LP8ArE9T8woAf/WoL1mWzlZf&#10;vbeOKkE0Wf8AWJ/31Ve9uEWzlKyJu2+ooAsRAiFARzt5p/rUEMsfkoplTIXkbhmpPOiJwZEz3+YU&#10;AP7UyVWaMhAdxIwB9aBNETjzEz6bqZLIjxlEkUtkcBhnrQM1aKYJUPR1OPQ0CVD0dTj0NQUPopgl&#10;Q9HU49DQsiscK6n6GgB9FFFABRRRQAUUUUAFFFFABRRRQAUUUUAFFFFABRRRQAUUUUAFFFFABRRR&#10;QAUyTZtO/G3vmn1BdgtbuACTx0+tAE9FFFABRRRQAUyQOUYRlVcg7SwyAfcU+orjZ5MnmKzJtO4K&#10;CSR7Ac0AVNFTVI9KgXWpbWXUQD5z2qssZOTjaG56Yryv9o7/AJEnTf8AsID/ANFvXo3g1NMi8KWK&#10;aPp91p+nhW8m1ukdZIxuOchiT1yeT3rzn9o7/kSdN/7CA/8ARb0Adt4Ptof+EN0RvKTcbCHJx/sC&#10;toWsAJYRJk9Tisrwf/yJeh/9eEH/AKAK2u1WSRC1gViwiQMep21WvraNLSRook3nHIX3FXqrX5YW&#10;UhT73GOPcUCJDawZJ8pORg/LR9lgJJMScjGcVLR6UARfZYCc+SnIweKrX9tGLORkhQuQB93ryKvf&#10;1/Sq1+XFlIUHzcfzFAEgtbdSSsKAnvikFrAGLCJAx74qaigCIWtuG3CFAT145qte28aWkjxQp5nH&#10;IHPUVeqtf7xZSbB83GB+IoAnEaDOFAyMHigRIucKBkYp1HpQA0Rxr0UDIwaZJEPLIiT5jjpx3qWm&#10;SqzRkKCWyMD8aBmlRRRUFBRRRQAUUUUAFFFFABRRRQAUUUUAFFFFABRRRQAUUUUAFFFFABRRRQAU&#10;yWQRIXYHAp9RXCGSJkXGTj+dAEtFFFABRRRQAUUyaaO3gkmmdY4o1LO7HAUDkkn0rC8R+NvDvhKK&#10;3k1zU47QXGfKGx3Z8dSAgJxz16c0AdBXjf7R3/Ik6b/2EB/6LevV9K1aw1zTodQ0y6jurSYZSWM5&#10;B/wPsa8o/aO/5EnTf+wgP/Rb0Ad34P8A+RL0P/rwg/8AQBW1XI+FPEmhQ+D9Gil1rTkkSxhVka7Q&#10;FSEGQRnrWx/wlPh7/oPaXx/09x/41ZJrVWvywsnKcsMY/MVS/wCEo8PD/mPaX/4Fx/41BeeJtDe1&#10;dINb015SQFVbqMk8jtmgRu0Hv7UzzoiSPMTPcBhR50ZP+sQnuNwoAfVa/wB4s5Cg+bjH5iphNETj&#10;zEz3G6q19Mps5PLdC/HAI9RQBc96BwaZ50RPEifTdQJoicCRCR23UAP7fXrVe/Liyk2feGMfmKlE&#10;0ROBKmf94VWvp0+xyeXIhYY4yPUUAXPX9KP8imCaInHmIT3w1AmiJx5qE9/mFAD+30pkqs0ZVcls&#10;jH50CaI8CRCfTdTJZEdCqSKWJHAYZ60DNWimCVD0dTj0NAlQ9HU49DUFD6KYJUPR1OPQ0LIrHCup&#10;+hoAfRRRQAUUUUAFFFFABRRRQAUUUUAFFFFABRRRQAUUUUAFFFFABUVxIYoWdcZGMVLTJYxKhQkg&#10;GgB9FFFABRRRQAyWNJonikRXjcFWVhkEHqDXm954I8XWWtWd7oWtaXcR2cbxWp1a3ZpbeNguY96/&#10;fHHBPzDpk859LooAxfDOiT6JYTrd3a3V7dXD3NzKkQjQu2BhVGcAAAdST1PJrzX9o7/kSdN/7CA/&#10;9FvXsleN/tHf8iTpv/YQH/ot6AOA0vQtKl0mzkfT7dnaFCSYxknAq1/wj2j/APQMtv8Av2Km0f8A&#10;5Atj/wBcE/8AQRV2vdhCHKtDyJTlzPUzP+Ef0f8A6Btt/wB+xWP4p0fTbTw5dz29jBFKuza6IARl&#10;1FdXWF4x/wCRVvf+Af8Aoa1NWEVB6FU5yc1qfR4tYA5IhQE9eKQWsAOREgJ6nFTetHb61456RELa&#10;AMWEKBj/ALNVr62iW0kaKFN5x/D7irx71W1AuLKXYMtxj8xQBILW3BLCJAT1IFAtoAxbyUBPXAqb&#10;+lIKAIltYFbcIUBPU4qte28aWkjRwoJOP4fcVeqtflvsUhQZbjA/EUASfZYA2REgJ6kCkFtACSIU&#10;BPfFT0noKAIhawBiwhQMe+KrXtvGlpI8UKCQ46D3FXqr35YWUmz73GB+IoAmEaDOFAzweKBEi5wo&#10;GRinUf0oAaI416KBkYNMkiHlkRJ8xx0471LTJVZ4yEySSMfnQM0qKKKgoKKKKACiiigAooooAKKK&#10;KACiiigAooooAKKKKACiiigAqC7JFuxU4PH86npkmzYd+NvfNAD6KKKACiiigAoqvf3kWnadc3s2&#10;7yreJpX2jJ2qCTj34rkNS+JlhZxaP9i0vU9TutVtvtUFraQhpFiwPmYZ46+/Q0AdvXjX7Rxx4K00&#10;euoD/wBFvXquj6vb61YLd26yoCxR4pkKSROOCrKehFeU/tIf8iXpf/YQH/ot6AOS0jjRrH/rgn/o&#10;Iq7WTpepWCaTZq17bKwgQEGVcjge9W/7U0//AJ/7X/v8v+Ne9CUeVankSi+Z6FusLxj/AMipe/8A&#10;AP8A0Na0v7U0/wD5/wC1/wC/y/41i+LL+zm8MXkcV3A7nZhUkBJ+de1TVlH2b1HTi+daH05S9/8A&#10;PNZH/CU+Hsn/AIn2l/8AgZH/AI0f8JT4e/6D2mf+Bcf+NeMemawFVr7eLJ9g+YY7e9Uv+Eo8PZ/5&#10;D2l/+Bcf+NQXnibQ3tWSDWtNeRiAqrdRkk59M0AbvrR3pgmiLY81CfYikE0XTzEz6bhQBJ7+lVr8&#10;uLKTYPmGMfmKm86LJAkTI/2hVa+mX7HII3QuMcBhnqKALnrRTPNiLEeYnHUbqBNETjzEz35oAf2q&#10;vflxZyFOW4x+dS+dESQJEz6bqrX0y/Y5BHIhcY4yPUUAXKKYJoicCVM/7woE0RP+sQ+24UAP7cUy&#10;UM0ZCAkkjH50CaLOBKmR6NTJJEdCiSKWyOAw9aBmrRTBKh6Opx6GgSoejqcehqCh9FMEqHo6nHoa&#10;FkVjhXU/Q0APooooAKKKKACiiigAooooAKKKKACiiigAooooAKguwTbuACTx0+tT0yWQRIXbOBQA&#10;+iiigAooooAr39nHqOnXNlMWEVxE0T7Tg7WBBx781z2j+B7PRtRsb2G/vpnsbQ2UCzGLCwnB2nag&#10;JwQDknP5mupooAzNF0ZdGhuVFzNcy3Vw1zNLMRlnbA4AAAAAAA9q8s/aP/5EvS/+wgP/AEW9ezV4&#10;z+0h/wAiXpf/AGEB/wCi3oA4LTdB0mXS7SR9OtmdoULExjJOBVr/AIR7R/8AoGWv/fsVNpP/ACB7&#10;L/rgn/oIq7XuwhHlWh5Epy5nqZn/AAj2j/8AQMtf+/YrG8VaPptp4bu57ext4pV2YdEAI+dRXWVg&#10;+Mv+RUvv+Af+hrU1YRUHoVSnJzWpb/4R7R/+gbbf9+xR/wAI9o//AEDbb/v2K06K0VOHYjnl3Mz/&#10;AIR7R/8AoG23/fsVj+KdH0208N3c9vYwRSrs2uqAEfOo/rXV1heMf+RVvf8AgH/oa1nVhFQehdOc&#10;nNan0eLWBWLCJMnqcUgtYAciJAx6nbU/ek6GvHPSIRawAlhEgJ77ar31tGlpK0UKCTj+H3q8Og9D&#10;Va/LiykKD5uP5igCQWsAYsIUBPtQLWAMWESZPfHWpaKAIhbQBiwhQE99tVr62iS0laKFA/H8PXkZ&#10;q93qtflvsUhj5bjH5igCQWsCtuEKAnqcUC1gBLCJAT1OKm9aTuKAIRawBiwhQMe+2q99bxpaSvDC&#10;gkOMEDnqKvelVr/eLGQoPm4wPxFAE4jQZwoGRzxQI4xnaoGeKd3ooAaI41zhQM8GmSRDyyIk+Y46&#10;cd6lxzimSqzxkL94kdPrQM0qKKKgoKKKKACiiigAooooAKKKKACiiigAooooAKinjMsLIuMnHWpa&#10;iuJGihZ1xkY6/WgCWiiigAooooAKKQ9K89u/jb4DtYp8ay8k8Qb9wLOcMzD+HlAAc8ckCgD0OvGf&#10;2j/+RL0v/sID/wBFvXovhPxnpPjSymu9HleSGFlSQshXDlQSvIHTPXp6V51+0f8A8iXpf/YQH/ot&#10;6AOT0n/kD2P/AFwT/wBBFW6ytL1KwTSbNWvbZWECAgyrkcD3q3/amn/8/wDa/wDf5f8AGvehKPKt&#10;TyJRfM9C3WD4y/5FS+/4B/6Gtaf9qaf/AM/9r/3+X/GsTxbf2U3hi8jiu4Hc7MKsgJPzr2qaso8j&#10;1HSi+daHTUVU/tTT/wDn/tf+/wAv+NH9qaf/AM/9r/3+X/GtFKPcjlfYt1heMf8AkVb3/gH/AKGt&#10;aX9qaf8A8/8Aa/8Af5f8axfFl/ZzeGbyOK7gdzswqSAk/Ovas6so+zepdOL51ofTnegVknxR4e5/&#10;4numf+Bcf+NH/CUeHv8AoPaX/wCBcf8AjXjHpmsO361Wv9wspNgy3H8xVL/hKPDx/wCY9pf/AIFx&#10;/wCNQXfibQ5LVlh1rTXlYgKq3cZJOR0GaAN33opgmiJwJUz6bhR50WeJEyPcUAP7VXv94spCn3uM&#10;fmKl86LOBIhI7bhVa+mX7HKI5ELjHceooAuUUzzoiSPMQnv8wo82ItjzEPsGFAD+38qrX+8WUhTl&#10;uMce4qYTRkkCVCe43Cq19Mv2OQRyIzjGACPUUAXOpxR3pgmiLYEiZ7jcKPOiJwJEP/AqAH0yUM0e&#10;EHJIwPxo86InAlTP+9TJZUdCqOhbI4De9AzVopglQ9HU464NAlQ9HU49DUFD6KYJUPR1OPQ0LIrH&#10;Cup+hoAfRRRQAUUUUAFFFFABRRRQAUUUUAFRyxiVChJAPpUlQXZK27EHB45/GgCeiiigAooooAQ9&#10;KwNU8JWV/aXkNtNPpxu0dJ2tGAWQOCG3IwKEnP3sbveugooApaZpkGl2sUEO5ikMcRdjy4RdoJ98&#10;V5N+0h/yJel/9hAf+i3r2avGf2kP+RL0v/sID/0W9AHBaboOky6XaSPp1sztChYmMZJwKtf8I9o/&#10;/QMtf+/YqbSf+QPZf9cE/wDQRV2vdhCPKtDyJTlzPUzP+Ee0f/oGWv8A37FY3irR9NtPDd3Nb2Nv&#10;HKuza6oARl1FdZWD4y/5FS+/4B/6GtTVhFQbsVSnJzWpb/4R7R/+gZa/9+xR/wAI9o//AEDLX/v2&#10;K06K0UI9iOeXczP+Ee0f/oGWv/fsVjeKtH0208N3c9vY28Uq7MOiAEfOorrKwfGX/IqX3/AP/Q1r&#10;OrCKg9C6U5Oa1Lf/AAj+j/8AQNtf+/Yo/wCEe0f/AKBtt/37FadFaKnDsRzy7mZ/wj2j/wDQNtv+&#10;/YrH8U6Pptp4bu5rexgilXZtdEAI+dRXV1heMf8AkVb3/gH/AKGtZ1YRUHoXTnJzWp9Hi1gD7hCg&#10;J6nFILWBTuEKBj1O2pqO5FeOekRC1gViVhTPc461WvraNLOVooU8zjHy9eRV7t/Kq9+W+xyFB83G&#10;PzFADxawKxZYUBPXikFrbglhCgJ7461N3zR2/nQBELWAHIiQMe4Wq19bRLaStFCm84wQvuKvHqar&#10;X5YWUmzlhjH50ASC1gDbhEgY9TtpBbQAlhCgJ9qm70UARC1gDZEKAnqcVWvbeNLSR4olEhxzt9xV&#10;7tVe/LCylKD5uMfnQBMI0GQFAzwaBHGM4UDIxTvWj/JoGNEca5woGeDTJIh5ZESfMcdOO9S0yVWe&#10;MhQSxIxj60AaVFFFQUFFFFABRRRQAUUUUAFFFFABTJNm078be+afUF2C1u4AJPHT60AT0UUUAFFF&#10;FABRUVxPFa20txO4jhiQu7noqgZJ/KuBPxf0ee3tm0zS9Zv7m6kYQWsVoVklQDJlXPBT3/SgD0Ov&#10;Gf2j/wDkTNL/AOwgP/Rb16to2r2+t6el5brLGCSrxTIUkicHBVlPQj/PFeU/tIf8iXpf/YQH/ot6&#10;AOT0n/kD2P8A1wT/ANBFW6ytL1KwTSbNWvbZWECAgyrkcD3q3/amn/8AP/a/9/l/xr3oSjyrU8iU&#10;XzPQt1g+Mv8AkVL7/gH/AKGtaf8Aamn/APP/AGv/AH+X/GsTxbf2U3hi8jiu4Hc7MKsgJPzr2qas&#10;o8j1HSi+daHTUVU/tTT/APn/ALX/AL/L/jR/amn/APP/AGv/AH+X/GtFKPcjlfYt1g+Mv+RUvv8A&#10;gH/oa1p/2pp//P8A2v8A3+X/ABrE8W39lN4YvI4ruB3OzCrICT869qzqyjyPUulF860Omoqp/amn&#10;/wDP/a/9/l/xo/tTT/8An/tf+/y/41opR7kcr7FusLxj/wAire/8A/8AQ1rS/tTT/wDn/tf+/wAv&#10;+NYviy/s5vDN5HFdwO52YVJASfnXtWdWUfZvUunF860Ppw8ZNB6msn/hKfD2f+Q9pf8A4Fx/40f8&#10;JR4e/wCg7pn/AIFx/wCNeMema39arX5cWcmzluMfmKpf8JT4e6/27pn/AIGR/wCNQXniXQ3tXSDW&#10;9NeUkBFW6jJPI6c0AbtHOetM86InAkQnv8woE0WcCRM9wGFAD/eq1+XFlJ5f3uMD8RUwmiJwJUz/&#10;ALwqtfTL9jk8uRC/HGR6igC50o9qYJoicCRMjqA1AmiJwJEz6BqAHn371Xvy4spNg+bjH5ipRNEe&#10;BKn59KrX0y/Y5PLkQuMYAIPcUAXOuaPemedFnHmJ9Nwo86IkgSoSOoBFAD+1MlVmjIUEtkdPqKPO&#10;iJIEiZ/3qZLKjqVSRSxIwAw9aBmrRTBKh6Opx6GgSoejqcehqCh9FMEqHo6nHoaFkVjhXU/Q0APo&#10;oooAKKKKACiiigApksgiQuwOBT6iuEMkTIuMnH86AJaKKKACiiigCK4gjuraW3mQPFKhR1PRlIwR&#10;WbpXh6y0i0tbeDfKtmrR2rzkM0EbY+RWxnbwOuTwMk1r0UAZeh6KuiwXKm6muprq4e5mmmxlnbA4&#10;AAAAAAAHpXlv7SH/ACJel/8AYQH/AKLevZq8Z/aQ/wCRL0v/ALCA/wDRb0AcFpug6TLpdpI+nWzO&#10;0KFiYxknAq1/wj2j/wDQMtf+/YqbSf8AkD2X/XBP/QRV2vdhCPKtDyJTlzPUzP8AhHtH/wCgZa/9&#10;+xWN4q0fTbTw3dzW9jbxyrs2uqAEZdRXWVg+Mv8AkVL7/gH/AKGtTVhFQbsVSnJzWpb/AOEe0f8A&#10;6Blr/wB+xR/wj2j/APQMtf8Av2K06K0UI9iOeXczP+Ee0f8A6Blr/wB+xWN4q0fTbTw3dzW9jbxy&#10;rs2uqAEZdRXWVg+Mv+RUvv8AgH/oa1nVhFQbsXSnJzWpb/4R7R/+gZa/9+xR/wAI9o//AEDLX/v2&#10;K06K0UI9iOeXczP+Ee0f/oGWv/fsVjeKtH0208N3c9vY28Uq7MOiAEfOorrKwfGX/IqX3/AP/Q1r&#10;OrCKg9C6U5Oa1Lf/AAj2j/8AQNtf+/Yo/wCEe0f/AKBtt/37FadFaKnDsRzy7mZ/wj2j/wDQNtv+&#10;/YrH8U6Pptp4bu57exgilXZtdUAIy6j+tdXWF4x/5FW9/wCAf+hrWdWEVB6F05yc1qfR4toFcsIk&#10;B7kLQLWBW3CFA3c4qXv9KK8c9IiFrArbhCgPc4qtfW0SWcjRQoH4wQB6irwqtflhZSFOW4x+YoAk&#10;FrAGLCJAT7ULawK24Qpk9TjrUvej/JoAiFrAGyIUDHqcdarX1vEtpI0UKbzjkL7ir3eq9+XFlIU5&#10;bjH5igB32WAEkQoCe+OtL9lgDFlhQE98VLR364oAhFrbhiREgJ74qve28aWkrxQoJOOQvuKvVXv9&#10;4sZCnLDGPzFAEwjQZwoGeDQIkHRQMjB4p1FADRHGucKBng0ySIeWREnzHHTjvUtMlVnjIUfMSMfn&#10;QM0qKKKgoKKKKACiiigAqK4kMULOuMjGKlpksYlQoSQDQA+iiigAooooAKKjnnjtreSeZ1jijUu7&#10;seFAGSTXI6H8TfD2u3iQQ/bbZZm22s95bNFFdHniNzwTx0OD7daAOyrxn9o//kS9L/7CA/8ARb16&#10;b4e8RQeIor+S3hliFney2biTHzMmMkY7c15l+0h/yJel/wDYQH/ot6AOT0n/AJA9j/1wT/0EVbrK&#10;0vUrBNJs1a9tlYQICDKuRwPerf8Aamn/APP/AGv/AH+X/GvehKPKtTyJRfM9C3WD4y/5FS+/4B/6&#10;Gtaf9qaf/wA/9r/3+X/GsTxbf2U3hi8jiu4Hc7MKsgJPzr2qaso8j1HSi+daHTUVU/tTT/8An/tf&#10;+/y/40f2pp//AD/2v/f5f8a0Uo9yOV9i3WD4y/5FS+/4B/6Gtaf9qaf/AM/9r/3+X/GsTxbf2U3h&#10;i8jiu4Hc7MKsgJPzr2rOrKPI9S6UXzrQ6aiqn9qaf/z/ANr/AN/l/wAaP7U0/wD5/wC1/wC/y/41&#10;opR7kcr7FusHxl/yKl9/wD/0Na0/7U0//n/tf+/y/wCNYni2/spvDF5HFdwO52YVZASfnXtWdWUe&#10;R6l0ovnWh01FVP7U0/8A5/7X/v8AL/jR/amn/wDP/a/9/l/xrRSj3I5X2LdYXjH/AJFS9/4B/wCh&#10;rWl/amn/APP/AGv/AH+X/GsXxZf2c3hi8jiu4Hc7MKkgJPzr2rOrKPs3qXTi+daH04aO9ZP/AAlP&#10;h7P/ACHtL/8AAuP/ABo/4Sjw9/0HtLz/ANfkf+NeMema1Vr8sLKQx/e4x+dUv+Eo8PY/5D2l/wDg&#10;XH/jUF54m0N7Vkg1vTXkYgKq3SEnkds0AbtFM86PPEiEj3oE0WcCROO24cUAP9ar35b7FIUHzcY/&#10;MVKJoicCRM/7wqtfTqbOTy5EL8cZ9xQBcopnnREkCVMjtuo86InHmJ7jdQA+q9/uFnIU5bj+YqUT&#10;Rk4EqZH+0KrX8y/Y5PLkQuMYGR6igC5R/XpTPOiJwJEJ/wB4UedFn/WJkdt1AEnfNRyqxi2qDuJG&#10;MfWgTRFsCRCR/tCmSSI8ZVHQtkcBuetAzVopglQ9HU49DQJUPR1OPQ1BQ+imCVD0dTj0NCyKxwrq&#10;foaAH0UUUAFQXZIt2KnB4/nU9Mk2bDvxt75oAfRRRQAUUUUARXNvFd20tvOgeGVCjoejKRgj8qyd&#10;O8L2Fh4dXQZDJfacqhEivNr7UHRegyBjjOT79K26KAMPwx4Xs/ClndWllLcSRXF090fPfewLYyNx&#10;5I46nJ9681/aP/5EvS/+wgP/AEW9ezV4z+0f/wAiXpf/AGEB/wCi3oA4LTdB0mXS7SR9OtmdoULE&#10;xjJOBVr/AIR7R/8AoGWv/fsVNpP/ACB7L/rgn/oIq7XuwhHlWh5Epy5nqZn/AAj2j/8AQMtf+/Yr&#10;G8VaPptp4bu5rext45V2bXVACMuorrKwfGX/ACKl9/wD/wBDWpqwioN2KpTk5rUt/wDCPaP/ANAy&#10;1/79ij/hHtH/AOgZa/8AfsVp0VooR7Ec8u5mf8I9o/8A0DLX/v2KxvFWj6baeG7ua3sbeOVdm11Q&#10;AjLqK6ysHxl/yKl9/wAA/wDQ1rOrCKg3YulOTmtS3/wj2j/9Ay1/79ij/hHtH/6Blr/37FadFaKE&#10;exHPLuZn/CPaP/0DLX/v2KxvFWj6baeG7ua3sbeOVdm11QAjLqK6ysHxl/yKl9/wD/0NazqwioN2&#10;LpTk5rUt/wDCPaP/ANAy1/79ij/hHtH/AOgZa/8AfsVp0VooR7Ec8u5mf8I9o/8A0DLX/v2KxvFW&#10;j6baeG7ue3sbeKVdmHRACPnUV1lYPjL/AJFS+/4B/wChrWdWEVB6F0pyc1qW/wDhHtH/AOgba/8A&#10;fsUf8I9o/wD0DLX/AL9itOitFTh2I55dzM/4R7R/+gbbf9+xWP4p0fTbTw5dz29jBFKuza6IARl1&#10;FdXWF4x/5FW9/wCAf+hrWdWEVB6F05y51qfR4tYFYsIUB7nFAtYFYsIUBPUgdam7/Wk69O9eOekR&#10;C1gViwiTPrt61WvraNLSRooU38cgdeRV7+tVr8sLJ9n3uMD8RQBILaBWLCJAe5xQLWBWJESAnvip&#10;f0o/yKAIhawAkiFAT3xVa+t4ltJXihTfxzt9xV6q9+XFlJs+9xj8xQA8WsAbIhQE9SBQLWAEsIkB&#10;PfbUvUUdTQBELWAMWESAnqcVWvreNLSR4oUEnGCBz1FXh2qtflxZSFBluMfmKAJxGg6KBnjpQI4x&#10;0UDIxTqKAGiONc4UDPBpkkQ8siJPmOOnHepaZKrPGQv3iRjH1oGaVFFFQUFQXYJt3ABJ46fWp6ZL&#10;IIkLtnAoAfRRRQAUUUUAFFMlkWGJ5XYKiAszHoAOprmf+FkeC/8AoaNK/wDAlf8AGgDqa8Z/aQ/5&#10;EvS/+wgP/Rb16jofiDTvEUNzcaXcJc20E3k+dGwZHO1WO0jsN2PqDXl37SH/ACJel/8AYQH/AKLe&#10;gDk9J/5A9j/1wT/0EVbrK0vUrBNJs1a9tlYQICDKuRwPerf9qaf/AM/9r/3+X/GvehKPKtTyJRfM&#10;9C3WD4y/5FS+/wCAf+hrWn/amn/8/wDa/wDf5f8AGsTxbf2U3hi8jiu4Hc7MKsgJPzr2qaso8j1H&#10;Si+daHTUVU/tTT/+f+1/7/L/AI0f2pp//P8A2v8A3+X/ABrRSj3I5X2LdYPjL/kVL7/gH/oa1p/2&#10;pp//AD/2v/f5f8axPFt/ZTeGLyOK7gdzswqyAk/Ovas6so8j1LpRfOtDpqKqf2pp/wDz/wBr/wB/&#10;l/xo/tTT/wDn/tf+/wAv+NaKUe5HK+xbrB8Zf8ipff8AAP8A0Na0/wC1NP8A+f8Atf8Av8v+NYni&#10;2/spvDF5HFdwO52YVZASfnXtWdWUeR6l0ovnWh01FVP7U0//AJ/7X/v8v+NH9qaf/wA/9r/3+X/G&#10;tFKPcjlfYt1g+Mv+RUvv+Af+hrWn/amn/wDP/a/9/l/xrE8W39lN4YvI4ruB3OzCrICT869qzqyj&#10;yPUulF860Omoqp/amn/8/wDa/wDf5f8AGj+1NP8A+f8Atf8Av8v+NaKUe5HK+xbrC8Y/8ire/wDA&#10;P/Q1rS/tTT/+f+1/7/L/AI1i+LL+zm8M3kcV3A7nZhUkBJ+de1Z1ZR9m9S6cXzrQ+nO5o61k/wDC&#10;U+Hv+g9pf/gZH/jR/wAJR4ez/wAh7S//AAMj/wAa8Y9M1v8AOKr35cWchTluPx5FUf8AhKfD3/Qe&#10;0z/wLj/xqC88TaG9qyQ63pryEgKq3UZJOR0GaAN360UzzoycCRMjtuFAmiJwJUz/AL1AD/UfSq9+&#10;X+xyFPvcY/MVKJosgCRMjtuqtfTL9jkEciFxjjI9RQBcoPXNME0RJAkTPpuoE0ROPMQ+24UAP/Sq&#10;1+WFlIUHzcY/OpvNiJIEiE+m4VWvpl+xyCN0L8YAPuKALnU/Wj1pu9c43Ln0zRvTO3cv0zQA/vUc&#10;qs0RVAdxI4H1p29c43DPpmo5SGTYpBYkYGeetAzUoooqCgqKeMywsi4ycdalqK4kaKFnXGRjr9aA&#10;JaKKKACiiigBCMjFc/YeCPDljZpbnRtOn2FsPJZxlsEkgZ284Bx68c10NFAFDTNHsdHFwlhbx28U&#10;8vnNFGoVFbaq8AAAcKPxzXlH7R//ACJml/8AYQH/AKLevZq8Z/aP/wCRL0v/ALCA/wDRb0AcFpug&#10;6TLpdpI+nWzO0KFiYxknAq1/wj2j/wDQMtf+/YqbSf8AkD2X/XBP/QRV2vdhCPKtDyJTlzPUzP8A&#10;hHtH/wCgZa/9+xWN4q0fTbTw3dzW9jbxyrs2uqAEZdRXWVg+Mv8AkVL7/gH/AKGtTVhFQbsVSnJz&#10;Wpb/AOEe0f8A6Blr/wB+xR/wj2j/APQMtf8Av2K06K0UI9iOeXczP+Ee0f8A6Blr/wB+xWN4q0fT&#10;bTw3dzW9jbxyrs2uqAEZdRXWVg+Mv+RUvv8AgH/oa1nVhFQbsXSnJzWpb/4R7R/+gZa/9+xR/wAI&#10;9o//AEDLX/v2K06K0UI9iOeXczP+Ee0f/oGWv/fsVjeKtH0208N3c1vY28cq7NrqgBGXUV1lYPjL&#10;/kVL7/gH/oa1nVhFQbsXSnJzWpb/AOEe0f8A6Blr/wB+xR/wj2j/APQMtf8Av2K06K0UI9iOeXcz&#10;P+Ee0f8A6Blr/wB+xWN4q0fTbTw3dzW9jbxyrs2uqAEZdRXWVg+Mv+RUvv8AgH/oa1nVhFQbsXSn&#10;JzWpb/4R7R/+gZa/9+xR/wAI9o//AEDLX/v2K06K0UI9iOeXczP+Ee0f/oGWv/fsVjeKtH0208N3&#10;c9vY28Uq7MOiAEfOorrKwfGX/IqX3/AP/Q1rOrCKg9C6U5Oa1Lf/AAj2j/8AQNtv+/Yo/wCEe0f/&#10;AKBlt/37FadFaKnDsRzy7mZ/wj+j/wDQNtv+/YrH8U6Pptp4cu57exgilXZtdEAIy4H9a6usLxj/&#10;AMire/8AAP8A0NazqwioPQunOTmtT6PFrAGLCFAx6nFAtoAxYQoCevFSnrR/k1456RELWAEsIkDH&#10;viq19bxLaSvFCm84x8vuKvVWv9wspCn3uMD8aAJBawBiRCgJ6nFAtoAxYQpk98VL34o/lQBELWAN&#10;uESAnvtqte20SWkjxwJvOO3XkVeqtf7vsUm1Qx44/EUAPW0gViRGAT1NC2kCncI/mbqc1NRQBCtp&#10;ApLCMAt3qvdwRwWkskUfz8dM+oq9+tVr9mWykKjJ4wPxFAEywoudoIyMHk0LDGmdoIyMH5j0p9H9&#10;KBjFgjXO0EZGD8xqKa2XyGEQYM2BwTnqKsd/pVe9LrZuYywfK429eooA16KKKgoKKKKACikNcNef&#10;Eho72eHTvCfiHU4YZGiNza2o8tmU4O0k8gEdaAO6rxn9pD/kS9L/AOwgP/Rb16V4d8SxeIEmU2F9&#10;p91BtMtrfQ+XIobO0+hBwwyPQ15r+0h/yJel/wDYQH/ot6AOS0n/AJA9l/1wT/0EVdrmtO8VaJBp&#10;trFJfKrpCisNjcEDntVn/hL9B/6CC/8Aft/8K9yNWHKtTyZU53ehuVg+Mv8AkVL7/gH/AKGtO/4S&#10;/Qf+ggv/AH7f/CsnxN4j0i/8PXdtbXiyTPs2qEYZw4J6j0FTVqwcHqVTpzU07HZUVh/8JfoP/QQX&#10;/vh/8KP+Ev0H/oIL/wB8P/hVqrDuR7OfY3KwfGX/ACKl9/wD/wBDWnf8JfoP/QQX/v2/+FZHifxH&#10;pF/4eura2vFkmfZtUIwzhwT1HoKirVg4OzLp05qadjs6KxR4s0JhkajH+KsP6Uv/AAleh/8AQSi/&#10;I/4VoqsO6I9nPsbNYPjL/kVL7/gH/oa1L/wleh/9BKL8j/hWR4n8QaVe+Hbu3tr2OSV9m1QDzh1J&#10;7egrOrUg4OzLpwkprQ7Cisb/AISvQ/8AoJRfkf8ACj/hK9D/AOglF+R/wrRVYd0R7OfY2awfGX/I&#10;qX3/AAD/ANDWpf8AhK9D/wCglF+R/wAKyPE/iDSr3w7d29texySvs2qAecOpPb0FZ1akHB2ZdOEl&#10;NaHYUVjf8JXof/QRi/I/4U//AISbRf8AoJQf99VoqkO6M3Tl2NasHxl/yKl9/wAA/wDQ1qx/wk2i&#10;/wDQSg/76rH8U65pd54bu4La+hklfZtRTycOp/pUVakHBq5dKElNaHXUVk/8JNov/QSg/wC+qP8A&#10;hJ9F/wCglB/31VqpDuR7OXY1qwvGP/Iq3v8AwD/0Nan/AOEm0X/oJQf99VkeKNc0u88OXcFvfQyS&#10;vs2qp5OHU/yqKtSDg9S6cJKadj6korlf+FmeC8/8jJYf9/KVPiR4MkzjxLpwI/vTAfzrxz0zqe3v&#10;Va/LCykMYy3GPzFYX/Cw/BvP/FTaX/4ErUF98QvCJs5BF4k0tn4wBcKe/wBaAOt9qM1zX/Cw/B3/&#10;AEMul/8AgSv+NH/Cw/B3/QzaX/4Er/jQB0tVr/P2KTauemBj3rD/AOFh+Dv+hm0v/wACV/xqve/E&#10;Lwi1nII/Eeluxx8v2heefrQB1vf60VzX/Cw/B3/QzaX/AOBK0n/Cw/Bv/QzaX/4EL/jQB01Vr9mW&#10;ykZBk8YH4isb/hPfCJGR4k0sjH/P0v8AjUF7498K/ZH8vxFpjPxgC5Xnn60AdTRXO/8ACe+Ef+hk&#10;0v8A8CV/xo/4T3wl1/4STS+P+npf8aAOi7VHOpaIgAkkjgd+awf+E98I9P8AhJNL/wDAlf8AGmTe&#10;PfCflnZ4k0zdkYxdL6/WgDtCcUma5a48eeDbi2lhPinTUEiFCyXahhkYyDng18+Salq/wr1Q3Phn&#10;xbp+s6VLIS0K3Cvuz/fjzkH/AGl9OozioKPq2ivNvA/xm0Dxb5VndMNM1RsDyJm+SQ/7D9D9Dg/W&#10;vSB0oAD0ritR+Hj3N9LPp/irxBpUMrmRrW0uv3SsTklQQcZOTjpzXbUUAYHhnwrD4bFzJ/aF/qN5&#10;dbfOu76bzJGC52qOwAyeB6mrHiW30W90O4svEElumnXIEcn2iURqe4+YkYORkd+K164HVHa7+M+m&#10;afcgSWa6LPIsTjK72cIxx3O3j6E+tAFVPgh8PZUV49KkdGAKst5KQR6g7qd/wozwB/0CJf8AwMl/&#10;+Kq38HmlPwz0xJXaQRPPFGzHqizOF/DAx+Fd3QB5z/wozwB/0CJf/AyX/wCKprfA/wCHyKWbSZAo&#10;GSTeS4H/AI9XpFcV8UtKsb/wFrFzdwCWW0spngLEkI2372OmeODjI5xjJoAy4vgl8PJ4Umh0x5I3&#10;AZHS9lIYHoQQ3Ip//CjPAH/QIl/8DJf/AIqur8HLt8FaEPTT4P8A0WtbdAHnP/CjPAH/AECJf/Ay&#10;X/4qq958G/hpp0Hn31kttDkDzJ9QkRc+mS9enVzXi/R9B1C1jvfEFql3a2avst3XcHd8AYHUvxhc&#10;d2oA5cfA74fXSJLBYzeW6hlaO8dlYHoQcnNL/wAKG8Cf8+V1/wCBT1v/AA18P3fhnwNYabfM3nrv&#10;kMZbd5IZiwTPsDj65rraAPM/+FC+BP8Anyu//Ap6rXvwV+HGnQ+ffI9rCSF8ye+KLn0yTXqtYfif&#10;TF1DTt6aPZardQ58i3vX2xZPBJ+VhkD2z2yM5oA4uL4F/D+eJJYbW4kjdQyOl4xVgehBB5FSf8KG&#10;8Cf8+V1/4FPWj8IbiJ/AFtZpbTW0thPNa3EUrBtsocs4Uj+HLcenTtmu7oA8z/4UL4E/58rv/wAC&#10;npD8B/AY62V0B/19P/jXptcF8TNd061sY9DvdSgslv4ZZJWkk2lokX7gPq7FV+m6gDKt/gf8Pby3&#10;Se1gnmhkGUkjvWZWHqCDg0f8M/8Agj/nnqH/AIE//Wrb+Et7aXfw00VLWaOQwQCKUI2dj9SD6Hnp&#10;7129AHlv/DP/AII/556h/wCBP/1qpX3wX+GulmMaheS2nmZ2faNQWPdjGcZxnqPzr1+vP/iPoGq6&#10;veabdab4e0nWRa29wHj1I/KCxjKhR1LHYcdB1zQBkW/wI8AXcCT2zXk0LjKSR3gZWHsQMGpf+Gf/&#10;AAR/zz1D/wACf/rV1fw91W11vwLpV/ZaemnwSRFVtYxhYyrFSF9sgkV09AHlv/DP/gj/AJ56h/4E&#10;/wD1qZL8BPAkETyy/bo40Usztd4CgdSTjgV6rXnHjS81a98f6NoGnW9rOiWcuoeVduywySKQqb9o&#10;JYKeQPUg9qAM62+BPgC8t0uLV7yeFxlJIrwMrfQgYNPf9n3wS4G3+0k/3bkf1U12fgfxI/izwnZ6&#10;vLbfZppd6SxA5CujFWx7ZFdFQB5P/wAM8+C/+euq/wDgQv8A8RR/wzz4L/566r/4EL/8RXrFFAHk&#10;/wDwzz4L/wCeuq/+BC//ABFH/DPPgv8A566r/wCBC/8AxFesUUAeT/8ADPPgv/nrqv8A4EL/APEU&#10;f8M8+C/+euq/+BC//EV6xRQB5P8A8M8+C/8Anrqv/gQv/wARR/wzz4L/AOeuq/8AgQv/AMRXrFFA&#10;Hkh/Z38H5/4+dVH/AG3T/wCIpP8Ahnbwf/z9ar/3+T/4ivXKKAPEv+FL/DUXn2M+IJvtW/y/I+3w&#10;793TbtxnPtUcnwe+F8MzQy+JnSVGKsjajCCpHUEY61a1G0ufC3i221PVPB2i3Fje600aXwbddo0k&#10;rGNzxgYGMDk4HJHbf1LwZ4Xm8T2GkxaTZyX0krale3LQqZBEH3AFsfxOQv8AuhqAMI/AnwAt+tg2&#10;rXovHXctubuPzCPULtzjg/lQfgT4AW/WwbVr0XjLuW3N3H5hHqF25xwfyrLlkmuPCM+pOzHUI/Gw&#10;ZX/iyJAgX/vnj6CiWSW48Iz6k7MdQj8bBlfndkSBAPX7vGPQUAbcv7PnguCF5ZbzVEjjUszNOgAA&#10;6k/LXiXiHTvDF7qiaT4Fs9X1G4ZyPOlYMHx/cQKDj3OPpX2TJGksbRyKGRgQykZBB7Vj6F4S0Dwy&#10;JBo2lW9mZTl2jX5m9txyce3SgDxfwP8As+lvLvvF02Bww0+B+fo7j+S/nXvtvbxWttHbwoEiiUIi&#10;jsAMAVJiloAKKKKACsXWfDNprF9aagZ7m0v7RXSG6tWCuEcYZTuBBB9xwRkYraooAqaZplpo+m2+&#10;n2MIhtbdNkaAk4H1PJPuat0UUAFZHiLQYvEmkzaZc3d1BazqUmW3KAyKexLKcD6YrXooAz9F0ldE&#10;0uDT47me4hgQRxGfbuVAAAvyqMgY6nn3rQoooAK5zxV4NtPFrWZu9Q1O1FoxeMWVz5XzEY3Hg8gZ&#10;A+p9a6OigDH8OeHofDentZwXt/eK0hk8y+uDM4JAGMntx0rYoooAKytS0Qahf2t9HfXdnc26PGr2&#10;zJ8yvtyGDKwIyoxxxWrRQBU07TbTSbNbSyhEMCknaCSSSckknkkkkkk5Oat0UUAFUtV07+1dOnsT&#10;cz26TKUd4Nu4qRgj5lI5B9M1dooAyvDugw+GtGg0q1uLia1txth88qWRf7uVUZH1yfetWiigArIv&#10;tBW91P7cmoX1q7QiCVLeRVWVAScHKkg8n5lIIycGteigCtYWNtpllDZWcCQW0CBI40HCgVZoooAK&#10;yNX8PW2r3lpema4tb603iG6tiodVcYZfmBBB46jqARgiteigClpOlWeiaXb6bp8IhtLdNkaA5x3J&#10;J7knJJ9TV2iigDFPhuAyaw/23UAdVULIPtTYhwpX91/c65470f8ACNwZ0c/bdR/4lQIj/wBKb998&#10;u397/f6Z571tUUAYp8NwGTWH+26gDqqhZB9qbEOFK/uv7nXPHej/AIRuDOjn7bqP/EqBEf8ApTfv&#10;vl2/vf7/AEzz3raooAxT4bgMmsP9t1AHVVCyD7U2IcKV/df3OueO9H/CNwZ0c/bdR/4lQIj/ANKb&#10;998u397/AH+mee9bVFAGKfDcBk1h/tuoA6qoWQfamxDhSv7r+51zx3o/4RuDOjn7bqP/ABKgRH/p&#10;Tfvvl2/vf7/TPPetqigDnT4PtTn/AImWrc6h9v8A+P1vvf8APP8A65/7NaGlaPFpJvDFc3c/2q4a&#10;4b7TMZNhP8K5+6o7CtKigDBt/CtpFNEZ7m6vILec3Ftb3LK0cEhJIK4UE43EAMSB2xgVZsdBtrDW&#10;tS1ZHmku9Q8sSNKwIRUBCqgxwvJOPU1q0UAc0ngfSI9Tku18/wAp7z7ebQuPJ+04x5uMZz3xnbnn&#10;GaE8D6RHqT3aifynvPt5tC48n7TjHm4xnPfGduecZrpaKACiiigAooooA//ZUEsBAi0AFAAGAAgA&#10;AAAhAD38rmgUAQAARwIAABMAAAAAAAAAAAAAAAAAAAAAAFtDb250ZW50X1R5cGVzXS54bWxQSwEC&#10;LQAUAAYACAAAACEAOP0h/9YAAACUAQAACwAAAAAAAAAAAAAAAABFAQAAX3JlbHMvLnJlbHNQSwEC&#10;LQAUAAYACAAAACEA6lGd54wEAAABDgAADgAAAAAAAAAAAAAAAABEAgAAZHJzL2Uyb0RvYy54bWxQ&#10;SwECLQAUAAYACAAAACEAjJp/u8gAAACmAQAAGQAAAAAAAAAAAAAAAAD8BgAAZHJzL19yZWxzL2Uy&#10;b0RvYy54bWwucmVsc1BLAQItABQABgAIAAAAIQCUFtUR3AAAAAUBAAAPAAAAAAAAAAAAAAAAAPsH&#10;AABkcnMvZG93bnJldi54bWxQSwECLQAKAAAAAAAAACEAA6sulrcHAAC3BwAAFAAAAAAAAAAAAAAA&#10;AAAECQAAZHJzL21lZGlhL2ltYWdlMS5wbmdQSwECLQAKAAAAAAAAACEADwmn2+NFAADjRQAAFQAA&#10;AAAAAAAAAAAAAADtEAAAZHJzL21lZGlhL2ltYWdlMi5qcGVnUEsFBgAAAAAHAAcAvwEAAANXAAAA&#10;AA==&#10;">
                <v:rect id="Rectangle 46382" o:spid="_x0000_s1063" style="position:absolute;left:38554;top:3740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EK/yAAAAN4AAAAPAAAAZHJzL2Rvd25yZXYueG1sRI9Ba8JA&#10;FITvBf/D8oTe6kZbJKauItqSHDUWbG+P7GsSzL4N2a1J++tdQehxmJlvmOV6MI24UOdqywqmkwgE&#10;cWF1zaWCj+P7UwzCeWSNjWVS8EsO1qvRwxITbXs+0CX3pQgQdgkqqLxvEyldUZFBN7EtcfC+bWfQ&#10;B9mVUnfYB7hp5CyK5tJgzWGhwpa2FRXn/McoSON285nZv75s3r7S0/602B0XXqnH8bB5BeFp8P/h&#10;ezvTCl7mz/EMbnfCFZCrKwAAAP//AwBQSwECLQAUAAYACAAAACEA2+H2y+4AAACFAQAAEwAAAAAA&#10;AAAAAAAAAAAAAAAAW0NvbnRlbnRfVHlwZXNdLnhtbFBLAQItABQABgAIAAAAIQBa9CxbvwAAABUB&#10;AAALAAAAAAAAAAAAAAAAAB8BAABfcmVscy8ucmVsc1BLAQItABQABgAIAAAAIQCZSEK/yAAAAN4A&#10;AAAPAAAAAAAAAAAAAAAAAAcCAABkcnMvZG93bnJldi54bWxQSwUGAAAAAAMAAwC3AAAA/AIAAAAA&#10;" filled="f" stroked="f">
                  <v:textbox inset="0,0,0,0">
                    <w:txbxContent>
                      <w:p w14:paraId="6B9E3A17" w14:textId="77777777" w:rsidR="00BF60AC" w:rsidRDefault="00BF60AC">
                        <w:pPr>
                          <w:spacing w:after="160" w:line="259" w:lineRule="auto"/>
                          <w:ind w:left="0" w:right="0" w:firstLine="0"/>
                          <w:jc w:val="left"/>
                        </w:pPr>
                        <w:r>
                          <w:t xml:space="preserve"> </w:t>
                        </w:r>
                      </w:p>
                    </w:txbxContent>
                  </v:textbox>
                </v:rect>
                <v:shape id="Picture 46397" o:spid="_x0000_s1064" type="#_x0000_t75" style="position:absolute;width:38404;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gXexAAAAN4AAAAPAAAAZHJzL2Rvd25yZXYueG1sRI/NisIw&#10;FIX3A75DuIK7MfVfq1HKgOhmFqPzAJfmpi02N6XJaPXpjSDM8nB+Ps5m19laXKn1lWMFo2ECgjh3&#10;uuJCwe95/7kE4QOyxtoxKbiTh92297HBVLsb/9D1FAoRR9inqKAMoUml9HlJFv3QNcTRM661GKJs&#10;C6lbvMVxW8txksylxYojocSGvkrKL6c/GyGP+8yY74kxs0M2DQfts/15qdSg32VrEIG68B9+t49a&#10;wXQ+WS3gdSdeAbl9AgAA//8DAFBLAQItABQABgAIAAAAIQDb4fbL7gAAAIUBAAATAAAAAAAAAAAA&#10;AAAAAAAAAABbQ29udGVudF9UeXBlc10ueG1sUEsBAi0AFAAGAAgAAAAhAFr0LFu/AAAAFQEAAAsA&#10;AAAAAAAAAAAAAAAAHwEAAF9yZWxzLy5yZWxzUEsBAi0AFAAGAAgAAAAhAADSBd7EAAAA3gAAAA8A&#10;AAAAAAAAAAAAAAAABwIAAGRycy9kb3ducmV2LnhtbFBLBQYAAAAAAwADALcAAAD4AgAAAAA=&#10;">
                  <v:imagedata r:id="rId122" o:title=""/>
                </v:shape>
                <v:shape id="Picture 46399" o:spid="_x0000_s1065" type="#_x0000_t75" style="position:absolute;left:640;top:640;width:3657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eVxwAAAN4AAAAPAAAAZHJzL2Rvd25yZXYueG1sRI9Ba8JA&#10;FITvQv/D8gq91V0biZq6ipSKXirWeujxkX0mwezbkF01+uvdQsHjMDPfMNN5Z2txptZXjjUM+goE&#10;ce5MxYWG/c/ydQzCB2SDtWPScCUP89lTb4qZcRf+pvMuFCJC2GeooQyhyaT0eUkWfd81xNE7uNZi&#10;iLItpGnxEuG2lm9KpdJixXGhxIY+SsqPu5PVMN6mC7ztV8ffZKAOX5vwOUqM0vrluVu8gwjUhUf4&#10;v702GoZpMpnA3514BeTsDgAA//8DAFBLAQItABQABgAIAAAAIQDb4fbL7gAAAIUBAAATAAAAAAAA&#10;AAAAAAAAAAAAAABbQ29udGVudF9UeXBlc10ueG1sUEsBAi0AFAAGAAgAAAAhAFr0LFu/AAAAFQEA&#10;AAsAAAAAAAAAAAAAAAAAHwEAAF9yZWxzLy5yZWxzUEsBAi0AFAAGAAgAAAAhAFnOV5XHAAAA3gAA&#10;AA8AAAAAAAAAAAAAAAAABwIAAGRycy9kb3ducmV2LnhtbFBLBQYAAAAAAwADALcAAAD7AgAAAAA=&#10;">
                  <v:imagedata r:id="rId125" o:title=""/>
                </v:shape>
                <v:shape id="Shape 46400" o:spid="_x0000_s1066" style="position:absolute;left:449;top:449;width:36957;height:36957;visibility:visible;mso-wrap-style:square;v-text-anchor:top" coordsize="3695700,3695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MxxAAAAN4AAAAPAAAAZHJzL2Rvd25yZXYueG1sRI/LisIw&#10;FIb3gu8QjjAb0VRbRKpRdEBGd+PlAY7NsS02J6XJ1OrTm4Uwy5//xrdcd6YSLTWutKxgMo5AEGdW&#10;l5wruJx3ozkI55E1VpZJwZMcrFf93hJTbR98pPbkcxFG2KWooPC+TqV0WUEG3djWxMG72cagD7LJ&#10;pW7wEcZNJadRNJMGSw4PBdb0XVB2P/0ZBa+Die9JfY6f7XCrfzf7n2t8i5X6GnSbBQhPnf8Pf9p7&#10;rSCZJVEACDgBBeTqDQAA//8DAFBLAQItABQABgAIAAAAIQDb4fbL7gAAAIUBAAATAAAAAAAAAAAA&#10;AAAAAAAAAABbQ29udGVudF9UeXBlc10ueG1sUEsBAi0AFAAGAAgAAAAhAFr0LFu/AAAAFQEAAAsA&#10;AAAAAAAAAAAAAAAAHwEAAF9yZWxzLy5yZWxzUEsBAi0AFAAGAAgAAAAhACmQEzHEAAAA3gAAAA8A&#10;AAAAAAAAAAAAAAAABwIAAGRycy9kb3ducmV2LnhtbFBLBQYAAAAAAwADALcAAAD4AgAAAAA=&#10;" path="m,3695701r3695700,l3695700,,,,,3695701xe" filled="f" strokeweight="3pt">
                  <v:stroke miterlimit="83231f" joinstyle="miter" endcap="square"/>
                  <v:path arrowok="t" textboxrect="0,0,3695700,3695701"/>
                </v:shape>
                <w10:anchorlock/>
              </v:group>
            </w:pict>
          </mc:Fallback>
        </mc:AlternateContent>
      </w:r>
    </w:p>
    <w:p w14:paraId="561F05D2" w14:textId="1D7591FE" w:rsidR="009D512D" w:rsidRDefault="00AC251D" w:rsidP="00054F18">
      <w:pPr>
        <w:jc w:val="center"/>
      </w:pPr>
      <w:r>
        <w:t>Figure F.2 – Informative grid extents for a 256 MB Uncompressed Dataset</w:t>
      </w:r>
    </w:p>
    <w:p w14:paraId="7F2F32DC" w14:textId="77777777" w:rsidR="009D512D" w:rsidRDefault="00AC251D">
      <w:pPr>
        <w:spacing w:after="0" w:line="259" w:lineRule="auto"/>
        <w:ind w:left="0" w:right="0" w:firstLine="0"/>
        <w:jc w:val="left"/>
      </w:pPr>
      <w:r>
        <w:t xml:space="preserve"> </w:t>
      </w:r>
      <w:r>
        <w:tab/>
        <w:t xml:space="preserve"> </w:t>
      </w:r>
      <w:r>
        <w:br w:type="page"/>
      </w:r>
    </w:p>
    <w:p w14:paraId="50BF1F80" w14:textId="77777777" w:rsidR="009D512D" w:rsidRDefault="00AC251D">
      <w:pPr>
        <w:spacing w:after="62" w:line="259" w:lineRule="auto"/>
        <w:ind w:left="0" w:right="0" w:firstLine="0"/>
        <w:jc w:val="left"/>
      </w:pPr>
      <w:r>
        <w:t xml:space="preserve"> </w:t>
      </w:r>
    </w:p>
    <w:p w14:paraId="4F285BD3" w14:textId="77777777" w:rsidR="009D512D" w:rsidRDefault="00AC251D">
      <w:pPr>
        <w:spacing w:after="62" w:line="259" w:lineRule="auto"/>
        <w:ind w:left="0" w:right="0" w:firstLine="0"/>
        <w:jc w:val="left"/>
      </w:pPr>
      <w:r>
        <w:t xml:space="preserve"> </w:t>
      </w:r>
    </w:p>
    <w:p w14:paraId="5A577DD3" w14:textId="77777777" w:rsidR="009D512D" w:rsidRDefault="00AC251D">
      <w:pPr>
        <w:spacing w:after="62" w:line="259" w:lineRule="auto"/>
        <w:ind w:left="0" w:right="0" w:firstLine="0"/>
        <w:jc w:val="left"/>
      </w:pPr>
      <w:r>
        <w:t xml:space="preserve"> </w:t>
      </w:r>
    </w:p>
    <w:p w14:paraId="6982EF20" w14:textId="77777777" w:rsidR="009D512D" w:rsidRDefault="00AC251D">
      <w:pPr>
        <w:spacing w:after="65" w:line="259" w:lineRule="auto"/>
        <w:ind w:left="0" w:right="0" w:firstLine="0"/>
        <w:jc w:val="left"/>
      </w:pPr>
      <w:r>
        <w:t xml:space="preserve"> </w:t>
      </w:r>
    </w:p>
    <w:p w14:paraId="5F1C98E8" w14:textId="77777777" w:rsidR="009D512D" w:rsidRDefault="00AC251D">
      <w:pPr>
        <w:spacing w:after="89" w:line="259" w:lineRule="auto"/>
        <w:ind w:left="0" w:right="0" w:firstLine="0"/>
        <w:jc w:val="left"/>
      </w:pPr>
      <w:r>
        <w:t xml:space="preserve"> </w:t>
      </w:r>
    </w:p>
    <w:p w14:paraId="6722E6E7" w14:textId="77777777" w:rsidR="009D512D" w:rsidRDefault="00AC251D">
      <w:pPr>
        <w:tabs>
          <w:tab w:val="center" w:pos="2929"/>
          <w:tab w:val="center" w:pos="5131"/>
        </w:tabs>
        <w:spacing w:after="49"/>
        <w:ind w:left="0" w:right="0" w:firstLine="0"/>
        <w:jc w:val="left"/>
      </w:pPr>
      <w:r>
        <w:t xml:space="preserve"> </w:t>
      </w:r>
      <w:r>
        <w:tab/>
      </w:r>
      <w:r>
        <w:rPr>
          <w:sz w:val="22"/>
        </w:rPr>
        <w:t xml:space="preserve"> </w:t>
      </w:r>
      <w:r>
        <w:rPr>
          <w:sz w:val="22"/>
        </w:rPr>
        <w:tab/>
      </w:r>
      <w:r>
        <w:t xml:space="preserve">Page intentionally left blank </w:t>
      </w:r>
    </w:p>
    <w:p w14:paraId="410117F7" w14:textId="77777777" w:rsidR="009D512D" w:rsidRDefault="00AC251D">
      <w:pPr>
        <w:spacing w:after="115" w:line="259" w:lineRule="auto"/>
        <w:ind w:left="0" w:right="0" w:firstLine="0"/>
        <w:jc w:val="left"/>
      </w:pPr>
      <w:r>
        <w:t xml:space="preserve"> </w:t>
      </w:r>
    </w:p>
    <w:p w14:paraId="620135B8" w14:textId="77777777" w:rsidR="009D512D" w:rsidRDefault="00AC251D">
      <w:pPr>
        <w:spacing w:after="0" w:line="259" w:lineRule="auto"/>
        <w:ind w:left="0" w:right="0" w:firstLine="0"/>
        <w:jc w:val="left"/>
      </w:pPr>
      <w:r>
        <w:t xml:space="preserve"> </w:t>
      </w:r>
      <w:r>
        <w:tab/>
      </w:r>
      <w:r>
        <w:rPr>
          <w:b/>
          <w:sz w:val="24"/>
        </w:rPr>
        <w:t xml:space="preserve"> </w:t>
      </w:r>
      <w:r>
        <w:br w:type="page"/>
      </w:r>
    </w:p>
    <w:p w14:paraId="6376CFA0" w14:textId="77777777" w:rsidR="009D512D" w:rsidRDefault="00AC251D" w:rsidP="00387E82">
      <w:pPr>
        <w:pStyle w:val="berschrift1"/>
        <w:ind w:right="243"/>
      </w:pPr>
      <w:bookmarkStart w:id="142" w:name="_Toc3544713"/>
      <w:r w:rsidRPr="00DE16A1">
        <w:rPr>
          <w:noProof/>
          <w:lang w:val="de-DE" w:eastAsia="de-DE"/>
        </w:rPr>
        <w:drawing>
          <wp:inline distT="0" distB="0" distL="0" distR="0" wp14:anchorId="03BF93D6" wp14:editId="679734D5">
            <wp:extent cx="665988" cy="120396"/>
            <wp:effectExtent l="0" t="0" r="0" b="0"/>
            <wp:docPr id="46469" name="Picture 46469"/>
            <wp:cNvGraphicFramePr/>
            <a:graphic xmlns:a="http://schemas.openxmlformats.org/drawingml/2006/main">
              <a:graphicData uri="http://schemas.openxmlformats.org/drawingml/2006/picture">
                <pic:pic xmlns:pic="http://schemas.openxmlformats.org/drawingml/2006/picture">
                  <pic:nvPicPr>
                    <pic:cNvPr id="46469" name="Picture 46469"/>
                    <pic:cNvPicPr/>
                  </pic:nvPicPr>
                  <pic:blipFill>
                    <a:blip r:embed="rId21" cstate="email">
                      <a:extLst>
                        <a:ext uri="{28A0092B-C50C-407E-A947-70E740481C1C}">
                          <a14:useLocalDpi xmlns:a14="http://schemas.microsoft.com/office/drawing/2010/main"/>
                        </a:ext>
                      </a:extLst>
                    </a:blip>
                    <a:stretch>
                      <a:fillRect/>
                    </a:stretch>
                  </pic:blipFill>
                  <pic:spPr>
                    <a:xfrm>
                      <a:off x="0" y="0"/>
                      <a:ext cx="665988" cy="120396"/>
                    </a:xfrm>
                    <a:prstGeom prst="rect">
                      <a:avLst/>
                    </a:prstGeom>
                  </pic:spPr>
                </pic:pic>
              </a:graphicData>
            </a:graphic>
          </wp:inline>
        </w:drawing>
      </w:r>
      <w:r>
        <w:t xml:space="preserve"> </w:t>
      </w:r>
      <w:r>
        <w:tab/>
        <w:t>S-102 Gridding Methods</w:t>
      </w:r>
      <w:bookmarkEnd w:id="142"/>
      <w:r>
        <w:t xml:space="preserve"> </w:t>
      </w:r>
    </w:p>
    <w:p w14:paraId="600809A9" w14:textId="77777777" w:rsidR="009D512D" w:rsidRDefault="00AC251D" w:rsidP="00387E82">
      <w:pPr>
        <w:numPr>
          <w:ilvl w:val="0"/>
          <w:numId w:val="24"/>
        </w:numPr>
        <w:ind w:right="243" w:hanging="346"/>
      </w:pPr>
      <w:r>
        <w:t xml:space="preserve">The </w:t>
      </w:r>
      <w:r>
        <w:rPr>
          <w:b/>
        </w:rPr>
        <w:t>Basic Weighted Mean</w:t>
      </w:r>
      <w:r>
        <w:t xml:space="preserve"> algorithm computes an average depth for each grid node. Contributing depth estimates within a given area of influence are weighted and averaged to compute the final nodal value.  </w:t>
      </w:r>
    </w:p>
    <w:p w14:paraId="2F677EBF" w14:textId="77777777" w:rsidR="009D512D" w:rsidRDefault="00AC251D" w:rsidP="00387E82">
      <w:pPr>
        <w:numPr>
          <w:ilvl w:val="0"/>
          <w:numId w:val="24"/>
        </w:numPr>
        <w:ind w:right="243" w:hanging="346"/>
      </w:pPr>
      <w:r>
        <w:t xml:space="preserve">The </w:t>
      </w:r>
      <w:r>
        <w:rPr>
          <w:b/>
        </w:rPr>
        <w:t>Shoalest Depth</w:t>
      </w:r>
      <w:r>
        <w:t xml:space="preserve"> algorithm examines depth estimates within a specific area of influence and assigns the shoalest value to the nodal position. The resulting surface represents the shallowest depths across a given area.  </w:t>
      </w:r>
    </w:p>
    <w:p w14:paraId="307643DF" w14:textId="5EDFE740" w:rsidR="009D512D" w:rsidRDefault="00AC251D" w:rsidP="00387E82">
      <w:pPr>
        <w:numPr>
          <w:ilvl w:val="0"/>
          <w:numId w:val="24"/>
        </w:numPr>
        <w:ind w:right="243" w:hanging="346"/>
      </w:pPr>
      <w:r>
        <w:t xml:space="preserve">The </w:t>
      </w:r>
      <w:r>
        <w:rPr>
          <w:b/>
        </w:rPr>
        <w:t xml:space="preserve">Total Propagated Uncertainty (TPU) Weighted Mean </w:t>
      </w:r>
      <w:r>
        <w:t xml:space="preserve">algorithm makes use of the </w:t>
      </w:r>
      <w:r w:rsidR="000C0DCE">
        <w:t>depth</w:t>
      </w:r>
      <w:r>
        <w:t xml:space="preserve"> and associated total propagated uncertainty for each contributing depth estimate to compute a weighted average depth for each nodal position.  </w:t>
      </w:r>
      <w:r>
        <w:rPr>
          <w:i/>
        </w:rPr>
        <w:t xml:space="preserve"> </w:t>
      </w:r>
    </w:p>
    <w:p w14:paraId="44169DB9" w14:textId="77777777" w:rsidR="009D512D" w:rsidRDefault="00AC251D" w:rsidP="00387E82">
      <w:pPr>
        <w:spacing w:line="249" w:lineRule="auto"/>
        <w:ind w:left="353" w:right="243" w:hanging="10"/>
      </w:pPr>
      <w:r>
        <w:rPr>
          <w:i/>
        </w:rPr>
        <w:t xml:space="preserve">Note: TPU is a measure of the expected accuracy of the depth estimate when all relevant error/uncertainty sources have been considered. </w:t>
      </w:r>
    </w:p>
    <w:p w14:paraId="32ADA8A3" w14:textId="378D454C" w:rsidR="009D512D" w:rsidRDefault="00AC251D" w:rsidP="00387E82">
      <w:pPr>
        <w:numPr>
          <w:ilvl w:val="0"/>
          <w:numId w:val="24"/>
        </w:numPr>
        <w:ind w:right="243" w:hanging="346"/>
      </w:pPr>
      <w:r>
        <w:t xml:space="preserve">The </w:t>
      </w:r>
      <w:r>
        <w:rPr>
          <w:b/>
        </w:rPr>
        <w:t>Combined Uncertainty and Bathymetric Estimator, or CUBE</w:t>
      </w:r>
      <w:r>
        <w:t xml:space="preserve"> makes use of the </w:t>
      </w:r>
      <w:r w:rsidR="000C0DCE">
        <w:t xml:space="preserve">depth </w:t>
      </w:r>
      <w:r>
        <w:t xml:space="preserve">and associated total propagated uncertainty for each contributing depth estimate to compute one or many hypotheses for an area of interest. The resulting hypotheses are used to estimate statistical representative depths at each nodal position.  </w:t>
      </w:r>
    </w:p>
    <w:p w14:paraId="4B2B344E" w14:textId="77777777" w:rsidR="009D512D" w:rsidRDefault="00AC251D" w:rsidP="00387E82">
      <w:pPr>
        <w:numPr>
          <w:ilvl w:val="0"/>
          <w:numId w:val="24"/>
        </w:numPr>
        <w:ind w:right="243" w:hanging="346"/>
      </w:pPr>
      <w:r>
        <w:t xml:space="preserve">The </w:t>
      </w:r>
      <w:r>
        <w:rPr>
          <w:b/>
        </w:rPr>
        <w:t>Nearest Neighbour</w:t>
      </w:r>
      <w:r>
        <w:t xml:space="preserve"> algorithm identifies the nearest depth value within an area of interest and assigns that value to the nodal position. This method does not consider values from neighbouring points.    </w:t>
      </w:r>
    </w:p>
    <w:p w14:paraId="53826BED" w14:textId="77777777" w:rsidR="009D512D" w:rsidRDefault="00AC251D" w:rsidP="00387E82">
      <w:pPr>
        <w:numPr>
          <w:ilvl w:val="0"/>
          <w:numId w:val="24"/>
        </w:numPr>
        <w:ind w:right="243" w:hanging="346"/>
      </w:pPr>
      <w:r>
        <w:rPr>
          <w:b/>
        </w:rPr>
        <w:t>Natural Neighbour</w:t>
      </w:r>
      <w:r>
        <w:t xml:space="preserve"> interpolation identifies and weights a subset of input samples within the area of interest to interpolate the final nodal value. </w:t>
      </w:r>
    </w:p>
    <w:p w14:paraId="4D7349E6" w14:textId="77777777" w:rsidR="009D512D" w:rsidRDefault="00AC251D" w:rsidP="00387E82">
      <w:pPr>
        <w:numPr>
          <w:ilvl w:val="0"/>
          <w:numId w:val="24"/>
        </w:numPr>
        <w:ind w:right="243" w:hanging="346"/>
      </w:pPr>
      <w:r>
        <w:t xml:space="preserve">The </w:t>
      </w:r>
      <w:r>
        <w:rPr>
          <w:b/>
        </w:rPr>
        <w:t>Polynomial Tendency</w:t>
      </w:r>
      <w:r>
        <w:t xml:space="preserve"> gridding method attempts to fit a polynomial trend, or best fit surface to a set of input data points. This method can project trends into areas with little to no data, but does not work well when there is no discernible trend within the data set.    </w:t>
      </w:r>
    </w:p>
    <w:p w14:paraId="5AE6DE7C" w14:textId="77777777" w:rsidR="009D512D" w:rsidRDefault="00AC251D" w:rsidP="00387E82">
      <w:pPr>
        <w:numPr>
          <w:ilvl w:val="0"/>
          <w:numId w:val="24"/>
        </w:numPr>
        <w:ind w:right="243" w:hanging="346"/>
      </w:pPr>
      <w:r>
        <w:t xml:space="preserve">The </w:t>
      </w:r>
      <w:r>
        <w:rPr>
          <w:b/>
        </w:rPr>
        <w:t>Spline</w:t>
      </w:r>
      <w:r>
        <w:t xml:space="preserve"> algorithm estimates nodal depths using a mathematical function to minimize overall surface curvature. The final “smoothed” surface passes exactly through the contributing input depth estimates.  </w:t>
      </w:r>
    </w:p>
    <w:p w14:paraId="65F22465" w14:textId="77777777" w:rsidR="009D512D" w:rsidRDefault="00AC251D" w:rsidP="00387E82">
      <w:pPr>
        <w:numPr>
          <w:ilvl w:val="0"/>
          <w:numId w:val="24"/>
        </w:numPr>
        <w:ind w:right="243" w:hanging="346"/>
      </w:pPr>
      <w:r>
        <w:rPr>
          <w:b/>
        </w:rPr>
        <w:t>Kriging</w:t>
      </w:r>
      <w:r>
        <w:t xml:space="preserve"> is a geostatistical interpolation method that generates an estimated surface from a scattered set of points with a known depth. </w:t>
      </w:r>
      <w:r>
        <w:rPr>
          <w:b/>
        </w:rPr>
        <w:t xml:space="preserve"> </w:t>
      </w:r>
    </w:p>
    <w:p w14:paraId="156B1F5F" w14:textId="77777777" w:rsidR="009D512D" w:rsidRDefault="00AC251D">
      <w:pPr>
        <w:spacing w:after="0" w:line="259" w:lineRule="auto"/>
        <w:ind w:left="0" w:right="0" w:firstLine="0"/>
        <w:jc w:val="left"/>
      </w:pPr>
      <w:r>
        <w:rPr>
          <w:b/>
          <w:sz w:val="22"/>
        </w:rPr>
        <w:t xml:space="preserve"> </w:t>
      </w:r>
      <w:r>
        <w:rPr>
          <w:b/>
          <w:sz w:val="22"/>
        </w:rPr>
        <w:tab/>
        <w:t xml:space="preserve"> </w:t>
      </w:r>
    </w:p>
    <w:p w14:paraId="499F2979" w14:textId="77777777" w:rsidR="009D512D" w:rsidRDefault="00AC251D">
      <w:pPr>
        <w:spacing w:after="62" w:line="259" w:lineRule="auto"/>
        <w:ind w:left="0" w:right="0" w:firstLine="0"/>
        <w:jc w:val="left"/>
      </w:pPr>
      <w:r>
        <w:t xml:space="preserve"> </w:t>
      </w:r>
    </w:p>
    <w:p w14:paraId="7A06D601" w14:textId="77777777" w:rsidR="009D512D" w:rsidRDefault="00AC251D">
      <w:pPr>
        <w:spacing w:after="62" w:line="259" w:lineRule="auto"/>
        <w:ind w:left="0" w:right="0" w:firstLine="0"/>
        <w:jc w:val="left"/>
      </w:pPr>
      <w:r>
        <w:t xml:space="preserve"> </w:t>
      </w:r>
    </w:p>
    <w:p w14:paraId="734CD667" w14:textId="77777777" w:rsidR="009D512D" w:rsidRDefault="00AC251D">
      <w:pPr>
        <w:spacing w:after="62" w:line="259" w:lineRule="auto"/>
        <w:ind w:left="0" w:right="0" w:firstLine="0"/>
        <w:jc w:val="left"/>
      </w:pPr>
      <w:r>
        <w:t xml:space="preserve"> </w:t>
      </w:r>
    </w:p>
    <w:p w14:paraId="65CA18F0" w14:textId="28902013" w:rsidR="009D512D" w:rsidRDefault="00AC251D">
      <w:pPr>
        <w:spacing w:after="65" w:line="259" w:lineRule="auto"/>
        <w:ind w:left="0" w:right="0" w:firstLine="0"/>
        <w:jc w:val="left"/>
      </w:pPr>
      <w:r>
        <w:t xml:space="preserve"> </w:t>
      </w:r>
    </w:p>
    <w:p w14:paraId="3C2B3658" w14:textId="4F79943F" w:rsidR="00DE16A1" w:rsidRDefault="00DE16A1">
      <w:pPr>
        <w:spacing w:after="65" w:line="259" w:lineRule="auto"/>
        <w:ind w:left="0" w:right="0" w:firstLine="0"/>
        <w:jc w:val="left"/>
      </w:pPr>
    </w:p>
    <w:p w14:paraId="063912DA" w14:textId="197F1063" w:rsidR="00DE16A1" w:rsidRDefault="00DE16A1">
      <w:pPr>
        <w:spacing w:after="65" w:line="259" w:lineRule="auto"/>
        <w:ind w:left="0" w:right="0" w:firstLine="0"/>
        <w:jc w:val="left"/>
      </w:pPr>
    </w:p>
    <w:p w14:paraId="3AA46FD8" w14:textId="132E581A" w:rsidR="00DE16A1" w:rsidRDefault="00DE16A1">
      <w:pPr>
        <w:spacing w:after="65" w:line="259" w:lineRule="auto"/>
        <w:ind w:left="0" w:right="0" w:firstLine="0"/>
        <w:jc w:val="left"/>
      </w:pPr>
    </w:p>
    <w:p w14:paraId="73F69052" w14:textId="3CCD98E4" w:rsidR="00DE16A1" w:rsidRDefault="00DE16A1">
      <w:pPr>
        <w:spacing w:after="65" w:line="259" w:lineRule="auto"/>
        <w:ind w:left="0" w:right="0" w:firstLine="0"/>
        <w:jc w:val="left"/>
      </w:pPr>
    </w:p>
    <w:p w14:paraId="366F2A63" w14:textId="18A6EE25" w:rsidR="00DE16A1" w:rsidRDefault="00DE16A1">
      <w:pPr>
        <w:spacing w:after="65" w:line="259" w:lineRule="auto"/>
        <w:ind w:left="0" w:right="0" w:firstLine="0"/>
        <w:jc w:val="left"/>
      </w:pPr>
    </w:p>
    <w:p w14:paraId="570ABF68" w14:textId="56273894" w:rsidR="00DE16A1" w:rsidRDefault="00DE16A1">
      <w:pPr>
        <w:spacing w:after="65" w:line="259" w:lineRule="auto"/>
        <w:ind w:left="0" w:right="0" w:firstLine="0"/>
        <w:jc w:val="left"/>
      </w:pPr>
    </w:p>
    <w:p w14:paraId="39B25737" w14:textId="70B81AEA" w:rsidR="00DE16A1" w:rsidRDefault="00DE16A1">
      <w:pPr>
        <w:spacing w:after="65" w:line="259" w:lineRule="auto"/>
        <w:ind w:left="0" w:right="0" w:firstLine="0"/>
        <w:jc w:val="left"/>
      </w:pPr>
    </w:p>
    <w:p w14:paraId="61ED7FE9" w14:textId="58FD9CC6" w:rsidR="00DE16A1" w:rsidRDefault="00DE16A1">
      <w:pPr>
        <w:spacing w:after="65" w:line="259" w:lineRule="auto"/>
        <w:ind w:left="0" w:right="0" w:firstLine="0"/>
        <w:jc w:val="left"/>
      </w:pPr>
    </w:p>
    <w:p w14:paraId="1474337F" w14:textId="108E511D" w:rsidR="00DE16A1" w:rsidRDefault="00DE16A1">
      <w:pPr>
        <w:spacing w:after="65" w:line="259" w:lineRule="auto"/>
        <w:ind w:left="0" w:right="0" w:firstLine="0"/>
        <w:jc w:val="left"/>
      </w:pPr>
    </w:p>
    <w:p w14:paraId="3ECA8D04" w14:textId="10BC96CD" w:rsidR="00DE16A1" w:rsidRDefault="00DE16A1">
      <w:pPr>
        <w:spacing w:after="65" w:line="259" w:lineRule="auto"/>
        <w:ind w:left="0" w:right="0" w:firstLine="0"/>
        <w:jc w:val="left"/>
      </w:pPr>
    </w:p>
    <w:p w14:paraId="2DF1EEBF" w14:textId="4509B253" w:rsidR="00DE16A1" w:rsidRDefault="00DE16A1">
      <w:pPr>
        <w:spacing w:after="65" w:line="259" w:lineRule="auto"/>
        <w:ind w:left="0" w:right="0" w:firstLine="0"/>
        <w:jc w:val="left"/>
      </w:pPr>
    </w:p>
    <w:p w14:paraId="200AEAB4" w14:textId="6E65966A" w:rsidR="00DE16A1" w:rsidRDefault="00DE16A1">
      <w:pPr>
        <w:spacing w:after="65" w:line="259" w:lineRule="auto"/>
        <w:ind w:left="0" w:right="0" w:firstLine="0"/>
        <w:jc w:val="left"/>
      </w:pPr>
    </w:p>
    <w:p w14:paraId="4A48614F" w14:textId="698A9101" w:rsidR="00DE16A1" w:rsidRDefault="00DE16A1">
      <w:pPr>
        <w:spacing w:after="65" w:line="259" w:lineRule="auto"/>
        <w:ind w:left="0" w:right="0" w:firstLine="0"/>
        <w:jc w:val="left"/>
      </w:pPr>
    </w:p>
    <w:p w14:paraId="03E9D1B2" w14:textId="223C6D76" w:rsidR="00DE16A1" w:rsidRDefault="00DE16A1">
      <w:pPr>
        <w:spacing w:after="65" w:line="259" w:lineRule="auto"/>
        <w:ind w:left="0" w:right="0" w:firstLine="0"/>
        <w:jc w:val="left"/>
      </w:pPr>
    </w:p>
    <w:p w14:paraId="03401532" w14:textId="48D47213" w:rsidR="00DE16A1" w:rsidRDefault="00DE16A1">
      <w:pPr>
        <w:spacing w:after="65" w:line="259" w:lineRule="auto"/>
        <w:ind w:left="0" w:right="0" w:firstLine="0"/>
        <w:jc w:val="left"/>
      </w:pPr>
    </w:p>
    <w:p w14:paraId="192913C1" w14:textId="552FF340" w:rsidR="00DE16A1" w:rsidRDefault="00DE16A1">
      <w:pPr>
        <w:spacing w:after="65" w:line="259" w:lineRule="auto"/>
        <w:ind w:left="0" w:right="0" w:firstLine="0"/>
        <w:jc w:val="left"/>
      </w:pPr>
    </w:p>
    <w:p w14:paraId="2B93B28C" w14:textId="26F60CA3" w:rsidR="00DE16A1" w:rsidRDefault="00DE16A1">
      <w:pPr>
        <w:spacing w:after="65" w:line="259" w:lineRule="auto"/>
        <w:ind w:left="0" w:right="0" w:firstLine="0"/>
        <w:jc w:val="left"/>
      </w:pPr>
    </w:p>
    <w:p w14:paraId="484F9F62" w14:textId="6F011A88" w:rsidR="00DE16A1" w:rsidRDefault="00DE16A1">
      <w:pPr>
        <w:spacing w:after="65" w:line="259" w:lineRule="auto"/>
        <w:ind w:left="0" w:right="0" w:firstLine="0"/>
        <w:jc w:val="left"/>
      </w:pPr>
    </w:p>
    <w:p w14:paraId="1863D82F" w14:textId="192CD86A" w:rsidR="00DE16A1" w:rsidRDefault="00DE16A1">
      <w:pPr>
        <w:spacing w:after="65" w:line="259" w:lineRule="auto"/>
        <w:ind w:left="0" w:right="0" w:firstLine="0"/>
        <w:jc w:val="left"/>
      </w:pPr>
    </w:p>
    <w:p w14:paraId="68771ADF" w14:textId="4E063003" w:rsidR="00DE16A1" w:rsidRDefault="00DE16A1">
      <w:pPr>
        <w:spacing w:after="65" w:line="259" w:lineRule="auto"/>
        <w:ind w:left="0" w:right="0" w:firstLine="0"/>
        <w:jc w:val="left"/>
      </w:pPr>
    </w:p>
    <w:p w14:paraId="5E6CBDD4" w14:textId="5F1E5395" w:rsidR="00DE16A1" w:rsidRDefault="00DE16A1">
      <w:pPr>
        <w:spacing w:after="65" w:line="259" w:lineRule="auto"/>
        <w:ind w:left="0" w:right="0" w:firstLine="0"/>
        <w:jc w:val="left"/>
      </w:pPr>
    </w:p>
    <w:p w14:paraId="297966F4" w14:textId="5B74ABA5" w:rsidR="00DE16A1" w:rsidRDefault="00DE16A1">
      <w:pPr>
        <w:spacing w:after="65" w:line="259" w:lineRule="auto"/>
        <w:ind w:left="0" w:right="0" w:firstLine="0"/>
        <w:jc w:val="left"/>
      </w:pPr>
    </w:p>
    <w:p w14:paraId="25E9C2BE" w14:textId="05073A4B" w:rsidR="00DE16A1" w:rsidRDefault="00DE16A1">
      <w:pPr>
        <w:spacing w:after="65" w:line="259" w:lineRule="auto"/>
        <w:ind w:left="0" w:right="0" w:firstLine="0"/>
        <w:jc w:val="left"/>
      </w:pPr>
    </w:p>
    <w:p w14:paraId="0153F337" w14:textId="77777777" w:rsidR="00DE16A1" w:rsidRDefault="00DE16A1">
      <w:pPr>
        <w:spacing w:after="65" w:line="259" w:lineRule="auto"/>
        <w:ind w:left="0" w:right="0" w:firstLine="0"/>
        <w:jc w:val="left"/>
      </w:pPr>
    </w:p>
    <w:p w14:paraId="152BA235" w14:textId="77777777" w:rsidR="009D512D" w:rsidRDefault="00AC251D">
      <w:pPr>
        <w:spacing w:after="94" w:line="259" w:lineRule="auto"/>
        <w:ind w:left="0" w:right="0" w:firstLine="0"/>
        <w:jc w:val="left"/>
      </w:pPr>
      <w:r>
        <w:t xml:space="preserve"> </w:t>
      </w:r>
    </w:p>
    <w:p w14:paraId="45FA77C3" w14:textId="77777777" w:rsidR="009D512D" w:rsidRDefault="00AC251D">
      <w:pPr>
        <w:tabs>
          <w:tab w:val="center" w:pos="2881"/>
          <w:tab w:val="center" w:pos="5131"/>
        </w:tabs>
        <w:ind w:left="0" w:right="0" w:firstLine="0"/>
        <w:jc w:val="left"/>
      </w:pPr>
      <w:r>
        <w:rPr>
          <w:b/>
          <w:sz w:val="22"/>
        </w:rPr>
        <w:t xml:space="preserve"> </w:t>
      </w:r>
      <w:r>
        <w:rPr>
          <w:b/>
          <w:sz w:val="22"/>
        </w:rPr>
        <w:tab/>
        <w:t xml:space="preserve"> </w:t>
      </w:r>
      <w:r>
        <w:rPr>
          <w:sz w:val="22"/>
        </w:rPr>
        <w:t xml:space="preserve"> </w:t>
      </w:r>
      <w:r>
        <w:rPr>
          <w:sz w:val="22"/>
        </w:rPr>
        <w:tab/>
      </w:r>
      <w:r>
        <w:t xml:space="preserve">Page intentionally left blank </w:t>
      </w:r>
      <w:r>
        <w:br w:type="page"/>
      </w:r>
    </w:p>
    <w:p w14:paraId="34D149A2" w14:textId="77777777" w:rsidR="009D512D" w:rsidRDefault="00AC251D">
      <w:pPr>
        <w:pStyle w:val="berschrift1"/>
        <w:tabs>
          <w:tab w:val="center" w:pos="2892"/>
        </w:tabs>
        <w:spacing w:after="196"/>
        <w:ind w:left="-3" w:firstLine="0"/>
      </w:pPr>
      <w:bookmarkStart w:id="143" w:name="_Toc3544714"/>
      <w:r>
        <w:rPr>
          <w:noProof/>
          <w:lang w:val="de-DE" w:eastAsia="de-DE"/>
        </w:rPr>
        <w:drawing>
          <wp:inline distT="0" distB="0" distL="0" distR="0" wp14:anchorId="2ED2C325" wp14:editId="66952E44">
            <wp:extent cx="656844" cy="118872"/>
            <wp:effectExtent l="0" t="0" r="0" b="0"/>
            <wp:docPr id="46636" name="Picture 46636"/>
            <wp:cNvGraphicFramePr/>
            <a:graphic xmlns:a="http://schemas.openxmlformats.org/drawingml/2006/main">
              <a:graphicData uri="http://schemas.openxmlformats.org/drawingml/2006/picture">
                <pic:pic xmlns:pic="http://schemas.openxmlformats.org/drawingml/2006/picture">
                  <pic:nvPicPr>
                    <pic:cNvPr id="46636" name="Picture 46636"/>
                    <pic:cNvPicPr/>
                  </pic:nvPicPr>
                  <pic:blipFill>
                    <a:blip r:embed="rId22"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t xml:space="preserve"> </w:t>
      </w:r>
      <w:r>
        <w:tab/>
        <w:t>Multi-Resolution Gridding</w:t>
      </w:r>
      <w:bookmarkEnd w:id="143"/>
      <w:r>
        <w:t xml:space="preserve"> </w:t>
      </w:r>
    </w:p>
    <w:p w14:paraId="5C02A4DD" w14:textId="77777777" w:rsidR="009D512D" w:rsidRDefault="00AC251D">
      <w:pPr>
        <w:spacing w:after="66" w:line="259" w:lineRule="auto"/>
        <w:ind w:left="-5" w:right="0" w:hanging="10"/>
        <w:jc w:val="left"/>
      </w:pPr>
      <w:r>
        <w:rPr>
          <w:i/>
          <w:color w:val="FF0000"/>
        </w:rPr>
        <w:t xml:space="preserve">Multi-Resolution gridding to be addressed in a future version of S-102. </w:t>
      </w:r>
    </w:p>
    <w:p w14:paraId="6C7BAA65" w14:textId="77777777" w:rsidR="009D512D" w:rsidRDefault="00AC251D">
      <w:pPr>
        <w:spacing w:after="0" w:line="259" w:lineRule="auto"/>
        <w:ind w:left="0" w:right="0" w:firstLine="0"/>
        <w:jc w:val="left"/>
      </w:pPr>
      <w:r>
        <w:t xml:space="preserve"> </w:t>
      </w:r>
      <w:r>
        <w:tab/>
      </w:r>
      <w:r>
        <w:rPr>
          <w:i/>
          <w:color w:val="FF0000"/>
        </w:rPr>
        <w:t xml:space="preserve"> </w:t>
      </w:r>
      <w:r>
        <w:br w:type="page"/>
      </w:r>
    </w:p>
    <w:p w14:paraId="5F44C50C" w14:textId="77777777" w:rsidR="009D512D" w:rsidRDefault="00AC251D">
      <w:pPr>
        <w:spacing w:after="62" w:line="259" w:lineRule="auto"/>
        <w:ind w:left="0" w:right="0" w:firstLine="0"/>
        <w:jc w:val="left"/>
      </w:pPr>
      <w:r>
        <w:t xml:space="preserve"> </w:t>
      </w:r>
    </w:p>
    <w:p w14:paraId="6C484DF9" w14:textId="77777777" w:rsidR="009D512D" w:rsidRDefault="00AC251D">
      <w:pPr>
        <w:spacing w:after="62" w:line="259" w:lineRule="auto"/>
        <w:ind w:left="0" w:right="0" w:firstLine="0"/>
        <w:jc w:val="left"/>
      </w:pPr>
      <w:r>
        <w:t xml:space="preserve"> </w:t>
      </w:r>
    </w:p>
    <w:p w14:paraId="2CE449E3" w14:textId="77777777" w:rsidR="009D512D" w:rsidRDefault="00AC251D">
      <w:pPr>
        <w:spacing w:after="62" w:line="259" w:lineRule="auto"/>
        <w:ind w:left="0" w:right="0" w:firstLine="0"/>
        <w:jc w:val="left"/>
      </w:pPr>
      <w:r>
        <w:t xml:space="preserve"> </w:t>
      </w:r>
    </w:p>
    <w:p w14:paraId="4CF349D4" w14:textId="77777777" w:rsidR="009D512D" w:rsidRDefault="00AC251D">
      <w:pPr>
        <w:spacing w:after="65" w:line="259" w:lineRule="auto"/>
        <w:ind w:left="0" w:right="0" w:firstLine="0"/>
        <w:jc w:val="left"/>
      </w:pPr>
      <w:r>
        <w:t xml:space="preserve"> </w:t>
      </w:r>
    </w:p>
    <w:p w14:paraId="2C6424FB" w14:textId="77777777" w:rsidR="009D512D" w:rsidRDefault="00AC251D">
      <w:pPr>
        <w:spacing w:after="93" w:line="259" w:lineRule="auto"/>
        <w:ind w:left="0" w:right="0" w:firstLine="0"/>
        <w:jc w:val="left"/>
      </w:pPr>
      <w:r>
        <w:t xml:space="preserve"> </w:t>
      </w:r>
    </w:p>
    <w:p w14:paraId="18EB784B" w14:textId="4CD023D3" w:rsidR="009D512D" w:rsidRDefault="00AC251D" w:rsidP="006D1AC6">
      <w:pPr>
        <w:jc w:val="center"/>
      </w:pPr>
      <w:r>
        <w:t>Page intentionally left blank</w:t>
      </w:r>
    </w:p>
    <w:p w14:paraId="1C72972F" w14:textId="77777777" w:rsidR="009D512D" w:rsidRDefault="00AC251D">
      <w:pPr>
        <w:spacing w:after="118" w:line="259" w:lineRule="auto"/>
        <w:ind w:left="0" w:right="0" w:firstLine="0"/>
        <w:jc w:val="left"/>
      </w:pPr>
      <w:r>
        <w:rPr>
          <w:color w:val="FF0000"/>
        </w:rPr>
        <w:t xml:space="preserve"> </w:t>
      </w:r>
    </w:p>
    <w:p w14:paraId="731EB9EB" w14:textId="77777777" w:rsidR="009D512D" w:rsidRDefault="00AC251D">
      <w:pPr>
        <w:spacing w:after="0" w:line="259" w:lineRule="auto"/>
        <w:ind w:left="0" w:right="0" w:firstLine="0"/>
        <w:jc w:val="left"/>
      </w:pPr>
      <w:r>
        <w:t xml:space="preserve"> </w:t>
      </w:r>
      <w:r>
        <w:tab/>
      </w:r>
      <w:r>
        <w:rPr>
          <w:b/>
          <w:sz w:val="24"/>
        </w:rPr>
        <w:t xml:space="preserve"> </w:t>
      </w:r>
      <w:r>
        <w:br w:type="page"/>
      </w:r>
    </w:p>
    <w:p w14:paraId="7CCF5006" w14:textId="77777777" w:rsidR="009D512D" w:rsidRDefault="00AC251D" w:rsidP="00387E82">
      <w:pPr>
        <w:pStyle w:val="berschrift1"/>
        <w:ind w:right="243"/>
      </w:pPr>
      <w:bookmarkStart w:id="144" w:name="_Toc3544715"/>
      <w:r>
        <w:rPr>
          <w:noProof/>
          <w:lang w:val="de-DE" w:eastAsia="de-DE"/>
        </w:rPr>
        <w:drawing>
          <wp:inline distT="0" distB="0" distL="0" distR="0" wp14:anchorId="041CE004" wp14:editId="62CAAFD9">
            <wp:extent cx="588264" cy="118872"/>
            <wp:effectExtent l="0" t="0" r="0" b="0"/>
            <wp:docPr id="46715" name="Picture 46715"/>
            <wp:cNvGraphicFramePr/>
            <a:graphic xmlns:a="http://schemas.openxmlformats.org/drawingml/2006/main">
              <a:graphicData uri="http://schemas.openxmlformats.org/drawingml/2006/picture">
                <pic:pic xmlns:pic="http://schemas.openxmlformats.org/drawingml/2006/picture">
                  <pic:nvPicPr>
                    <pic:cNvPr id="46715" name="Picture 46715"/>
                    <pic:cNvPicPr/>
                  </pic:nvPicPr>
                  <pic:blipFill>
                    <a:blip r:embed="rId23" cstate="email">
                      <a:extLst>
                        <a:ext uri="{28A0092B-C50C-407E-A947-70E740481C1C}">
                          <a14:useLocalDpi xmlns:a14="http://schemas.microsoft.com/office/drawing/2010/main"/>
                        </a:ext>
                      </a:extLst>
                    </a:blip>
                    <a:stretch>
                      <a:fillRect/>
                    </a:stretch>
                  </pic:blipFill>
                  <pic:spPr>
                    <a:xfrm>
                      <a:off x="0" y="0"/>
                      <a:ext cx="588264" cy="118872"/>
                    </a:xfrm>
                    <a:prstGeom prst="rect">
                      <a:avLst/>
                    </a:prstGeom>
                  </pic:spPr>
                </pic:pic>
              </a:graphicData>
            </a:graphic>
          </wp:inline>
        </w:drawing>
      </w:r>
      <w:r>
        <w:t xml:space="preserve"> </w:t>
      </w:r>
      <w:r>
        <w:tab/>
        <w:t>Gridding full resolution source bathymetry and its relationship to a charted sounding.</w:t>
      </w:r>
      <w:bookmarkEnd w:id="144"/>
      <w:r>
        <w:t xml:space="preserve">   </w:t>
      </w:r>
    </w:p>
    <w:p w14:paraId="383DE67F" w14:textId="77777777" w:rsidR="009D512D" w:rsidRDefault="00AC251D" w:rsidP="00387E82">
      <w:pPr>
        <w:pStyle w:val="berschrift2"/>
        <w:ind w:right="243"/>
      </w:pPr>
      <w:bookmarkStart w:id="145" w:name="_Toc3544716"/>
      <w:r>
        <w:t xml:space="preserve">I-1 </w:t>
      </w:r>
      <w:r>
        <w:tab/>
        <w:t>Modern High-Resolution Hydrographic Multibeam Sonars</w:t>
      </w:r>
      <w:bookmarkEnd w:id="145"/>
      <w:r>
        <w:t xml:space="preserve"> </w:t>
      </w:r>
    </w:p>
    <w:p w14:paraId="39C07AC4" w14:textId="77777777" w:rsidR="009D512D" w:rsidRDefault="00AC251D" w:rsidP="00387E82">
      <w:pPr>
        <w:ind w:left="12" w:right="243"/>
      </w:pPr>
      <w:r>
        <w:t xml:space="preserve">As stated in clause 9, the majority of modern hydrographic surveys are conducted using high-resolution multibeam sonar systems. These systems provide great target detection capability and allow for the production of highly detailed images of the seafloor. It must be understood that this capability comes at a price. These systems collect a tremendous amount of information which requires sufficient processing power and data storage to reduce an overwhelming quantity of depth estimates to a manageable number for charting production. The following example describes one method to grid high-resolution multibeam sonar data. This example additionally shows the relationship of a product scale grid to the actual charted sounding. </w:t>
      </w:r>
    </w:p>
    <w:p w14:paraId="283288DF" w14:textId="77777777" w:rsidR="009D512D" w:rsidRDefault="00AC251D" w:rsidP="00387E82">
      <w:pPr>
        <w:spacing w:after="115" w:line="259" w:lineRule="auto"/>
        <w:ind w:left="0" w:right="243" w:firstLine="0"/>
        <w:jc w:val="left"/>
      </w:pPr>
      <w:r>
        <w:t xml:space="preserve"> </w:t>
      </w:r>
    </w:p>
    <w:p w14:paraId="35B99A6B" w14:textId="77777777" w:rsidR="009D512D" w:rsidRDefault="00AC251D" w:rsidP="00387E82">
      <w:pPr>
        <w:pStyle w:val="berschrift2"/>
        <w:ind w:right="243"/>
      </w:pPr>
      <w:bookmarkStart w:id="146" w:name="_Toc3544717"/>
      <w:r>
        <w:t xml:space="preserve">I-1.1 </w:t>
      </w:r>
      <w:r>
        <w:tab/>
        <w:t>Example Collection Scenario</w:t>
      </w:r>
      <w:bookmarkEnd w:id="146"/>
      <w:r>
        <w:t xml:space="preserve"> </w:t>
      </w:r>
    </w:p>
    <w:p w14:paraId="2C65D8AF" w14:textId="77777777" w:rsidR="009D512D" w:rsidRDefault="00AC251D" w:rsidP="00387E82">
      <w:pPr>
        <w:spacing w:after="0" w:line="252" w:lineRule="auto"/>
        <w:ind w:left="437" w:right="243" w:hanging="10"/>
        <w:jc w:val="left"/>
      </w:pPr>
      <w:r>
        <w:rPr>
          <w:b/>
        </w:rPr>
        <w:t xml:space="preserve">Environmental Characteristics </w:t>
      </w:r>
      <w:r>
        <w:t xml:space="preserve">Relatively Flat Seafloor </w:t>
      </w:r>
    </w:p>
    <w:p w14:paraId="5A3674EF" w14:textId="77777777" w:rsidR="009D512D" w:rsidRDefault="00AC251D" w:rsidP="00387E82">
      <w:pPr>
        <w:ind w:left="433" w:right="243"/>
      </w:pPr>
      <w:r>
        <w:t>Average Water Depth: 20 metres</w:t>
      </w:r>
      <w:r>
        <w:rPr>
          <w:b/>
        </w:rPr>
        <w:t xml:space="preserve"> </w:t>
      </w:r>
    </w:p>
    <w:p w14:paraId="7630D9F9" w14:textId="77777777" w:rsidR="009D512D" w:rsidRDefault="00AC251D" w:rsidP="00387E82">
      <w:pPr>
        <w:spacing w:after="6" w:line="252" w:lineRule="auto"/>
        <w:ind w:left="437" w:right="243" w:hanging="10"/>
        <w:jc w:val="left"/>
      </w:pPr>
      <w:r>
        <w:rPr>
          <w:b/>
        </w:rPr>
        <w:t xml:space="preserve">Charting Parameters </w:t>
      </w:r>
    </w:p>
    <w:p w14:paraId="4B272DE7" w14:textId="77777777" w:rsidR="009D512D" w:rsidRDefault="00AC251D" w:rsidP="00387E82">
      <w:pPr>
        <w:ind w:left="433" w:right="243"/>
      </w:pPr>
      <w:r>
        <w:t>Intended charting scale: 1:22,000</w:t>
      </w:r>
      <w:r>
        <w:rPr>
          <w:b/>
        </w:rPr>
        <w:t xml:space="preserve"> </w:t>
      </w:r>
    </w:p>
    <w:p w14:paraId="3918C7EB" w14:textId="77777777" w:rsidR="009D512D" w:rsidRDefault="00AC251D" w:rsidP="00387E82">
      <w:pPr>
        <w:pStyle w:val="berschrift3"/>
        <w:spacing w:after="6" w:line="252" w:lineRule="auto"/>
        <w:ind w:left="437" w:right="243"/>
      </w:pPr>
      <w:bookmarkStart w:id="147" w:name="_Toc3544718"/>
      <w:r>
        <w:rPr>
          <w:sz w:val="20"/>
        </w:rPr>
        <w:t>Survey Plan</w:t>
      </w:r>
      <w:bookmarkEnd w:id="147"/>
      <w:r>
        <w:rPr>
          <w:sz w:val="20"/>
        </w:rPr>
        <w:t xml:space="preserve">  </w:t>
      </w:r>
    </w:p>
    <w:p w14:paraId="06BA436A" w14:textId="77777777" w:rsidR="009D512D" w:rsidRDefault="00AC251D" w:rsidP="00387E82">
      <w:pPr>
        <w:spacing w:after="9"/>
        <w:ind w:left="435" w:right="243"/>
      </w:pPr>
      <w:r>
        <w:t>Survey Length: 30 days</w:t>
      </w:r>
      <w:r>
        <w:rPr>
          <w:b/>
        </w:rPr>
        <w:t xml:space="preserve"> </w:t>
      </w:r>
    </w:p>
    <w:p w14:paraId="32B8E019" w14:textId="77777777" w:rsidR="009D512D" w:rsidRDefault="00AC251D" w:rsidP="00387E82">
      <w:pPr>
        <w:ind w:left="433" w:right="243"/>
      </w:pPr>
      <w:r>
        <w:t>Daily Collection Window: 12 hours each day</w:t>
      </w:r>
      <w:r>
        <w:rPr>
          <w:b/>
        </w:rPr>
        <w:t xml:space="preserve"> </w:t>
      </w:r>
      <w:r>
        <w:t xml:space="preserve">Collection Speed: 8 kts. </w:t>
      </w:r>
      <w:r>
        <w:rPr>
          <w:b/>
        </w:rPr>
        <w:t xml:space="preserve"> </w:t>
      </w:r>
    </w:p>
    <w:p w14:paraId="7979E776" w14:textId="77777777" w:rsidR="009D512D" w:rsidRDefault="00AC251D" w:rsidP="00387E82">
      <w:pPr>
        <w:pStyle w:val="berschrift3"/>
        <w:spacing w:after="6" w:line="252" w:lineRule="auto"/>
        <w:ind w:left="437" w:right="243"/>
      </w:pPr>
      <w:bookmarkStart w:id="148" w:name="_Toc3544719"/>
      <w:r>
        <w:rPr>
          <w:sz w:val="20"/>
        </w:rPr>
        <w:t>Collection Sonar Characteristics</w:t>
      </w:r>
      <w:bookmarkEnd w:id="148"/>
      <w:r>
        <w:rPr>
          <w:sz w:val="20"/>
        </w:rPr>
        <w:t xml:space="preserve"> </w:t>
      </w:r>
    </w:p>
    <w:p w14:paraId="54B1858A" w14:textId="77777777" w:rsidR="009D512D" w:rsidRDefault="00AC251D" w:rsidP="00387E82">
      <w:pPr>
        <w:spacing w:after="9"/>
        <w:ind w:left="435" w:right="243"/>
      </w:pPr>
      <w:r>
        <w:t>Sonar Frequency: 400kHz</w:t>
      </w:r>
      <w:r>
        <w:rPr>
          <w:b/>
        </w:rPr>
        <w:t xml:space="preserve"> </w:t>
      </w:r>
    </w:p>
    <w:p w14:paraId="395CD9B9" w14:textId="77777777" w:rsidR="009D512D" w:rsidRDefault="00AC251D" w:rsidP="00387E82">
      <w:pPr>
        <w:spacing w:after="9"/>
        <w:ind w:left="435" w:right="243"/>
      </w:pPr>
      <w:r>
        <w:t xml:space="preserve">Beam Width: 0.5° X 0.5° </w:t>
      </w:r>
      <w:r>
        <w:rPr>
          <w:b/>
        </w:rPr>
        <w:t xml:space="preserve"> </w:t>
      </w:r>
    </w:p>
    <w:p w14:paraId="3A1958D6" w14:textId="77777777" w:rsidR="009D512D" w:rsidRDefault="00AC251D" w:rsidP="00387E82">
      <w:pPr>
        <w:spacing w:after="9"/>
        <w:ind w:left="435" w:right="243"/>
      </w:pPr>
      <w:r>
        <w:t>Number of Beams Across Swath:  400 soundings per ping</w:t>
      </w:r>
      <w:r>
        <w:rPr>
          <w:b/>
        </w:rPr>
        <w:t xml:space="preserve"> </w:t>
      </w:r>
    </w:p>
    <w:p w14:paraId="7971E048" w14:textId="77777777" w:rsidR="009D512D" w:rsidRDefault="00AC251D" w:rsidP="00387E82">
      <w:pPr>
        <w:spacing w:after="9"/>
        <w:ind w:left="435" w:right="243"/>
      </w:pPr>
      <w:r>
        <w:t>Swath Coverage: 5 times water depth</w:t>
      </w:r>
      <w:r>
        <w:rPr>
          <w:b/>
        </w:rPr>
        <w:t xml:space="preserve"> </w:t>
      </w:r>
    </w:p>
    <w:p w14:paraId="20B6227E" w14:textId="77777777" w:rsidR="009D512D" w:rsidRDefault="00AC251D" w:rsidP="00387E82">
      <w:pPr>
        <w:spacing w:after="9"/>
        <w:ind w:left="435" w:right="243"/>
      </w:pPr>
      <w:r>
        <w:t xml:space="preserve">Sonar Max Ping Rate: 20 Hz </w:t>
      </w:r>
    </w:p>
    <w:p w14:paraId="06560AD4" w14:textId="77777777" w:rsidR="009D512D" w:rsidRDefault="00AC251D" w:rsidP="00387E82">
      <w:pPr>
        <w:spacing w:after="139" w:line="259" w:lineRule="auto"/>
        <w:ind w:left="0" w:right="243" w:firstLine="0"/>
        <w:jc w:val="left"/>
      </w:pPr>
      <w:r>
        <w:t xml:space="preserve"> </w:t>
      </w:r>
    </w:p>
    <w:p w14:paraId="2DEA0C55" w14:textId="77777777" w:rsidR="009D512D" w:rsidRDefault="00AC251D" w:rsidP="00387E82">
      <w:pPr>
        <w:pStyle w:val="berschrift2"/>
        <w:ind w:right="243"/>
      </w:pPr>
      <w:bookmarkStart w:id="149" w:name="_Toc3544720"/>
      <w:r>
        <w:t xml:space="preserve">I-2 </w:t>
      </w:r>
      <w:r>
        <w:tab/>
        <w:t>Survey Metrics</w:t>
      </w:r>
      <w:bookmarkEnd w:id="149"/>
      <w:r>
        <w:t xml:space="preserve"> </w:t>
      </w:r>
    </w:p>
    <w:p w14:paraId="06E7DDE4" w14:textId="77777777" w:rsidR="009D512D" w:rsidRDefault="00AC251D" w:rsidP="00387E82">
      <w:pPr>
        <w:pStyle w:val="berschrift3"/>
        <w:ind w:right="243"/>
      </w:pPr>
      <w:bookmarkStart w:id="150" w:name="_Toc3544721"/>
      <w:r>
        <w:t xml:space="preserve">I-2.1 </w:t>
      </w:r>
      <w:r>
        <w:tab/>
        <w:t>Ping Rate and Number of Depth Estimates</w:t>
      </w:r>
      <w:bookmarkEnd w:id="150"/>
      <w:r>
        <w:t xml:space="preserve"> </w:t>
      </w:r>
    </w:p>
    <w:p w14:paraId="08383279" w14:textId="77777777" w:rsidR="009D512D" w:rsidRDefault="00AC251D" w:rsidP="00387E82">
      <w:pPr>
        <w:ind w:left="12" w:right="243"/>
      </w:pPr>
      <w:r>
        <w:t xml:space="preserve">In 20 metres of water the system described above would collect 400 individual depth estimates each ping. If maximum ping rate of 20 Hz is realized the sonar has the ability to collect 8000 individual depth estimates every second. </w:t>
      </w:r>
    </w:p>
    <w:p w14:paraId="6EF4F9BC" w14:textId="77777777" w:rsidR="009D512D" w:rsidRDefault="00AC251D" w:rsidP="00387E82">
      <w:pPr>
        <w:ind w:left="435" w:right="243"/>
      </w:pPr>
      <w:r>
        <w:t xml:space="preserve">400 depth estimates per ping X 20 Hz = 8000 depth estimates / second   </w:t>
      </w:r>
    </w:p>
    <w:p w14:paraId="471DA0D3" w14:textId="77777777" w:rsidR="009D512D" w:rsidRDefault="00AC251D" w:rsidP="00387E82">
      <w:pPr>
        <w:ind w:left="435" w:right="243"/>
      </w:pPr>
      <w:r>
        <w:t xml:space="preserve">-OR- </w:t>
      </w:r>
    </w:p>
    <w:p w14:paraId="56AF9E7C" w14:textId="77777777" w:rsidR="009D512D" w:rsidRDefault="00AC251D" w:rsidP="00387E82">
      <w:pPr>
        <w:ind w:left="435" w:right="243"/>
      </w:pPr>
      <w:r>
        <w:t xml:space="preserve">28.8 million depth estimates each hour. </w:t>
      </w:r>
    </w:p>
    <w:p w14:paraId="2A5FE11A" w14:textId="77777777" w:rsidR="009D512D" w:rsidRDefault="00AC251D" w:rsidP="00387E82">
      <w:pPr>
        <w:ind w:left="435" w:right="243"/>
      </w:pPr>
      <w:r>
        <w:t xml:space="preserve">345.6 million depth estimates every day. </w:t>
      </w:r>
    </w:p>
    <w:p w14:paraId="3B4B650F" w14:textId="77777777" w:rsidR="009D512D" w:rsidRDefault="00AC251D" w:rsidP="00387E82">
      <w:pPr>
        <w:ind w:left="435" w:right="243"/>
      </w:pPr>
      <w:r>
        <w:rPr>
          <w:b/>
          <w:u w:val="single" w:color="000000"/>
        </w:rPr>
        <w:t>10.4 billion</w:t>
      </w:r>
      <w:r>
        <w:t xml:space="preserve"> depth estimates at the end of the survey.  </w:t>
      </w:r>
    </w:p>
    <w:p w14:paraId="5670B648" w14:textId="77777777" w:rsidR="009D512D" w:rsidRDefault="00AC251D" w:rsidP="00387E82">
      <w:pPr>
        <w:spacing w:after="117" w:line="259" w:lineRule="auto"/>
        <w:ind w:left="0" w:right="243" w:firstLine="0"/>
        <w:jc w:val="left"/>
      </w:pPr>
      <w:r>
        <w:t xml:space="preserve"> </w:t>
      </w:r>
    </w:p>
    <w:p w14:paraId="3D0DCD16" w14:textId="77777777" w:rsidR="009D512D" w:rsidRDefault="00AC251D" w:rsidP="00387E82">
      <w:pPr>
        <w:pStyle w:val="berschrift3"/>
        <w:ind w:right="243"/>
      </w:pPr>
      <w:bookmarkStart w:id="151" w:name="_Toc3544722"/>
      <w:r>
        <w:t xml:space="preserve">I-2.2 </w:t>
      </w:r>
      <w:r>
        <w:tab/>
        <w:t>Sonar Footprint</w:t>
      </w:r>
      <w:bookmarkEnd w:id="151"/>
      <w:r>
        <w:t xml:space="preserve"> </w:t>
      </w:r>
    </w:p>
    <w:p w14:paraId="5581922B" w14:textId="77777777" w:rsidR="009D512D" w:rsidRDefault="00AC251D" w:rsidP="00387E82">
      <w:pPr>
        <w:ind w:left="12" w:right="243"/>
      </w:pPr>
      <w:r>
        <w:t xml:space="preserve">Sonar footprint is a function of water depth (20 metres) and beam angle (0.5° X 0.5°). Computed footprint at nadir: </w:t>
      </w:r>
    </w:p>
    <w:p w14:paraId="66D158E8" w14:textId="77777777" w:rsidR="009D512D" w:rsidRDefault="00AC251D" w:rsidP="00387E82">
      <w:pPr>
        <w:spacing w:after="0" w:line="367" w:lineRule="auto"/>
        <w:ind w:left="435" w:right="243"/>
      </w:pPr>
      <w:r>
        <w:t xml:space="preserve">Footprint @ Nadir = 2 X ((Depth) X (Tan Ø/2)), where Ø = Beam Width Footprint = 2 X ((20 m) X (Tan .25)) = </w:t>
      </w:r>
      <w:r>
        <w:rPr>
          <w:u w:val="single" w:color="000000"/>
        </w:rPr>
        <w:t>0.17 metres</w:t>
      </w:r>
      <w:r>
        <w:t xml:space="preserve">  </w:t>
      </w:r>
    </w:p>
    <w:p w14:paraId="084C9B98" w14:textId="77777777" w:rsidR="009D512D" w:rsidRDefault="00AC251D" w:rsidP="00387E82">
      <w:pPr>
        <w:ind w:left="12" w:right="243"/>
      </w:pPr>
      <w:r>
        <w:t xml:space="preserve">Since this is a 0.5° X 0.5° system, the total footprint at Nadir is: </w:t>
      </w:r>
      <w:r>
        <w:rPr>
          <w:u w:val="single" w:color="000000"/>
        </w:rPr>
        <w:t>0.17m X 0.17m</w:t>
      </w:r>
      <w:r>
        <w:t xml:space="preserve"> </w:t>
      </w:r>
    </w:p>
    <w:p w14:paraId="7DF9CB7D" w14:textId="77777777" w:rsidR="009D512D" w:rsidRDefault="00AC251D" w:rsidP="00387E82">
      <w:pPr>
        <w:spacing w:after="0" w:line="259" w:lineRule="auto"/>
        <w:ind w:left="346" w:right="243" w:firstLine="0"/>
        <w:jc w:val="left"/>
      </w:pPr>
      <w:r>
        <w:t xml:space="preserve"> </w:t>
      </w:r>
    </w:p>
    <w:p w14:paraId="7300803B" w14:textId="77777777" w:rsidR="009D512D" w:rsidRDefault="00AC251D" w:rsidP="00387E82">
      <w:pPr>
        <w:spacing w:after="60" w:line="259" w:lineRule="auto"/>
        <w:ind w:left="346" w:right="243" w:firstLine="0"/>
        <w:jc w:val="left"/>
      </w:pPr>
      <w:r>
        <w:rPr>
          <w:sz w:val="22"/>
        </w:rPr>
        <w:t xml:space="preserve"> </w:t>
      </w:r>
    </w:p>
    <w:p w14:paraId="75444128" w14:textId="77777777" w:rsidR="009D512D" w:rsidRDefault="00AC251D" w:rsidP="00387E82">
      <w:pPr>
        <w:spacing w:after="0" w:line="259" w:lineRule="auto"/>
        <w:ind w:left="346" w:right="243" w:firstLine="0"/>
        <w:jc w:val="left"/>
      </w:pPr>
      <w:r>
        <w:rPr>
          <w:sz w:val="22"/>
        </w:rPr>
        <w:t xml:space="preserve"> </w:t>
      </w:r>
    </w:p>
    <w:p w14:paraId="568480C2" w14:textId="77777777" w:rsidR="009D512D" w:rsidRDefault="00AC251D" w:rsidP="00387E82">
      <w:pPr>
        <w:spacing w:after="117" w:line="259" w:lineRule="auto"/>
        <w:ind w:left="695" w:right="243" w:firstLine="0"/>
        <w:jc w:val="left"/>
      </w:pPr>
      <w:r>
        <w:rPr>
          <w:rFonts w:ascii="Calibri" w:eastAsia="Calibri" w:hAnsi="Calibri" w:cs="Calibri"/>
          <w:noProof/>
          <w:sz w:val="22"/>
          <w:lang w:val="de-DE" w:eastAsia="de-DE"/>
        </w:rPr>
        <mc:AlternateContent>
          <mc:Choice Requires="wpg">
            <w:drawing>
              <wp:inline distT="0" distB="0" distL="0" distR="0" wp14:anchorId="14C91318" wp14:editId="00EE2B7B">
                <wp:extent cx="5922264" cy="3611118"/>
                <wp:effectExtent l="0" t="0" r="0" b="0"/>
                <wp:docPr id="276993" name="Group 276993"/>
                <wp:cNvGraphicFramePr/>
                <a:graphic xmlns:a="http://schemas.openxmlformats.org/drawingml/2006/main">
                  <a:graphicData uri="http://schemas.microsoft.com/office/word/2010/wordprocessingGroup">
                    <wpg:wgp>
                      <wpg:cNvGrpSpPr/>
                      <wpg:grpSpPr>
                        <a:xfrm>
                          <a:off x="0" y="0"/>
                          <a:ext cx="5922264" cy="3611118"/>
                          <a:chOff x="0" y="0"/>
                          <a:chExt cx="5922264" cy="3611118"/>
                        </a:xfrm>
                      </wpg:grpSpPr>
                      <wps:wsp>
                        <wps:cNvPr id="46959" name="Shape 46959"/>
                        <wps:cNvSpPr/>
                        <wps:spPr>
                          <a:xfrm>
                            <a:off x="2706624" y="0"/>
                            <a:ext cx="512064" cy="275844"/>
                          </a:xfrm>
                          <a:custGeom>
                            <a:avLst/>
                            <a:gdLst/>
                            <a:ahLst/>
                            <a:cxnLst/>
                            <a:rect l="0" t="0" r="0" b="0"/>
                            <a:pathLst>
                              <a:path w="512064" h="275844">
                                <a:moveTo>
                                  <a:pt x="0" y="0"/>
                                </a:moveTo>
                                <a:lnTo>
                                  <a:pt x="512064" y="0"/>
                                </a:lnTo>
                                <a:lnTo>
                                  <a:pt x="256032" y="275844"/>
                                </a:lnTo>
                                <a:lnTo>
                                  <a:pt x="0"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960" name="Shape 46960"/>
                        <wps:cNvSpPr/>
                        <wps:spPr>
                          <a:xfrm>
                            <a:off x="2706624" y="0"/>
                            <a:ext cx="512064" cy="275844"/>
                          </a:xfrm>
                          <a:custGeom>
                            <a:avLst/>
                            <a:gdLst/>
                            <a:ahLst/>
                            <a:cxnLst/>
                            <a:rect l="0" t="0" r="0" b="0"/>
                            <a:pathLst>
                              <a:path w="512064" h="275844">
                                <a:moveTo>
                                  <a:pt x="512064" y="0"/>
                                </a:moveTo>
                                <a:lnTo>
                                  <a:pt x="256032" y="275844"/>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46961" name="Shape 46961"/>
                        <wps:cNvSpPr/>
                        <wps:spPr>
                          <a:xfrm>
                            <a:off x="19050" y="275082"/>
                            <a:ext cx="5876545" cy="1827275"/>
                          </a:xfrm>
                          <a:custGeom>
                            <a:avLst/>
                            <a:gdLst/>
                            <a:ahLst/>
                            <a:cxnLst/>
                            <a:rect l="0" t="0" r="0" b="0"/>
                            <a:pathLst>
                              <a:path w="5876545" h="1827275">
                                <a:moveTo>
                                  <a:pt x="0" y="1827275"/>
                                </a:moveTo>
                                <a:lnTo>
                                  <a:pt x="2938272" y="0"/>
                                </a:lnTo>
                                <a:lnTo>
                                  <a:pt x="5876545" y="1827275"/>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46962" name="Shape 46962"/>
                        <wps:cNvSpPr/>
                        <wps:spPr>
                          <a:xfrm>
                            <a:off x="2957322" y="275082"/>
                            <a:ext cx="5207" cy="1826260"/>
                          </a:xfrm>
                          <a:custGeom>
                            <a:avLst/>
                            <a:gdLst/>
                            <a:ahLst/>
                            <a:cxnLst/>
                            <a:rect l="0" t="0" r="0" b="0"/>
                            <a:pathLst>
                              <a:path w="5207" h="1826260">
                                <a:moveTo>
                                  <a:pt x="5207" y="0"/>
                                </a:moveTo>
                                <a:lnTo>
                                  <a:pt x="0" y="1826260"/>
                                </a:lnTo>
                              </a:path>
                            </a:pathLst>
                          </a:custGeom>
                          <a:ln w="9144" cap="flat">
                            <a:custDash>
                              <a:ds d="216000" sp="72000"/>
                            </a:custDash>
                            <a:round/>
                          </a:ln>
                        </wps:spPr>
                        <wps:style>
                          <a:lnRef idx="1">
                            <a:srgbClr val="000000"/>
                          </a:lnRef>
                          <a:fillRef idx="0">
                            <a:srgbClr val="000000">
                              <a:alpha val="0"/>
                            </a:srgbClr>
                          </a:fillRef>
                          <a:effectRef idx="0">
                            <a:scrgbClr r="0" g="0" b="0"/>
                          </a:effectRef>
                          <a:fontRef idx="none"/>
                        </wps:style>
                        <wps:bodyPr/>
                      </wps:wsp>
                      <wps:wsp>
                        <wps:cNvPr id="46963" name="Shape 46963"/>
                        <wps:cNvSpPr/>
                        <wps:spPr>
                          <a:xfrm>
                            <a:off x="2839974" y="275082"/>
                            <a:ext cx="230124" cy="1827275"/>
                          </a:xfrm>
                          <a:custGeom>
                            <a:avLst/>
                            <a:gdLst/>
                            <a:ahLst/>
                            <a:cxnLst/>
                            <a:rect l="0" t="0" r="0" b="0"/>
                            <a:pathLst>
                              <a:path w="230124" h="1827275">
                                <a:moveTo>
                                  <a:pt x="0" y="1827275"/>
                                </a:moveTo>
                                <a:lnTo>
                                  <a:pt x="115062" y="0"/>
                                </a:lnTo>
                                <a:lnTo>
                                  <a:pt x="230124" y="1827275"/>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64" name="Shape 46964"/>
                        <wps:cNvSpPr/>
                        <wps:spPr>
                          <a:xfrm>
                            <a:off x="2839974" y="2212086"/>
                            <a:ext cx="0" cy="110744"/>
                          </a:xfrm>
                          <a:custGeom>
                            <a:avLst/>
                            <a:gdLst/>
                            <a:ahLst/>
                            <a:cxnLst/>
                            <a:rect l="0" t="0" r="0" b="0"/>
                            <a:pathLst>
                              <a:path h="110744">
                                <a:moveTo>
                                  <a:pt x="0" y="0"/>
                                </a:moveTo>
                                <a:lnTo>
                                  <a:pt x="0" y="11074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65" name="Shape 46965"/>
                        <wps:cNvSpPr/>
                        <wps:spPr>
                          <a:xfrm>
                            <a:off x="3064002" y="2212086"/>
                            <a:ext cx="0" cy="110744"/>
                          </a:xfrm>
                          <a:custGeom>
                            <a:avLst/>
                            <a:gdLst/>
                            <a:ahLst/>
                            <a:cxnLst/>
                            <a:rect l="0" t="0" r="0" b="0"/>
                            <a:pathLst>
                              <a:path h="110744">
                                <a:moveTo>
                                  <a:pt x="0" y="0"/>
                                </a:moveTo>
                                <a:lnTo>
                                  <a:pt x="0" y="11074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66" name="Shape 46966"/>
                        <wps:cNvSpPr/>
                        <wps:spPr>
                          <a:xfrm>
                            <a:off x="2839974" y="2268474"/>
                            <a:ext cx="224282" cy="0"/>
                          </a:xfrm>
                          <a:custGeom>
                            <a:avLst/>
                            <a:gdLst/>
                            <a:ahLst/>
                            <a:cxnLst/>
                            <a:rect l="0" t="0" r="0" b="0"/>
                            <a:pathLst>
                              <a:path w="224282">
                                <a:moveTo>
                                  <a:pt x="0" y="0"/>
                                </a:moveTo>
                                <a:lnTo>
                                  <a:pt x="224282"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67" name="Shape 46967"/>
                        <wps:cNvSpPr/>
                        <wps:spPr>
                          <a:xfrm>
                            <a:off x="2961894" y="2323338"/>
                            <a:ext cx="260350" cy="226187"/>
                          </a:xfrm>
                          <a:custGeom>
                            <a:avLst/>
                            <a:gdLst/>
                            <a:ahLst/>
                            <a:cxnLst/>
                            <a:rect l="0" t="0" r="0" b="0"/>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60"/>
                                </a:lnTo>
                                <a:lnTo>
                                  <a:pt x="44069" y="89662"/>
                                </a:lnTo>
                                <a:cubicBezTo>
                                  <a:pt x="45212" y="92964"/>
                                  <a:pt x="43434" y="96520"/>
                                  <a:pt x="40132" y="97663"/>
                                </a:cubicBezTo>
                                <a:cubicBezTo>
                                  <a:pt x="36830" y="98806"/>
                                  <a:pt x="33274" y="97028"/>
                                  <a:pt x="32131" y="9372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969" name="Picture 46969"/>
                          <pic:cNvPicPr/>
                        </pic:nvPicPr>
                        <pic:blipFill>
                          <a:blip r:embed="rId126" cstate="email">
                            <a:extLst>
                              <a:ext uri="{28A0092B-C50C-407E-A947-70E740481C1C}">
                                <a14:useLocalDpi xmlns:a14="http://schemas.microsoft.com/office/drawing/2010/main"/>
                              </a:ext>
                            </a:extLst>
                          </a:blip>
                          <a:stretch>
                            <a:fillRect/>
                          </a:stretch>
                        </pic:blipFill>
                        <pic:spPr>
                          <a:xfrm>
                            <a:off x="3144774" y="2478786"/>
                            <a:ext cx="915924" cy="356616"/>
                          </a:xfrm>
                          <a:prstGeom prst="rect">
                            <a:avLst/>
                          </a:prstGeom>
                        </pic:spPr>
                      </pic:pic>
                      <wps:wsp>
                        <wps:cNvPr id="276847" name="Rectangle 276847"/>
                        <wps:cNvSpPr/>
                        <wps:spPr>
                          <a:xfrm>
                            <a:off x="3552530" y="2514854"/>
                            <a:ext cx="242130" cy="241550"/>
                          </a:xfrm>
                          <a:prstGeom prst="rect">
                            <a:avLst/>
                          </a:prstGeom>
                          <a:ln>
                            <a:noFill/>
                          </a:ln>
                        </wps:spPr>
                        <wps:txbx>
                          <w:txbxContent>
                            <w:p w14:paraId="735DBE6D" w14:textId="77777777" w:rsidR="00BF60AC" w:rsidRDefault="00BF60AC">
                              <w:pPr>
                                <w:spacing w:after="160" w:line="259" w:lineRule="auto"/>
                                <w:ind w:left="0" w:right="0" w:firstLine="0"/>
                                <w:jc w:val="left"/>
                              </w:pPr>
                              <w:r>
                                <w:rPr>
                                  <w:rFonts w:ascii="Calibri" w:eastAsia="Calibri" w:hAnsi="Calibri" w:cs="Calibri"/>
                                  <w:sz w:val="28"/>
                                </w:rPr>
                                <w:t xml:space="preserve"> m</w:t>
                              </w:r>
                            </w:p>
                          </w:txbxContent>
                        </wps:txbx>
                        <wps:bodyPr horzOverflow="overflow" vert="horz" lIns="0" tIns="0" rIns="0" bIns="0" rtlCol="0">
                          <a:noAutofit/>
                        </wps:bodyPr>
                      </wps:wsp>
                      <wps:wsp>
                        <wps:cNvPr id="276846" name="Rectangle 276846"/>
                        <wps:cNvSpPr/>
                        <wps:spPr>
                          <a:xfrm>
                            <a:off x="3237103" y="2514854"/>
                            <a:ext cx="420466" cy="241550"/>
                          </a:xfrm>
                          <a:prstGeom prst="rect">
                            <a:avLst/>
                          </a:prstGeom>
                          <a:ln>
                            <a:noFill/>
                          </a:ln>
                        </wps:spPr>
                        <wps:txbx>
                          <w:txbxContent>
                            <w:p w14:paraId="58B3D76D" w14:textId="77777777" w:rsidR="00BF60AC" w:rsidRDefault="00BF60AC">
                              <w:pPr>
                                <w:spacing w:after="160" w:line="259" w:lineRule="auto"/>
                                <w:ind w:left="0" w:right="0" w:firstLine="0"/>
                                <w:jc w:val="left"/>
                              </w:pPr>
                              <w:r>
                                <w:rPr>
                                  <w:rFonts w:ascii="Calibri" w:eastAsia="Calibri" w:hAnsi="Calibri" w:cs="Calibri"/>
                                  <w:sz w:val="28"/>
                                </w:rPr>
                                <w:t>0.17</w:t>
                              </w:r>
                            </w:p>
                          </w:txbxContent>
                        </wps:txbx>
                        <wps:bodyPr horzOverflow="overflow" vert="horz" lIns="0" tIns="0" rIns="0" bIns="0" rtlCol="0">
                          <a:noAutofit/>
                        </wps:bodyPr>
                      </wps:wsp>
                      <wps:wsp>
                        <wps:cNvPr id="46971" name="Rectangle 46971"/>
                        <wps:cNvSpPr/>
                        <wps:spPr>
                          <a:xfrm>
                            <a:off x="3733927" y="2512796"/>
                            <a:ext cx="50673" cy="224380"/>
                          </a:xfrm>
                          <a:prstGeom prst="rect">
                            <a:avLst/>
                          </a:prstGeom>
                          <a:ln>
                            <a:noFill/>
                          </a:ln>
                        </wps:spPr>
                        <wps:txbx>
                          <w:txbxContent>
                            <w:p w14:paraId="1FD3E304" w14:textId="77777777" w:rsidR="00BF60AC" w:rsidRDefault="00BF60AC">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972" name="Shape 46972"/>
                        <wps:cNvSpPr/>
                        <wps:spPr>
                          <a:xfrm>
                            <a:off x="19050" y="2987802"/>
                            <a:ext cx="5877307" cy="0"/>
                          </a:xfrm>
                          <a:custGeom>
                            <a:avLst/>
                            <a:gdLst/>
                            <a:ahLst/>
                            <a:cxnLst/>
                            <a:rect l="0" t="0" r="0" b="0"/>
                            <a:pathLst>
                              <a:path w="5877307">
                                <a:moveTo>
                                  <a:pt x="0" y="0"/>
                                </a:moveTo>
                                <a:lnTo>
                                  <a:pt x="5877307"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73" name="Shape 46973"/>
                        <wps:cNvSpPr/>
                        <wps:spPr>
                          <a:xfrm>
                            <a:off x="297332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4" name="Shape 46974"/>
                        <wps:cNvSpPr/>
                        <wps:spPr>
                          <a:xfrm>
                            <a:off x="305409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5" name="Shape 46975"/>
                        <wps:cNvSpPr/>
                        <wps:spPr>
                          <a:xfrm>
                            <a:off x="316687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6" name="Shape 46976"/>
                        <wps:cNvSpPr/>
                        <wps:spPr>
                          <a:xfrm>
                            <a:off x="327355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7" name="Shape 46977"/>
                        <wps:cNvSpPr/>
                        <wps:spPr>
                          <a:xfrm>
                            <a:off x="334822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8" name="Shape 46978"/>
                        <wps:cNvSpPr/>
                        <wps:spPr>
                          <a:xfrm>
                            <a:off x="347929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9" name="Shape 46979"/>
                        <wps:cNvSpPr/>
                        <wps:spPr>
                          <a:xfrm>
                            <a:off x="356158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0" name="Shape 46980"/>
                        <wps:cNvSpPr/>
                        <wps:spPr>
                          <a:xfrm>
                            <a:off x="368960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1" name="Shape 46981"/>
                        <wps:cNvSpPr/>
                        <wps:spPr>
                          <a:xfrm>
                            <a:off x="377037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2" name="Shape 46982"/>
                        <wps:cNvSpPr/>
                        <wps:spPr>
                          <a:xfrm>
                            <a:off x="388315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3" name="Shape 46983"/>
                        <wps:cNvSpPr/>
                        <wps:spPr>
                          <a:xfrm>
                            <a:off x="398983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4" name="Shape 46984"/>
                        <wps:cNvSpPr/>
                        <wps:spPr>
                          <a:xfrm>
                            <a:off x="406450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5" name="Shape 46985"/>
                        <wps:cNvSpPr/>
                        <wps:spPr>
                          <a:xfrm>
                            <a:off x="419709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6" name="Shape 46986"/>
                        <wps:cNvSpPr/>
                        <wps:spPr>
                          <a:xfrm>
                            <a:off x="4277868"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7" name="Shape 46987"/>
                        <wps:cNvSpPr/>
                        <wps:spPr>
                          <a:xfrm>
                            <a:off x="440740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8" name="Shape 46988"/>
                        <wps:cNvSpPr/>
                        <wps:spPr>
                          <a:xfrm>
                            <a:off x="4488181"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9" name="Shape 46989"/>
                        <wps:cNvSpPr/>
                        <wps:spPr>
                          <a:xfrm>
                            <a:off x="460095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0" name="Shape 46990"/>
                        <wps:cNvSpPr/>
                        <wps:spPr>
                          <a:xfrm>
                            <a:off x="4707637"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1" name="Shape 46991"/>
                        <wps:cNvSpPr/>
                        <wps:spPr>
                          <a:xfrm>
                            <a:off x="478231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2" name="Shape 46992"/>
                        <wps:cNvSpPr/>
                        <wps:spPr>
                          <a:xfrm>
                            <a:off x="491490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3" name="Shape 46993"/>
                        <wps:cNvSpPr/>
                        <wps:spPr>
                          <a:xfrm>
                            <a:off x="4995672"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4" name="Shape 46994"/>
                        <wps:cNvSpPr/>
                        <wps:spPr>
                          <a:xfrm>
                            <a:off x="5123688"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5" name="Shape 46995"/>
                        <wps:cNvSpPr/>
                        <wps:spPr>
                          <a:xfrm>
                            <a:off x="5204460"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6" name="Shape 46996"/>
                        <wps:cNvSpPr/>
                        <wps:spPr>
                          <a:xfrm>
                            <a:off x="531876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7" name="Shape 46997"/>
                        <wps:cNvSpPr/>
                        <wps:spPr>
                          <a:xfrm>
                            <a:off x="542544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8" name="Shape 46998"/>
                        <wps:cNvSpPr/>
                        <wps:spPr>
                          <a:xfrm>
                            <a:off x="5498593"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9" name="Shape 46999"/>
                        <wps:cNvSpPr/>
                        <wps:spPr>
                          <a:xfrm>
                            <a:off x="5631181"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0" name="Shape 47000"/>
                        <wps:cNvSpPr/>
                        <wps:spPr>
                          <a:xfrm>
                            <a:off x="571347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1" name="Shape 47001"/>
                        <wps:cNvSpPr/>
                        <wps:spPr>
                          <a:xfrm>
                            <a:off x="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2" name="Shape 47002"/>
                        <wps:cNvSpPr/>
                        <wps:spPr>
                          <a:xfrm>
                            <a:off x="8077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3" name="Shape 47003"/>
                        <wps:cNvSpPr/>
                        <wps:spPr>
                          <a:xfrm>
                            <a:off x="19354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4" name="Shape 47004"/>
                        <wps:cNvSpPr/>
                        <wps:spPr>
                          <a:xfrm>
                            <a:off x="30022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5" name="Shape 47005"/>
                        <wps:cNvSpPr/>
                        <wps:spPr>
                          <a:xfrm>
                            <a:off x="37490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6" name="Shape 47006"/>
                        <wps:cNvSpPr/>
                        <wps:spPr>
                          <a:xfrm>
                            <a:off x="50596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7" name="Shape 47007"/>
                        <wps:cNvSpPr/>
                        <wps:spPr>
                          <a:xfrm>
                            <a:off x="58826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8" name="Shape 47008"/>
                        <wps:cNvSpPr/>
                        <wps:spPr>
                          <a:xfrm>
                            <a:off x="71628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9" name="Shape 47009"/>
                        <wps:cNvSpPr/>
                        <wps:spPr>
                          <a:xfrm>
                            <a:off x="79705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0" name="Shape 47010"/>
                        <wps:cNvSpPr/>
                        <wps:spPr>
                          <a:xfrm>
                            <a:off x="909828"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1" name="Shape 47011"/>
                        <wps:cNvSpPr/>
                        <wps:spPr>
                          <a:xfrm>
                            <a:off x="1016508"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2" name="Shape 47012"/>
                        <wps:cNvSpPr/>
                        <wps:spPr>
                          <a:xfrm>
                            <a:off x="109118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3" name="Shape 47013"/>
                        <wps:cNvSpPr/>
                        <wps:spPr>
                          <a:xfrm>
                            <a:off x="122377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4" name="Shape 47014"/>
                        <wps:cNvSpPr/>
                        <wps:spPr>
                          <a:xfrm>
                            <a:off x="130606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5" name="Shape 47015"/>
                        <wps:cNvSpPr/>
                        <wps:spPr>
                          <a:xfrm>
                            <a:off x="143408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6" name="Shape 47016"/>
                        <wps:cNvSpPr/>
                        <wps:spPr>
                          <a:xfrm>
                            <a:off x="151485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7" name="Shape 47017"/>
                        <wps:cNvSpPr/>
                        <wps:spPr>
                          <a:xfrm>
                            <a:off x="1627632"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8" name="Shape 47018"/>
                        <wps:cNvSpPr/>
                        <wps:spPr>
                          <a:xfrm>
                            <a:off x="1734312"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9" name="Shape 47019"/>
                        <wps:cNvSpPr/>
                        <wps:spPr>
                          <a:xfrm>
                            <a:off x="180898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0" name="Shape 47020"/>
                        <wps:cNvSpPr/>
                        <wps:spPr>
                          <a:xfrm>
                            <a:off x="194157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1" name="Shape 47021"/>
                        <wps:cNvSpPr/>
                        <wps:spPr>
                          <a:xfrm>
                            <a:off x="202387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2" name="Shape 47022"/>
                        <wps:cNvSpPr/>
                        <wps:spPr>
                          <a:xfrm>
                            <a:off x="215188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3" name="Shape 47023"/>
                        <wps:cNvSpPr/>
                        <wps:spPr>
                          <a:xfrm>
                            <a:off x="223266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4" name="Shape 47024"/>
                        <wps:cNvSpPr/>
                        <wps:spPr>
                          <a:xfrm>
                            <a:off x="234543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5" name="Shape 47025"/>
                        <wps:cNvSpPr/>
                        <wps:spPr>
                          <a:xfrm>
                            <a:off x="245211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6" name="Shape 47026"/>
                        <wps:cNvSpPr/>
                        <wps:spPr>
                          <a:xfrm>
                            <a:off x="252679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7" name="Shape 47027"/>
                        <wps:cNvSpPr/>
                        <wps:spPr>
                          <a:xfrm>
                            <a:off x="265785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8" name="Shape 47028"/>
                        <wps:cNvSpPr/>
                        <wps:spPr>
                          <a:xfrm>
                            <a:off x="274015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9" name="Shape 47029"/>
                        <wps:cNvSpPr/>
                        <wps:spPr>
                          <a:xfrm>
                            <a:off x="284073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000000"/>
                          </a:lnRef>
                          <a:fillRef idx="0">
                            <a:srgbClr val="000000">
                              <a:alpha val="0"/>
                            </a:srgbClr>
                          </a:fillRef>
                          <a:effectRef idx="0">
                            <a:scrgbClr r="0" g="0" b="0"/>
                          </a:effectRef>
                          <a:fontRef idx="none"/>
                        </wps:style>
                        <wps:bodyPr/>
                      </wps:wsp>
                      <wps:wsp>
                        <wps:cNvPr id="47030" name="Shape 47030"/>
                        <wps:cNvSpPr/>
                        <wps:spPr>
                          <a:xfrm>
                            <a:off x="3025902" y="3097530"/>
                            <a:ext cx="260350" cy="226187"/>
                          </a:xfrm>
                          <a:custGeom>
                            <a:avLst/>
                            <a:gdLst/>
                            <a:ahLst/>
                            <a:cxnLst/>
                            <a:rect l="0" t="0" r="0" b="0"/>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59"/>
                                </a:lnTo>
                                <a:lnTo>
                                  <a:pt x="44069" y="89662"/>
                                </a:lnTo>
                                <a:cubicBezTo>
                                  <a:pt x="45212" y="92964"/>
                                  <a:pt x="43434" y="96520"/>
                                  <a:pt x="40132" y="97663"/>
                                </a:cubicBezTo>
                                <a:cubicBezTo>
                                  <a:pt x="36830" y="98806"/>
                                  <a:pt x="33274" y="97028"/>
                                  <a:pt x="32131" y="9372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7032" name="Picture 47032"/>
                          <pic:cNvPicPr/>
                        </pic:nvPicPr>
                        <pic:blipFill>
                          <a:blip r:embed="rId127" cstate="email">
                            <a:extLst>
                              <a:ext uri="{28A0092B-C50C-407E-A947-70E740481C1C}">
                                <a14:useLocalDpi xmlns:a14="http://schemas.microsoft.com/office/drawing/2010/main"/>
                              </a:ext>
                            </a:extLst>
                          </a:blip>
                          <a:stretch>
                            <a:fillRect/>
                          </a:stretch>
                        </pic:blipFill>
                        <pic:spPr>
                          <a:xfrm>
                            <a:off x="3208782" y="3254502"/>
                            <a:ext cx="1763268" cy="356616"/>
                          </a:xfrm>
                          <a:prstGeom prst="rect">
                            <a:avLst/>
                          </a:prstGeom>
                        </pic:spPr>
                      </pic:pic>
                      <wps:wsp>
                        <wps:cNvPr id="276848" name="Rectangle 276848"/>
                        <wps:cNvSpPr/>
                        <wps:spPr>
                          <a:xfrm>
                            <a:off x="3301111" y="3290570"/>
                            <a:ext cx="420466" cy="241550"/>
                          </a:xfrm>
                          <a:prstGeom prst="rect">
                            <a:avLst/>
                          </a:prstGeom>
                          <a:ln>
                            <a:noFill/>
                          </a:ln>
                        </wps:spPr>
                        <wps:txbx>
                          <w:txbxContent>
                            <w:p w14:paraId="30DF9788" w14:textId="77777777" w:rsidR="00BF60AC" w:rsidRDefault="00BF60AC">
                              <w:pPr>
                                <w:spacing w:after="160" w:line="259" w:lineRule="auto"/>
                                <w:ind w:left="0" w:right="0" w:firstLine="0"/>
                                <w:jc w:val="left"/>
                              </w:pPr>
                              <w:r>
                                <w:rPr>
                                  <w:rFonts w:ascii="Calibri" w:eastAsia="Calibri" w:hAnsi="Calibri" w:cs="Calibri"/>
                                  <w:sz w:val="28"/>
                                </w:rPr>
                                <w:t>0.17</w:t>
                              </w:r>
                            </w:p>
                          </w:txbxContent>
                        </wps:txbx>
                        <wps:bodyPr horzOverflow="overflow" vert="horz" lIns="0" tIns="0" rIns="0" bIns="0" rtlCol="0">
                          <a:noAutofit/>
                        </wps:bodyPr>
                      </wps:wsp>
                      <wps:wsp>
                        <wps:cNvPr id="276849" name="Rectangle 276849"/>
                        <wps:cNvSpPr/>
                        <wps:spPr>
                          <a:xfrm>
                            <a:off x="3616538" y="3290570"/>
                            <a:ext cx="1079031" cy="241550"/>
                          </a:xfrm>
                          <a:prstGeom prst="rect">
                            <a:avLst/>
                          </a:prstGeom>
                          <a:ln>
                            <a:noFill/>
                          </a:ln>
                        </wps:spPr>
                        <wps:txbx>
                          <w:txbxContent>
                            <w:p w14:paraId="7DE2585A" w14:textId="77777777" w:rsidR="00BF60AC" w:rsidRDefault="00BF60AC">
                              <w:pPr>
                                <w:spacing w:after="160" w:line="259" w:lineRule="auto"/>
                                <w:ind w:left="0" w:right="0" w:firstLine="0"/>
                                <w:jc w:val="left"/>
                              </w:pPr>
                              <w:r>
                                <w:rPr>
                                  <w:rFonts w:ascii="Calibri" w:eastAsia="Calibri" w:hAnsi="Calibri" w:cs="Calibri"/>
                                  <w:sz w:val="28"/>
                                </w:rPr>
                                <w:t xml:space="preserve"> m X 0.17m</w:t>
                              </w:r>
                            </w:p>
                          </w:txbxContent>
                        </wps:txbx>
                        <wps:bodyPr horzOverflow="overflow" vert="horz" lIns="0" tIns="0" rIns="0" bIns="0" rtlCol="0">
                          <a:noAutofit/>
                        </wps:bodyPr>
                      </wps:wsp>
                      <wps:wsp>
                        <wps:cNvPr id="47034" name="Rectangle 47034"/>
                        <wps:cNvSpPr/>
                        <wps:spPr>
                          <a:xfrm>
                            <a:off x="4429252" y="3288513"/>
                            <a:ext cx="50673" cy="224380"/>
                          </a:xfrm>
                          <a:prstGeom prst="rect">
                            <a:avLst/>
                          </a:prstGeom>
                          <a:ln>
                            <a:noFill/>
                          </a:ln>
                        </wps:spPr>
                        <wps:txbx>
                          <w:txbxContent>
                            <w:p w14:paraId="7A7B3D98" w14:textId="77777777" w:rsidR="00BF60AC" w:rsidRDefault="00BF60AC">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14C91318" id="Group 276993" o:spid="_x0000_s1067" style="width:466.3pt;height:284.35pt;mso-position-horizontal-relative:char;mso-position-vertical-relative:line" coordsize="59222,3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cU6hxUAAG9JAQAOAAAAZHJzL2Uyb0RvYy54bWzsXW1vnMiy/n6l+x9G&#10;890x3byP4hwl9ma10upstLv3B2DMeNBhYAT4JXt0/vt5ql9ggLEzJPGsr1JZbcJA03RXU09XVT9U&#10;v/3H47ZY3Gd1k1flxVK8cZaLrEyrm7y8vVj+358fz6LlommT8iYpqjK7WH7OmuU/3v3v/7x92K0y&#10;WW2q4iarF6ikbFYPu4vlpm13q/PzJt1k26R5U+2yEhfXVb1NWvysb89v6uQBtW+Lc+k4wflDVd/s&#10;6irNmgZnr/TF5TtV/3qdpe1v63WTtYviYom2tervWv19TX+fv3ubrG7rZLfJU9OM5CtasU3yEg/t&#10;qrpK2mRxV+eTqrZ5WldNtW7fpNX2vFqv8zRTfUBvhDPqzc91dbdTfbldPdzuOjFBtCM5fXW16T/v&#10;P9WL/OZiKcMgjt3loky2GCf16IU5ByE97G5XKPtzvftj96k2J271L+r347re0r/o0eJRifdzJ97s&#10;sV2kOOnHUsrAWy5SXHMDgT+RHoB0g1Ga3JdufvrCnef2wefUvq45Dzu8TE0vr+bb5PXHJtllahga&#10;koGRlxfEfmzFpYos9CklHFWyE1WzaiC1A3KSoRMEEiI5IC0hHSssGfqR55Gsuh4nq/SuaX/OKiX2&#10;5P7XpsVlvIA39ijZ2KP0sbSHNTTiWV3YJS3dR1XR4eIB42ZasqGXRDWErm6r++zPSpVrR0OHRvZX&#10;i3K/lK3L9hdFbQH7705VJ/3AcaUSzKD3tpT9V5eGah+oMS2qJtNCo74o6XX9w5P3JViU1FXUkyaA&#10;oXWRtEqfoYHlja6iKFEBvVp6LNVR+7nISARF+Xu2hhqpV59ONPXt9WVRL+4TAh71R9WXFLtNYs6a&#10;8TRFVetUPXT/Oi+Krkqhbh1U6X2MxIcrU4MpTPdlCvO6Ox19Z2pao4EP8IF+WviDHLqb1JOrsu3u&#10;LwHa6iF7vaXD6+rms4IBJRDoGiHEaZQuQNs1RnVKh1MYImoA1POHUroD6vSU5v09CiX92IEJ8K1K&#10;dUAD3Mi/it4bDTisN+bt/zpV/LGUSkyVSsxSKhE7vkZhwLUTSboZyGIn8CgMfM/XU7+IZIhCZuis&#10;5bAPxi87ndm2YD6zTaG29oqzP6fYEnoO6MsM5x8Zu9Spg7PQsKRvn475ali3LTd/1gqcOHgRHTMT&#10;l53/MC2oGWJ/bmIdGxntT1qLAV6P8cSl1OT4iSv2Q1d2RtFUy6QTdioWSD0tYn4/vYqphmj9Uu04&#10;pF++KrRntj2lXBpWoCx7XdLKgr4dadjFAvbzaBoixLlKGtiFyeqmWZAPJAK88vBYYQKGcC+VXWEM&#10;RVtyvkV4YPJixVLu/Sy39WnF6rzW3iJ0Z01eMnLjONRu2KHpS7qOIC+NHNchaJ9ctWxTvuPkJYTv&#10;EDjtqaKdi+y/xiczYphIwRabP3Ud0kvWsFfnc+HdH09dKhxx/NS1r2ESAYUoGFqIQF2lXcIJ/6ZI&#10;B2mUfvqh2UpPQnZC+MJUtd+J7zFTsUa8Oo2ALzPWCOXRHK0RLqJ7jmOMOdYIHXQ0tpYNa+qgHM8R&#10;yut67XE5uKBjjVAYf7RGDKwwGUQeLLJBFEFKTyKyoCYKi8SnN8B0I75+jrC9mJhb3+bN8Bzx6uYI&#10;OONjjQjn+SVxIKLY+CWudF3XLJjZuBp8fJfCbmQ6YW1NRKp+vEinVwvTElhRpiFfryFwxRwsrSk3&#10;QwQqDokudU7G3XWefsj+2l9WEo4TQTb6lhDRMIUb2msRjqucNyUiJzYStNekF+lHSd+XVnrp4BHD&#10;X/ZGEflmYKLYHzwwjlCVags92ERC9W0xAvbwVtEUTP8I1ujI2vABtp/6Dld4Jq6IwcWRjcXp3g/L&#10;2reBeioC31UGyZ7kRqURgIlhxii57L06tpT9V7dDoiEIElPhyOsiS7aM/VeX9Twn0EKNYixvjto8&#10;7K25w4cFpGqPZYxVz73h81z8py8FaPHgkiPMEmEcBoFy+dHbYf3DX0amQeRqez6OImcwdq4rTRwg&#10;Dh05eFdcKVwtgdgNpbpr8rShHIY+g70230kmBf9/sSo5CGu9igWUXZ6u8L+hTuBoQgX4MsUEd7V3&#10;dbY0lWyPqmOb1P+6252B5YEIZX6dF3n7WTFWsCJLjSrvP+UpcQLox4BVQKqjpw2UoAcTrwAnoRO2&#10;LN1JQEC/BxVdF/nuI8LzhL10bJqMdd8RYeRArzUZ5apK77ZZ2Wp2TZ1hIRzUnmaT75rlol5l2+sM&#10;gdL6lxuoQgpmTwuyCGJ5eaFWmjEvGfIAzVCKAPNvGb13nFh+OLv0ncszzwl/Onsfe+FZ6PwEnPci&#10;cSku/0N3C29112S/VmlSXO1y03ScnTT+YNjQ8II0j0bxcTRUoiFqad02DTpLkiEJNW2dtamK/+qX&#10;NSUOBQp0F5SEe6GSvJ9gcgAevdCGEL0wCscBjliA/wIgU+QXPwiERRA7Ve9qzedY0AFEDKaGkqld&#10;DEO7bBEz9Lopqo1o2YmW4MEJgmVuX9Hf0cqkvC0y4grReQjwaIPfxTzpGySWvvBoRsX9/bIhZk9B&#10;15V54wkfpo4eoK+SGZkQVHtZkYroig6QOtrH60fFiBKdQ6/pDotNVf/1G8hu66ICVwT8F3W0JP4b&#10;BoyuLhfFLyXoRmhzaw9qe3BtD+q2uKwUIU035/1dW61z9e6R7PTTMMb043TcCjWAnRM3Glj1sh4/&#10;sNINYXZpc+HQwHrS8QJasyR74vQD2/XmhxhYTB9ht77fj6s+PUtfQ9eNYSQrKxCWbGdoE9grhp8T&#10;hBh17Y14bnRade3A54cZVZjMIwdTewhHK+oeayPGlIVw5AB/QVYIXbumPB7MUxI2VCsILPvAuzbl&#10;hyZ2f9Ua27pU1w/Aje2GLkGT6nHUQI5CkvzXrzwKSfAzVomZa8ExUM5QciW9/3BMB0qBtaswIk6b&#10;cpwRULBvlDVKTqYYtiUq5qIa8rSKYGnLi21Lez055B5rnfJiMs1Uz42PDmzHlG1VCIqjiLqo1zUh&#10;Klv9sNLhL3NTIB0TIxk8w/YID5k8f+/aoDPD+oe/9NP27wyFp63Irv19UyQCIno0u4t95/qLwIzh&#10;U4a/xtLqb7S1agGLSVPM+f2RGlY9P3TwcvzLDx/pP2OPM//yqA86nqSwkOM4hq15C+yu4yNoqvWT&#10;YYthy2Jyjz4MW/QtBsPWd2TegcQ9ga0uaHLUtxiuCILILHAwbDFsMWw9goam4r6D770Ytr4nbHVR&#10;zo4wHHYhweNgS4YUvNaRMHYSye0cuz0Dv46dxJHLOJZWb6ZZSbKTSG/VF76XfRVrzGaZxixY4tdx&#10;C5aUueDQV/9PO4ndqlsPW13M+zjYcr1IgtWgaRwc22LYMhSmLvDFTiI7iV32lYM8i/mwBbwZx7YU&#10;seroVSrXC0ELY2trEhL3OCTfrb6MIuUDBidbW98lO8mPZW11NLze2lIkvONhyw+ETyuFtFDITiI7&#10;iZbJz9YWx7ZeyknEfDi2tvQUeTxsBWDtO8YxYNhi2GLY4pC8zdD5YrDVEVQ7ayual4DKDUPHRRif&#10;rS3mbS331hv6yDrHtji29Z1jW/Q1+ii2pVPfHW9tRZEreCVxSvfk2FbPLObYFvO2dEL07xOSj6Ys&#10;eZwC++h42IqjOLL5mdlJZCeRnUR2El/cSZyy5KN5LHkkpsDnHxyS55VEolnyxz1qxwKmm+rdZ14s&#10;tjVlyUfzWPKeQDYa/riHnUTaaIVhS2+0wrD1wrA1ZcnrnDZHO4meDJEG5zlrS+VmexWfUpuWnOhT&#10;6lAInUZjxJL3BVLJdZ9YHxWwFoErTBq3QWXS9Ojgp9T9tbmfUu/dOfl+ea8pfdTd8tmF03Wuv3hU&#10;D71OWv2NtlZmyTNLfpg+DSkwJyH5eSx5pC9EYrLnYIszQOwnhtgzSBQCHaXUok+7MIQtI9uDsNVf&#10;mwtbe3cegK0uGcUUYPY61188qof9AkZ/I8PWjM3wfii6KfFExyuJ81jynhdFAqQJJkAwAYKdRLMb&#10;JzuJL+wkTlnyyKc9ZyURyaSRhpp5WxyS59hWt+8uw9bLwhYy4Y2tLZ0c7/jYVuiEgWtyoTIBggkQ&#10;TIBgAsRLEyDiKUsep2ZZW2GEnTz4U2q2ttjaYmtL7y/w4olrKHXDKLaFU7NgC9m3Y9qZmT+l5qTM&#10;HJJnAgS2RXl52Jqy5ON5LHkvRmTr2eymZjn9FeSSNy1hAkS/t+DwsxudRGaPVjFN4M4ECLVnkd6X&#10;ikIpTfu5yCg2oBLEM2ydBLamLHnEJuZYW7RJZfBs4hqGLRKoXc3fozbNIUAwb2uKoIbPBROv26xk&#10;iMK8BcYNPHdHZ4hO69vry6JeYH9HCO5W/X3db3GUrdfYng9uLr2qr33nHuIwjp3EeSx57A7r0da0&#10;TzuJDFsMW4PEgENsMWkCmW5q8cXAyz3ljTB7+xKUcFLmT7XaIRRbKNJXOWPYmpdL3nexs/ezsMV0&#10;0yFs8YZjAxDj7Kac3XRuLvl4ypLHqVlOoid9MOWfsbYYthi2BkB10NrqUlgzS147c2xt3T65BUY8&#10;Zcnj1DzYiiMfYXx2Escs+c7tGXyPw7Gtwzv3dNJi2GLYSrOmyctnYGvKko/nseR9fOXLH/cc2BW6&#10;/8puBFvsJA5sL3YS2Umc5ySGiPiNYlvq1CxrKxTYvIc/7mG6KdNNmW56EropMGrMklen5sAWR7UY&#10;sBiwGLBOBVhjfjwAax4/PnLCZ2mmHIrnUPzAHeRQvGKkKmJUXhQd1BliFRMfqudjWkCoMTtenZpj&#10;ZYnY9T1Os8WmFptaHf5w4oeXTPwAiBqT49WpOajlwjaTjFqMWoxajFqnchDH3Hig1jxuvBvigwre&#10;05VRi1GLUetUqDWmxgO1ZlLjHT9+Nn88x7U4rsVxrQ8f6T96E5CYmuNa7Zu02p5X63WeZucPs0kP&#10;Y2Y8UGsmMz6KZMC2FttabGuxrXUqW2tMjAdqzSPGh9iRIWLiA6MWoxaj1qlQa8yLB2rN48WH2BjR&#10;53SmjFqMWoxaJ0ItMaXF49ScNcTYiaNn1xA5Uc0wrtVtHcj5tfq0Y7wvIqW6Ink0zNf6Il9LTFnx&#10;ODUHtYQjAv/ZfREZthi2vhyO50+nGbYcFZjf1V+GrSk3HttXzIOtGJ9OczyefUT2EdlHPJWPOGXH&#10;i3m544WULn/Uwxkf2gXDFsPWqWBrSo8X83LHC9cJHOZsLdnaYthi2DoVbE358WIeP154ruewk8iw&#10;xdZWybB1KtiaEuTFPIK88IUX+Zxfi60ttrYYtk4FW1OGvJjHkAfVNAzc52hbvJLIK4m8ksgf9mTb&#10;pHmzzdO6aqr1t33YI6YUeZyatZIYup6L1UfOHc+545d7ifH7FPD4/m6YWWv4izcY4yTMc79HFFOO&#10;PE7Ngq3IieJnt3Plz6iH1hbnjh/YXpw7nmFrLmzJKUkep2bBVuwJn3PHc0ieQ/Ickn84UWxLTlny&#10;ODUHtqQj3YiTMTNsMWwxbJ0MtqYseTmPJS+xlBixk8iwxbDFsHUy2Jqy5OU8ljxI8jIIOG0NEyCY&#10;AMEEiFM5iVOWvJzHkpeu53su87YYthi2GLZOBVtTlrycx5KXni8FKKpPEyB4JZFXEgdrhwcJEEFo&#10;5z6JTEiDjbu1KS9C4fmHzgsH+xiQiKdMi6JqMn1hl7QbVYIOfm1aU7ppf86qLeWLKcrFw8VS+jFl&#10;M0mT3cVyXSStSiVTV3flja6mKHEjuULN7lP97q06aj8Xma6BYetUsDVlyct5LHnpyyCMn+NtMWwx&#10;bDFsMd30O9JN5ZQlj1OzVhIDP+SPezgDBGeAUHtaLPIbcpanCf8Ytr4nbE1Z8shUOgu2Qs8RnJOZ&#10;VxJ5JZFXEk+2kjhlyct5LHkZeU4XlojCkD70Aewlq+yxXaSYeSQ7iewkspPoqD/0JvBmY9/8TaI7&#10;Zcnj1Bxry3UojKljW64Th92XeR1sBY6LUOoi/QwIk4GIlBOKsXtc1yoYmt71gdHkHuFShXq3N/Yo&#10;oRCqOpc+lvawztJ2UVD+7UWr/q7V39f0tyrbhV6TFR2qeKtpyaZrCMHrtrrP/qzoSH9mogPANsbb&#10;Xy3K/VIxjExAPvokIhEohq56HXWZQ0FngQ2RXBi36pYwVhFE+0z1tbnJEEsR6SHOSS/Sj5K+r134&#10;afB5gAu6I0iXHfk27WyMJB1aLsqbiyNUpdqCacYzE42+LfYFODDUTMqkZgdr2KOhLFzhGb4xBhdH&#10;eM6eLIZlpRkDehmQzdtV6z9Pl/YhDawaUen9V8fWaf/VLZdoCOjTVDjyfDX7Plmz5zmBFmoUB8G4&#10;zcPe6tpp6UmLLJYxttfbkyZyN7la0HGAFg8uOcLkGYjDIFDcoqMGzw0i0k30BV/O6V1L7cviujI0&#10;Twsd7Rt1l6RwtQRiN9RB6snThjIbvu32Wjp7LQP1fOs6xjel0j+86+QBZ30wfazzosA6irKy1mtA&#10;SreoYhqTmsT+Gl1uBxgDyWb2JqphXZX9/WVVZkoR9lZt6PC6uvn8qSYNMZbpu7e7PF3h/8Xjtigb&#10;OrpYbtp2tzo/b9KN8qyrXVbi6rqqt0nbvKnq2/ObOnnIy9ttcS6xqe057mrv6mxpKtkeVcc2qf91&#10;tzvDZpVAyPw6L/L2s6oOIQ5qVHn/KU9p5Yl+pP+8/1QjBIJwWOjQK10m2+xiiRL04IU+iX7ZsnQn&#10;dZN+Dyq6LvLdR8idREbHpsmQ8Jd7rffUvKrSu21WtrrrdYals7wqm02+a5aLepVtrzM0s/7lBq1M&#10;mzZp0U7IMS9U6AbzEiYRNeQwrO/q/GL5bxm9x8ZP8sPZpe9cnsEO/+nsfeyFZ6HzE3Dei8SluPwP&#10;3S281V2T/VqlSXG1y03TcXbS+IMpA8ygod3COUeDSvWGKAtfQaZtGt4skgy1sWnrrE2xmoj3S72s&#10;KU2FKNBdUBLuhUry1uuF/QwLsZEv7CoPwsC+9LHAOfIwBCVFodyZNFe7fhDobFB4mp2rd7Weqxd0&#10;ABlDZZRQ7byNoraIGXvdFtVINE2vYj40dtShBMeJbt42qsjuEnldIOl3tDIpb4tsYc5DgqR9eKX/&#10;wMqq+fWU0FxH4I+eEGXs+KHBd2vfeNLxAiwRKvsGXwzqZeOvlRmtDdNglxXpiB7qA+vA7eP1o1LG&#10;PoOERpbFpqr/+u0+q9dFhSVm2DbqaLnAAQaMri4XxS8lxA7Ibu1BbQ+u7UHdFpeVMrB0c97ftdU6&#10;Vy9fj2MY4w7GzIHRCfx6sYHtXO3RwM7zt1283b4xyNxDAyucMHZoOv2bRrbrzg8xsjSBwKrRs0o/&#10;sPr0HIX1PBljwd0obBT5Ou95H0fxHdA/zKhKz9X0j1Ppq7YOew36+/QVmnu7erjFLIO+39bJbpOn&#10;V0mb7P9W+r3KZLWpipusfvdfAQ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HC6gKHeAAAABQEAAA8AAABkcnMvZG93bnJldi54bWxMj0FrwkAQhe+F/odlCr3VTRRT&#10;TbMRkbYnKaiF4m3MjkkwOxuyaxL/fbe9tJeBx3u89022Gk0jeupcbVlBPIlAEBdW11wq+Dy8PS1A&#10;OI+ssbFMCm7kYJXf32WYajvwjvq9L0UoYZeigsr7NpXSFRUZdBPbEgfvbDuDPsiulLrDIZSbRk6j&#10;KJEGaw4LFba0qai47K9GwfuAw3oWv/bby3lzOx7mH1/bmJR6fBjXLyA8jf4vDD/4AR3ywHSyV9ZO&#10;NArCI/73Bm85myYgTgrmyeIZZJ7J//T5NwAAAP//AwBQSwMECgAAAAAAAAAhALbuWVehAAAAoQAA&#10;ABQAAABkcnMvbWVkaWEvaW1hZ2UxLnBuZ4lQTkcNChoKAAAADUlIRFIAAABgAAAAJQgDAAAB/dQs&#10;QwAAAAFzUkdCAK7OHOkAAAAEZ0FNQQAAsY8L/GEFAAAAA1BMVEUAAACnej3aAAAAAXRSTlMAQObY&#10;ZgAAAAlwSFlzAAAOwwAADsMBx2+oZAAAABpJREFUSEvtwTEBAAAAwqD1T+1lCyAAAAC4Gg4nAAE7&#10;LPKbAAAAAElFTkSuQmCCUEsDBAoAAAAAAAAAIQBRzlXzpQAAAKUAAAAUAAAAZHJzL21lZGlhL2lt&#10;YWdlMi5wbmeJUE5HDQoaCgAAAA1JSERSAAAAuQAAACYIAwAAAdhE+m4AAAABc1JHQgCuzhzpAAAA&#10;BGdBTUEAALGPC/xhBQAAAANQTFRFAAAAp3o92gAAAAF0Uk5TAEDm2GYAAAAJcEhZcwAADsMAAA7D&#10;AcdvqGQAAAAeSURBVEhL7cExAQAAAMKg9U9tDQ8gAAAAAAAA4EING74AAQ+d5a8AAAAASUVORK5C&#10;YIJQSwECLQAUAAYACAAAACEAsYJntgoBAAATAgAAEwAAAAAAAAAAAAAAAAAAAAAAW0NvbnRlbnRf&#10;VHlwZXNdLnhtbFBLAQItABQABgAIAAAAIQA4/SH/1gAAAJQBAAALAAAAAAAAAAAAAAAAADsBAABf&#10;cmVscy8ucmVsc1BLAQItABQABgAIAAAAIQDKhcU6hxUAAG9JAQAOAAAAAAAAAAAAAAAAADoCAABk&#10;cnMvZTJvRG9jLnhtbFBLAQItABQABgAIAAAAIQAubPAAxQAAAKUBAAAZAAAAAAAAAAAAAAAAAO0X&#10;AABkcnMvX3JlbHMvZTJvRG9jLnhtbC5yZWxzUEsBAi0AFAAGAAgAAAAhAHC6gKHeAAAABQEAAA8A&#10;AAAAAAAAAAAAAAAA6RgAAGRycy9kb3ducmV2LnhtbFBLAQItAAoAAAAAAAAAIQC27llXoQAAAKEA&#10;AAAUAAAAAAAAAAAAAAAAAPQZAABkcnMvbWVkaWEvaW1hZ2UxLnBuZ1BLAQItAAoAAAAAAAAAIQBR&#10;zlXzpQAAAKUAAAAUAAAAAAAAAAAAAAAAAMcaAABkcnMvbWVkaWEvaW1hZ2UyLnBuZ1BLBQYAAAAA&#10;BwAHAL4BAACeGwAAAAA=&#10;">
                <v:shape id="Shape 46959" o:spid="_x0000_s1068" style="position:absolute;left:27066;width:5120;height:2758;visibility:visible;mso-wrap-style:square;v-text-anchor:top" coordsize="51206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4/xwAAAN4AAAAPAAAAZHJzL2Rvd25yZXYueG1sRI9BawIx&#10;FITvgv8hvIK3mlWqrVujlFJRUEprC14fm9fs4uZlSaK7/nsjFDwOM/MNM192thZn8qFyrGA0zEAQ&#10;F05XbBT8/qweX0CEiKyxdkwKLhRguej35phr1/I3nffRiAThkKOCMsYmlzIUJVkMQ9cQJ+/PeYsx&#10;SW+k9tgmuK3lOMum0mLFaaHEht5LKo77k1XgTPcsG1Mfvnaf4/Zju1r70eag1OChe3sFEamL9/B/&#10;e6MVPE1nkxnc7qQrIBdXAAAA//8DAFBLAQItABQABgAIAAAAIQDb4fbL7gAAAIUBAAATAAAAAAAA&#10;AAAAAAAAAAAAAABbQ29udGVudF9UeXBlc10ueG1sUEsBAi0AFAAGAAgAAAAhAFr0LFu/AAAAFQEA&#10;AAsAAAAAAAAAAAAAAAAAHwEAAF9yZWxzLy5yZWxzUEsBAi0AFAAGAAgAAAAhANZVDj/HAAAA3gAA&#10;AA8AAAAAAAAAAAAAAAAABwIAAGRycy9kb3ducmV2LnhtbFBLBQYAAAAAAwADALcAAAD7AgAAAAA=&#10;" path="m,l512064,,256032,275844,,xe" fillcolor="#4f81bd" stroked="f" strokeweight="0">
                  <v:path arrowok="t" textboxrect="0,0,512064,275844"/>
                </v:shape>
                <v:shape id="Shape 46960" o:spid="_x0000_s1069" style="position:absolute;left:27066;width:5120;height:2758;visibility:visible;mso-wrap-style:square;v-text-anchor:top" coordsize="51206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ii4xQAAAN4AAAAPAAAAZHJzL2Rvd25yZXYueG1sRI/NasJA&#10;FIX3Qt9huIXuzKShBo2OIqWlgiujIO4uM9ckNHMnzUw1vr2zEFwezh/fYjXYVlyo941jBe9JCoJY&#10;O9NwpeCw/x5PQfiAbLB1TApu5GG1fBktsDDuyju6lKEScYR9gQrqELpCSq9rsugT1xFH7+x6iyHK&#10;vpKmx2sct63M0jSXFhuODzV29FmT/i3/rYJhov/W2emr8qbMtvooJ/5n1yn19jqs5yACDeEZfrQ3&#10;RsFHPssjQMSJKCCXdwAAAP//AwBQSwECLQAUAAYACAAAACEA2+H2y+4AAACFAQAAEwAAAAAAAAAA&#10;AAAAAAAAAAAAW0NvbnRlbnRfVHlwZXNdLnhtbFBLAQItABQABgAIAAAAIQBa9CxbvwAAABUBAAAL&#10;AAAAAAAAAAAAAAAAAB8BAABfcmVscy8ucmVsc1BLAQItABQABgAIAAAAIQBbVii4xQAAAN4AAAAP&#10;AAAAAAAAAAAAAAAAAAcCAABkcnMvZG93bnJldi54bWxQSwUGAAAAAAMAAwC3AAAA+QIAAAAA&#10;" path="m512064,l256032,275844,,,512064,xe" filled="f" strokecolor="#385d8a" strokeweight="2.04pt">
                  <v:path arrowok="t" textboxrect="0,0,512064,275844"/>
                </v:shape>
                <v:shape id="Shape 46961" o:spid="_x0000_s1070" style="position:absolute;left:190;top:2750;width:58765;height:18273;visibility:visible;mso-wrap-style:square;v-text-anchor:top" coordsize="5876545,18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1k5xwAAAN4AAAAPAAAAZHJzL2Rvd25yZXYueG1sRI/RasJA&#10;FETfC/2H5RZ8q5vUJjSpqxTBUvRJ2w+4Zq9JMHs3zW5i6te7gtDHYWbOMPPlaBoxUOdqywriaQSC&#10;uLC65lLBz/f6+Q2E88gaG8uk4I8cLBePD3PMtT3zjoa9L0WAsMtRQeV9m0vpiooMuqltiYN3tJ1B&#10;H2RXSt3hOcBNI1+iKJUGaw4LFba0qqg47Xuj4LKVSbzJduMpGWbJYfPbZ59Fr9Tkafx4B+Fp9P/h&#10;e/tLK3hNszSG251wBeTiCgAA//8DAFBLAQItABQABgAIAAAAIQDb4fbL7gAAAIUBAAATAAAAAAAA&#10;AAAAAAAAAAAAAABbQ29udGVudF9UeXBlc10ueG1sUEsBAi0AFAAGAAgAAAAhAFr0LFu/AAAAFQEA&#10;AAsAAAAAAAAAAAAAAAAAHwEAAF9yZWxzLy5yZWxzUEsBAi0AFAAGAAgAAAAhAIG/WTnHAAAA3gAA&#10;AA8AAAAAAAAAAAAAAAAABwIAAGRycy9kb3ducmV2LnhtbFBLBQYAAAAAAwADALcAAAD7AgAAAAA=&#10;" path="m,1827275l2938272,,5876545,1827275,,1827275xe" filled="f" strokeweight=".48pt">
                  <v:path arrowok="t" textboxrect="0,0,5876545,1827275"/>
                </v:shape>
                <v:shape id="Shape 46962" o:spid="_x0000_s1071" style="position:absolute;left:29573;top:2750;width:52;height:18263;visibility:visible;mso-wrap-style:square;v-text-anchor:top" coordsize="5207,182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c46xQAAAN4AAAAPAAAAZHJzL2Rvd25yZXYueG1sRI9Pa8JA&#10;FMTvBb/D8gRvdWOQ0ERXEcGiPdU/eH5kn9lo9m3IbmP67buFQo/DzPyGWa4H24ieOl87VjCbJiCI&#10;S6drrhRczrvXNxA+IGtsHJOCb/KwXo1ellho9+Qj9adQiQhhX6ACE0JbSOlLQxb91LXE0bu5zmKI&#10;squk7vAZ4baRaZJk0mLNccFgS1tD5eP0ZRXc34+HTdpeTH67mo/+03Od71ipyXjYLEAEGsJ/+K+9&#10;1wrmWZ6l8HsnXgG5+gEAAP//AwBQSwECLQAUAAYACAAAACEA2+H2y+4AAACFAQAAEwAAAAAAAAAA&#10;AAAAAAAAAAAAW0NvbnRlbnRfVHlwZXNdLnhtbFBLAQItABQABgAIAAAAIQBa9CxbvwAAABUBAAAL&#10;AAAAAAAAAAAAAAAAAB8BAABfcmVscy8ucmVsc1BLAQItABQABgAIAAAAIQBPmc46xQAAAN4AAAAP&#10;AAAAAAAAAAAAAAAAAAcCAABkcnMvZG93bnJldi54bWxQSwUGAAAAAAMAAwC3AAAA+QIAAAAA&#10;" path="m5207,l,1826260e" filled="f" strokeweight=".72pt">
                  <v:path arrowok="t" textboxrect="0,0,5207,1826260"/>
                </v:shape>
                <v:shape id="Shape 46963" o:spid="_x0000_s1072" style="position:absolute;left:28399;top:2750;width:2301;height:18273;visibility:visible;mso-wrap-style:square;v-text-anchor:top" coordsize="230124,18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gi9yAAAAN4AAAAPAAAAZHJzL2Rvd25yZXYueG1sRI/Na8JA&#10;FMTvBf+H5Qne6sYqQaOrSGnFS1v8OOjtkX0mwezbmN189L/vFgo9DjPzG2a16U0pWqpdYVnBZByB&#10;IE6tLjhTcD69P89BOI+ssbRMCr7JwWY9eFphom3HB2qPPhMBwi5BBbn3VSKlS3My6Ma2Ig7ezdYG&#10;fZB1JnWNXYCbUr5EUSwNFhwWcqzoNaf0fmyMgt3nW9FnXfu4zpum+bhPZ1/7x0Wp0bDfLkF46v1/&#10;+K+91wpm8SKewu+dcAXk+gcAAP//AwBQSwECLQAUAAYACAAAACEA2+H2y+4AAACFAQAAEwAAAAAA&#10;AAAAAAAAAAAAAAAAW0NvbnRlbnRfVHlwZXNdLnhtbFBLAQItABQABgAIAAAAIQBa9CxbvwAAABUB&#10;AAALAAAAAAAAAAAAAAAAAB8BAABfcmVscy8ucmVsc1BLAQItABQABgAIAAAAIQBIKgi9yAAAAN4A&#10;AAAPAAAAAAAAAAAAAAAAAAcCAABkcnMvZG93bnJldi54bWxQSwUGAAAAAAMAAwC3AAAA/AIAAAAA&#10;" path="m,1827275l115062,,230124,1827275,,1827275xe" filled="f" strokeweight=".72pt">
                  <v:path arrowok="t" textboxrect="0,0,230124,1827275"/>
                </v:shape>
                <v:shape id="Shape 46964" o:spid="_x0000_s1073" style="position:absolute;left:28399;top:22120;width:0;height:1108;visibility:visible;mso-wrap-style:square;v-text-anchor:top" coordsize="0,1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vpjwwAAAN4AAAAPAAAAZHJzL2Rvd25yZXYueG1sRI9BawIx&#10;FITvBf9DeAVvNVuRrW6NIoLgwUu3en9snputycuSRF3/vSkUehxm5htmuR6cFTcKsfOs4H1SgCBu&#10;vO64VXD83r3NQcSErNF6JgUPirBejV6WWGl/5y+61akVGcKxQgUmpb6SMjaGHMaJ74mzd/bBYcoy&#10;tFIHvGe4s3JaFKV02HFeMNjT1lBzqa9OQejNx36Y8+VwKuWpLn4sd94qNX4dNp8gEg3pP/zX3msF&#10;s3JRzuD3Tr4CcvUEAAD//wMAUEsBAi0AFAAGAAgAAAAhANvh9svuAAAAhQEAABMAAAAAAAAAAAAA&#10;AAAAAAAAAFtDb250ZW50X1R5cGVzXS54bWxQSwECLQAUAAYACAAAACEAWvQsW78AAAAVAQAACwAA&#10;AAAAAAAAAAAAAAAfAQAAX3JlbHMvLnJlbHNQSwECLQAUAAYACAAAACEAdn76Y8MAAADeAAAADwAA&#10;AAAAAAAAAAAAAAAHAgAAZHJzL2Rvd25yZXYueG1sUEsFBgAAAAADAAMAtwAAAPcCAAAAAA==&#10;" path="m,l,110744e" filled="f" strokeweight=".72pt">
                  <v:path arrowok="t" textboxrect="0,0,0,110744"/>
                </v:shape>
                <v:shape id="Shape 46965" o:spid="_x0000_s1074" style="position:absolute;left:30640;top:22120;width:0;height:1108;visibility:visible;mso-wrap-style:square;v-text-anchor:top" coordsize="0,1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4xAAAAN4AAAAPAAAAZHJzL2Rvd25yZXYueG1sRI9BawIx&#10;FITvBf9DeEJv3azSbnU1ihQKHnrpWu+PzXOzmrwsSdTtv28KhR6HmfmGWW9HZ8WNQuw9K5gVJQji&#10;1uueOwVfh/enBYiYkDVaz6TgmyJsN5OHNdba3/mTbk3qRIZwrFGBSWmopYytIYex8ANx9k4+OExZ&#10;hk7qgPcMd1bOy7KSDnvOCwYHejPUXpqrUxAG87ofF3z5OFby2JRny723Sj1Ox90KRKIx/Yf/2nut&#10;4LlaVi/weydfAbn5AQAA//8DAFBLAQItABQABgAIAAAAIQDb4fbL7gAAAIUBAAATAAAAAAAAAAAA&#10;AAAAAAAAAABbQ29udGVudF9UeXBlc10ueG1sUEsBAi0AFAAGAAgAAAAhAFr0LFu/AAAAFQEAAAsA&#10;AAAAAAAAAAAAAAAAHwEAAF9yZWxzLy5yZWxzUEsBAi0AFAAGAAgAAAAhABkyX/jEAAAA3gAAAA8A&#10;AAAAAAAAAAAAAAAABwIAAGRycy9kb3ducmV2LnhtbFBLBQYAAAAAAwADALcAAAD4AgAAAAA=&#10;" path="m,l,110744e" filled="f" strokeweight=".72pt">
                  <v:path arrowok="t" textboxrect="0,0,0,110744"/>
                </v:shape>
                <v:shape id="Shape 46966" o:spid="_x0000_s1075" style="position:absolute;left:28399;top:22684;width:2243;height:0;visibility:visible;mso-wrap-style:square;v-text-anchor:top" coordsize="224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NnqwwAAAN4AAAAPAAAAZHJzL2Rvd25yZXYueG1sRI/dagIx&#10;FITvhb5DOAXvNOsPy3ZrlKIovdX2AQ6b083SzcmSpGt8eyMUvBxm5htms0u2FyP50DlWsJgXIIgb&#10;pztuFXx/HWcViBCRNfaOScGNAuy2L5MN1tpd+UzjJbYiQzjUqMDEONRShsaQxTB3A3H2fpy3GLP0&#10;rdQerxlue7ksilJa7DgvGBxob6j5vfxZBVUxsq+GmBbjCs83fUgntzRKTV/TxzuISCk+w//tT61g&#10;Xb6VJTzu5Csgt3cAAAD//wMAUEsBAi0AFAAGAAgAAAAhANvh9svuAAAAhQEAABMAAAAAAAAAAAAA&#10;AAAAAAAAAFtDb250ZW50X1R5cGVzXS54bWxQSwECLQAUAAYACAAAACEAWvQsW78AAAAVAQAACwAA&#10;AAAAAAAAAAAAAAAfAQAAX3JlbHMvLnJlbHNQSwECLQAUAAYACAAAACEAPCzZ6sMAAADeAAAADwAA&#10;AAAAAAAAAAAAAAAHAgAAZHJzL2Rvd25yZXYueG1sUEsFBgAAAAADAAMAtwAAAPcCAAAAAA==&#10;" path="m,l224282,e" filled="f" strokeweight=".72pt">
                  <v:path arrowok="t" textboxrect="0,0,224282,0"/>
                </v:shape>
                <v:shape id="Shape 46967" o:spid="_x0000_s1076" style="position:absolute;left:29618;top:23233;width:2604;height:2262;visibility:visible;mso-wrap-style:square;v-text-anchor:top" coordsize="260350,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ixwAAAN4AAAAPAAAAZHJzL2Rvd25yZXYueG1sRI9Ba8JA&#10;FITvgv9heUJvZqPY2KauIkJoSz1Y7cXbI/uaDWbfhuzWxH/fLRQ8DjPzDbPaDLYRV+p87VjBLElB&#10;EJdO11wp+DoV0ycQPiBrbByTght52KzHoxXm2vX8SddjqESEsM9RgQmhzaX0pSGLPnEtcfS+XWcx&#10;RNlVUnfYR7ht5DxNM2mx5rhgsKWdofJy/LEK5OH0+KqrXu/2HzdTnBf+/VzslXqYDNsXEIGGcA//&#10;t9+0gkX2nC3h7068AnL9CwAA//8DAFBLAQItABQABgAIAAAAIQDb4fbL7gAAAIUBAAATAAAAAAAA&#10;AAAAAAAAAAAAAABbQ29udGVudF9UeXBlc10ueG1sUEsBAi0AFAAGAAgAAAAhAFr0LFu/AAAAFQEA&#10;AAsAAAAAAAAAAAAAAAAAHwEAAF9yZWxzLy5yZWxzUEsBAi0AFAAGAAgAAAAhAJn8NCLHAAAA3gAA&#10;AA8AAAAAAAAAAAAAAAAABwIAAGRycy9kb3ducmV2LnhtbFBLBQYAAAAAAwADALcAAAD7AgAAAAA=&#10;" path="m,l97409,18161v3429,635,5715,3937,5080,7366c101854,28956,98552,31242,95123,30607l31472,18772,260350,216535r-8255,9652l23141,28460,44069,89662v1143,3302,-635,6858,-3937,8001c36830,98806,33274,97028,32131,93726l,xe" fillcolor="black" stroked="f" strokeweight="0">
                  <v:path arrowok="t" textboxrect="0,0,260350,226187"/>
                </v:shape>
                <v:shape id="Picture 46969" o:spid="_x0000_s1077" type="#_x0000_t75" style="position:absolute;left:31447;top:24787;width:9159;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EDxwAAAN4AAAAPAAAAZHJzL2Rvd25yZXYueG1sRI9Ba8JA&#10;FITvgv9heYIX0U1NCTV1lSIIXgLGFmpvj+wzCWbfhuyq8d+7QsHjMDPfMMt1bxpxpc7VlhW8zSIQ&#10;xIXVNZcKfr630w8QziNrbCyTgjs5WK+GgyWm2t44p+vBlyJA2KWooPK+TaV0RUUG3cy2xME72c6g&#10;D7Irpe7wFuCmkfMoSqTBmsNChS1tKirOh4tRkGdNktXZLo+jzXHS7uP4/jf/VWo86r8+QXjq/Sv8&#10;395pBe/JIlnA8064AnL1AAAA//8DAFBLAQItABQABgAIAAAAIQDb4fbL7gAAAIUBAAATAAAAAAAA&#10;AAAAAAAAAAAAAABbQ29udGVudF9UeXBlc10ueG1sUEsBAi0AFAAGAAgAAAAhAFr0LFu/AAAAFQEA&#10;AAsAAAAAAAAAAAAAAAAAHwEAAF9yZWxzLy5yZWxzUEsBAi0AFAAGAAgAAAAhAMeCkQPHAAAA3gAA&#10;AA8AAAAAAAAAAAAAAAAABwIAAGRycy9kb3ducmV2LnhtbFBLBQYAAAAAAwADALcAAAD7AgAAAAA=&#10;">
                  <v:imagedata r:id="rId128" o:title=""/>
                </v:shape>
                <v:rect id="Rectangle 276847" o:spid="_x0000_s1078" style="position:absolute;left:35525;top:25148;width:242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lyAAAAN8AAAAPAAAAZHJzL2Rvd25yZXYueG1sRI9Ba8JA&#10;FITvhf6H5RW81U1FYoxZRaqix1YLqbdH9jUJzb4N2dWk/fWuUOhxmJlvmGw1mEZcqXO1ZQUv4wgE&#10;cWF1zaWCj9PuOQHhPLLGxjIp+CEHq+XjQ4aptj2/0/XoSxEg7FJUUHnfplK6oiKDbmxb4uB92c6g&#10;D7Irpe6wD3DTyEkUxdJgzWGhwpZeKyq+jxejYJ+068+D/e3LZnve52/5fHOae6VGT8N6AcLT4P/D&#10;f+2DVjCZxcl0Bvc/4QvI5Q0AAP//AwBQSwECLQAUAAYACAAAACEA2+H2y+4AAACFAQAAEwAAAAAA&#10;AAAAAAAAAAAAAAAAW0NvbnRlbnRfVHlwZXNdLnhtbFBLAQItABQABgAIAAAAIQBa9CxbvwAAABUB&#10;AAALAAAAAAAAAAAAAAAAAB8BAABfcmVscy8ucmVsc1BLAQItABQABgAIAAAAIQBbX/HlyAAAAN8A&#10;AAAPAAAAAAAAAAAAAAAAAAcCAABkcnMvZG93bnJldi54bWxQSwUGAAAAAAMAAwC3AAAA/AIAAAAA&#10;" filled="f" stroked="f">
                  <v:textbox inset="0,0,0,0">
                    <w:txbxContent>
                      <w:p w14:paraId="735DBE6D" w14:textId="77777777" w:rsidR="00BF60AC" w:rsidRDefault="00BF60AC">
                        <w:pPr>
                          <w:spacing w:after="160" w:line="259" w:lineRule="auto"/>
                          <w:ind w:left="0" w:right="0" w:firstLine="0"/>
                          <w:jc w:val="left"/>
                        </w:pPr>
                        <w:r>
                          <w:rPr>
                            <w:rFonts w:ascii="Calibri" w:eastAsia="Calibri" w:hAnsi="Calibri" w:cs="Calibri"/>
                            <w:sz w:val="28"/>
                          </w:rPr>
                          <w:t xml:space="preserve"> m</w:t>
                        </w:r>
                      </w:p>
                    </w:txbxContent>
                  </v:textbox>
                </v:rect>
                <v:rect id="Rectangle 276846" o:spid="_x0000_s1079" style="position:absolute;left:32371;top:25148;width:420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1R+yAAAAN8AAAAPAAAAZHJzL2Rvd25yZXYueG1sRI9Pa8JA&#10;FMTvBb/D8oTe6kaRNEZXEbXosf4B9fbIPpNg9m3Ibk3aT98tFDwOM/MbZrboTCUe1LjSsoLhIAJB&#10;nFldcq7gdPx4S0A4j6yxskwKvsnBYt57mWGqbct7ehx8LgKEXYoKCu/rVEqXFWTQDWxNHLybbQz6&#10;IJtc6gbbADeVHEVRLA2WHBYKrGlVUHY/fBkF26ReXnb2p82rzXV7/jxP1seJV+q13y2nIDx1/hn+&#10;b++0gtF7nIxj+PsTvoCc/wIAAP//AwBQSwECLQAUAAYACAAAACEA2+H2y+4AAACFAQAAEwAAAAAA&#10;AAAAAAAAAAAAAAAAW0NvbnRlbnRfVHlwZXNdLnhtbFBLAQItABQABgAIAAAAIQBa9CxbvwAAABUB&#10;AAALAAAAAAAAAAAAAAAAAB8BAABfcmVscy8ucmVsc1BLAQItABQABgAIAAAAIQA0E1R+yAAAAN8A&#10;AAAPAAAAAAAAAAAAAAAAAAcCAABkcnMvZG93bnJldi54bWxQSwUGAAAAAAMAAwC3AAAA/AIAAAAA&#10;" filled="f" stroked="f">
                  <v:textbox inset="0,0,0,0">
                    <w:txbxContent>
                      <w:p w14:paraId="58B3D76D" w14:textId="77777777" w:rsidR="00BF60AC" w:rsidRDefault="00BF60AC">
                        <w:pPr>
                          <w:spacing w:after="160" w:line="259" w:lineRule="auto"/>
                          <w:ind w:left="0" w:right="0" w:firstLine="0"/>
                          <w:jc w:val="left"/>
                        </w:pPr>
                        <w:r>
                          <w:rPr>
                            <w:rFonts w:ascii="Calibri" w:eastAsia="Calibri" w:hAnsi="Calibri" w:cs="Calibri"/>
                            <w:sz w:val="28"/>
                          </w:rPr>
                          <w:t>0.17</w:t>
                        </w:r>
                      </w:p>
                    </w:txbxContent>
                  </v:textbox>
                </v:rect>
                <v:rect id="Rectangle 46971" o:spid="_x0000_s1080" style="position:absolute;left:37339;top:251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Zs9yAAAAN4AAAAPAAAAZHJzL2Rvd25yZXYueG1sRI9ba8JA&#10;FITfC/0Pyyn4VjeWoiZmI9IL+uiloL4dssckNHs2ZFeT+utdQejjMDPfMOm8N7W4UOsqywpGwwgE&#10;cW51xYWCn9336xSE88gaa8uk4I8czLPnpxQTbTve0GXrCxEg7BJUUHrfJFK6vCSDbmgb4uCdbGvQ&#10;B9kWUrfYBbip5VsUjaXBisNCiQ19lJT/bs9GwXLaLA4re+2K+uu43K/38ecu9koNXvrFDISn3v+H&#10;H+2VVvA+jicjuN8JV0BmNwAAAP//AwBQSwECLQAUAAYACAAAACEA2+H2y+4AAACFAQAAEwAAAAAA&#10;AAAAAAAAAAAAAAAAW0NvbnRlbnRfVHlwZXNdLnhtbFBLAQItABQABgAIAAAAIQBa9CxbvwAAABUB&#10;AAALAAAAAAAAAAAAAAAAAB8BAABfcmVscy8ucmVsc1BLAQItABQABgAIAAAAIQDHlZs9yAAAAN4A&#10;AAAPAAAAAAAAAAAAAAAAAAcCAABkcnMvZG93bnJldi54bWxQSwUGAAAAAAMAAwC3AAAA/AIAAAAA&#10;" filled="f" stroked="f">
                  <v:textbox inset="0,0,0,0">
                    <w:txbxContent>
                      <w:p w14:paraId="1FD3E304" w14:textId="77777777" w:rsidR="00BF60AC" w:rsidRDefault="00BF60AC">
                        <w:pPr>
                          <w:spacing w:after="160" w:line="259" w:lineRule="auto"/>
                          <w:ind w:left="0" w:right="0" w:firstLine="0"/>
                          <w:jc w:val="left"/>
                        </w:pPr>
                        <w:r>
                          <w:rPr>
                            <w:rFonts w:ascii="Times New Roman" w:eastAsia="Times New Roman" w:hAnsi="Times New Roman" w:cs="Times New Roman"/>
                            <w:sz w:val="24"/>
                          </w:rPr>
                          <w:t xml:space="preserve"> </w:t>
                        </w:r>
                      </w:p>
                    </w:txbxContent>
                  </v:textbox>
                </v:rect>
                <v:shape id="Shape 46972" o:spid="_x0000_s1081" style="position:absolute;left:190;top:29878;width:58773;height:0;visibility:visible;mso-wrap-style:square;v-text-anchor:top" coordsize="5877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qRUxwAAAN4AAAAPAAAAZHJzL2Rvd25yZXYueG1sRI9BawIx&#10;FITvgv8hPMFLqdlKsbo1ShUEwaJUe/H22LxuFjcvaxJ1++9NoeBxmJlvmOm8tbW4kg+VYwUvgwwE&#10;ceF0xaWC78PqeQwiRGSNtWNS8EsB5rNuZ4q5djf+ous+liJBOOSowMTY5FKGwpDFMHANcfJ+nLcY&#10;k/Sl1B5vCW5rOcyykbRYcVow2NDSUHHaX6yCxXZXP/njeFFt3OfhtCbjzudWqX6v/XgHEamNj/B/&#10;e60VvI4mb0P4u5OugJzdAQAA//8DAFBLAQItABQABgAIAAAAIQDb4fbL7gAAAIUBAAATAAAAAAAA&#10;AAAAAAAAAAAAAABbQ29udGVudF9UeXBlc10ueG1sUEsBAi0AFAAGAAgAAAAhAFr0LFu/AAAAFQEA&#10;AAsAAAAAAAAAAAAAAAAAHwEAAF9yZWxzLy5yZWxzUEsBAi0AFAAGAAgAAAAhAGu6pFTHAAAA3gAA&#10;AA8AAAAAAAAAAAAAAAAABwIAAGRycy9kb3ducmV2LnhtbFBLBQYAAAAAAwADALcAAAD7AgAAAAA=&#10;" path="m,l5877307,e" filled="f" strokeweight=".72pt">
                  <v:path arrowok="t" textboxrect="0,0,5877307,0"/>
                </v:shape>
                <v:shape id="Shape 46973" o:spid="_x0000_s1082" style="position:absolute;left:2973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m/jyAAAAN4AAAAPAAAAZHJzL2Rvd25yZXYueG1sRI9Pa8JA&#10;FMTvhX6H5RV6q5u24p+YjQShoPakFtHbI/uapM2+TbKrxm/fFYQeh5n5DZPMe1OLM3WusqzgdRCB&#10;IM6trrhQ8LX7eJmAcB5ZY22ZFFzJwTx9fEgw1vbCGzpvfSEChF2MCkrvm1hKl5dk0A1sQxy8b9sZ&#10;9EF2hdQdXgLc1PItikbSYMVhocSGFiXlv9uTUbBYY7Y/sGvH18+f466drrJ20ij1/NRnMxCeev8f&#10;vreXWsFwNB2/w+1OuAIy/QMAAP//AwBQSwECLQAUAAYACAAAACEA2+H2y+4AAACFAQAAEwAAAAAA&#10;AAAAAAAAAAAAAAAAW0NvbnRlbnRfVHlwZXNdLnhtbFBLAQItABQABgAIAAAAIQBa9CxbvwAAABUB&#10;AAALAAAAAAAAAAAAAAAAAB8BAABfcmVscy8ucmVsc1BLAQItABQABgAIAAAAIQD2fm/j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6974" o:spid="_x0000_s1083" style="position:absolute;left:3054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XxwAAAN4AAAAPAAAAZHJzL2Rvd25yZXYueG1sRI9ba8JA&#10;FITfBf/Dcgq+6aYiXqKrBEHw8lQtRd8O2WOSNns2ya4a/31XKPRxmJlvmMWqNaW4U+MKywreBxEI&#10;4tTqgjMFn6dNfwrCeWSNpWVS8CQHq2W3s8BY2wd/0P3oMxEg7GJUkHtfxVK6NCeDbmAr4uBdbWPQ&#10;B9lkUjf4CHBTymEUjaXBgsNCjhWtc0p/jjejYL3H5OvMrp48D9+XUz3bJfW0Uqr31iZzEJ5a/x/+&#10;a2+1gtF4NhnB6064AnL5CwAA//8DAFBLAQItABQABgAIAAAAIQDb4fbL7gAAAIUBAAATAAAAAAAA&#10;AAAAAAAAAAAAAABbQ29udGVudF9UeXBlc10ueG1sUEsBAi0AFAAGAAgAAAAhAFr0LFu/AAAAFQEA&#10;AAsAAAAAAAAAAAAAAAAAHwEAAF9yZWxzLy5yZWxzUEsBAi0AFAAGAAgAAAAhAHmX95f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75" o:spid="_x0000_s1084" style="position:absolute;left:3166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IMyAAAAN4AAAAPAAAAZHJzL2Rvd25yZXYueG1sRI9Pa8JA&#10;FMTvhX6H5RV6q5uW+i9mI0EoqD2pRfT2yL4mabNvk+yq8dt3BaHHYWZ+wyTz3tTiTJ2rLCt4HUQg&#10;iHOrKy4UfO0+XiYgnEfWWFsmBVdyME8fHxKMtb3whs5bX4gAYRejgtL7JpbS5SUZdAPbEAfv23YG&#10;fZBdIXWHlwA3tXyLopE0WHFYKLGhRUn57/ZkFCzWmO0P7Nrx9fPnuGunq6ydNEo9P/XZDISn3v+H&#10;7+2lVvA+mo6HcLsTroBM/wAAAP//AwBQSwECLQAUAAYACAAAACEA2+H2y+4AAACFAQAAEwAAAAAA&#10;AAAAAAAAAAAAAAAAW0NvbnRlbnRfVHlwZXNdLnhtbFBLAQItABQABgAIAAAAIQBa9CxbvwAAABUB&#10;AAALAAAAAAAAAAAAAAAAAB8BAABfcmVscy8ucmVsc1BLAQItABQABgAIAAAAIQAW21IM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6976" o:spid="_x0000_s1085" style="position:absolute;left:3273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cx7xwAAAN4AAAAPAAAAZHJzL2Rvd25yZXYueG1sRI9Pa8JA&#10;FMTvBb/D8oTe6qZFokZXCULBP6eqlHp7ZJ9JbPZtkt1q/PZdQfA4zMxvmNmiM5W4UOtKywreBxEI&#10;4szqknMFh/3n2xiE88gaK8uk4EYOFvPeywwTba/8RZedz0WAsEtQQeF9nUjpsoIMuoGtiYN3sq1B&#10;H2SbS93iNcBNJT+iKJYGSw4LBda0LCj73f0ZBcsNpt8/7JrRbXs+7pvJOm3GtVKv/S6dgvDU+Wf4&#10;0V5pBcN4MorhfidcATn/BwAA//8DAFBLAQItABQABgAIAAAAIQDb4fbL7gAAAIUBAAATAAAAAAAA&#10;AAAAAAAAAAAAAABbQ29udGVudF9UeXBlc10ueG1sUEsBAi0AFAAGAAgAAAAhAFr0LFu/AAAAFQEA&#10;AAsAAAAAAAAAAAAAAAAAHwEAAF9yZWxzLy5yZWxzUEsBAi0AFAAGAAgAAAAhAOYJzHv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77" o:spid="_x0000_s1086" style="position:absolute;left:3348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WngxwAAAN4AAAAPAAAAZHJzL2Rvd25yZXYueG1sRI9Ba8JA&#10;FITvBf/D8oTe6sYiRqOrBKGg9lSVUm+P7DOJZt8m2a3Gf98tCB6HmfmGmS87U4krta60rGA4iEAQ&#10;Z1aXnCs47D/eJiCcR9ZYWSYFd3KwXPRe5phoe+Mvuu58LgKEXYIKCu/rREqXFWTQDWxNHLyTbQ36&#10;INtc6hZvAW4q+R5FY2mw5LBQYE2rgrLL7tcoWG0x/f5h18T3z/Nx30w3aTOplXrtd+kMhKfOP8OP&#10;9lorGI2ncQz/d8IVkIs/AAAA//8DAFBLAQItABQABgAIAAAAIQDb4fbL7gAAAIUBAAATAAAAAAAA&#10;AAAAAAAAAAAAAABbQ29udGVudF9UeXBlc10ueG1sUEsBAi0AFAAGAAgAAAAhAFr0LFu/AAAAFQEA&#10;AAsAAAAAAAAAAAAAAAAAHwEAAF9yZWxzLy5yZWxzUEsBAi0AFAAGAAgAAAAhAIlFaeD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78" o:spid="_x0000_s1087" style="position:absolute;left:3479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v2SxAAAAN4AAAAPAAAAZHJzL2Rvd25yZXYueG1sRE/LisIw&#10;FN0L8w/hDrjTdAbxUY1SBMHHalREd5fm2namuWmbqPXvJwvB5eG8Z4vWlOJOjSssK/jqRyCIU6sL&#10;zhQcD6veGITzyBpLy6TgSQ4W84/ODGNtH/xD973PRAhhF6OC3PsqltKlORl0fVsRB+5qG4M+wCaT&#10;usFHCDel/I6ioTRYcGjIsaJlTunf/mYULLeYnM7s6tFz93s51JNNUo8rpbqfbTIF4an1b/HLvdYK&#10;BsPJKOwNd8IVkPN/AAAA//8DAFBLAQItABQABgAIAAAAIQDb4fbL7gAAAIUBAAATAAAAAAAAAAAA&#10;AAAAAAAAAABbQ29udGVudF9UeXBlc10ueG1sUEsBAi0AFAAGAAgAAAAhAFr0LFu/AAAAFQEAAAsA&#10;AAAAAAAAAAAAAAAAHwEAAF9yZWxzLy5yZWxzUEsBAi0AFAAGAAgAAAAhAPja/ZLEAAAA3gAAAA8A&#10;AAAAAAAAAAAAAAAABwIAAGRycy9kb3ducmV2LnhtbFBLBQYAAAAAAwADALcAAAD4AgAAAAA=&#10;" path="m,110490c,49530,46736,,104394,v57658,,104394,49530,104394,110490c208788,171450,162052,220980,104394,220980,46736,220980,,171450,,110490xe" filled="f" strokecolor="#bfbfbf" strokeweight="2.04pt">
                  <v:path arrowok="t" textboxrect="0,0,208788,220980"/>
                </v:shape>
                <v:shape id="Shape 46979" o:spid="_x0000_s1088" style="position:absolute;left:3561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lgJxwAAAN4AAAAPAAAAZHJzL2Rvd25yZXYueG1sRI9Ba8JA&#10;FITvBf/D8oTe6sYiaqKrBKGg9lSVUm+P7DOJZt8m2a3Gf98tCB6HmfmGmS87U4krta60rGA4iEAQ&#10;Z1aXnCs47D/epiCcR9ZYWSYFd3KwXPRe5phoe+Mvuu58LgKEXYIKCu/rREqXFWTQDWxNHLyTbQ36&#10;INtc6hZvAW4q+R5FY2mw5LBQYE2rgrLL7tcoWG0x/f5h10zun+fjvok3aTOtlXrtd+kMhKfOP8OP&#10;9lorGI3jSQz/d8IVkIs/AAAA//8DAFBLAQItABQABgAIAAAAIQDb4fbL7gAAAIUBAAATAAAAAAAA&#10;AAAAAAAAAAAAAABbQ29udGVudF9UeXBlc10ueG1sUEsBAi0AFAAGAAgAAAAhAFr0LFu/AAAAFQEA&#10;AAsAAAAAAAAAAAAAAAAAHwEAAF9yZWxzLy5yZWxzUEsBAi0AFAAGAAgAAAAhAJeWWAn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80" o:spid="_x0000_s1089" style="position:absolute;left:36896;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YGzxgAAAN4AAAAPAAAAZHJzL2Rvd25yZXYueG1sRI/NasJA&#10;FIX3Bd9huEJ3dVIpNqaZSBCEtq5qpLS7S+aaxGbuJJmpxrd3FoLLw/njS1ejacWJBtdYVvA8i0AQ&#10;l1Y3XCnYF5unGITzyBpby6TgQg5W2eQhxUTbM3/RaecrEUbYJaig9r5LpHRlTQbdzHbEwTvYwaAP&#10;cqikHvAcxk0r51G0kAYbDg81drSuqfzb/RsF60/Mv3/Y9a+X7fG36JcfeR93Sj1Ox/wNhKfR38O3&#10;9rtW8LJYxgEg4AQUkNkVAAD//wMAUEsBAi0AFAAGAAgAAAAhANvh9svuAAAAhQEAABMAAAAAAAAA&#10;AAAAAAAAAAAAAFtDb250ZW50X1R5cGVzXS54bWxQSwECLQAUAAYACAAAACEAWvQsW78AAAAVAQAA&#10;CwAAAAAAAAAAAAAAAAAfAQAAX3JlbHMvLnJlbHNQSwECLQAUAAYACAAAACEAM3mBs8YAAADeAAAA&#10;DwAAAAAAAAAAAAAAAAAHAgAAZHJzL2Rvd25yZXYueG1sUEsFBgAAAAADAAMAtwAAAPoCAAAAAA==&#10;" path="m,110490c,49530,46736,,104394,v57658,,104394,49530,104394,110490c208788,171450,162052,220980,104394,220980,46736,220980,,171450,,110490xe" filled="f" strokecolor="#bfbfbf" strokeweight="2.04pt">
                  <v:path arrowok="t" textboxrect="0,0,208788,220980"/>
                </v:shape>
                <v:shape id="Shape 46981" o:spid="_x0000_s1090" style="position:absolute;left:3770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SQoxwAAAN4AAAAPAAAAZHJzL2Rvd25yZXYueG1sRI9Ba8JA&#10;FITvQv/D8gredGMRG6OrBKFQ21NVSr09ss8kNvs2ya4a/70rCB6HmfmGmS87U4kzta60rGA0jEAQ&#10;Z1aXnCvYbT8GMQjnkTVWlknBlRwsFy+9OSbaXviHzhufiwBhl6CCwvs6kdJlBRl0Q1sTB+9gW4M+&#10;yDaXusVLgJtKvkXRRBosOSwUWNOqoOx/czIKVl+Y/v6xa96v38f9tpmu0yauleq/dukMhKfOP8OP&#10;9qdWMJ5M4xHc74QrIBc3AAAA//8DAFBLAQItABQABgAIAAAAIQDb4fbL7gAAAIUBAAATAAAAAAAA&#10;AAAAAAAAAAAAAABbQ29udGVudF9UeXBlc10ueG1sUEsBAi0AFAAGAAgAAAAhAFr0LFu/AAAAFQEA&#10;AAsAAAAAAAAAAAAAAAAAHwEAAF9yZWxzLy5yZWxzUEsBAi0AFAAGAAgAAAAhAFw1JCj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82" o:spid="_x0000_s1091" style="position:absolute;left:3883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7pfxwAAAN4AAAAPAAAAZHJzL2Rvd25yZXYueG1sRI9Ba8JA&#10;FITvhf6H5RW81Y0iNkZXCUKh1VNVSr09ss8kmn2bZLca/70rCB6HmfmGmS06U4kzta60rGDQj0AQ&#10;Z1aXnCvYbT/fYxDOI2usLJOCKzlYzF9fZphoe+EfOm98LgKEXYIKCu/rREqXFWTQ9W1NHLyDbQ36&#10;INtc6hYvAW4qOYyisTRYclgosKZlQdlp828ULFeY/v6xaz6u6+N+20y+0yauleq9dekUhKfOP8OP&#10;9pdWMBpP4iHc74QrIOc3AAAA//8DAFBLAQItABQABgAIAAAAIQDb4fbL7gAAAIUBAAATAAAAAAAA&#10;AAAAAAAAAAAAAABbQ29udGVudF9UeXBlc10ueG1sUEsBAi0AFAAGAAgAAAAhAFr0LFu/AAAAFQEA&#10;AAsAAAAAAAAAAAAAAAAAHwEAAF9yZWxzLy5yZWxzUEsBAi0AFAAGAAgAAAAhAKznul/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83" o:spid="_x0000_s1092" style="position:absolute;left:3989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x/EyAAAAN4AAAAPAAAAZHJzL2Rvd25yZXYueG1sRI9Pa8JA&#10;FMTvBb/D8oTe6qZVbIyuEgSh1ZN/EL09ss8kbfZtkt1q/PbdgtDjMDO/YWaLzlTiSq0rLSt4HUQg&#10;iDOrS84VHParlxiE88gaK8uk4E4OFvPe0wwTbW+8pevO5yJA2CWooPC+TqR0WUEG3cDWxMG72Nag&#10;D7LNpW7xFuCmkm9RNJYGSw4LBda0LCj73v0YBcs1pscTu+b9vvk675vJZ9rEtVLP/S6dgvDU+f/w&#10;o/2hFYzGk3gIf3fCFZDzXwAAAP//AwBQSwECLQAUAAYACAAAACEA2+H2y+4AAACFAQAAEwAAAAAA&#10;AAAAAAAAAAAAAAAAW0NvbnRlbnRfVHlwZXNdLnhtbFBLAQItABQABgAIAAAAIQBa9CxbvwAAABUB&#10;AAALAAAAAAAAAAAAAAAAAB8BAABfcmVscy8ucmVsc1BLAQItABQABgAIAAAAIQDDqx/E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6984" o:spid="_x0000_s1093" style="position:absolute;left:40645;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ewxwAAAN4AAAAPAAAAZHJzL2Rvd25yZXYueG1sRI9Ba8JA&#10;FITvQv/D8gq96cYiNkZXCUKh1VNVSr09ss8kmn2bZLca/70rCB6HmfmGmS06U4kzta60rGA4iEAQ&#10;Z1aXnCvYbT/7MQjnkTVWlknBlRws5i+9GSbaXviHzhufiwBhl6CCwvs6kdJlBRl0A1sTB+9gW4M+&#10;yDaXusVLgJtKvkfRWBosOSwUWNOyoOy0+TcKlitMf//YNR/X9XG/bSbfaRPXSr29dukUhKfOP8OP&#10;9pdWMBpP4hHc74QrIOc3AAAA//8DAFBLAQItABQABgAIAAAAIQDb4fbL7gAAAIUBAAATAAAAAAAA&#10;AAAAAAAAAAAAAABbQ29udGVudF9UeXBlc10ueG1sUEsBAi0AFAAGAAgAAAAhAFr0LFu/AAAAFQEA&#10;AAsAAAAAAAAAAAAAAAAAHwEAAF9yZWxzLy5yZWxzUEsBAi0AFAAGAAgAAAAhAExCh7D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85" o:spid="_x0000_s1094" style="position:absolute;left:4197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IryAAAAN4AAAAPAAAAZHJzL2Rvd25yZXYueG1sRI9Pa8JA&#10;FMTvBb/D8oTe6qZFbYyuEgSh1ZN/EL09ss8kbfZtkt1q/PbdgtDjMDO/YWaLzlTiSq0rLSt4HUQg&#10;iDOrS84VHParlxiE88gaK8uk4E4OFvPe0wwTbW+8pevO5yJA2CWooPC+TqR0WUEG3cDWxMG72Nag&#10;D7LNpW7xFuCmkm9RNJYGSw4LBda0LCj73v0YBcs1pscTu+b9vvk675vJZ9rEtVLP/S6dgvDU+f/w&#10;o/2hFQzHk3gEf3fCFZDzXwAAAP//AwBQSwECLQAUAAYACAAAACEA2+H2y+4AAACFAQAAEwAAAAAA&#10;AAAAAAAAAAAAAAAAW0NvbnRlbnRfVHlwZXNdLnhtbFBLAQItABQABgAIAAAAIQBa9CxbvwAAABUB&#10;AAALAAAAAAAAAAAAAAAAAB8BAABfcmVscy8ucmVsc1BLAQItABQABgAIAAAAIQAjDiIr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6986" o:spid="_x0000_s1095" style="position:absolute;left:42778;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xwAAAN4AAAAPAAAAZHJzL2Rvd25yZXYueG1sRI/dasJA&#10;FITvC77DcgTv6sZUgk1dRQMBL9qLqg9wmj1NgtmzIbvNj0/fFQq9HGbmG2a7H00jeupcbVnBahmB&#10;IC6srrlUcL3kzxsQziNrbCyTgokc7Hezpy2m2g78Sf3ZlyJA2KWooPK+TaV0RUUG3dK2xMH7tp1B&#10;H2RXSt3hEOCmkXEUJdJgzWGhwpayiorb+ccoOOZNYe7Z4TLJr8n1p/fxJf44KrWYj4c3EJ5G/x/+&#10;a5+0gnXyukngcSdcAbn7BQAA//8DAFBLAQItABQABgAIAAAAIQDb4fbL7gAAAIUBAAATAAAAAAAA&#10;AAAAAAAAAAAAAABbQ29udGVudF9UeXBlc10ueG1sUEsBAi0AFAAGAAgAAAAhAFr0LFu/AAAAFQEA&#10;AAsAAAAAAAAAAAAAAAAAHwEAAF9yZWxzLy5yZWxzUEsBAi0AFAAGAAgAAAAhAD/9wXnHAAAA3gAA&#10;AA8AAAAAAAAAAAAAAAAABwIAAGRycy9kb3ducmV2LnhtbFBLBQYAAAAAAwADALcAAAD7AgAAAAA=&#10;" path="m,110490c,49530,47117,,105156,v58039,,105156,49530,105156,110490c210312,171450,163195,220980,105156,220980,47117,220980,,171450,,110490xe" filled="f" strokecolor="#bfbfbf" strokeweight="2.04pt">
                  <v:path arrowok="t" textboxrect="0,0,210312,220980"/>
                </v:shape>
                <v:shape id="Shape 46987" o:spid="_x0000_s1096" style="position:absolute;left:44074;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BnHxwAAAN4AAAAPAAAAZHJzL2Rvd25yZXYueG1sRI9Ba8JA&#10;FITvBf/D8oTe6sYiGqOrBKGg9lSVUm+P7DOJZt8m2a3Gf98tCB6HmfmGmS87U4krta60rGA4iEAQ&#10;Z1aXnCs47D/eYhDOI2usLJOCOzlYLnovc0y0vfEXXXc+FwHCLkEFhfd1IqXLCjLoBrYmDt7JtgZ9&#10;kG0udYu3ADeVfI+isTRYclgosKZVQdll92sUrLaYfv+wayb3z/Nx30w3aRPXSr32u3QGwlPnn+FH&#10;e60VjMbTeAL/d8IVkIs/AAAA//8DAFBLAQItABQABgAIAAAAIQDb4fbL7gAAAIUBAAATAAAAAAAA&#10;AAAAAAAAAAAAAABbQ29udGVudF9UeXBlc10ueG1sUEsBAi0AFAAGAAgAAAAhAFr0LFu/AAAAFQEA&#10;AAsAAAAAAAAAAAAAAAAAHwEAAF9yZWxzLy5yZWxzUEsBAi0AFAAGAAgAAAAhALyQGcf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88" o:spid="_x0000_s1097" style="position:absolute;left:4488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421xQAAAN4AAAAPAAAAZHJzL2Rvd25yZXYueG1sRE9Na8JA&#10;EL0X/A/LCL3VTaXYmGYjQRDaeqqR0t6G7JjEZmeT7Fbjv3cPgsfH+05Xo2nFiQbXWFbwPItAEJdW&#10;N1wp2BebpxiE88gaW8uk4EIOVtnkIcVE2zN/0WnnKxFC2CWooPa+S6R0ZU0G3cx2xIE72MGgD3Co&#10;pB7wHMJNK+dRtJAGGw4NNXa0rqn82/0bBetPzL9/2PWvl+3xt+iXH3kfd0o9Tsf8DYSn0d/FN/e7&#10;VvCyWMZhb7gTroDMrgAAAP//AwBQSwECLQAUAAYACAAAACEA2+H2y+4AAACFAQAAEwAAAAAAAAAA&#10;AAAAAAAAAAAAW0NvbnRlbnRfVHlwZXNdLnhtbFBLAQItABQABgAIAAAAIQBa9CxbvwAAABUBAAAL&#10;AAAAAAAAAAAAAAAAAB8BAABfcmVscy8ucmVsc1BLAQItABQABgAIAAAAIQDND421xQAAAN4AAAAP&#10;AAAAAAAAAAAAAAAAAAcCAABkcnMvZG93bnJldi54bWxQSwUGAAAAAAMAAwC3AAAA+QIAAAAA&#10;" path="m,110490c,49530,46736,,104394,v57658,,104394,49530,104394,110490c208788,171450,162052,220980,104394,220980,46736,220980,,171450,,110490xe" filled="f" strokecolor="#bfbfbf" strokeweight="2.04pt">
                  <v:path arrowok="t" textboxrect="0,0,208788,220980"/>
                </v:shape>
                <v:shape id="Shape 46989" o:spid="_x0000_s1098" style="position:absolute;left:4600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guxwAAAN4AAAAPAAAAZHJzL2Rvd25yZXYueG1sRI9ba8JA&#10;FITfBf/Dcgp9002laBJdJQiFXp68IPp2yB6TtNmzSXar8d+7QqGPw8x8wyxWvanFhTpXWVbwMo5A&#10;EOdWV1wo2O/eRjEI55E11pZJwY0crJbDwQJTba+8ocvWFyJA2KWooPS+SaV0eUkG3dg2xME7286g&#10;D7IrpO7wGuCmlpMomkqDFYeFEhtal5T/bH+NgvUnZocju3Z2+/o+7drkI2vjRqnnpz6bg/DU+//w&#10;X/tdK3idJnECjzvhCsjlHQAA//8DAFBLAQItABQABgAIAAAAIQDb4fbL7gAAAIUBAAATAAAAAAAA&#10;AAAAAAAAAAAAAABbQ29udGVudF9UeXBlc10ueG1sUEsBAi0AFAAGAAgAAAAhAFr0LFu/AAAAFQEA&#10;AAsAAAAAAAAAAAAAAAAAHwEAAF9yZWxzLy5yZWxzUEsBAi0AFAAGAAgAAAAhAKJDKC7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90" o:spid="_x0000_s1099" style="position:absolute;left:47076;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BduxgAAAN4AAAAPAAAAZHJzL2Rvd25yZXYueG1sRI/NasJA&#10;FIX3Bd9huEJ3dVIp1qROQhCEtq5qpLS7S+aaxGbuJJmpxrd3FoLLw/njW2WjacWJBtdYVvA8i0AQ&#10;l1Y3XCnYF5unJQjnkTW2lknBhRxk6eRhhYm2Z/6i085XIoywS1BB7X2XSOnKmgy6me2Ig3ewg0Ef&#10;5FBJPeA5jJtWzqNoIQ02HB5q7GhdU/m3+zcK1p+Yf/+w618v2+Nv0ccfeb/slHqcjvkbCE+jv4dv&#10;7Xet4GURxwEg4AQUkOkVAAD//wMAUEsBAi0AFAAGAAgAAAAhANvh9svuAAAAhQEAABMAAAAAAAAA&#10;AAAAAAAAAAAAAFtDb250ZW50X1R5cGVzXS54bWxQSwECLQAUAAYACAAAACEAWvQsW78AAAAVAQAA&#10;CwAAAAAAAAAAAAAAAAAfAQAAX3JlbHMvLnJlbHNQSwECLQAUAAYACAAAACEAtqAXbsYAAADeAAAA&#10;DwAAAAAAAAAAAAAAAAAHAgAAZHJzL2Rvd25yZXYueG1sUEsFBgAAAAADAAMAtwAAAPoCAAAAAA==&#10;" path="m,110490c,49530,46736,,104394,v57658,,104394,49530,104394,110490c208788,171450,162052,220980,104394,220980,46736,220980,,171450,,110490xe" filled="f" strokecolor="#bfbfbf" strokeweight="2.04pt">
                  <v:path arrowok="t" textboxrect="0,0,208788,220980"/>
                </v:shape>
                <v:shape id="Shape 46991" o:spid="_x0000_s1100" style="position:absolute;left:4782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L1xwAAAN4AAAAPAAAAZHJzL2Rvd25yZXYueG1sRI9Ba8JA&#10;FITvQv/D8gredGMRa6KrBKFQ21NVSr09ss8kNvs2ya4a/70rCB6HmfmGmS87U4kzta60rGA0jEAQ&#10;Z1aXnCvYbT8GUxDOI2usLJOCKzlYLl56c0y0vfAPnTc+FwHCLkEFhfd1IqXLCjLohrYmDt7BtgZ9&#10;kG0udYuXADeVfIuiiTRYclgosKZVQdn/5mQUrL4w/f1j17xfv4/7bROv02ZaK9V/7dIZCE+df4Yf&#10;7U+tYDyJ4xHc74QrIBc3AAAA//8DAFBLAQItABQABgAIAAAAIQDb4fbL7gAAAIUBAAATAAAAAAAA&#10;AAAAAAAAAAAAAABbQ29udGVudF9UeXBlc10ueG1sUEsBAi0AFAAGAAgAAAAhAFr0LFu/AAAAFQEA&#10;AAsAAAAAAAAAAAAAAAAAHwEAAF9yZWxzLy5yZWxzUEsBAi0AFAAGAAgAAAAhANnssvX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92" o:spid="_x0000_s1101" style="position:absolute;left:49149;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yCxwAAAN4AAAAPAAAAZHJzL2Rvd25yZXYueG1sRI9Ba8JA&#10;FITvhf6H5RW81Y0i1kRXCUKh1VNVSr09ss8kmn2bZLca/70rCB6HmfmGmS06U4kzta60rGDQj0AQ&#10;Z1aXnCvYbT/fJyCcR9ZYWSYFV3KwmL++zDDR9sI/dN74XAQIuwQVFN7XiZQuK8ig69uaOHgH2xr0&#10;Qba51C1eAtxUchhFY2mw5LBQYE3LgrLT5t8oWK4w/f1j13xc18f9tom/02ZSK9V769IpCE+df4Yf&#10;7S+tYDSO4yHc74QrIOc3AAAA//8DAFBLAQItABQABgAIAAAAIQDb4fbL7gAAAIUBAAATAAAAAAAA&#10;AAAAAAAAAAAAAABbQ29udGVudF9UeXBlc10ueG1sUEsBAi0AFAAGAAgAAAAhAFr0LFu/AAAAFQEA&#10;AAsAAAAAAAAAAAAAAAAAHwEAAF9yZWxzLy5yZWxzUEsBAi0AFAAGAAgAAAAhACk+LIL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93" o:spid="_x0000_s1102" style="position:absolute;left:49956;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Q8xwAAAN4AAAAPAAAAZHJzL2Rvd25yZXYueG1sRI/NasMw&#10;EITvgb6D2EJuidykmMa1HJKAwYf20KQPsLU2tom1Mpbqnzx9VSj0OMzMN0y6n0wrBupdY1nB0zoC&#10;QVxa3XCl4POSr15AOI+ssbVMCmZysM8eFikm2o78QcPZVyJA2CWooPa+S6R0ZU0G3dp2xMG72t6g&#10;D7KvpO5xDHDTyk0UxdJgw2Ghxo5ONZW387dRcMzb0txPh8ssv2Y3FG/TdvN+VGr5OB1eQXia/H/4&#10;r11oBc/xbreF3zvhCsjsBwAA//8DAFBLAQItABQABgAIAAAAIQDb4fbL7gAAAIUBAAATAAAAAAAA&#10;AAAAAAAAAAAAAABbQ29udGVudF9UeXBlc10ueG1sUEsBAi0AFAAGAAgAAAAhAFr0LFu/AAAAFQEA&#10;AAsAAAAAAAAAAAAAAAAAHwEAAF9yZWxzLy5yZWxzUEsBAi0AFAAGAAgAAAAhAKpT9DzHAAAA3gAA&#10;AA8AAAAAAAAAAAAAAAAABwIAAGRycy9kb3ducmV2LnhtbFBLBQYAAAAAAwADALcAAAD7AgAAAAA=&#10;" path="m,110490c,49530,47117,,105156,v58039,,105156,49530,105156,110490c210312,171450,163195,220980,105156,220980,47117,220980,,171450,,110490xe" filled="f" strokecolor="#bfbfbf" strokeweight="2.04pt">
                  <v:path arrowok="t" textboxrect="0,0,210312,220980"/>
                </v:shape>
                <v:shape id="Shape 46994" o:spid="_x0000_s1103" style="position:absolute;left:51236;top:28773;width:2104;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mxIxQAAAN4AAAAPAAAAZHJzL2Rvd25yZXYueG1sRI/NqsIw&#10;FIT3F3yHcAR319Qf5FqNooLgQhfqfYBjc2yLzUlpYm19eiMILoeZ+YaZLxtTiJoql1tWMOhHIIgT&#10;q3NOFfyft79/IJxH1lhYJgUtOVguOj9zjLV98JHqk09FgLCLUUHmfRlL6ZKMDLq+LYmDd7WVQR9k&#10;lUpd4SPATSGHUTSRBnMOCxmWtMkouZ3uRsF6WyTmuVmdW3lpXb3bN6PhYa1Ur9usZiA8Nf4b/rR3&#10;WsF4Mp2O4X0nXAG5eAEAAP//AwBQSwECLQAUAAYACAAAACEA2+H2y+4AAACFAQAAEwAAAAAAAAAA&#10;AAAAAAAAAAAAW0NvbnRlbnRfVHlwZXNdLnhtbFBLAQItABQABgAIAAAAIQBa9CxbvwAAABUBAAAL&#10;AAAAAAAAAAAAAAAAAB8BAABfcmVscy8ucmVsc1BLAQItABQABgAIAAAAIQAlumxIxQAAAN4AAAAP&#10;AAAAAAAAAAAAAAAAAAcCAABkcnMvZG93bnJldi54bWxQSwUGAAAAAAMAAwC3AAAA+QIAAAAA&#10;" path="m,110490c,49530,47117,,105156,v58039,,105156,49530,105156,110490c210312,171450,163195,220980,105156,220980,47117,220980,,171450,,110490xe" filled="f" strokecolor="#bfbfbf" strokeweight="2.04pt">
                  <v:path arrowok="t" textboxrect="0,0,210312,220980"/>
                </v:shape>
                <v:shape id="Shape 46995" o:spid="_x0000_s1104" style="position:absolute;left:52044;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snTxgAAAN4AAAAPAAAAZHJzL2Rvd25yZXYueG1sRI/NisJA&#10;EITvC77D0IK3deLPikZHUUHwsHvw5wHaTJsEMz0hM8bEp98RBI9FVX1FLVaNKURNlcstKxj0IxDE&#10;idU5pwrOp933FITzyBoLy6SgJQerZedrgbG2Dz5QffSpCBB2MSrIvC9jKV2SkUHXtyVx8K62MuiD&#10;rFKpK3wEuCnkMIom0mDOYSHDkrYZJbfj3SjY7IrEPLfrUysvrav3v81o+LdRqtdt1nMQnhr/Cb/b&#10;e61gPJnNfuB1J1wBufwHAAD//wMAUEsBAi0AFAAGAAgAAAAhANvh9svuAAAAhQEAABMAAAAAAAAA&#10;AAAAAAAAAAAAAFtDb250ZW50X1R5cGVzXS54bWxQSwECLQAUAAYACAAAACEAWvQsW78AAAAVAQAA&#10;CwAAAAAAAAAAAAAAAAAfAQAAX3JlbHMvLnJlbHNQSwECLQAUAAYACAAAACEASvbJ08YAAADeAAAA&#10;DwAAAAAAAAAAAAAAAAAHAgAAZHJzL2Rvd25yZXYueG1sUEsFBgAAAAADAAMAtwAAAPoCAAAAAA==&#10;" path="m,110490c,49530,47117,,105156,v58039,,105156,49530,105156,110490c210312,171450,163195,220980,105156,220980,47117,220980,,171450,,110490xe" filled="f" strokecolor="#bfbfbf" strokeweight="2.04pt">
                  <v:path arrowok="t" textboxrect="0,0,210312,220980"/>
                </v:shape>
                <v:shape id="Shape 46996" o:spid="_x0000_s1105" style="position:absolute;left:5318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qBxwAAAN4AAAAPAAAAZHJzL2Rvd25yZXYueG1sRI9Ba8JA&#10;FITvgv9heQVvuqlINKmrBKFQ25Nait4e2dckbfZtkl01/ntXKPQ4zMw3zHLdm1pcqHOVZQXPkwgE&#10;cW51xYWCz8PreAHCeWSNtWVScCMH69VwsMRU2yvv6LL3hQgQdikqKL1vUildXpJBN7ENcfC+bWfQ&#10;B9kVUnd4DXBTy2kUxdJgxWGhxIY2JeW/+7NRsHnH7OvIrp3fPn5OhzbZZu2iUWr01GcvIDz1/j/8&#10;137TCmZxksTwuBOugFzdAQAA//8DAFBLAQItABQABgAIAAAAIQDb4fbL7gAAAIUBAAATAAAAAAAA&#10;AAAAAAAAAAAAAABbQ29udGVudF9UeXBlc10ueG1sUEsBAi0AFAAGAAgAAAAhAFr0LFu/AAAAFQEA&#10;AAsAAAAAAAAAAAAAAAAAHwEAAF9yZWxzLy5yZWxzUEsBAi0AFAAGAAgAAAAhAFYFKoH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97" o:spid="_x0000_s1106" style="position:absolute;left:5425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Y8axwAAAN4AAAAPAAAAZHJzL2Rvd25yZXYueG1sRI9Ba8JA&#10;FITvBf/D8oTe6sYiaqKrBKGg9lSVUm+P7DOJZt8m2a3Gf98tCB6HmfmGmS87U4krta60rGA4iEAQ&#10;Z1aXnCs47D/epiCcR9ZYWSYFd3KwXPRe5phoe+Mvuu58LgKEXYIKCu/rREqXFWTQDWxNHLyTbQ36&#10;INtc6hZvAW4q+R5FY2mw5LBQYE2rgrLL7tcoWG0x/f5h10zun+fjvok3aTOtlXrtd+kMhKfOP8OP&#10;9lorGI3jeAL/d8IVkIs/AAAA//8DAFBLAQItABQABgAIAAAAIQDb4fbL7gAAAIUBAAATAAAAAAAA&#10;AAAAAAAAAAAAAABbQ29udGVudF9UeXBlc10ueG1sUEsBAi0AFAAGAAgAAAAhAFr0LFu/AAAAFQEA&#10;AAsAAAAAAAAAAAAAAAAAHwEAAF9yZWxzLy5yZWxzUEsBAi0AFAAGAAgAAAAhADlJjxr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98" o:spid="_x0000_s1107" style="position:absolute;left:54985;top:28773;width:2104;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2ZNwwAAAN4AAAAPAAAAZHJzL2Rvd25yZXYueG1sRE/NisIw&#10;EL4LvkMYYW+a6oqs1bSoIHhwD+o+wNiMbbGZlCbW1qc3hwWPH9//Ou1MJVpqXGlZwXQSgSDOrC45&#10;V/B32Y9/QDiPrLGyTAp6cpAmw8EaY22ffKL27HMRQtjFqKDwvo6ldFlBBt3E1sSBu9nGoA+wyaVu&#10;8BnCTSVnUbSQBksODQXWtCsou58fRsF2X2XmtdtcenntXXs4dt+z361SX6NuswLhqfMf8b/7oBXM&#10;F8tl2BvuhCsgkzcAAAD//wMAUEsBAi0AFAAGAAgAAAAhANvh9svuAAAAhQEAABMAAAAAAAAAAAAA&#10;AAAAAAAAAFtDb250ZW50X1R5cGVzXS54bWxQSwECLQAUAAYACAAAACEAWvQsW78AAAAVAQAACwAA&#10;AAAAAAAAAAAAAAAfAQAAX3JlbHMvLnJlbHNQSwECLQAUAAYACAAAACEApPdmTcMAAADeAAAADwAA&#10;AAAAAAAAAAAAAAAHAgAAZHJzL2Rvd25yZXYueG1sUEsFBgAAAAADAAMAtwAAAPcCAAAAAA==&#10;" path="m,110490c,49530,47117,,105156,v58039,,105156,49530,105156,110490c210312,171450,163195,220980,105156,220980,47117,220980,,171450,,110490xe" filled="f" strokecolor="#bfbfbf" strokeweight="2.04pt">
                  <v:path arrowok="t" textboxrect="0,0,210312,220980"/>
                </v:shape>
                <v:shape id="Shape 46999" o:spid="_x0000_s1108" style="position:absolute;left:5631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r7zxwAAAN4AAAAPAAAAZHJzL2Rvd25yZXYueG1sRI9Ba8JA&#10;FITvhf6H5RV6q5uWYk2ajQRBsHqqiujtkX1N0mbfJtmtxn/vCoLHYWa+YdLpYBpxpN7VlhW8jiIQ&#10;xIXVNZcKtpv5ywSE88gaG8uk4EwOptnjQ4qJtif+puPalyJA2CWooPK+TaR0RUUG3ci2xMH7sb1B&#10;H2RfSt3jKcBNI9+iaCwN1hwWKmxpVlHxt/43CmZLzHd7dt3HefV72HTxV95NWqWen4b8E4Snwd/D&#10;t/ZCK3gfx3EM1zvhCsjsAgAA//8DAFBLAQItABQABgAIAAAAIQDb4fbL7gAAAIUBAAATAAAAAAAA&#10;AAAAAAAAAAAAAABbQ29udGVudF9UeXBlc10ueG1sUEsBAi0AFAAGAAgAAAAhAFr0LFu/AAAAFQEA&#10;AAsAAAAAAAAAAAAAAAAAHwEAAF9yZWxzLy5yZWxzUEsBAi0AFAAGAAgAAAAhACeavvP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00" o:spid="_x0000_s1109" style="position:absolute;left:5713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i/+xgAAAN4AAAAPAAAAZHJzL2Rvd25yZXYueG1sRI/LasJA&#10;FIb3Bd9hOEJ3daZSvERHCYLQ1pUXRHeHzDGJzZxJMlONb+8sCl3+/De++bKzlbhR60vHGt4HCgRx&#10;5kzJuYbDfv02AeEDssHKMWl4kIflovcyx8S4O2/ptgu5iCPsE9RQhFAnUvqsIIt+4Gri6F1cazFE&#10;2ebStHiP47aSQ6VG0mLJ8aHAmlYFZT+7X6th9Y3p8cS+GT821/O+mX6lzaTW+rXfpTMQgbrwH/5r&#10;fxoNH2OlIkDEiSggF08AAAD//wMAUEsBAi0AFAAGAAgAAAAhANvh9svuAAAAhQEAABMAAAAAAAAA&#10;AAAAAAAAAAAAAFtDb250ZW50X1R5cGVzXS54bWxQSwECLQAUAAYACAAAACEAWvQsW78AAAAVAQAA&#10;CwAAAAAAAAAAAAAAAAAfAQAAX3JlbHMvLnJlbHNQSwECLQAUAAYACAAAACEA9o4v/sYAAADeAAAA&#10;DwAAAAAAAAAAAAAAAAAHAgAAZHJzL2Rvd25yZXYueG1sUEsFBgAAAAADAAMAtwAAAPoCAAAAAA==&#10;" path="m,110490c,49530,46736,,104394,v57658,,104394,49530,104394,110490c208788,171450,162052,220980,104394,220980,46736,220980,,171450,,110490xe" filled="f" strokecolor="#bfbfbf" strokeweight="2.04pt">
                  <v:path arrowok="t" textboxrect="0,0,208788,220980"/>
                </v:shape>
                <v:shape id="Shape 47001" o:spid="_x0000_s1110" style="position:absolute;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plxwAAAN4AAAAPAAAAZHJzL2Rvd25yZXYueG1sRI9Pa8JA&#10;FMTvBb/D8oTe6q5S/BNdJQiFVk9VEb09sq9JavZtkt1q/PZdodDjMDO/YRarzlbiSq0vHWsYDhQI&#10;4syZknMNh/3byxSED8gGK8ek4U4eVsve0wIT4278SdddyEWEsE9QQxFCnUjps4Is+oGriaP35VqL&#10;Ico2l6bFW4TbSo6UGkuLJceFAmtaF5Rddj9Ww3qD6fHEvpnct9/nfTP7SJtprfVzv0vnIAJ14T/8&#10;1343Gl4nSg3hcSdeAbn8BQAA//8DAFBLAQItABQABgAIAAAAIQDb4fbL7gAAAIUBAAATAAAAAAAA&#10;AAAAAAAAAAAAAABbQ29udGVudF9UeXBlc10ueG1sUEsBAi0AFAAGAAgAAAAhAFr0LFu/AAAAFQEA&#10;AAsAAAAAAAAAAAAAAAAAHwEAAF9yZWxzLy5yZWxzUEsBAi0AFAAGAAgAAAAhAJnCimX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02" o:spid="_x0000_s1111" style="position:absolute;left:80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QSxwAAAN4AAAAPAAAAZHJzL2Rvd25yZXYueG1sRI9Ba8JA&#10;FITvQv/D8gq96a5SqkZXCYJg66kqordH9jVJzb5NsluN/74rFHocZuYbZr7sbCWu1PrSsYbhQIEg&#10;zpwpOddw2K/7ExA+IBusHJOGO3lYLp56c0yMu/EnXXchFxHCPkENRQh1IqXPCrLoB64mjt6Xay2G&#10;KNtcmhZvEW4rOVLqTVosOS4UWNOqoOyy+7EaVh+YHk/sm/F9+33eN9P3tJnUWr88d+kMRKAu/If/&#10;2huj4XWs1Aged+IVkItfAAAA//8DAFBLAQItABQABgAIAAAAIQDb4fbL7gAAAIUBAAATAAAAAAAA&#10;AAAAAAAAAAAAAABbQ29udGVudF9UeXBlc10ueG1sUEsBAi0AFAAGAAgAAAAhAFr0LFu/AAAAFQEA&#10;AAsAAAAAAAAAAAAAAAAAHwEAAF9yZWxzLy5yZWxzUEsBAi0AFAAGAAgAAAAhAGkQFBL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03" o:spid="_x0000_s1112" style="position:absolute;left:193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LGJyAAAAN4AAAAPAAAAZHJzL2Rvd25yZXYueG1sRI9Pa8JA&#10;FMTvhX6H5RW81d3a4p/UVYJQ0HqqiujtkX1NUrNvk+yq8dt3CwWPw8z8hpnOO1uJC7W+dKzhpa9A&#10;EGfOlJxr2G0/nscgfEA2WDkmDTfyMJ89PkwxMe7KX3TZhFxECPsENRQh1ImUPivIou+7mjh63661&#10;GKJsc2lavEa4reRAqaG0WHJcKLCmRUHZaXO2GhafmO4P7JvRbf1z3DaTVdqMa617T136DiJQF+7h&#10;//bSaHgbKfUKf3fiFZCzXwAAAP//AwBQSwECLQAUAAYACAAAACEA2+H2y+4AAACFAQAAEwAAAAAA&#10;AAAAAAAAAAAAAAAAW0NvbnRlbnRfVHlwZXNdLnhtbFBLAQItABQABgAIAAAAIQBa9CxbvwAAABUB&#10;AAALAAAAAAAAAAAAAAAAAB8BAABfcmVscy8ucmVsc1BLAQItABQABgAIAAAAIQAGXLGJ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04" o:spid="_x0000_s1113" style="position:absolute;left:300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n9xwAAAN4AAAAPAAAAZHJzL2Rvd25yZXYueG1sRI9Ba8JA&#10;FITvQv/D8gq96a4iVaOrBEFo66kqordH9jVJzb5NsluN/74rFHocZuYbZrHqbCWu1PrSsYbhQIEg&#10;zpwpOddw2G/6UxA+IBusHJOGO3lYLZ96C0yMu/EnXXchFxHCPkENRQh1IqXPCrLoB64mjt6Xay2G&#10;KNtcmhZvEW4rOVLqVVosOS4UWNO6oOyy+7Ea1h+YHk/sm8l9+33eN7P3tJnWWr88d+kcRKAu/If/&#10;2m9Gw3ii1Bged+IVkMtfAAAA//8DAFBLAQItABQABgAIAAAAIQDb4fbL7gAAAIUBAAATAAAAAAAA&#10;AAAAAAAAAAAAAABbQ29udGVudF9UeXBlc10ueG1sUEsBAi0AFAAGAAgAAAAhAFr0LFu/AAAAFQEA&#10;AAsAAAAAAAAAAAAAAAAAHwEAAF9yZWxzLy5yZWxzUEsBAi0AFAAGAAgAAAAhAIm1Kf3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05" o:spid="_x0000_s1114" style="position:absolute;left:3749;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xmyAAAAN4AAAAPAAAAZHJzL2Rvd25yZXYueG1sRI9Pa8JA&#10;FMTvhX6H5RW81d1K65/UVYJQ0HqqiujtkX1NUrNvk+yq8dt3CwWPw8z8hpnOO1uJC7W+dKzhpa9A&#10;EGfOlJxr2G0/nscgfEA2WDkmDTfyMJ89PkwxMe7KX3TZhFxECPsENRQh1ImUPivIou+7mjh63661&#10;GKJsc2lavEa4reRAqaG0WHJcKLCmRUHZaXO2GhafmO4P7JvRbf1z3DaTVdqMa617T136DiJQF+7h&#10;//bSaHgdKfUGf3fiFZCzXwAAAP//AwBQSwECLQAUAAYACAAAACEA2+H2y+4AAACFAQAAEwAAAAAA&#10;AAAAAAAAAAAAAAAAW0NvbnRlbnRfVHlwZXNdLnhtbFBLAQItABQABgAIAAAAIQBa9CxbvwAAABUB&#10;AAALAAAAAAAAAAAAAAAAAB8BAABfcmVscy8ucmVsc1BLAQItABQABgAIAAAAIQDm+Yxm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06" o:spid="_x0000_s1115" style="position:absolute;left:505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IRxgAAAN4AAAAPAAAAZHJzL2Rvd25yZXYueG1sRI9Pa8JA&#10;FMTvBb/D8oTe6kYpalNXCYLgn1NVit4e2dckmn2bZFeN374rCB6HmfkNM5m1phRXalxhWUG/F4Eg&#10;Tq0uOFOw3y0+xiCcR9ZYWiYFd3Iwm3beJhhre+Mfum59JgKEXYwKcu+rWEqX5mTQ9WxFHLw/2xj0&#10;QTaZ1A3eAtyUchBFQ2mw4LCQY0XznNLz9mIUzNeY/B7Y1aP75nTc1V+rpB5XSr132+QbhKfWv8LP&#10;9lIr+BwFJDzuhCsgp/8AAAD//wMAUEsBAi0AFAAGAAgAAAAhANvh9svuAAAAhQEAABMAAAAAAAAA&#10;AAAAAAAAAAAAAFtDb250ZW50X1R5cGVzXS54bWxQSwECLQAUAAYACAAAACEAWvQsW78AAAAVAQAA&#10;CwAAAAAAAAAAAAAAAAAfAQAAX3JlbHMvLnJlbHNQSwECLQAUAAYACAAAACEAFisSEcYAAADeAAAA&#10;DwAAAAAAAAAAAAAAAAAHAgAAZHJzL2Rvd25yZXYueG1sUEsFBgAAAAADAAMAtwAAAPoCAAAAAA==&#10;" path="m,110490c,49530,46736,,104394,v57658,,104394,49530,104394,110490c208788,171450,162052,220980,104394,220980,46736,220980,,171450,,110490xe" filled="f" strokecolor="#bfbfbf" strokeweight="2.04pt">
                  <v:path arrowok="t" textboxrect="0,0,208788,220980"/>
                </v:shape>
                <v:shape id="Shape 47007" o:spid="_x0000_s1116" style="position:absolute;left:588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7eKxwAAAN4AAAAPAAAAZHJzL2Rvd25yZXYueG1sRI9Pa8JA&#10;FMTvgt9heUJvuquUxqauEoRCW0/+obS3R/Y1SZt9m2S3Gr+9Kwgeh5n5DbNY9bYWR+p85VjDdKJA&#10;EOfOVFxoOOxfx3MQPiAbrB2ThjN5WC2HgwWmxp14S8ddKESEsE9RQxlCk0rp85Is+olriKP34zqL&#10;IcqukKbDU4TbWs6UepIWK44LJTa0Lin/2/1bDesPzD6/2LfJefP7vW+f37N23mj9MOqzFxCB+nAP&#10;39pvRsNjolQC1zvxCsjlBQAA//8DAFBLAQItABQABgAIAAAAIQDb4fbL7gAAAIUBAAATAAAAAAAA&#10;AAAAAAAAAAAAAABbQ29udGVudF9UeXBlc10ueG1sUEsBAi0AFAAGAAgAAAAhAFr0LFu/AAAAFQEA&#10;AAsAAAAAAAAAAAAAAAAAHwEAAF9yZWxzLy5yZWxzUEsBAi0AFAAGAAgAAAAhAHlnt4r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08" o:spid="_x0000_s1117" style="position:absolute;left:716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P4xAAAAN4AAAAPAAAAZHJzL2Rvd25yZXYueG1sRE/LasJA&#10;FN0X/IfhCt3VmUrxER0lCEJbVz4Q3V0y1yQ2cyfJTDX+vbModHk47/mys5W4UetLxxreBwoEceZM&#10;ybmGw379NgHhA7LByjFpeJCH5aL3MsfEuDtv6bYLuYgh7BPUUIRQJ1L6rCCLfuBq4shdXGsxRNjm&#10;0rR4j+G2kkOlRtJiybGhwJpWBWU/u1+rYfWN6fHEvhk/Ntfzvpl+pc2k1vq136UzEIG68C/+c38a&#10;DR9jpeLeeCdeAbl4AgAA//8DAFBLAQItABQABgAIAAAAIQDb4fbL7gAAAIUBAAATAAAAAAAAAAAA&#10;AAAAAAAAAABbQ29udGVudF9UeXBlc10ueG1sUEsBAi0AFAAGAAgAAAAhAFr0LFu/AAAAFQEAAAsA&#10;AAAAAAAAAAAAAAAAHwEAAF9yZWxzLy5yZWxzUEsBAi0AFAAGAAgAAAAhAAj4I/jEAAAA3gAAAA8A&#10;AAAAAAAAAAAAAAAABwIAAGRycy9kb3ducmV2LnhtbFBLBQYAAAAAAwADALcAAAD4AgAAAAA=&#10;" path="m,110490c,49530,46736,,104394,v57658,,104394,49530,104394,110490c208788,171450,162052,220980,104394,220980,46736,220980,,171450,,110490xe" filled="f" strokecolor="#bfbfbf" strokeweight="2.04pt">
                  <v:path arrowok="t" textboxrect="0,0,208788,220980"/>
                </v:shape>
                <v:shape id="Shape 47009" o:spid="_x0000_s1118" style="position:absolute;left:797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IZjxwAAAN4AAAAPAAAAZHJzL2Rvd25yZXYueG1sRI9Pa8JA&#10;FMTvhX6H5Qm91V1L8U90lSAUWj1VRfT2yD6TaPZtkt1q/PZdodDjMDO/YWaLzlbiSq0vHWsY9BUI&#10;4syZknMNu+3H6xiED8gGK8ek4U4eFvPnpxkmxt34m66bkIsIYZ+ghiKEOpHSZwVZ9H1XE0fv5FqL&#10;Ico2l6bFW4TbSr4pNZQWS44LBda0LCi7bH6shuUK0/2BfTO6r8/HbTP5SptxrfVLr0unIAJ14T/8&#10;1/40Gt5HSk3gcSdeATn/BQAA//8DAFBLAQItABQABgAIAAAAIQDb4fbL7gAAAIUBAAATAAAAAAAA&#10;AAAAAAAAAAAAAABbQ29udGVudF9UeXBlc10ueG1sUEsBAi0AFAAGAAgAAAAhAFr0LFu/AAAAFQEA&#10;AAsAAAAAAAAAAAAAAAAAHwEAAF9yZWxzLy5yZWxzUEsBAi0AFAAGAAgAAAAhAGe0hmP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10" o:spid="_x0000_s1119" style="position:absolute;left:9098;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QGxgAAAN4AAAAPAAAAZHJzL2Rvd25yZXYueG1sRI/NaoNA&#10;FIX3hb7DcAvd1TFJSYJ1DBoIZNEuonmAW+dWpc4dcSZG+/SdRaHLw/njSw+z6cVEo+ssK1hFMQji&#10;2uqOGwXX6vSyB+E8ssbeMilYyMEhe3xIMdH2zheaSt+IMMIuQQWt90MipatbMugiOxAH78uOBn2Q&#10;YyP1iPcwbnq5juOtNNhxeGhxoGNL9Xd5MwqKU1+bn2NeLfJzcdP5fd6sPwqlnp/m/A2Ep9n/h//a&#10;Z63gdRevAkDACSggs18AAAD//wMAUEsBAi0AFAAGAAgAAAAhANvh9svuAAAAhQEAABMAAAAAAAAA&#10;AAAAAAAAAAAAAFtDb250ZW50X1R5cGVzXS54bWxQSwECLQAUAAYACAAAACEAWvQsW78AAAAVAQAA&#10;CwAAAAAAAAAAAAAAAAAfAQAAX3JlbHMvLnJlbHNQSwECLQAUAAYACAAAACEAn3bEBsYAAADeAAAA&#10;DwAAAAAAAAAAAAAAAAAHAgAAZHJzL2Rvd25yZXYueG1sUEsFBgAAAAADAAMAtwAAAPoCAAAAAA==&#10;" path="m,110490c,49530,47117,,105156,v58039,,105156,49530,105156,110490c210312,171450,163195,220980,105156,220980,47117,220980,,171450,,110490xe" filled="f" strokecolor="#bfbfbf" strokeweight="2.04pt">
                  <v:path arrowok="t" textboxrect="0,0,210312,220980"/>
                </v:shape>
                <v:shape id="Shape 47011" o:spid="_x0000_s1120" style="position:absolute;left:10165;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GdxwAAAN4AAAAPAAAAZHJzL2Rvd25yZXYueG1sRI9Ba8JA&#10;FITvBf/D8oTemk3SUiW6ihEED+2hxh/wzD6TYPZtyK4x6a/vFgo9DjPzDbPejqYVA/WusawgiWIQ&#10;xKXVDVcKzsXhZQnCeWSNrWVSMJGD7Wb2tMZM2wd/0XDylQgQdhkqqL3vMildWZNBF9mOOHhX2xv0&#10;QfaV1D0+Aty0Mo3jd2mw4bBQY0f7msrb6W4U5Ie2NN/7XTHJy+SG48f4mn7mSj3Px90KhKfR/4f/&#10;2ket4G0RJwn83glXQG5+AAAA//8DAFBLAQItABQABgAIAAAAIQDb4fbL7gAAAIUBAAATAAAAAAAA&#10;AAAAAAAAAAAAAABbQ29udGVudF9UeXBlc10ueG1sUEsBAi0AFAAGAAgAAAAhAFr0LFu/AAAAFQEA&#10;AAsAAAAAAAAAAAAAAAAAHwEAAF9yZWxzLy5yZWxzUEsBAi0AFAAGAAgAAAAhAPA6YZ3HAAAA3gAA&#10;AA8AAAAAAAAAAAAAAAAABwIAAGRycy9kb3ducmV2LnhtbFBLBQYAAAAAAwADALcAAAD7AgAAAAA=&#10;" path="m,110490c,49530,47117,,105156,v58039,,105156,49530,105156,110490c210312,171450,163195,220980,105156,220980,47117,220980,,171450,,110490xe" filled="f" strokecolor="#bfbfbf" strokeweight="2.04pt">
                  <v:path arrowok="t" textboxrect="0,0,210312,220980"/>
                </v:shape>
                <v:shape id="Shape 47012" o:spid="_x0000_s1121" style="position:absolute;left:1091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YLPxwAAAN4AAAAPAAAAZHJzL2Rvd25yZXYueG1sRI9Ba8JA&#10;FITvQv/D8gq96SZSNI1uJAiFVk/VUvT2yD6TtNm3SXar8d93BaHHYWa+YZarwTTiTL2rLSuIJxEI&#10;4sLqmksFn/vXcQLCeWSNjWVScCUHq+xhtMRU2wt/0HnnSxEg7FJUUHnfplK6oiKDbmJb4uCdbG/Q&#10;B9mXUvd4CXDTyGkUzaTBmsNChS2tKyp+dr9GwXqD+deBXTe/br+P++7lPe+SVqmnxyFfgPA0+P/w&#10;vf2mFTzPo3gKtzvhCsjsDwAA//8DAFBLAQItABQABgAIAAAAIQDb4fbL7gAAAIUBAAATAAAAAAAA&#10;AAAAAAAAAAAAAABbQ29udGVudF9UeXBlc10ueG1sUEsBAi0AFAAGAAgAAAAhAFr0LFu/AAAAFQEA&#10;AAsAAAAAAAAAAAAAAAAAHwEAAF9yZWxzLy5yZWxzUEsBAi0AFAAGAAgAAAAhAOzJgs/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13" o:spid="_x0000_s1122" style="position:absolute;left:1223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dUyAAAAN4AAAAPAAAAZHJzL2Rvd25yZXYueG1sRI9La8Mw&#10;EITvhf4HsYXcGtlpycONHEygkDanPAjpbbG2thtrZVtq4vz7qhDIcZiZb5j5oje1OFPnKssK4mEE&#10;gji3uuJCwX73/jwF4TyyxtoyKbiSg0X6+DDHRNsLb+i89YUIEHYJKii9bxIpXV6SQTe0DXHwvm1n&#10;0AfZFVJ3eAlwU8tRFI2lwYrDQokNLUvKT9tfo2D5idnhyK6dXNc/X7t29pG100apwVOfvYHw1Pt7&#10;+NZeaQWvkyh+gf874QrI9A8AAP//AwBQSwECLQAUAAYACAAAACEA2+H2y+4AAACFAQAAEwAAAAAA&#10;AAAAAAAAAAAAAAAAW0NvbnRlbnRfVHlwZXNdLnhtbFBLAQItABQABgAIAAAAIQBa9CxbvwAAABUB&#10;AAALAAAAAAAAAAAAAAAAAB8BAABfcmVscy8ucmVsc1BLAQItABQABgAIAAAAIQCDhSdU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14" o:spid="_x0000_s1123" style="position:absolute;left:1306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8gxwAAAN4AAAAPAAAAZHJzL2Rvd25yZXYueG1sRI9Pi8Iw&#10;FMTvgt8hPGFvmrrIWqtRirCwf07qInp7NM+22ry0TVbrtzcLwh6HmfkNs1h1phJXal1pWcF4FIEg&#10;zqwuOVfws3sfxiCcR9ZYWSYFd3KwWvZ7C0y0vfGGrlufiwBhl6CCwvs6kdJlBRl0I1sTB+9kW4M+&#10;yDaXusVbgJtKvkbRmzRYclgosKZ1Qdll+2sUrL8w3R/YNdP79/m4a2afaRPXSr0MunQOwlPn/8PP&#10;9odWMJlG4wn83QlXQC4fAAAA//8DAFBLAQItABQABgAIAAAAIQDb4fbL7gAAAIUBAAATAAAAAAAA&#10;AAAAAAAAAAAAAABbQ29udGVudF9UeXBlc10ueG1sUEsBAi0AFAAGAAgAAAAhAFr0LFu/AAAAFQEA&#10;AAsAAAAAAAAAAAAAAAAAHwEAAF9yZWxzLy5yZWxzUEsBAi0AFAAGAAgAAAAhAAxsvyD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15" o:spid="_x0000_s1124" style="position:absolute;left:1434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q7yAAAAN4AAAAPAAAAZHJzL2Rvd25yZXYueG1sRI9La8Mw&#10;EITvhf4HsYXcGtmhzcONHEygkDanPAjpbbG2thtrZVtq4vz7qhDIcZiZb5j5oje1OFPnKssK4mEE&#10;gji3uuJCwX73/jwF4TyyxtoyKbiSg0X6+DDHRNsLb+i89YUIEHYJKii9bxIpXV6SQTe0DXHwvm1n&#10;0AfZFVJ3eAlwU8tRFI2lwYrDQokNLUvKT9tfo2D5idnhyK6dXNc/X7t29pG100apwVOfvYHw1Pt7&#10;+NZeaQUvkyh+hf874QrI9A8AAP//AwBQSwECLQAUAAYACAAAACEA2+H2y+4AAACFAQAAEwAAAAAA&#10;AAAAAAAAAAAAAAAAW0NvbnRlbnRfVHlwZXNdLnhtbFBLAQItABQABgAIAAAAIQBa9CxbvwAAABUB&#10;AAALAAAAAAAAAAAAAAAAAB8BAABfcmVscy8ucmVsc1BLAQItABQABgAIAAAAIQBjIBq7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16" o:spid="_x0000_s1125" style="position:absolute;left:1514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oTMxwAAAN4AAAAPAAAAZHJzL2Rvd25yZXYueG1sRI9Pi8Iw&#10;FMTvgt8hPGFvmrosWqtRirCwf07qInp7NM+22ry0TVbrtzcLwh6HmfkNs1h1phJXal1pWcF4FIEg&#10;zqwuOVfws3sfxiCcR9ZYWSYFd3KwWvZ7C0y0vfGGrlufiwBhl6CCwvs6kdJlBRl0I1sTB+9kW4M+&#10;yDaXusVbgJtKvkbRRBosOSwUWNO6oOyy/TUK1l+Y7g/smun9+3zcNbPPtIlrpV4GXToH4anz/+Fn&#10;+0MreJtG4wn83QlXQC4fAAAA//8DAFBLAQItABQABgAIAAAAIQDb4fbL7gAAAIUBAAATAAAAAAAA&#10;AAAAAAAAAAAAAABbQ29udGVudF9UeXBlc10ueG1sUEsBAi0AFAAGAAgAAAAhAFr0LFu/AAAAFQEA&#10;AAsAAAAAAAAAAAAAAAAAHwEAAF9yZWxzLy5yZWxzUEsBAi0AFAAGAAgAAAAhAJPyhMz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17" o:spid="_x0000_s1126" style="position:absolute;left:16276;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1xyxwAAAN4AAAAPAAAAZHJzL2Rvd25yZXYueG1sRI/NisJA&#10;EITvwr7D0AvedOIPusRMRAXBgx78eYDeTJuEzfSEzGxM9ul3BMFjUVVfUcm6M5VoqXGlZQWTcQSC&#10;OLO65FzB7boffYFwHlljZZkU9ORgnX4MEoy1ffCZ2ovPRYCwi1FB4X0dS+myggy6sa2Jg3e3jUEf&#10;ZJNL3eAjwE0lp1G0kAZLDgsF1rQrKPu5/BoF232Vmb/d5trL7961h2M3m562Sg0/u80KhKfOv8Ov&#10;9kErmC+jyRKed8IVkOk/AAAA//8DAFBLAQItABQABgAIAAAAIQDb4fbL7gAAAIUBAAATAAAAAAAA&#10;AAAAAAAAAAAAAABbQ29udGVudF9UeXBlc10ueG1sUEsBAi0AFAAGAAgAAAAhAFr0LFu/AAAAFQEA&#10;AAsAAAAAAAAAAAAAAAAAHwEAAF9yZWxzLy5yZWxzUEsBAi0AFAAGAAgAAAAhABCfXHLHAAAA3gAA&#10;AA8AAAAAAAAAAAAAAAAABwIAAGRycy9kb3ducmV2LnhtbFBLBQYAAAAAAwADALcAAAD7AgAAAAA=&#10;" path="m,110490c,49530,47117,,105156,v58039,,105156,49530,105156,110490c210312,171450,163195,220980,105156,220980,47117,220980,,171450,,110490xe" filled="f" strokecolor="#bfbfbf" strokeweight="2.04pt">
                  <v:path arrowok="t" textboxrect="0,0,210312,220980"/>
                </v:shape>
                <v:shape id="Shape 47018" o:spid="_x0000_s1127" style="position:absolute;left:17343;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gAxAAAAN4AAAAPAAAAZHJzL2Rvd25yZXYueG1sRE/NaoNA&#10;EL4X+g7LFHqra5KSBOsaNBDIoT1E8wBTd6pSd1bcjdE+ffdQ6PHj+08Ps+nFRKPrLCtYRTEI4trq&#10;jhsF1+r0sgfhPLLG3jIpWMjBIXt8SDHR9s4XmkrfiBDCLkEFrfdDIqWrWzLoIjsQB+7LjgZ9gGMj&#10;9Yj3EG56uY7jrTTYcWhocaBjS/V3eTMKilNfm59jXi3yc3HT+X3erD8KpZ6f5vwNhKfZ/4v/3Get&#10;4HUXr8LecCdcAZn9AgAA//8DAFBLAQItABQABgAIAAAAIQDb4fbL7gAAAIUBAAATAAAAAAAAAAAA&#10;AAAAAAAAAABbQ29udGVudF9UeXBlc10ueG1sUEsBAi0AFAAGAAgAAAAhAFr0LFu/AAAAFQEAAAsA&#10;AAAAAAAAAAAAAAAAHwEAAF9yZWxzLy5yZWxzUEsBAi0AFAAGAAgAAAAhAGEAyADEAAAA3gAAAA8A&#10;AAAAAAAAAAAAAAAABwIAAGRycy9kb3ducmV2LnhtbFBLBQYAAAAAAwADALcAAAD4AgAAAAA=&#10;" path="m,110490c,49530,47117,,105156,v58039,,105156,49530,105156,110490c210312,171450,163195,220980,105156,220980,47117,220980,,171450,,110490xe" filled="f" strokecolor="#bfbfbf" strokeweight="2.04pt">
                  <v:path arrowok="t" textboxrect="0,0,210312,220980"/>
                </v:shape>
                <v:shape id="Shape 47019" o:spid="_x0000_s1128" style="position:absolute;left:1808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C+yAAAAN4AAAAPAAAAZHJzL2Rvd25yZXYueG1sRI9Pa8JA&#10;FMTvQr/D8gRvurFIjTGrBKHQP6dqEb09sq9JavZtkt3G+O27BaHHYWZ+w6TbwdSip85VlhXMZxEI&#10;4tzqigsFn4fnaQzCeWSNtWVScCMH283DKMVE2yt/UL/3hQgQdgkqKL1vEildXpJBN7MNcfC+bGfQ&#10;B9kVUnd4DXBTy8coepIGKw4LJTa0Kym/7H+Mgt0bZscTu3Z5e/8+H9rVa9bGjVKT8ZCtQXga/H/4&#10;3n7RChbLaL6CvzvhCsjNLwAAAP//AwBQSwECLQAUAAYACAAAACEA2+H2y+4AAACFAQAAEwAAAAAA&#10;AAAAAAAAAAAAAAAAW0NvbnRlbnRfVHlwZXNdLnhtbFBLAQItABQABgAIAAAAIQBa9CxbvwAAABUB&#10;AAALAAAAAAAAAAAAAAAAAB8BAABfcmVscy8ucmVsc1BLAQItABQABgAIAAAAIQDibRC+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20" o:spid="_x0000_s1129" style="position:absolute;left:1941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3OexQAAAN4AAAAPAAAAZHJzL2Rvd25yZXYueG1sRI/NisIw&#10;FIX3gu8Q7oA7TUdk1GqUIgjqrNRBdHdprm1nmpu2iVrf3iyEWR7OH9982ZpS3KlxhWUFn4MIBHFq&#10;dcGZgp/juj8B4TyyxtIyKXiSg+Wi25ljrO2D93Q/+EyEEXYxKsi9r2IpXZqTQTewFXHwrrYx6INs&#10;MqkbfIRxU8phFH1JgwWHhxwrWuWU/h1uRsFqh8npzK4eP79/L8d6uk3qSaVU76NNZiA8tf4//G5v&#10;tILROBoGgIATUEAuXgAAAP//AwBQSwECLQAUAAYACAAAACEA2+H2y+4AAACFAQAAEwAAAAAAAAAA&#10;AAAAAAAAAAAAW0NvbnRlbnRfVHlwZXNdLnhtbFBLAQItABQABgAIAAAAIQBa9CxbvwAAABUBAAAL&#10;AAAAAAAAAAAAAAAAAB8BAABfcmVscy8ucmVsc1BLAQItABQABgAIAAAAIQC9O3OexQAAAN4AAAAP&#10;AAAAAAAAAAAAAAAAAAcCAABkcnMvZG93bnJldi54bWxQSwUGAAAAAAMAAwC3AAAA+QIAAAAA&#10;" path="m,110490c,49530,46736,,104394,v57658,,104394,49530,104394,110490c208788,171450,162052,220980,104394,220980,46736,220980,,171450,,110490xe" filled="f" strokecolor="#bfbfbf" strokeweight="2.04pt">
                  <v:path arrowok="t" textboxrect="0,0,208788,220980"/>
                </v:shape>
                <v:shape id="Shape 47021" o:spid="_x0000_s1130" style="position:absolute;left:2023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9YFxwAAAN4AAAAPAAAAZHJzL2Rvd25yZXYueG1sRI9Ba8JA&#10;FITvQv/D8gq96SZSNI1uJAiFVk/VUvT2yD6TtNm3SXar8d93BaHHYWa+YZarwTTiTL2rLSuIJxEI&#10;4sLqmksFn/vXcQLCeWSNjWVScCUHq+xhtMRU2wt/0HnnSxEg7FJUUHnfplK6oiKDbmJb4uCdbG/Q&#10;B9mXUvd4CXDTyGkUzaTBmsNChS2tKyp+dr9GwXqD+deBXTe/br+P++7lPe+SVqmnxyFfgPA0+P/w&#10;vf2mFTzPo2kMtzvhCsjsDwAA//8DAFBLAQItABQABgAIAAAAIQDb4fbL7gAAAIUBAAATAAAAAAAA&#10;AAAAAAAAAAAAAABbQ29udGVudF9UeXBlc10ueG1sUEsBAi0AFAAGAAgAAAAhAFr0LFu/AAAAFQEA&#10;AAsAAAAAAAAAAAAAAAAAHwEAAF9yZWxzLy5yZWxzUEsBAi0AFAAGAAgAAAAhANJ31gX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22" o:spid="_x0000_s1131" style="position:absolute;left:2151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hyyAAAAN4AAAAPAAAAZHJzL2Rvd25yZXYueG1sRI9Pa8JA&#10;FMTvQr/D8gq96aah+CfNKkEotHqqitjbI/uapM2+TbLbGL99VxA8DjPzGyZdDaYWPXWusqzgeRKB&#10;IM6trrhQcNi/jecgnEfWWFsmBRdysFo+jFJMtD3zJ/U7X4gAYZeggtL7JpHS5SUZdBPbEAfv23YG&#10;fZBdIXWH5wA3tYyjaCoNVhwWSmxoXVL+u/szCtYbzI4ndu3ssv352reLj6ydN0o9PQ7ZKwhPg7+H&#10;b+13reBlFsUxXO+EKyCX/wAAAP//AwBQSwECLQAUAAYACAAAACEA2+H2y+4AAACFAQAAEwAAAAAA&#10;AAAAAAAAAAAAAAAAW0NvbnRlbnRfVHlwZXNdLnhtbFBLAQItABQABgAIAAAAIQBa9CxbvwAAABUB&#10;AAALAAAAAAAAAAAAAAAAAB8BAABfcmVscy8ucmVsc1BLAQItABQABgAIAAAAIQAipUhy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23" o:spid="_x0000_s1132" style="position:absolute;left:22326;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3pyAAAAN4AAAAPAAAAZHJzL2Rvd25yZXYueG1sRI9Ba8JA&#10;FITvgv9heYXedFMVtambEASh1ZNaSnt7ZF+T1OzbJLvV+O+7BcHjMDPfMKu0N7U4U+cqywqexhEI&#10;4tzqigsF78fNaAnCeWSNtWVScCUHaTIcrDDW9sJ7Oh98IQKEXYwKSu+bWEqXl2TQjW1DHLxv2xn0&#10;QXaF1B1eAtzUchJFc2mw4rBQYkPrkvLT4dcoWG8x+/hk1y6uu5+vY/v8lrXLRqnHhz57AeGp9/fw&#10;rf2qFcwW0WQK/3fCFZDJHwAAAP//AwBQSwECLQAUAAYACAAAACEA2+H2y+4AAACFAQAAEwAAAAAA&#10;AAAAAAAAAAAAAAAAW0NvbnRlbnRfVHlwZXNdLnhtbFBLAQItABQABgAIAAAAIQBa9CxbvwAAABUB&#10;AAALAAAAAAAAAAAAAAAAAB8BAABfcmVscy8ucmVsc1BLAQItABQABgAIAAAAIQBN6e3p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24" o:spid="_x0000_s1133" style="position:absolute;left:2345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HWdxwAAAN4AAAAPAAAAZHJzL2Rvd25yZXYueG1sRI9Pa8JA&#10;FMTvBb/D8gre6qYiaqOrBEHwz6kqRW+P7DNJm32bZFeN374rCB6HmfkNM523phRXalxhWcFnLwJB&#10;nFpdcKbgsF9+jEE4j6yxtEwK7uRgPuu8TTHW9sbfdN35TAQIuxgV5N5XsZQuzcmg69mKOHhn2xj0&#10;QTaZ1A3eAtyUsh9FQ2mw4LCQY0WLnNK/3cUoWGww+Tmyq0f37e9pX3+tk3pcKdV9b5MJCE+tf4Wf&#10;7ZVWMBhF/QE87oQrIGf/AAAA//8DAFBLAQItABQABgAIAAAAIQDb4fbL7gAAAIUBAAATAAAAAAAA&#10;AAAAAAAAAAAAAABbQ29udGVudF9UeXBlc10ueG1sUEsBAi0AFAAGAAgAAAAhAFr0LFu/AAAAFQEA&#10;AAsAAAAAAAAAAAAAAAAAHwEAAF9yZWxzLy5yZWxzUEsBAi0AFAAGAAgAAAAhAMIAdZ3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25" o:spid="_x0000_s1134" style="position:absolute;left:2452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NAGyAAAAN4AAAAPAAAAZHJzL2Rvd25yZXYueG1sRI9Pa8JA&#10;FMTvgt9heYXedFPxX1M3IQhCqye1lPb2yL4mqdm3SXar8dt3C4LHYWZ+w6zS3tTiTJ2rLCt4Gkcg&#10;iHOrKy4UvB83oyUI55E11pZJwZUcpMlwsMJY2wvv6XzwhQgQdjEqKL1vYildXpJBN7YNcfC+bWfQ&#10;B9kVUnd4CXBTy0kUzaXBisNCiQ2tS8pPh1+jYL3F7OOTXbu47n6+ju3zW9YuG6UeH/rsBYSn3t/D&#10;t/arVjBdRJMZ/N8JV0AmfwAAAP//AwBQSwECLQAUAAYACAAAACEA2+H2y+4AAACFAQAAEwAAAAAA&#10;AAAAAAAAAAAAAAAAW0NvbnRlbnRfVHlwZXNdLnhtbFBLAQItABQABgAIAAAAIQBa9CxbvwAAABUB&#10;AAALAAAAAAAAAAAAAAAAAB8BAABfcmVscy8ucmVsc1BLAQItABQABgAIAAAAIQCtTNAG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26" o:spid="_x0000_s1135" style="position:absolute;left:2526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k5xxwAAAN4AAAAPAAAAZHJzL2Rvd25yZXYueG1sRI9Pa8JA&#10;FMTvBb/D8gre6qYiaqOrBEHwz6kqRW+P7DNJm32bZFeN374rCB6HmfkNM523phRXalxhWcFnLwJB&#10;nFpdcKbgsF9+jEE4j6yxtEwK7uRgPuu8TTHW9sbfdN35TAQIuxgV5N5XsZQuzcmg69mKOHhn2xj0&#10;QTaZ1A3eAtyUsh9FQ2mw4LCQY0WLnNK/3cUoWGww+Tmyq0f37e9pX3+tk3pcKdV9b5MJCE+tf4Wf&#10;7ZVWMBhF/SE87oQrIGf/AAAA//8DAFBLAQItABQABgAIAAAAIQDb4fbL7gAAAIUBAAATAAAAAAAA&#10;AAAAAAAAAAAAAABbQ29udGVudF9UeXBlc10ueG1sUEsBAi0AFAAGAAgAAAAhAFr0LFu/AAAAFQEA&#10;AAsAAAAAAAAAAAAAAAAAHwEAAF9yZWxzLy5yZWxzUEsBAi0AFAAGAAgAAAAhAF2eTnH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27" o:spid="_x0000_s1136" style="position:absolute;left:2657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vqxwAAAN4AAAAPAAAAZHJzL2Rvd25yZXYueG1sRI9Ba8JA&#10;FITvQv/D8gq96aZSjKZZJQiFVk9VEXt7ZF+TtNm3SXYb47/vCoLHYWa+YdLVYGrRU+cqywqeJxEI&#10;4tzqigsFh/3beA7CeWSNtWVScCEHq+XDKMVE2zN/Ur/zhQgQdgkqKL1vEildXpJBN7ENcfC+bWfQ&#10;B9kVUnd4DnBTy2kUzaTBisNCiQ2tS8p/d39GwXqD2fHEro0v25+vfbv4yNp5o9TT45C9gvA0+Hv4&#10;1n7XCl7iaBrD9U64AnL5DwAA//8DAFBLAQItABQABgAIAAAAIQDb4fbL7gAAAIUBAAATAAAAAAAA&#10;AAAAAAAAAAAAAABbQ29udGVudF9UeXBlc10ueG1sUEsBAi0AFAAGAAgAAAAhAFr0LFu/AAAAFQEA&#10;AAsAAAAAAAAAAAAAAAAAHwEAAF9yZWxzLy5yZWxzUEsBAi0AFAAGAAgAAAAhADLS6+r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28" o:spid="_x0000_s1137" style="position:absolute;left:2740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X+YwwAAAN4AAAAPAAAAZHJzL2Rvd25yZXYueG1sRE9Ni8Iw&#10;EL0L/ocwC940XZFVq1GKIKh7UhfR29CMbXebSdtErf/eHIQ9Pt73fNmaUtypcYVlBZ+DCARxanXB&#10;mYKf47o/AeE8ssbSMil4koPlotuZY6ztg/d0P/hMhBB2MSrIva9iKV2ak0E3sBVx4K62MegDbDKp&#10;G3yEcFPKYRR9SYMFh4YcK1rllP4dbkbBaofJ6cyuHj+/fy/HerpN6kmlVO+jTWYgPLX+X/x2b7SC&#10;0Tgahr3hTrgCcvECAAD//wMAUEsBAi0AFAAGAAgAAAAhANvh9svuAAAAhQEAABMAAAAAAAAAAAAA&#10;AAAAAAAAAFtDb250ZW50X1R5cGVzXS54bWxQSwECLQAUAAYACAAAACEAWvQsW78AAAAVAQAACwAA&#10;AAAAAAAAAAAAAAAfAQAAX3JlbHMvLnJlbHNQSwECLQAUAAYACAAAACEAQ01/mMMAAADeAAAADwAA&#10;AAAAAAAAAAAAAAAHAgAAZHJzL2Rvd25yZXYueG1sUEsFBgAAAAADAAMAtwAAAPcCAAAAAA==&#10;" path="m,110490c,49530,46736,,104394,v57658,,104394,49530,104394,110490c208788,171450,162052,220980,104394,220980,46736,220980,,171450,,110490xe" filled="f" strokecolor="#bfbfbf" strokeweight="2.04pt">
                  <v:path arrowok="t" textboxrect="0,0,208788,220980"/>
                </v:shape>
                <v:shape id="Shape 47029" o:spid="_x0000_s1138" style="position:absolute;left:2840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KFxQAAAN4AAAAPAAAAZHJzL2Rvd25yZXYueG1sRI9BawIx&#10;FITvhf6H8ITeauJSbF2NIkVpDx6qFsTbY/PcXdy8LJvoxn9vhEKPw8x8w8wW0TbiSp2vHWsYDRUI&#10;4sKZmksNv/v16wcIH5ANNo5Jw408LObPTzPMjet5S9ddKEWCsM9RQxVCm0vpi4os+qFriZN3cp3F&#10;kGRXStNhn+C2kZlSY2mx5rRQYUufFRXn3cVq4M1xjz2pVVyaGHB9O+BP9qX1yyAupyACxfAf/mt/&#10;Gw1v7yqbwONOugJyfgcAAP//AwBQSwECLQAUAAYACAAAACEA2+H2y+4AAACFAQAAEwAAAAAAAAAA&#10;AAAAAAAAAAAAW0NvbnRlbnRfVHlwZXNdLnhtbFBLAQItABQABgAIAAAAIQBa9CxbvwAAABUBAAAL&#10;AAAAAAAAAAAAAAAAAB8BAABfcmVscy8ucmVsc1BLAQItABQABgAIAAAAIQDZmMKFxQAAAN4AAAAP&#10;AAAAAAAAAAAAAAAAAAcCAABkcnMvZG93bnJldi54bWxQSwUGAAAAAAMAAwC3AAAA+QIAAAAA&#10;" path="m,110490c,49530,46736,,104394,v57658,,104394,49530,104394,110490c208788,171450,162052,220980,104394,220980,46736,220980,,171450,,110490xe" filled="f" strokeweight="2.04pt">
                  <v:path arrowok="t" textboxrect="0,0,208788,220980"/>
                </v:shape>
                <v:shape id="Shape 47030" o:spid="_x0000_s1139" style="position:absolute;left:30259;top:30975;width:2603;height:2262;visibility:visible;mso-wrap-style:square;v-text-anchor:top" coordsize="260350,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i5cxgAAAN4AAAAPAAAAZHJzL2Rvd25yZXYueG1sRI/NasJA&#10;FIX3Bd9huEJ3zaRWbYkZRYTQFl1Y7Sa7S+aaCc3cCZmpiW/fWRRcHs4fX74ZbSuu1PvGsYLnJAVB&#10;XDndcK3g+1w8vYHwAVlj65gU3MjDZj15yDHTbuAvup5CLeII+wwVmBC6TEpfGbLoE9cRR+/ieosh&#10;yr6WuschjttWztJ0KS02HB8MdrQzVP2cfq0CeTwv3nU96N1hfzNFOfefZXFQ6nE6blcgAo3hHv5v&#10;f2gF89f0JQJEnIgCcv0HAAD//wMAUEsBAi0AFAAGAAgAAAAhANvh9svuAAAAhQEAABMAAAAAAAAA&#10;AAAAAAAAAAAAAFtDb250ZW50X1R5cGVzXS54bWxQSwECLQAUAAYACAAAACEAWvQsW78AAAAVAQAA&#10;CwAAAAAAAAAAAAAAAAAfAQAAX3JlbHMvLnJlbHNQSwECLQAUAAYACAAAACEArYIuXMYAAADeAAAA&#10;DwAAAAAAAAAAAAAAAAAHAgAAZHJzL2Rvd25yZXYueG1sUEsFBgAAAAADAAMAtwAAAPoCAAAAAA==&#10;" path="m,l97409,18161v3429,635,5715,3937,5080,7366c101854,28956,98552,31242,95123,30607l31472,18772,260350,216535r-8255,9652l23141,28459,44069,89662v1143,3302,-635,6858,-3937,8001c36830,98806,33274,97028,32131,93726l,xe" fillcolor="black" stroked="f" strokeweight="0">
                  <v:path arrowok="t" textboxrect="0,0,260350,226187"/>
                </v:shape>
                <v:shape id="Picture 47032" o:spid="_x0000_s1140" type="#_x0000_t75" style="position:absolute;left:32087;top:32545;width:17633;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ctdyQAAAN4AAAAPAAAAZHJzL2Rvd25yZXYueG1sRI/dSgMx&#10;FITvhb5DOIXeiE26FpW1aZFCoVAVrRb07rA5+4ObkyVJu9u3bwTBy2FmvmEWq8G24kQ+NI41zKYK&#10;BHHhTMOVhs+Pzc0DiBCRDbaOScOZAqyWo6sF5sb1/E6nfaxEgnDIUUMdY5dLGYqaLIap64iTVzpv&#10;MSbpK2k89gluW5kpdSctNpwWauxoXVPxsz9aDYfy65C9rNV3+zz3b9ebcve67b3Wk/Hw9Agi0hD/&#10;w3/trdEwv1e3GfzeSVdALi8AAAD//wMAUEsBAi0AFAAGAAgAAAAhANvh9svuAAAAhQEAABMAAAAA&#10;AAAAAAAAAAAAAAAAAFtDb250ZW50X1R5cGVzXS54bWxQSwECLQAUAAYACAAAACEAWvQsW78AAAAV&#10;AQAACwAAAAAAAAAAAAAAAAAfAQAAX3JlbHMvLnJlbHNQSwECLQAUAAYACAAAACEAgKnLXckAAADe&#10;AAAADwAAAAAAAAAAAAAAAAAHAgAAZHJzL2Rvd25yZXYueG1sUEsFBgAAAAADAAMAtwAAAP0CAAAA&#10;AA==&#10;">
                  <v:imagedata r:id="rId129" o:title=""/>
                </v:shape>
                <v:rect id="Rectangle 276848" o:spid="_x0000_s1141" style="position:absolute;left:33011;top:32905;width:420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GWXxAAAAN8AAAAPAAAAZHJzL2Rvd25yZXYueG1sRE/LisIw&#10;FN0L/kO4gjtNFXFqNYr4QJejDjjuLs21LTY3pYm2M18/WQy4PJz3YtWaUryodoVlBaNhBII4tbrg&#10;TMHXZT+IQTiPrLG0TAp+yMFq2e0sMNG24RO9zj4TIYRdggpy76tESpfmZNANbUUcuLutDfoA60zq&#10;GpsQbko5jqKpNFhwaMixok1O6eP8NAoOcbX+PtrfJit3t8P18zrbXmZeqX6vXc9BeGr9W/zvPmoF&#10;449pPAmDw5/wBeTyDwAA//8DAFBLAQItABQABgAIAAAAIQDb4fbL7gAAAIUBAAATAAAAAAAAAAAA&#10;AAAAAAAAAABbQ29udGVudF9UeXBlc10ueG1sUEsBAi0AFAAGAAgAAAAhAFr0LFu/AAAAFQEAAAsA&#10;AAAAAAAAAAAAAAAAHwEAAF9yZWxzLy5yZWxzUEsBAi0AFAAGAAgAAAAhACrAZZfEAAAA3wAAAA8A&#10;AAAAAAAAAAAAAAAABwIAAGRycy9kb3ducmV2LnhtbFBLBQYAAAAAAwADALcAAAD4AgAAAAA=&#10;" filled="f" stroked="f">
                  <v:textbox inset="0,0,0,0">
                    <w:txbxContent>
                      <w:p w14:paraId="30DF9788" w14:textId="77777777" w:rsidR="00BF60AC" w:rsidRDefault="00BF60AC">
                        <w:pPr>
                          <w:spacing w:after="160" w:line="259" w:lineRule="auto"/>
                          <w:ind w:left="0" w:right="0" w:firstLine="0"/>
                          <w:jc w:val="left"/>
                        </w:pPr>
                        <w:r>
                          <w:rPr>
                            <w:rFonts w:ascii="Calibri" w:eastAsia="Calibri" w:hAnsi="Calibri" w:cs="Calibri"/>
                            <w:sz w:val="28"/>
                          </w:rPr>
                          <w:t>0.17</w:t>
                        </w:r>
                      </w:p>
                    </w:txbxContent>
                  </v:textbox>
                </v:rect>
                <v:rect id="Rectangle 276849" o:spid="_x0000_s1142" style="position:absolute;left:36165;top:32905;width:1079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MAMyAAAAN8AAAAPAAAAZHJzL2Rvd25yZXYueG1sRI9Ba8JA&#10;FITvgv9heUJvuqkUm8RsRLSix6oF29sj+0xCs29Ddmtif323UOhxmJlvmGw1mEbcqHO1ZQWPswgE&#10;cWF1zaWCt/NuGoNwHlljY5kU3MnBKh+PMky17flIt5MvRYCwS1FB5X2bSumKigy6mW2Jg3e1nUEf&#10;ZFdK3WEf4KaR8yhaSIM1h4UKW9pUVHyevoyCfdyu3w/2uy+bl4/95fWSbM+JV+phMqyXIDwN/j/8&#10;1z5oBfPnRfyUwO+f8AVk/gMAAP//AwBQSwECLQAUAAYACAAAACEA2+H2y+4AAACFAQAAEwAAAAAA&#10;AAAAAAAAAAAAAAAAW0NvbnRlbnRfVHlwZXNdLnhtbFBLAQItABQABgAIAAAAIQBa9CxbvwAAABUB&#10;AAALAAAAAAAAAAAAAAAAAB8BAABfcmVscy8ucmVsc1BLAQItABQABgAIAAAAIQBFjMAMyAAAAN8A&#10;AAAPAAAAAAAAAAAAAAAAAAcCAABkcnMvZG93bnJldi54bWxQSwUGAAAAAAMAAwC3AAAA/AIAAAAA&#10;" filled="f" stroked="f">
                  <v:textbox inset="0,0,0,0">
                    <w:txbxContent>
                      <w:p w14:paraId="7DE2585A" w14:textId="77777777" w:rsidR="00BF60AC" w:rsidRDefault="00BF60AC">
                        <w:pPr>
                          <w:spacing w:after="160" w:line="259" w:lineRule="auto"/>
                          <w:ind w:left="0" w:right="0" w:firstLine="0"/>
                          <w:jc w:val="left"/>
                        </w:pPr>
                        <w:r>
                          <w:rPr>
                            <w:rFonts w:ascii="Calibri" w:eastAsia="Calibri" w:hAnsi="Calibri" w:cs="Calibri"/>
                            <w:sz w:val="28"/>
                          </w:rPr>
                          <w:t xml:space="preserve"> m X 0.17m</w:t>
                        </w:r>
                      </w:p>
                    </w:txbxContent>
                  </v:textbox>
                </v:rect>
                <v:rect id="Rectangle 47034" o:spid="_x0000_s1143" style="position:absolute;left:44292;top:3288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xyyAAAAN4AAAAPAAAAZHJzL2Rvd25yZXYueG1sRI9ba8JA&#10;FITfC/0Pyyn0rW7aipeYjUgv6KNGQX07ZI9JaPZsyG5N9Nd3C4KPw8x8wyTz3tTiTK2rLCt4HUQg&#10;iHOrKy4U7LbfLxMQziNrrC2Tggs5mKePDwnG2na8oXPmCxEg7GJUUHrfxFK6vCSDbmAb4uCdbGvQ&#10;B9kWUrfYBbip5VsUjaTBisNCiQ19lJT/ZL9GwXLSLA4re+2K+uu43K/308/t1Cv1/NQvZiA89f4e&#10;vrVXWsFwHL0P4f9OuAIy/QMAAP//AwBQSwECLQAUAAYACAAAACEA2+H2y+4AAACFAQAAEwAAAAAA&#10;AAAAAAAAAAAAAAAAW0NvbnRlbnRfVHlwZXNdLnhtbFBLAQItABQABgAIAAAAIQBa9CxbvwAAABUB&#10;AAALAAAAAAAAAAAAAAAAAB8BAABfcmVscy8ucmVsc1BLAQItABQABgAIAAAAIQDprCxyyAAAAN4A&#10;AAAPAAAAAAAAAAAAAAAAAAcCAABkcnMvZG93bnJldi54bWxQSwUGAAAAAAMAAwC3AAAA/AIAAAAA&#10;" filled="f" stroked="f">
                  <v:textbox inset="0,0,0,0">
                    <w:txbxContent>
                      <w:p w14:paraId="7A7B3D98" w14:textId="77777777" w:rsidR="00BF60AC" w:rsidRDefault="00BF60AC">
                        <w:pPr>
                          <w:spacing w:after="160" w:line="259" w:lineRule="auto"/>
                          <w:ind w:left="0" w:right="0" w:firstLine="0"/>
                          <w:jc w:val="left"/>
                        </w:pPr>
                        <w:r>
                          <w:rPr>
                            <w:rFonts w:ascii="Times New Roman" w:eastAsia="Times New Roman" w:hAnsi="Times New Roman" w:cs="Times New Roman"/>
                            <w:sz w:val="24"/>
                          </w:rPr>
                          <w:t xml:space="preserve"> </w:t>
                        </w:r>
                      </w:p>
                    </w:txbxContent>
                  </v:textbox>
                </v:rect>
                <w10:anchorlock/>
              </v:group>
            </w:pict>
          </mc:Fallback>
        </mc:AlternateContent>
      </w:r>
    </w:p>
    <w:p w14:paraId="344C7B9A" w14:textId="49A7648E" w:rsidR="009D512D" w:rsidRDefault="00AC251D" w:rsidP="00387E82">
      <w:pPr>
        <w:ind w:right="243"/>
        <w:jc w:val="center"/>
      </w:pPr>
      <w:r>
        <w:t>Figure I.1 – Sonar Footprint at Nadir.</w:t>
      </w:r>
    </w:p>
    <w:p w14:paraId="752E96B6" w14:textId="77777777" w:rsidR="009D512D" w:rsidRDefault="00AC251D" w:rsidP="00387E82">
      <w:pPr>
        <w:spacing w:after="120" w:line="259" w:lineRule="auto"/>
        <w:ind w:left="0" w:right="243" w:firstLine="0"/>
        <w:jc w:val="left"/>
      </w:pPr>
      <w:r>
        <w:t xml:space="preserve"> </w:t>
      </w:r>
    </w:p>
    <w:p w14:paraId="1758C72B" w14:textId="77777777" w:rsidR="009D512D" w:rsidRDefault="00AC251D" w:rsidP="00387E82">
      <w:pPr>
        <w:pStyle w:val="berschrift3"/>
        <w:ind w:right="243"/>
      </w:pPr>
      <w:bookmarkStart w:id="152" w:name="_Toc3544723"/>
      <w:r>
        <w:t xml:space="preserve">I-2.3 </w:t>
      </w:r>
      <w:r>
        <w:tab/>
        <w:t>Sonar Coverage</w:t>
      </w:r>
      <w:bookmarkEnd w:id="152"/>
      <w:r>
        <w:t xml:space="preserve"> </w:t>
      </w:r>
    </w:p>
    <w:p w14:paraId="43DD8A9F" w14:textId="68C5CF09" w:rsidR="009D512D" w:rsidRDefault="00AC251D" w:rsidP="00387E82">
      <w:pPr>
        <w:spacing w:after="0"/>
        <w:ind w:left="12" w:right="243"/>
      </w:pPr>
      <w:r>
        <w:t xml:space="preserve">A benefit of multibeam sonars is the ability to collect a swath of depth estimates with each ping. The example sonar lists swath coverage as 5 times water depth. In 20 metres of water this system will ensonify 100 metres of seafloor every ping. This results in a 100 metre swath (50 metres to port and starboard) along the entire length of the survey line. See Figure </w:t>
      </w:r>
      <w:r w:rsidR="008B75F1">
        <w:t>I</w:t>
      </w:r>
      <w:r>
        <w:t xml:space="preserve">.2. </w:t>
      </w:r>
    </w:p>
    <w:p w14:paraId="388AA14C" w14:textId="77777777" w:rsidR="008B75F1" w:rsidRDefault="008B75F1" w:rsidP="00387E82">
      <w:pPr>
        <w:spacing w:after="0"/>
        <w:ind w:left="12" w:right="243"/>
      </w:pPr>
    </w:p>
    <w:p w14:paraId="251BD2F9" w14:textId="77777777" w:rsidR="009D512D" w:rsidRDefault="00AC251D" w:rsidP="00387E82">
      <w:pPr>
        <w:spacing w:after="93" w:line="259" w:lineRule="auto"/>
        <w:ind w:left="505" w:right="243" w:firstLine="0"/>
        <w:jc w:val="left"/>
      </w:pPr>
      <w:r>
        <w:rPr>
          <w:rFonts w:ascii="Calibri" w:eastAsia="Calibri" w:hAnsi="Calibri" w:cs="Calibri"/>
          <w:noProof/>
          <w:sz w:val="22"/>
          <w:lang w:val="de-DE" w:eastAsia="de-DE"/>
        </w:rPr>
        <mc:AlternateContent>
          <mc:Choice Requires="wpg">
            <w:drawing>
              <wp:inline distT="0" distB="0" distL="0" distR="0" wp14:anchorId="4C06C428" wp14:editId="3AA00E65">
                <wp:extent cx="6005830" cy="2057527"/>
                <wp:effectExtent l="0" t="0" r="0" b="0"/>
                <wp:docPr id="276992" name="Group 276992"/>
                <wp:cNvGraphicFramePr/>
                <a:graphic xmlns:a="http://schemas.openxmlformats.org/drawingml/2006/main">
                  <a:graphicData uri="http://schemas.microsoft.com/office/word/2010/wordprocessingGroup">
                    <wpg:wgp>
                      <wpg:cNvGrpSpPr/>
                      <wpg:grpSpPr>
                        <a:xfrm>
                          <a:off x="0" y="0"/>
                          <a:ext cx="6005830" cy="2057527"/>
                          <a:chOff x="0" y="0"/>
                          <a:chExt cx="6005830" cy="2057527"/>
                        </a:xfrm>
                      </wpg:grpSpPr>
                      <wps:wsp>
                        <wps:cNvPr id="293455" name="Shape 293455"/>
                        <wps:cNvSpPr/>
                        <wps:spPr>
                          <a:xfrm>
                            <a:off x="0" y="127"/>
                            <a:ext cx="4140708" cy="2057400"/>
                          </a:xfrm>
                          <a:custGeom>
                            <a:avLst/>
                            <a:gdLst/>
                            <a:ahLst/>
                            <a:cxnLst/>
                            <a:rect l="0" t="0" r="0" b="0"/>
                            <a:pathLst>
                              <a:path w="4140708" h="2057400">
                                <a:moveTo>
                                  <a:pt x="0" y="0"/>
                                </a:moveTo>
                                <a:lnTo>
                                  <a:pt x="4140708" y="0"/>
                                </a:lnTo>
                                <a:lnTo>
                                  <a:pt x="4140708" y="2057400"/>
                                </a:lnTo>
                                <a:lnTo>
                                  <a:pt x="0" y="2057400"/>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46939" name="Shape 46939"/>
                        <wps:cNvSpPr/>
                        <wps:spPr>
                          <a:xfrm>
                            <a:off x="0" y="127"/>
                            <a:ext cx="4140708" cy="2057400"/>
                          </a:xfrm>
                          <a:custGeom>
                            <a:avLst/>
                            <a:gdLst/>
                            <a:ahLst/>
                            <a:cxnLst/>
                            <a:rect l="0" t="0" r="0" b="0"/>
                            <a:pathLst>
                              <a:path w="4140708" h="2057400">
                                <a:moveTo>
                                  <a:pt x="0" y="2057400"/>
                                </a:moveTo>
                                <a:lnTo>
                                  <a:pt x="4140708" y="2057400"/>
                                </a:lnTo>
                                <a:lnTo>
                                  <a:pt x="4140708" y="0"/>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93456" name="Shape 293456"/>
                        <wps:cNvSpPr/>
                        <wps:spPr>
                          <a:xfrm>
                            <a:off x="4096512" y="127"/>
                            <a:ext cx="44196" cy="2057400"/>
                          </a:xfrm>
                          <a:custGeom>
                            <a:avLst/>
                            <a:gdLst/>
                            <a:ahLst/>
                            <a:cxnLst/>
                            <a:rect l="0" t="0" r="0" b="0"/>
                            <a:pathLst>
                              <a:path w="44196" h="2057400">
                                <a:moveTo>
                                  <a:pt x="0" y="0"/>
                                </a:moveTo>
                                <a:lnTo>
                                  <a:pt x="44196" y="0"/>
                                </a:lnTo>
                                <a:lnTo>
                                  <a:pt x="44196" y="2057400"/>
                                </a:lnTo>
                                <a:lnTo>
                                  <a:pt x="0" y="20574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6941" name="Shape 46941"/>
                        <wps:cNvSpPr/>
                        <wps:spPr>
                          <a:xfrm>
                            <a:off x="4096512" y="127"/>
                            <a:ext cx="44196" cy="2057400"/>
                          </a:xfrm>
                          <a:custGeom>
                            <a:avLst/>
                            <a:gdLst/>
                            <a:ahLst/>
                            <a:cxnLst/>
                            <a:rect l="0" t="0" r="0" b="0"/>
                            <a:pathLst>
                              <a:path w="44196" h="2057400">
                                <a:moveTo>
                                  <a:pt x="0" y="2057400"/>
                                </a:moveTo>
                                <a:lnTo>
                                  <a:pt x="44196" y="2057400"/>
                                </a:lnTo>
                                <a:lnTo>
                                  <a:pt x="44196" y="0"/>
                                </a:lnTo>
                                <a:lnTo>
                                  <a:pt x="0" y="0"/>
                                </a:lnTo>
                                <a:close/>
                              </a:path>
                            </a:pathLst>
                          </a:custGeom>
                          <a:ln w="25908" cap="flat">
                            <a:round/>
                          </a:ln>
                        </wps:spPr>
                        <wps:style>
                          <a:lnRef idx="1">
                            <a:srgbClr val="000000"/>
                          </a:lnRef>
                          <a:fillRef idx="0">
                            <a:srgbClr val="000000">
                              <a:alpha val="0"/>
                            </a:srgbClr>
                          </a:fillRef>
                          <a:effectRef idx="0">
                            <a:scrgbClr r="0" g="0" b="0"/>
                          </a:effectRef>
                          <a:fontRef idx="none"/>
                        </wps:style>
                        <wps:bodyPr/>
                      </wps:wsp>
                      <wps:wsp>
                        <wps:cNvPr id="46942" name="Shape 46942"/>
                        <wps:cNvSpPr/>
                        <wps:spPr>
                          <a:xfrm>
                            <a:off x="0" y="1028827"/>
                            <a:ext cx="6005830" cy="0"/>
                          </a:xfrm>
                          <a:custGeom>
                            <a:avLst/>
                            <a:gdLst/>
                            <a:ahLst/>
                            <a:cxnLst/>
                            <a:rect l="0" t="0" r="0" b="0"/>
                            <a:pathLst>
                              <a:path w="6005830">
                                <a:moveTo>
                                  <a:pt x="0" y="0"/>
                                </a:moveTo>
                                <a:lnTo>
                                  <a:pt x="6005830" y="0"/>
                                </a:lnTo>
                              </a:path>
                            </a:pathLst>
                          </a:custGeom>
                          <a:ln w="19812" cap="flat">
                            <a:custDash>
                              <a:ds d="468000" sp="156000"/>
                            </a:custDash>
                            <a:round/>
                          </a:ln>
                        </wps:spPr>
                        <wps:style>
                          <a:lnRef idx="1">
                            <a:srgbClr val="000000"/>
                          </a:lnRef>
                          <a:fillRef idx="0">
                            <a:srgbClr val="000000">
                              <a:alpha val="0"/>
                            </a:srgbClr>
                          </a:fillRef>
                          <a:effectRef idx="0">
                            <a:scrgbClr r="0" g="0" b="0"/>
                          </a:effectRef>
                          <a:fontRef idx="none"/>
                        </wps:style>
                        <wps:bodyPr/>
                      </wps:wsp>
                      <wps:wsp>
                        <wps:cNvPr id="293457" name="Shape 293457"/>
                        <wps:cNvSpPr/>
                        <wps:spPr>
                          <a:xfrm>
                            <a:off x="3662172" y="902335"/>
                            <a:ext cx="658368" cy="256032"/>
                          </a:xfrm>
                          <a:custGeom>
                            <a:avLst/>
                            <a:gdLst/>
                            <a:ahLst/>
                            <a:cxnLst/>
                            <a:rect l="0" t="0" r="0" b="0"/>
                            <a:pathLst>
                              <a:path w="658368" h="256032">
                                <a:moveTo>
                                  <a:pt x="0" y="0"/>
                                </a:moveTo>
                                <a:lnTo>
                                  <a:pt x="658368" y="0"/>
                                </a:lnTo>
                                <a:lnTo>
                                  <a:pt x="658368" y="256032"/>
                                </a:lnTo>
                                <a:lnTo>
                                  <a:pt x="0" y="25603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46944" name="Shape 46944"/>
                        <wps:cNvSpPr/>
                        <wps:spPr>
                          <a:xfrm>
                            <a:off x="3662172" y="902335"/>
                            <a:ext cx="658368" cy="256032"/>
                          </a:xfrm>
                          <a:custGeom>
                            <a:avLst/>
                            <a:gdLst/>
                            <a:ahLst/>
                            <a:cxnLst/>
                            <a:rect l="0" t="0" r="0" b="0"/>
                            <a:pathLst>
                              <a:path w="658368" h="256032">
                                <a:moveTo>
                                  <a:pt x="0" y="256032"/>
                                </a:moveTo>
                                <a:lnTo>
                                  <a:pt x="658368" y="256032"/>
                                </a:lnTo>
                                <a:lnTo>
                                  <a:pt x="658368" y="0"/>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46945" name="Shape 46945"/>
                        <wps:cNvSpPr/>
                        <wps:spPr>
                          <a:xfrm>
                            <a:off x="4320540" y="902335"/>
                            <a:ext cx="220980" cy="256032"/>
                          </a:xfrm>
                          <a:custGeom>
                            <a:avLst/>
                            <a:gdLst/>
                            <a:ahLst/>
                            <a:cxnLst/>
                            <a:rect l="0" t="0" r="0" b="0"/>
                            <a:pathLst>
                              <a:path w="220980" h="256032">
                                <a:moveTo>
                                  <a:pt x="0" y="0"/>
                                </a:moveTo>
                                <a:lnTo>
                                  <a:pt x="220980" y="128015"/>
                                </a:lnTo>
                                <a:lnTo>
                                  <a:pt x="0" y="256032"/>
                                </a:lnTo>
                                <a:lnTo>
                                  <a:pt x="0"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946" name="Shape 46946"/>
                        <wps:cNvSpPr/>
                        <wps:spPr>
                          <a:xfrm>
                            <a:off x="4320540" y="902335"/>
                            <a:ext cx="220980" cy="256032"/>
                          </a:xfrm>
                          <a:custGeom>
                            <a:avLst/>
                            <a:gdLst/>
                            <a:ahLst/>
                            <a:cxnLst/>
                            <a:rect l="0" t="0" r="0" b="0"/>
                            <a:pathLst>
                              <a:path w="220980" h="256032">
                                <a:moveTo>
                                  <a:pt x="0" y="0"/>
                                </a:moveTo>
                                <a:lnTo>
                                  <a:pt x="220980" y="128015"/>
                                </a:lnTo>
                                <a:lnTo>
                                  <a:pt x="0" y="256032"/>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46947" name="Shape 46947"/>
                        <wps:cNvSpPr/>
                        <wps:spPr>
                          <a:xfrm>
                            <a:off x="2935097" y="0"/>
                            <a:ext cx="134366" cy="1030986"/>
                          </a:xfrm>
                          <a:custGeom>
                            <a:avLst/>
                            <a:gdLst/>
                            <a:ahLst/>
                            <a:cxnLst/>
                            <a:rect l="0" t="0" r="0" b="0"/>
                            <a:pathLst>
                              <a:path w="134366" h="1030986">
                                <a:moveTo>
                                  <a:pt x="67183" y="0"/>
                                </a:moveTo>
                                <a:lnTo>
                                  <a:pt x="130302" y="108331"/>
                                </a:lnTo>
                                <a:cubicBezTo>
                                  <a:pt x="134366" y="115316"/>
                                  <a:pt x="132080" y="124079"/>
                                  <a:pt x="125095" y="128143"/>
                                </a:cubicBezTo>
                                <a:cubicBezTo>
                                  <a:pt x="118237" y="132207"/>
                                  <a:pt x="109347" y="129920"/>
                                  <a:pt x="105410" y="122936"/>
                                </a:cubicBezTo>
                                <a:lnTo>
                                  <a:pt x="81661" y="82223"/>
                                </a:lnTo>
                                <a:lnTo>
                                  <a:pt x="81661" y="1030986"/>
                                </a:lnTo>
                                <a:lnTo>
                                  <a:pt x="52705" y="1030986"/>
                                </a:lnTo>
                                <a:lnTo>
                                  <a:pt x="52705" y="82224"/>
                                </a:lnTo>
                                <a:lnTo>
                                  <a:pt x="28956" y="122936"/>
                                </a:lnTo>
                                <a:cubicBezTo>
                                  <a:pt x="25019" y="129920"/>
                                  <a:pt x="16129" y="132207"/>
                                  <a:pt x="9271" y="128143"/>
                                </a:cubicBezTo>
                                <a:cubicBezTo>
                                  <a:pt x="2286" y="124079"/>
                                  <a:pt x="0" y="115316"/>
                                  <a:pt x="4064" y="108331"/>
                                </a:cubicBezTo>
                                <a:lnTo>
                                  <a:pt x="67183"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46948" name="Shape 46948"/>
                        <wps:cNvSpPr/>
                        <wps:spPr>
                          <a:xfrm>
                            <a:off x="2935097" y="1030351"/>
                            <a:ext cx="134366" cy="1026668"/>
                          </a:xfrm>
                          <a:custGeom>
                            <a:avLst/>
                            <a:gdLst/>
                            <a:ahLst/>
                            <a:cxnLst/>
                            <a:rect l="0" t="0" r="0" b="0"/>
                            <a:pathLst>
                              <a:path w="134366" h="1026668">
                                <a:moveTo>
                                  <a:pt x="52705" y="0"/>
                                </a:moveTo>
                                <a:lnTo>
                                  <a:pt x="81661" y="0"/>
                                </a:lnTo>
                                <a:lnTo>
                                  <a:pt x="81661" y="944445"/>
                                </a:lnTo>
                                <a:lnTo>
                                  <a:pt x="105410" y="903732"/>
                                </a:lnTo>
                                <a:cubicBezTo>
                                  <a:pt x="109347" y="896874"/>
                                  <a:pt x="118237" y="894461"/>
                                  <a:pt x="125095" y="898525"/>
                                </a:cubicBezTo>
                                <a:cubicBezTo>
                                  <a:pt x="132080" y="902589"/>
                                  <a:pt x="134366" y="911479"/>
                                  <a:pt x="130302" y="918337"/>
                                </a:cubicBezTo>
                                <a:lnTo>
                                  <a:pt x="67183" y="1026668"/>
                                </a:lnTo>
                                <a:lnTo>
                                  <a:pt x="4064" y="918337"/>
                                </a:lnTo>
                                <a:cubicBezTo>
                                  <a:pt x="0" y="911479"/>
                                  <a:pt x="2286" y="902589"/>
                                  <a:pt x="9271" y="898525"/>
                                </a:cubicBezTo>
                                <a:cubicBezTo>
                                  <a:pt x="16129" y="894461"/>
                                  <a:pt x="25019" y="896874"/>
                                  <a:pt x="28956" y="903732"/>
                                </a:cubicBezTo>
                                <a:lnTo>
                                  <a:pt x="52705" y="944445"/>
                                </a:lnTo>
                                <a:lnTo>
                                  <a:pt x="52705" y="0"/>
                                </a:lnTo>
                                <a:close/>
                              </a:path>
                            </a:pathLst>
                          </a:custGeom>
                          <a:ln w="0" cap="flat">
                            <a:round/>
                          </a:ln>
                        </wps:spPr>
                        <wps:style>
                          <a:lnRef idx="0">
                            <a:srgbClr val="000000">
                              <a:alpha val="0"/>
                            </a:srgbClr>
                          </a:lnRef>
                          <a:fillRef idx="1">
                            <a:srgbClr val="006600"/>
                          </a:fillRef>
                          <a:effectRef idx="0">
                            <a:scrgbClr r="0" g="0" b="0"/>
                          </a:effectRef>
                          <a:fontRef idx="none"/>
                        </wps:style>
                        <wps:bodyPr/>
                      </wps:wsp>
                      <wps:wsp>
                        <wps:cNvPr id="293458" name="Shape 293458"/>
                        <wps:cNvSpPr/>
                        <wps:spPr>
                          <a:xfrm>
                            <a:off x="2753106" y="362077"/>
                            <a:ext cx="626364" cy="440436"/>
                          </a:xfrm>
                          <a:custGeom>
                            <a:avLst/>
                            <a:gdLst/>
                            <a:ahLst/>
                            <a:cxnLst/>
                            <a:rect l="0" t="0" r="0" b="0"/>
                            <a:pathLst>
                              <a:path w="626364" h="440436">
                                <a:moveTo>
                                  <a:pt x="0" y="0"/>
                                </a:moveTo>
                                <a:lnTo>
                                  <a:pt x="626364" y="0"/>
                                </a:lnTo>
                                <a:lnTo>
                                  <a:pt x="626364" y="440436"/>
                                </a:lnTo>
                                <a:lnTo>
                                  <a:pt x="0" y="440436"/>
                                </a:lnTo>
                                <a:lnTo>
                                  <a:pt x="0" y="0"/>
                                </a:lnTo>
                              </a:path>
                            </a:pathLst>
                          </a:custGeom>
                          <a:ln w="0" cap="flat">
                            <a:round/>
                          </a:ln>
                        </wps:spPr>
                        <wps:style>
                          <a:lnRef idx="0">
                            <a:srgbClr val="000000">
                              <a:alpha val="0"/>
                            </a:srgbClr>
                          </a:lnRef>
                          <a:fillRef idx="1">
                            <a:srgbClr val="A6A6A6"/>
                          </a:fillRef>
                          <a:effectRef idx="0">
                            <a:scrgbClr r="0" g="0" b="0"/>
                          </a:effectRef>
                          <a:fontRef idx="none"/>
                        </wps:style>
                        <wps:bodyPr/>
                      </wps:wsp>
                      <pic:pic xmlns:pic="http://schemas.openxmlformats.org/drawingml/2006/picture">
                        <pic:nvPicPr>
                          <pic:cNvPr id="46951" name="Picture 46951"/>
                          <pic:cNvPicPr/>
                        </pic:nvPicPr>
                        <pic:blipFill>
                          <a:blip r:embed="rId130" cstate="email">
                            <a:extLst>
                              <a:ext uri="{28A0092B-C50C-407E-A947-70E740481C1C}">
                                <a14:useLocalDpi xmlns:a14="http://schemas.microsoft.com/office/drawing/2010/main"/>
                              </a:ext>
                            </a:extLst>
                          </a:blip>
                          <a:stretch>
                            <a:fillRect/>
                          </a:stretch>
                        </pic:blipFill>
                        <pic:spPr>
                          <a:xfrm>
                            <a:off x="2753106" y="407797"/>
                            <a:ext cx="626364" cy="348996"/>
                          </a:xfrm>
                          <a:prstGeom prst="rect">
                            <a:avLst/>
                          </a:prstGeom>
                        </pic:spPr>
                      </pic:pic>
                      <wps:wsp>
                        <wps:cNvPr id="276852" name="Rectangle 276852"/>
                        <wps:cNvSpPr/>
                        <wps:spPr>
                          <a:xfrm>
                            <a:off x="2845435" y="439166"/>
                            <a:ext cx="206138" cy="206453"/>
                          </a:xfrm>
                          <a:prstGeom prst="rect">
                            <a:avLst/>
                          </a:prstGeom>
                          <a:ln>
                            <a:noFill/>
                          </a:ln>
                        </wps:spPr>
                        <wps:txbx>
                          <w:txbxContent>
                            <w:p w14:paraId="6EC30461" w14:textId="77777777" w:rsidR="00BF60AC" w:rsidRDefault="00BF60AC">
                              <w:pPr>
                                <w:spacing w:after="160" w:line="259" w:lineRule="auto"/>
                                <w:ind w:left="0" w:right="0" w:firstLine="0"/>
                                <w:jc w:val="left"/>
                              </w:pPr>
                              <w:r>
                                <w:rPr>
                                  <w:rFonts w:ascii="Calibri" w:eastAsia="Calibri" w:hAnsi="Calibri" w:cs="Calibri"/>
                                  <w:b/>
                                  <w:color w:val="FFFFFF"/>
                                  <w:sz w:val="24"/>
                                </w:rPr>
                                <w:t>50</w:t>
                              </w:r>
                            </w:p>
                          </w:txbxContent>
                        </wps:txbx>
                        <wps:bodyPr horzOverflow="overflow" vert="horz" lIns="0" tIns="0" rIns="0" bIns="0" rtlCol="0">
                          <a:noAutofit/>
                        </wps:bodyPr>
                      </wps:wsp>
                      <wps:wsp>
                        <wps:cNvPr id="276853" name="Rectangle 276853"/>
                        <wps:cNvSpPr/>
                        <wps:spPr>
                          <a:xfrm>
                            <a:off x="3000883" y="439166"/>
                            <a:ext cx="164789" cy="206453"/>
                          </a:xfrm>
                          <a:prstGeom prst="rect">
                            <a:avLst/>
                          </a:prstGeom>
                          <a:ln>
                            <a:noFill/>
                          </a:ln>
                        </wps:spPr>
                        <wps:txbx>
                          <w:txbxContent>
                            <w:p w14:paraId="7367B92F" w14:textId="77777777" w:rsidR="00BF60AC" w:rsidRDefault="00BF60AC">
                              <w:pPr>
                                <w:spacing w:after="160" w:line="259" w:lineRule="auto"/>
                                <w:ind w:left="0" w:right="0" w:firstLine="0"/>
                                <w:jc w:val="left"/>
                              </w:pPr>
                              <w:r>
                                <w:rPr>
                                  <w:rFonts w:ascii="Calibri" w:eastAsia="Calibri" w:hAnsi="Calibri" w:cs="Calibri"/>
                                  <w:b/>
                                  <w:color w:val="FFFFFF"/>
                                  <w:sz w:val="24"/>
                                </w:rPr>
                                <w:t>m</w:t>
                              </w:r>
                            </w:p>
                          </w:txbxContent>
                        </wps:txbx>
                        <wps:bodyPr horzOverflow="overflow" vert="horz" lIns="0" tIns="0" rIns="0" bIns="0" rtlCol="0">
                          <a:noAutofit/>
                        </wps:bodyPr>
                      </wps:wsp>
                      <wps:wsp>
                        <wps:cNvPr id="46953" name="Rectangle 46953"/>
                        <wps:cNvSpPr/>
                        <wps:spPr>
                          <a:xfrm>
                            <a:off x="3124327" y="417678"/>
                            <a:ext cx="50673" cy="224379"/>
                          </a:xfrm>
                          <a:prstGeom prst="rect">
                            <a:avLst/>
                          </a:prstGeom>
                          <a:ln>
                            <a:noFill/>
                          </a:ln>
                        </wps:spPr>
                        <wps:txbx>
                          <w:txbxContent>
                            <w:p w14:paraId="1EA57C8B" w14:textId="77777777" w:rsidR="00BF60AC" w:rsidRDefault="00BF60AC">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3459" name="Shape 293459"/>
                        <wps:cNvSpPr/>
                        <wps:spPr>
                          <a:xfrm>
                            <a:off x="2756154" y="1284096"/>
                            <a:ext cx="627888" cy="440437"/>
                          </a:xfrm>
                          <a:custGeom>
                            <a:avLst/>
                            <a:gdLst/>
                            <a:ahLst/>
                            <a:cxnLst/>
                            <a:rect l="0" t="0" r="0" b="0"/>
                            <a:pathLst>
                              <a:path w="627888" h="440437">
                                <a:moveTo>
                                  <a:pt x="0" y="0"/>
                                </a:moveTo>
                                <a:lnTo>
                                  <a:pt x="627888" y="0"/>
                                </a:lnTo>
                                <a:lnTo>
                                  <a:pt x="627888" y="440437"/>
                                </a:lnTo>
                                <a:lnTo>
                                  <a:pt x="0" y="440437"/>
                                </a:lnTo>
                                <a:lnTo>
                                  <a:pt x="0" y="0"/>
                                </a:lnTo>
                              </a:path>
                            </a:pathLst>
                          </a:custGeom>
                          <a:ln w="0" cap="flat">
                            <a:round/>
                          </a:ln>
                        </wps:spPr>
                        <wps:style>
                          <a:lnRef idx="0">
                            <a:srgbClr val="000000">
                              <a:alpha val="0"/>
                            </a:srgbClr>
                          </a:lnRef>
                          <a:fillRef idx="1">
                            <a:srgbClr val="A6A6A6"/>
                          </a:fillRef>
                          <a:effectRef idx="0">
                            <a:scrgbClr r="0" g="0" b="0"/>
                          </a:effectRef>
                          <a:fontRef idx="none"/>
                        </wps:style>
                        <wps:bodyPr/>
                      </wps:wsp>
                      <pic:pic xmlns:pic="http://schemas.openxmlformats.org/drawingml/2006/picture">
                        <pic:nvPicPr>
                          <pic:cNvPr id="46956" name="Picture 46956"/>
                          <pic:cNvPicPr/>
                        </pic:nvPicPr>
                        <pic:blipFill>
                          <a:blip r:embed="rId130" cstate="email">
                            <a:extLst>
                              <a:ext uri="{28A0092B-C50C-407E-A947-70E740481C1C}">
                                <a14:useLocalDpi xmlns:a14="http://schemas.microsoft.com/office/drawing/2010/main"/>
                              </a:ext>
                            </a:extLst>
                          </a:blip>
                          <a:stretch>
                            <a:fillRect/>
                          </a:stretch>
                        </pic:blipFill>
                        <pic:spPr>
                          <a:xfrm>
                            <a:off x="2756154" y="1329817"/>
                            <a:ext cx="627888" cy="348996"/>
                          </a:xfrm>
                          <a:prstGeom prst="rect">
                            <a:avLst/>
                          </a:prstGeom>
                        </pic:spPr>
                      </pic:pic>
                      <wps:wsp>
                        <wps:cNvPr id="276854" name="Rectangle 276854"/>
                        <wps:cNvSpPr/>
                        <wps:spPr>
                          <a:xfrm>
                            <a:off x="2848483" y="1361567"/>
                            <a:ext cx="206138" cy="206453"/>
                          </a:xfrm>
                          <a:prstGeom prst="rect">
                            <a:avLst/>
                          </a:prstGeom>
                          <a:ln>
                            <a:noFill/>
                          </a:ln>
                        </wps:spPr>
                        <wps:txbx>
                          <w:txbxContent>
                            <w:p w14:paraId="34D85B9B" w14:textId="77777777" w:rsidR="00BF60AC" w:rsidRDefault="00BF60AC">
                              <w:pPr>
                                <w:spacing w:after="160" w:line="259" w:lineRule="auto"/>
                                <w:ind w:left="0" w:right="0" w:firstLine="0"/>
                                <w:jc w:val="left"/>
                              </w:pPr>
                              <w:r>
                                <w:rPr>
                                  <w:rFonts w:ascii="Calibri" w:eastAsia="Calibri" w:hAnsi="Calibri" w:cs="Calibri"/>
                                  <w:b/>
                                  <w:color w:val="FFFFFF"/>
                                  <w:sz w:val="24"/>
                                </w:rPr>
                                <w:t>50</w:t>
                              </w:r>
                            </w:p>
                          </w:txbxContent>
                        </wps:txbx>
                        <wps:bodyPr horzOverflow="overflow" vert="horz" lIns="0" tIns="0" rIns="0" bIns="0" rtlCol="0">
                          <a:noAutofit/>
                        </wps:bodyPr>
                      </wps:wsp>
                      <wps:wsp>
                        <wps:cNvPr id="276855" name="Rectangle 276855"/>
                        <wps:cNvSpPr/>
                        <wps:spPr>
                          <a:xfrm>
                            <a:off x="3003931" y="1361567"/>
                            <a:ext cx="164789" cy="206453"/>
                          </a:xfrm>
                          <a:prstGeom prst="rect">
                            <a:avLst/>
                          </a:prstGeom>
                          <a:ln>
                            <a:noFill/>
                          </a:ln>
                        </wps:spPr>
                        <wps:txbx>
                          <w:txbxContent>
                            <w:p w14:paraId="7136EED6" w14:textId="77777777" w:rsidR="00BF60AC" w:rsidRDefault="00BF60AC">
                              <w:pPr>
                                <w:spacing w:after="160" w:line="259" w:lineRule="auto"/>
                                <w:ind w:left="0" w:right="0" w:firstLine="0"/>
                                <w:jc w:val="left"/>
                              </w:pPr>
                              <w:r>
                                <w:rPr>
                                  <w:rFonts w:ascii="Calibri" w:eastAsia="Calibri" w:hAnsi="Calibri" w:cs="Calibri"/>
                                  <w:b/>
                                  <w:color w:val="FFFFFF"/>
                                  <w:sz w:val="24"/>
                                </w:rPr>
                                <w:t>m</w:t>
                              </w:r>
                            </w:p>
                          </w:txbxContent>
                        </wps:txbx>
                        <wps:bodyPr horzOverflow="overflow" vert="horz" lIns="0" tIns="0" rIns="0" bIns="0" rtlCol="0">
                          <a:noAutofit/>
                        </wps:bodyPr>
                      </wps:wsp>
                      <wps:wsp>
                        <wps:cNvPr id="46958" name="Rectangle 46958"/>
                        <wps:cNvSpPr/>
                        <wps:spPr>
                          <a:xfrm>
                            <a:off x="3127375" y="1340078"/>
                            <a:ext cx="50673" cy="224380"/>
                          </a:xfrm>
                          <a:prstGeom prst="rect">
                            <a:avLst/>
                          </a:prstGeom>
                          <a:ln>
                            <a:noFill/>
                          </a:ln>
                        </wps:spPr>
                        <wps:txbx>
                          <w:txbxContent>
                            <w:p w14:paraId="2B04CDAB" w14:textId="77777777" w:rsidR="00BF60AC" w:rsidRDefault="00BF60AC">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4C06C428" id="Group 276992" o:spid="_x0000_s1144" style="width:472.9pt;height:162pt;mso-position-horizontal-relative:char;mso-position-vertical-relative:line" coordsize="60058,2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LnCdQoAAFdGAAAOAAAAZHJzL2Uyb0RvYy54bWzsXNtu20gSfV9g/0HQ&#10;u2M27xTiDBw7DgYY7AQzsx9AU5RFLEUSJH3JLObf91R3F8mm5ESMs7Izsg2bVLPYXVXdpy590duf&#10;Hjb57C6tm6wszubijTWfpUVSLrPi5mz+7z+uTsL5rGnjYhnnZZGezT+nzfynd//8x9v7apHa5brM&#10;l2k9QyVFs7ivzubrtq0Wp6dNsk43cfOmrNICD1dlvYlbfKxvTpd1fI/aN/mpbVn+6X1ZL6u6TNKm&#10;Qemlejh/J+tfrdKk/XW1atJ2lp/NwVsr/9fy/zX9P333Nl7c1HG1zhLNRvwNXGzirECjXVWXcRvP&#10;butsq6pNltRlU67aN0m5OS1XqyxJpQyQRlgjaT7W5W0lZblZ3N9UnZqg2pGevrna5F93n+pZtjyb&#10;24EfRfZ8VsQb9JNseqbLoKT76mYB2o919Xv1qdYFN+oTyf2wqjd0hUSzB6nez51604d2lqDQtywv&#10;dNALCZ7Zlhd4dqA6IFmjl7beS9YfvvLmKTd8Svx17NxXGExNr6/mafr6fR1XqeyGhnTA+ooc1/NY&#10;X5JmZqsyqR5J2ymrWTTQ26OaEqwJ1pUrXCuwAB7WlWvJwdpJHC+S26b9mJZS7fHdL02rxvKS7+I1&#10;3yUPBd/WQMQXsVDFLb1HnNLt7P5s3vGyVt1GrNDzTXmX/lFKynbUeWCzf5oXQ6quNh4goGUKvlay&#10;viElDZdeBUzHV0WPkaUH1n6UrFBVC9gggd+91TdSCbgfqjkvSB80gmPYqlUet0oRWQsjlmcbWEA7&#10;sLqeygvURoNR9b28az/nKaksL35LVwCeBAsVNPXN9UVez+5iMlXyR1Ye59U61qWEFrCkSeW9rIfe&#10;X2V53lUp5KtGlec+/eoaNDG9l0or2b2purZJNDfKVMLgQGg2mOCge0m2XBZt934BMy8bGUhLt9fl&#10;8rM0HFIhQCfZlAPA1PUjJzJRqoqOGqQmnPaBqvkGA4+v24A1wdVDfAjVMU2Sl02qhvieULS9SBpJ&#10;A47wmsVSVbMnAnfAxQm9y/Bcw2U3yDRUvg23x4NA6RR9E4K6bAoGXSvyPYEABTZ+2126IkITL8FZ&#10;Kk6+j6tUdX3dUXZ0+6D02dzkdFw+CWG7QbsD6trZKotxPLiEG3SFCUtVdOSoNDH0qG+chDm3ox77&#10;PNODKmyOaV6SXzTAshtiT0LtceGvy7dV/kj4synmoNAYqebe6aNlh+E4hTTSbR5SnKcPs5r/a/LI&#10;XFCi0GNpVxTYPzUxwTWQ42cxFIXO1PZI2UQUUuhgpm2kg8u4QcoXL5bNDHMgrh9ifGPGCtmd8NAw&#10;tzckne7GvuZzXmG013TYF+ZhAtOPyfBSzi3tDSTH920RqPAysmzH8QiHyHR5CgpTVz7Px2BoOBKn&#10;GIGHR5TmhEJMxcgTsKXr2oLWOGHze0LdqAqXGKp8HQJ7b0JG2VRUA6kmoqdD80m+ajdud6DdvQrF&#10;+0udTB6Xh3NNZJKHcyd5uL8nMA1sPOr5JoFuAFETUGMsv/wg83XyRa5+TVrV2e0dCW+jRQpVNCXI&#10;dB3kRK4aNrt8o21bUUjGGG7EGNgH943MyffwjVwXhBJ2aAkZEMDhs6vj63dweVhlmDz1+er8FqsX&#10;vvDgjmY9CXlyBWbvqPQVeU9C3nRUvS4orCibePHIGiV8hKxp+R5SRM+KUA2nPn2qJxwXQadyZ8Jy&#10;4Nt42fTg/oxZgT9jTnYle34gQqcXBU7qsZBSOBBIL6JYoeMInZSwM0tur7PkffrncMWemSBHKDxH&#10;SG1gtVwu0gvEBuT7pZfEnoVIpc36oQ0dI/xQLlS4jm7NbMX8pN8Uoe2o3kELtqU3iuiHFvZZ6Ic2&#10;Nq3IcLdjCKGKYIbQy9x3Zissr6owFL6PqXCwGdq2zVwyDV/HtNwjX8qEscXF0gowRhLXyVdVd09N&#10;fMg86dGAww4jD4NUqnYgJldoiquqR28IrIXLV7bU5gtbP9vSd2QHSjuIg6Z0om0DOaq58cjQHbQ1&#10;nFzLR8ZIHA5HpykMi6iE2h77/Hy69f9hYqqrK5qH12g6rgkFzMGpLWr9lHlIitg7phpafoKw40kj&#10;+Jj9t30f834K489r/xUnu+x/bzd4TDxm/3tLx5SMFr6OrRzma1ykkF8ycqI3uZHlBN3UKFdpwlc1&#10;IHobHkZ+GEhj19nw3vqHaB+2Gc13D3unEkahZzNvZivmJ91m76uQxnqh6au014ftiYRwR46sd5sR&#10;XC08k9KH2QrLOzZMwhoOIqbiq6LuDJ9RP9OY7ag3lAnd5rWzutsydoZ8quI657DdHb1T2e7H3kcZ&#10;48KUhmVUUvVDeY+B1xOPR/Pf2PZj1zNWpvQAPB7bD7PteiPjr8uAxf2tf4AI1lJhieMjsNSRZbfO&#10;Y/sOhSA0l+W6FjIBremD235fc4LYXzOyy/QrK8DD4TGzz3VBKCZl2PFVGy3d6Fh6puLr0AQZamIC&#10;vg4JzaYR2e65y++HCcte3h7bKksW+NNHB3C3tRX+60cs8FZ7W6dzXclmrzo2cf2f2+oEpxzQydl1&#10;lmftZ3liAzuTiani7lOW0I54+tDvqkcij3BMR3igoIZnqhAoZ1p6kxwwfTYqus6z6goboQkpdK9Z&#10;xi7m0YGJHVKrwxiXZXK7SYtWnS6pU+zxxtGWZp1VzXxWL9LNdYqNAvXPS3CZ4GRLi8MSmKzPcrnj&#10;GlZEb54neyIPgPzXDs8tK7Lfn1x41sUJEqEPJ+eYrTgJrA/Y0u6G4kJc/EVvC3dx26S/lEmcX1aZ&#10;Zh2lW8zvXBfQ52LUORJ5HkWFKGBEbpBg1gA70gxpqGnrtE3k/gflRxI6QwCC7oHUcK9U0vcj5xjs&#10;gV2FjAGmVlBXH1SzBSK76rhhhO2aqi22q1WtjjPM6AYaxkEFqVLenULmQpPonlecSBbB2IH2k+NI&#10;DGJOHqG/gcu4uMlTOipD5ZBpf1cUup6LfQaU7rpOhDkIU2W25QuHtxwgL/Z4YuKbVEYLF9QhRUkA&#10;UbrfsT26fbh+UOeBZNBNwqit+7N1Wf/5K456rfIShyBw9kPezen0F/qLns5n+c8FDtvAXrd8U/PN&#10;Nd/UbX5RyuNYip3z27ZcZXLk9a2hi+nD4c4JyP7DHJrKLUf9KhW/d786SM1DPR+3q1+F7wbIPfRu&#10;5YP3azdIj6JfyXfs6FZVPAWtjrCxGqNmHV0R+IGcFOgNnGf5ARqSa6CgVPkjjNZhwNqN0KPoVBn3&#10;j0716LIpXQqf5QtPzzfaIZ0wMC2wbwdhqC2wjHI57+dOPdw2Ss0JJwOB9I19uL8rzO6fmsE4S7VH&#10;MqDE52SApefq+Dps3FATE/B1SPiaDBin/w5x4I7CN/z9UMkAMnXlkj8NkgEJU5KGEofXZGD7RPnz&#10;JwO9YXVsbL7eygZ6w/rDZwPdFsdR1DhtnyP8D34RQcDaCgfq80c6e+Z0oJPmOCIMSueQmu1MB+SK&#10;w5R0wImw0P5oxz5zPtBJcxQdS4F/N4vcA1YVTwkekQ8ETqDX9h1848BXEgJsklBJN8eOPJux14TH&#10;5Oxdusg+n36+7F1+NQe+vUROLOlvWqGvRxl+ltl+/30w7/4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IFNcX3QAAAAUBAAAPAAAAZHJzL2Rvd25yZXYueG1sTI9PS8NAEMXvgt9h&#10;GcGb3aR/xMZsSinqqQi2gvQ2TaZJaHY2ZLdJ+u0dvejlwfCG934vXY22UT11vnZsIJ5EoIhzV9Rc&#10;Gvjcvz48gfIBucDGMRm4kodVdnuTYlK4gT+o34VSSQj7BA1UIbSJ1j6vyKKfuJZYvJPrLAY5u1IX&#10;HQ4Sbhs9jaJHbbFmaaiwpU1F+Xl3sQbeBhzWs/il355Pm+thv3j/2sZkzP3duH4GFWgMf8/wgy/o&#10;kAnT0V248KoxIEPCr4q3nC9kxtHAbDqPQGep/k+ffQMAAP//AwBQSwMECgAAAAAAAAAhAJJxWqGh&#10;AAAAoQAAABQAAABkcnMvbWVkaWEvaW1hZ2UxLnBuZ4lQTkcNChoKAAAADUlIRFIAAABCAAAAJQgD&#10;AAABtnz/rgAAAAFzUkdCAK7OHOkAAAAEZ0FNQQAAsY8L/GEFAAAAA1BMVEUAAACnej3aAAAAAXRS&#10;TlMAQObYZgAAAAlwSFlzAAAOwwAADsMBx2+oZAAAABpJREFUOE/twQENAAAAwqD3T20ONyAAAJ7V&#10;AAnRAAFJoM2DAAAAAElFTkSuQmCCUEsBAi0AFAAGAAgAAAAhALGCZ7YKAQAAEwIAABMAAAAAAAAA&#10;AAAAAAAAAAAAAFtDb250ZW50X1R5cGVzXS54bWxQSwECLQAUAAYACAAAACEAOP0h/9YAAACUAQAA&#10;CwAAAAAAAAAAAAAAAAA7AQAAX3JlbHMvLnJlbHNQSwECLQAUAAYACAAAACEAZFS5wnUKAABXRgAA&#10;DgAAAAAAAAAAAAAAAAA6AgAAZHJzL2Uyb0RvYy54bWxQSwECLQAUAAYACAAAACEAqiYOvrwAAAAh&#10;AQAAGQAAAAAAAAAAAAAAAADbDAAAZHJzL19yZWxzL2Uyb0RvYy54bWwucmVsc1BLAQItABQABgAI&#10;AAAAIQDIFNcX3QAAAAUBAAAPAAAAAAAAAAAAAAAAAM4NAABkcnMvZG93bnJldi54bWxQSwECLQAK&#10;AAAAAAAAACEAknFaoaEAAAChAAAAFAAAAAAAAAAAAAAAAADYDgAAZHJzL21lZGlhL2ltYWdlMS5w&#10;bmdQSwUGAAAAAAYABgB8AQAAqw8AAAAA&#10;">
                <v:shape id="Shape 293455" o:spid="_x0000_s1145" style="position:absolute;top:1;width:41407;height:20574;visibility:visible;mso-wrap-style:square;v-text-anchor:top" coordsize="4140708,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LRyAAAAN8AAAAPAAAAZHJzL2Rvd25yZXYueG1sRI9Pa8JA&#10;FMTvQr/D8gredONfbOoqRRGkl2Ka2usj+5qEzb5Ns6um375bKHgcZuY3zHrb20ZcqfO1YwWTcQKC&#10;uHC65lJB/n4YrUD4gKyxcUwKfsjDdvMwWGOq3Y1PdM1CKSKEfYoKqhDaVEpfVGTRj11LHL0v11kM&#10;UXal1B3eItw2cpokS2mx5rhQYUu7igqTXayCbL+aGTM5Xnbm+3z+fPX5h3nLlRo+9i/PIAL14R7+&#10;bx+1gunTbL5YwN+f+AXk5hcAAP//AwBQSwECLQAUAAYACAAAACEA2+H2y+4AAACFAQAAEwAAAAAA&#10;AAAAAAAAAAAAAAAAW0NvbnRlbnRfVHlwZXNdLnhtbFBLAQItABQABgAIAAAAIQBa9CxbvwAAABUB&#10;AAALAAAAAAAAAAAAAAAAAB8BAABfcmVscy8ucmVsc1BLAQItABQABgAIAAAAIQBL1pLRyAAAAN8A&#10;AAAPAAAAAAAAAAAAAAAAAAcCAABkcnMvZG93bnJldi54bWxQSwUGAAAAAAMAAwC3AAAA/AIAAAAA&#10;" path="m,l4140708,r,2057400l,2057400,,e" fillcolor="#a6a6a6" stroked="f" strokeweight="0">
                  <v:stroke miterlimit="83231f" joinstyle="miter"/>
                  <v:path arrowok="t" textboxrect="0,0,4140708,2057400"/>
                </v:shape>
                <v:shape id="Shape 46939" o:spid="_x0000_s1146" style="position:absolute;top:1;width:41407;height:20574;visibility:visible;mso-wrap-style:square;v-text-anchor:top" coordsize="4140708,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4OxgAAAN4AAAAPAAAAZHJzL2Rvd25yZXYueG1sRI/dasJA&#10;FITvhb7Dcgre6cYfxKSuIoJF643aPsBp9pgEd8+G7NbEPn23IHg5zMw3zGLVWSNu1PjKsYLRMAFB&#10;nDtdcaHg63M7mIPwAVmjcUwK7uRhtXzpLTDTruUT3c6hEBHCPkMFZQh1JqXPS7Loh64mjt7FNRZD&#10;lE0hdYNthFsjx0kykxYrjgsl1rQpKb+ef6yCTXpl93v49ut3Y9q9tMePQ1Uo1X/t1m8gAnXhGX60&#10;d1rBdJZOUvi/E6+AXP4BAAD//wMAUEsBAi0AFAAGAAgAAAAhANvh9svuAAAAhQEAABMAAAAAAAAA&#10;AAAAAAAAAAAAAFtDb250ZW50X1R5cGVzXS54bWxQSwECLQAUAAYACAAAACEAWvQsW78AAAAVAQAA&#10;CwAAAAAAAAAAAAAAAAAfAQAAX3JlbHMvLnJlbHNQSwECLQAUAAYACAAAACEAZEaeDsYAAADeAAAA&#10;DwAAAAAAAAAAAAAAAAAHAgAAZHJzL2Rvd25yZXYueG1sUEsFBgAAAAADAAMAtwAAAPoCAAAAAA==&#10;" path="m,2057400r4140708,l4140708,,,,,2057400xe" filled="f" strokecolor="#385d8a" strokeweight="2.04pt">
                  <v:path arrowok="t" textboxrect="0,0,4140708,2057400"/>
                </v:shape>
                <v:shape id="Shape 293456" o:spid="_x0000_s1147" style="position:absolute;left:40965;top:1;width:442;height:20574;visibility:visible;mso-wrap-style:square;v-text-anchor:top" coordsize="44196,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MhByAAAAN8AAAAPAAAAZHJzL2Rvd25yZXYueG1sRI/NbsIw&#10;EITvlXgHa5G4FaeU8hMwCFVQ9dJWEB5gFS9JSryObCekffq6UqUeRzPzjWa97U0tOnK+sqzgYZyA&#10;IM6trrhQcM4O9wsQPiBrrC2Tgi/ysN0M7taYanvjI3WnUIgIYZ+igjKEJpXS5yUZ9GPbEEfvYp3B&#10;EKUrpHZ4i3BTy0mSzKTBiuNCiQ09l5RfT61RQLn9ePnM3Dxr6n373l7e8LsLSo2G/W4FIlAf/sN/&#10;7VetYLJ8nD7N4PdP/AJy8wMAAP//AwBQSwECLQAUAAYACAAAACEA2+H2y+4AAACFAQAAEwAAAAAA&#10;AAAAAAAAAAAAAAAAW0NvbnRlbnRfVHlwZXNdLnhtbFBLAQItABQABgAIAAAAIQBa9CxbvwAAABUB&#10;AAALAAAAAAAAAAAAAAAAAB8BAABfcmVscy8ucmVsc1BLAQItABQABgAIAAAAIQDGhMhByAAAAN8A&#10;AAAPAAAAAAAAAAAAAAAAAAcCAABkcnMvZG93bnJldi54bWxQSwUGAAAAAAMAAwC3AAAA/AIAAAAA&#10;" path="m,l44196,r,2057400l,2057400,,e" fillcolor="black" stroked="f" strokeweight="0">
                  <v:path arrowok="t" textboxrect="0,0,44196,2057400"/>
                </v:shape>
                <v:shape id="Shape 46941" o:spid="_x0000_s1148" style="position:absolute;left:40965;top:1;width:442;height:20574;visibility:visible;mso-wrap-style:square;v-text-anchor:top" coordsize="44196,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URKxwAAAN4AAAAPAAAAZHJzL2Rvd25yZXYueG1sRI9Ba8JA&#10;FITvgv9heYXedKPYYFNXUaEhh+ZQ7aHHR/Y1G5p9G7LbJP333YLgcZiZb5jdYbKtGKj3jWMFq2UC&#10;grhyuuFawcf1dbEF4QOyxtYxKfglD4f9fLbDTLuR32m4hFpECPsMFZgQukxKXxmy6JeuI47el+st&#10;hij7Wuoexwi3rVwnSSotNhwXDHZ0NlR9X36sgq055fRU53L9OdruLS/DdC1KpR4fpuMLiEBTuIdv&#10;7UIr2KTPmxX834lXQO7/AAAA//8DAFBLAQItABQABgAIAAAAIQDb4fbL7gAAAIUBAAATAAAAAAAA&#10;AAAAAAAAAAAAAABbQ29udGVudF9UeXBlc10ueG1sUEsBAi0AFAAGAAgAAAAhAFr0LFu/AAAAFQEA&#10;AAsAAAAAAAAAAAAAAAAAHwEAAF9yZWxzLy5yZWxzUEsBAi0AFAAGAAgAAAAhAC3tRErHAAAA3gAA&#10;AA8AAAAAAAAAAAAAAAAABwIAAGRycy9kb3ducmV2LnhtbFBLBQYAAAAAAwADALcAAAD7AgAAAAA=&#10;" path="m,2057400r44196,l44196,,,,,2057400xe" filled="f" strokeweight="2.04pt">
                  <v:path arrowok="t" textboxrect="0,0,44196,2057400"/>
                </v:shape>
                <v:shape id="Shape 46942" o:spid="_x0000_s1149" style="position:absolute;top:10288;width:60058;height:0;visibility:visible;mso-wrap-style:square;v-text-anchor:top" coordsize="6005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9DxgAAAN4AAAAPAAAAZHJzL2Rvd25yZXYueG1sRI9Ba4NA&#10;FITvgf6H5RV6Cc2qSEhtNsGmBLyalJ5f3Ve1dd+Ku1Hz77OBQo/DzHzDbPez6cRIg2stK4hXEQji&#10;yuqWawUf5+PzBoTzyBo7y6TgSg72u4fFFjNtJy5pPPlaBAi7DBU03veZlK5qyKBb2Z44eN92MOiD&#10;HGqpB5wC3HQyiaK1NNhyWGiwp0ND1e/pYhQs38Yp/orOsh7dz7srNuVnnpdKPT3O+SsIT7P/D/+1&#10;C60gXb+kCdzvhCsgdzcAAAD//wMAUEsBAi0AFAAGAAgAAAAhANvh9svuAAAAhQEAABMAAAAAAAAA&#10;AAAAAAAAAAAAAFtDb250ZW50X1R5cGVzXS54bWxQSwECLQAUAAYACAAAACEAWvQsW78AAAAVAQAA&#10;CwAAAAAAAAAAAAAAAAAfAQAAX3JlbHMvLnJlbHNQSwECLQAUAAYACAAAACEA3z2/Q8YAAADeAAAA&#10;DwAAAAAAAAAAAAAAAAAHAgAAZHJzL2Rvd25yZXYueG1sUEsFBgAAAAADAAMAtwAAAPoCAAAAAA==&#10;" path="m,l6005830,e" filled="f" strokeweight="1.56pt">
                  <v:path arrowok="t" textboxrect="0,0,6005830,0"/>
                </v:shape>
                <v:shape id="Shape 293457" o:spid="_x0000_s1150" style="position:absolute;left:36621;top:9023;width:6584;height:2560;visibility:visible;mso-wrap-style:square;v-text-anchor:top" coordsize="658368,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g/oxwAAAN8AAAAPAAAAZHJzL2Rvd25yZXYueG1sRI/BbsIw&#10;EETvlfgHa5G4FQdoaQkYhFBRyxHaS25LvIlD4nUUuxD+vq5UqcfRzLzRrDa9bcSVOl85VjAZJyCI&#10;c6crLhV8fe4fX0H4gKyxcUwK7uRhsx48rDDV7sZHup5CKSKEfYoKTAhtKqXPDVn0Y9cSR69wncUQ&#10;ZVdK3eEtwm0jp0kylxYrjgsGW9oZyuvTt1XQU20O2b1AWe3PWbl4ry9Z8abUaNhvlyAC9eE//Nf+&#10;0Aqmi9nT8wv8/olfQK5/AAAA//8DAFBLAQItABQABgAIAAAAIQDb4fbL7gAAAIUBAAATAAAAAAAA&#10;AAAAAAAAAAAAAABbQ29udGVudF9UeXBlc10ueG1sUEsBAi0AFAAGAAgAAAAhAFr0LFu/AAAAFQEA&#10;AAsAAAAAAAAAAAAAAAAAHwEAAF9yZWxzLy5yZWxzUEsBAi0AFAAGAAgAAAAhAOaqD+jHAAAA3wAA&#10;AA8AAAAAAAAAAAAAAAAABwIAAGRycy9kb3ducmV2LnhtbFBLBQYAAAAAAwADALcAAAD7AgAAAAA=&#10;" path="m,l658368,r,256032l,256032,,e" fillcolor="#4f81bd" stroked="f" strokeweight="0">
                  <v:path arrowok="t" textboxrect="0,0,658368,256032"/>
                </v:shape>
                <v:shape id="Shape 46944" o:spid="_x0000_s1151" style="position:absolute;left:36621;top:9023;width:6584;height:2560;visibility:visible;mso-wrap-style:square;v-text-anchor:top" coordsize="658368,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TxxgAAAN4AAAAPAAAAZHJzL2Rvd25yZXYueG1sRI9Ba8JA&#10;FITvhf6H5Qm91Y0lSJK6Smtb9Cba0vMj+5oEs2+32TVGf70rCB6HmfmGmS0G04qeOt9YVjAZJyCI&#10;S6sbrhT8fH89ZyB8QNbYWiYFJ/KwmD8+zLDQ9shb6nehEhHCvkAFdQiukNKXNRn0Y+uIo/dnO4Mh&#10;yq6SusNjhJtWviTJVBpsOC7U6GhZU7nfHYyC1dLlH3JD5/537/4P+XuWDJ+ZUk+j4e0VRKAh3MO3&#10;9lorSKd5msL1TrwCcn4BAAD//wMAUEsBAi0AFAAGAAgAAAAhANvh9svuAAAAhQEAABMAAAAAAAAA&#10;AAAAAAAAAAAAAFtDb250ZW50X1R5cGVzXS54bWxQSwECLQAUAAYACAAAACEAWvQsW78AAAAVAQAA&#10;CwAAAAAAAAAAAAAAAAAfAQAAX3JlbHMvLnJlbHNQSwECLQAUAAYACAAAACEA6lb08cYAAADeAAAA&#10;DwAAAAAAAAAAAAAAAAAHAgAAZHJzL2Rvd25yZXYueG1sUEsFBgAAAAADAAMAtwAAAPoCAAAAAA==&#10;" path="m,256032r658368,l658368,,,,,256032xe" filled="f" strokecolor="#385d8a" strokeweight="2.04pt">
                  <v:path arrowok="t" textboxrect="0,0,658368,256032"/>
                </v:shape>
                <v:shape id="Shape 46945" o:spid="_x0000_s1152" style="position:absolute;left:43205;top:9023;width:2210;height:2560;visibility:visible;mso-wrap-style:square;v-text-anchor:top" coordsize="22098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RaxQAAAN4AAAAPAAAAZHJzL2Rvd25yZXYueG1sRI/RisIw&#10;FETfBf8hXMG3NVW6otUoIqj74LKs+gHX5toWm5vaRK1+vVlY8HGYmTPMdN6YUtyodoVlBf1eBII4&#10;tbrgTMFhv/oYgXAeWWNpmRQ8yMF81m5NMdH2zr902/lMBAi7BBXk3leJlC7NyaDr2Yo4eCdbG/RB&#10;1pnUNd4D3JRyEEVDabDgsJBjRcuc0vPuahQ8N/pJ9Mgu3/YnXu+PdhstZKpUt9MsJiA8Nf4d/m9/&#10;aQXxcBx/wt+dcAXk7AUAAP//AwBQSwECLQAUAAYACAAAACEA2+H2y+4AAACFAQAAEwAAAAAAAAAA&#10;AAAAAAAAAAAAW0NvbnRlbnRfVHlwZXNdLnhtbFBLAQItABQABgAIAAAAIQBa9CxbvwAAABUBAAAL&#10;AAAAAAAAAAAAAAAAAB8BAABfcmVscy8ucmVsc1BLAQItABQABgAIAAAAIQBhHXRaxQAAAN4AAAAP&#10;AAAAAAAAAAAAAAAAAAcCAABkcnMvZG93bnJldi54bWxQSwUGAAAAAAMAAwC3AAAA+QIAAAAA&#10;" path="m,l220980,128015,,256032,,xe" fillcolor="#4f81bd" stroked="f" strokeweight="0">
                  <v:path arrowok="t" textboxrect="0,0,220980,256032"/>
                </v:shape>
                <v:shape id="Shape 46946" o:spid="_x0000_s1153" style="position:absolute;left:43205;top:9023;width:2210;height:2560;visibility:visible;mso-wrap-style:square;v-text-anchor:top" coordsize="22098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I90xQAAAN4AAAAPAAAAZHJzL2Rvd25yZXYueG1sRI9Ba8JA&#10;FITvgv9heYI33Vgl2ugqVlCkCGLaQ4+P7DOJZt+G7FbTf+8WBI/DzHzDLFatqcSNGldaVjAaRiCI&#10;M6tLzhV8f20HMxDOI2usLJOCP3KwWnY7C0y0vfOJbqnPRYCwS1BB4X2dSOmyggy6oa2Jg3e2jUEf&#10;ZJNL3eA9wE0l36IolgZLDgsF1rQpKLumv0bB9ueD+WA+Xb3Teuwux3S6kxul+r12PQfhqfWv8LO9&#10;1wom8fskhv874QrI5QMAAP//AwBQSwECLQAUAAYACAAAACEA2+H2y+4AAACFAQAAEwAAAAAAAAAA&#10;AAAAAAAAAAAAW0NvbnRlbnRfVHlwZXNdLnhtbFBLAQItABQABgAIAAAAIQBa9CxbvwAAABUBAAAL&#10;AAAAAAAAAAAAAAAAAB8BAABfcmVscy8ucmVsc1BLAQItABQABgAIAAAAIQCPUI90xQAAAN4AAAAP&#10;AAAAAAAAAAAAAAAAAAcCAABkcnMvZG93bnJldi54bWxQSwUGAAAAAAMAAwC3AAAA+QIAAAAA&#10;" path="m,l220980,128015,,256032,,xe" filled="f" strokecolor="#385d8a" strokeweight="2.04pt">
                  <v:path arrowok="t" textboxrect="0,0,220980,256032"/>
                </v:shape>
                <v:shape id="Shape 46947" o:spid="_x0000_s1154" style="position:absolute;left:29350;width:1344;height:10309;visibility:visible;mso-wrap-style:square;v-text-anchor:top" coordsize="134366,103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2V9yAAAAN4AAAAPAAAAZHJzL2Rvd25yZXYueG1sRI9ba8JA&#10;FITfC/0Pyyn4UnSjeE2zSikIvoiYFlrfDtmTC2bPptlVo7/eFQp9HGbmGyZZdaYWZ2pdZVnBcBCB&#10;IM6srrhQ8PW57s9BOI+ssbZMCq7kYLV8fkow1vbCezqnvhABwi5GBaX3TSyly0oy6Aa2IQ5ebluD&#10;Psi2kLrFS4CbWo6iaCoNVhwWSmzoo6TsmJ6Mgldrfie31OY/BznZHQ/1dv899Er1Xrr3NxCeOv8f&#10;/mtvtILxdDGeweNOuAJyeQcAAP//AwBQSwECLQAUAAYACAAAACEA2+H2y+4AAACFAQAAEwAAAAAA&#10;AAAAAAAAAAAAAAAAW0NvbnRlbnRfVHlwZXNdLnhtbFBLAQItABQABgAIAAAAIQBa9CxbvwAAABUB&#10;AAALAAAAAAAAAAAAAAAAAB8BAABfcmVscy8ucmVsc1BLAQItABQABgAIAAAAIQCdv2V9yAAAAN4A&#10;AAAPAAAAAAAAAAAAAAAAAAcCAABkcnMvZG93bnJldi54bWxQSwUGAAAAAAMAAwC3AAAA/AIAAAAA&#10;" path="m67183,r63119,108331c134366,115316,132080,124079,125095,128143v-6858,4064,-15748,1777,-19685,-5207l81661,82223r,948763l52705,1030986r,-948762l28956,122936v-3937,6984,-12827,9271,-19685,5207c2286,124079,,115316,4064,108331l67183,xe" fillcolor="red" stroked="f" strokeweight="0">
                  <v:path arrowok="t" textboxrect="0,0,134366,1030986"/>
                </v:shape>
                <v:shape id="Shape 46948" o:spid="_x0000_s1155" style="position:absolute;left:29350;top:10303;width:1344;height:10267;visibility:visible;mso-wrap-style:square;v-text-anchor:top" coordsize="134366,102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VrvwAAAN4AAAAPAAAAZHJzL2Rvd25yZXYueG1sRE9Ni8Iw&#10;EL0v+B/CCF4WTVeLaDWKLCoe1ep9aMa22ExKk2r99+YgeHy87+W6M5V4UONKywr+RhEI4szqknMF&#10;l3Q3nIFwHlljZZkUvMjBetX7WWKi7ZNP9Dj7XIQQdgkqKLyvEyldVpBBN7I1ceButjHoA2xyqRt8&#10;hnBTyXEUTaXBkkNDgTX9F5Tdz61REF31fovtPO4spT7N6ddMjq1Sg363WYDw1Pmv+OM+aAXxdB6H&#10;veFOuAJy9QYAAP//AwBQSwECLQAUAAYACAAAACEA2+H2y+4AAACFAQAAEwAAAAAAAAAAAAAAAAAA&#10;AAAAW0NvbnRlbnRfVHlwZXNdLnhtbFBLAQItABQABgAIAAAAIQBa9CxbvwAAABUBAAALAAAAAAAA&#10;AAAAAAAAAB8BAABfcmVscy8ucmVsc1BLAQItABQABgAIAAAAIQDfY+VrvwAAAN4AAAAPAAAAAAAA&#10;AAAAAAAAAAcCAABkcnMvZG93bnJldi54bWxQSwUGAAAAAAMAAwC3AAAA8wIAAAAA&#10;" path="m52705,l81661,r,944445l105410,903732v3937,-6858,12827,-9271,19685,-5207c132080,902589,134366,911479,130302,918337l67183,1026668,4064,918337c,911479,2286,902589,9271,898525v6858,-4064,15748,-1651,19685,5207l52705,944445,52705,xe" fillcolor="#060" stroked="f" strokeweight="0">
                  <v:path arrowok="t" textboxrect="0,0,134366,1026668"/>
                </v:shape>
                <v:shape id="Shape 293458" o:spid="_x0000_s1156" style="position:absolute;left:27531;top:3620;width:6263;height:4405;visibility:visible;mso-wrap-style:square;v-text-anchor:top" coordsize="626364,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M4xgAAAN8AAAAPAAAAZHJzL2Rvd25yZXYueG1sRE/Pa8Iw&#10;FL4P/B/CG+wyZjp1Y6umxQ1FLztEBa+P5tl2Ni+libX+98th4PHj+73IB9uInjpfO1bwOk5AEBfO&#10;1FwqOOzXLx8gfEA22DgmBTfykGejhwWmxl1ZU78LpYgh7FNUUIXQplL6oiKLfuxa4sidXGcxRNiV&#10;0nR4jeG2kZMkeZcWa44NFbb0XVFx3l2sguLifrb6uNGbo+ZyNXvW/e/yS6mnx2E5BxFoCHfxv3tr&#10;FEw+p7O3ODj+iV9AZn8AAAD//wMAUEsBAi0AFAAGAAgAAAAhANvh9svuAAAAhQEAABMAAAAAAAAA&#10;AAAAAAAAAAAAAFtDb250ZW50X1R5cGVzXS54bWxQSwECLQAUAAYACAAAACEAWvQsW78AAAAVAQAA&#10;CwAAAAAAAAAAAAAAAAAfAQAAX3JlbHMvLnJlbHNQSwECLQAUAAYACAAAACEAciwTOMYAAADfAAAA&#10;DwAAAAAAAAAAAAAAAAAHAgAAZHJzL2Rvd25yZXYueG1sUEsFBgAAAAADAAMAtwAAAPoCAAAAAA==&#10;" path="m,l626364,r,440436l,440436,,e" fillcolor="#a6a6a6" stroked="f" strokeweight="0">
                  <v:path arrowok="t" textboxrect="0,0,626364,440436"/>
                </v:shape>
                <v:shape id="Picture 46951" o:spid="_x0000_s1157" type="#_x0000_t75" style="position:absolute;left:27531;top:4077;width:6263;height:3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5GxQAAAN4AAAAPAAAAZHJzL2Rvd25yZXYueG1sRI9Bi8Iw&#10;FITvgv8hPMGbpu5a0WoUWVjw4GWr4B4fzdu22LyEJtr6740g7HGYmW+Yza43jbhT62vLCmbTBARx&#10;YXXNpYLz6XuyBOEDssbGMil4kIfddjjYYKZtxz90z0MpIoR9hgqqEFwmpS8qMuin1hFH78+2BkOU&#10;bSl1i12Em0Z+JMlCGqw5LlTo6Kui4prfjAL/oGN6/v1cLbvjPk/7i9O3wik1HvX7NYhAffgPv9sH&#10;rWC+WKUzeN2JV0BunwAAAP//AwBQSwECLQAUAAYACAAAACEA2+H2y+4AAACFAQAAEwAAAAAAAAAA&#10;AAAAAAAAAAAAW0NvbnRlbnRfVHlwZXNdLnhtbFBLAQItABQABgAIAAAAIQBa9CxbvwAAABUBAAAL&#10;AAAAAAAAAAAAAAAAAB8BAABfcmVscy8ucmVsc1BLAQItABQABgAIAAAAIQD/rY5GxQAAAN4AAAAP&#10;AAAAAAAAAAAAAAAAAAcCAABkcnMvZG93bnJldi54bWxQSwUGAAAAAAMAAwC3AAAA+QIAAAAA&#10;">
                  <v:imagedata r:id="rId131" o:title=""/>
                </v:shape>
                <v:rect id="Rectangle 276852" o:spid="_x0000_s1158" style="position:absolute;left:28454;top:4391;width:20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cSgyAAAAN8AAAAPAAAAZHJzL2Rvd25yZXYueG1sRI9Pa8JA&#10;FMTvgt9heUJvujFQG6OriLbosf4B9fbIPpNg9m3Ibk3aT98tFDwOM/MbZr7sTCUe1LjSsoLxKAJB&#10;nFldcq7gdPwYJiCcR9ZYWSYF3+Rguej35phq2/KeHgefiwBhl6KCwvs6ldJlBRl0I1sTB+9mG4M+&#10;yCaXusE2wE0l4yiaSIMlh4UCa1oXlN0PX0bBNqlXl539afPq/bo9f56nm+PUK/Uy6FYzEJ46/wz/&#10;t3daQfw2SV5j+PsTvoBc/AIAAP//AwBQSwECLQAUAAYACAAAACEA2+H2y+4AAACFAQAAEwAAAAAA&#10;AAAAAAAAAAAAAAAAW0NvbnRlbnRfVHlwZXNdLnhtbFBLAQItABQABgAIAAAAIQBa9CxbvwAAABUB&#10;AAALAAAAAAAAAAAAAAAAAB8BAABfcmVscy8ucmVsc1BLAQItABQABgAIAAAAIQDO8cSgyAAAAN8A&#10;AAAPAAAAAAAAAAAAAAAAAAcCAABkcnMvZG93bnJldi54bWxQSwUGAAAAAAMAAwC3AAAA/AIAAAAA&#10;" filled="f" stroked="f">
                  <v:textbox inset="0,0,0,0">
                    <w:txbxContent>
                      <w:p w14:paraId="6EC30461" w14:textId="77777777" w:rsidR="00BF60AC" w:rsidRDefault="00BF60AC">
                        <w:pPr>
                          <w:spacing w:after="160" w:line="259" w:lineRule="auto"/>
                          <w:ind w:left="0" w:right="0" w:firstLine="0"/>
                          <w:jc w:val="left"/>
                        </w:pPr>
                        <w:r>
                          <w:rPr>
                            <w:rFonts w:ascii="Calibri" w:eastAsia="Calibri" w:hAnsi="Calibri" w:cs="Calibri"/>
                            <w:b/>
                            <w:color w:val="FFFFFF"/>
                            <w:sz w:val="24"/>
                          </w:rPr>
                          <w:t>50</w:t>
                        </w:r>
                      </w:p>
                    </w:txbxContent>
                  </v:textbox>
                </v:rect>
                <v:rect id="Rectangle 276853" o:spid="_x0000_s1159" style="position:absolute;left:30008;top:4391;width:16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WE7yAAAAN8AAAAPAAAAZHJzL2Rvd25yZXYueG1sRI9Ba8JA&#10;FITvBf/D8oTe6kZFjamriLbosWrB9vbIPpNg9m3Ibk3017uC0OMwM98ws0VrSnGh2hWWFfR7EQji&#10;1OqCMwXfh8+3GITzyBpLy6TgSg4W887LDBNtG97RZe8zESDsElSQe18lUro0J4OuZyvi4J1sbdAH&#10;WWdS19gEuCnlIIrG0mDBYSHHilY5pef9n1Gwiavlz9bemqz8+N0cv47T9WHqlXrttst3EJ5a/x9+&#10;trdawWAyjkdDePwJX0DO7wAAAP//AwBQSwECLQAUAAYACAAAACEA2+H2y+4AAACFAQAAEwAAAAAA&#10;AAAAAAAAAAAAAAAAW0NvbnRlbnRfVHlwZXNdLnhtbFBLAQItABQABgAIAAAAIQBa9CxbvwAAABUB&#10;AAALAAAAAAAAAAAAAAAAAB8BAABfcmVscy8ucmVsc1BLAQItABQABgAIAAAAIQChvWE7yAAAAN8A&#10;AAAPAAAAAAAAAAAAAAAAAAcCAABkcnMvZG93bnJldi54bWxQSwUGAAAAAAMAAwC3AAAA/AIAAAAA&#10;" filled="f" stroked="f">
                  <v:textbox inset="0,0,0,0">
                    <w:txbxContent>
                      <w:p w14:paraId="7367B92F" w14:textId="77777777" w:rsidR="00BF60AC" w:rsidRDefault="00BF60AC">
                        <w:pPr>
                          <w:spacing w:after="160" w:line="259" w:lineRule="auto"/>
                          <w:ind w:left="0" w:right="0" w:firstLine="0"/>
                          <w:jc w:val="left"/>
                        </w:pPr>
                        <w:r>
                          <w:rPr>
                            <w:rFonts w:ascii="Calibri" w:eastAsia="Calibri" w:hAnsi="Calibri" w:cs="Calibri"/>
                            <w:b/>
                            <w:color w:val="FFFFFF"/>
                            <w:sz w:val="24"/>
                          </w:rPr>
                          <w:t>m</w:t>
                        </w:r>
                      </w:p>
                    </w:txbxContent>
                  </v:textbox>
                </v:rect>
                <v:rect id="Rectangle 46953" o:spid="_x0000_s1160" style="position:absolute;left:31243;top:41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yxxwAAAN4AAAAPAAAAZHJzL2Rvd25yZXYueG1sRI9Pa8JA&#10;FMTvhX6H5RW81U2tiomuIrZFj/4D9fbIPpPQ7NuQXU3007tCocdhZn7DTGatKcWValdYVvDRjUAQ&#10;p1YXnCnY737eRyCcR9ZYWiYFN3Iwm76+TDDRtuENXbc+EwHCLkEFufdVIqVLczLourYiDt7Z1gZ9&#10;kHUmdY1NgJtS9qJoKA0WHBZyrGiRU/q7vRgFy1E1P67svcnK79PysD7EX7vYK9V5a+djEJ5a/x/+&#10;a6+0gv4wHnzC8064AnL6AAAA//8DAFBLAQItABQABgAIAAAAIQDb4fbL7gAAAIUBAAATAAAAAAAA&#10;AAAAAAAAAAAAAABbQ29udGVudF9UeXBlc10ueG1sUEsBAi0AFAAGAAgAAAAhAFr0LFu/AAAAFQEA&#10;AAsAAAAAAAAAAAAAAAAAHwEAAF9yZWxzLy5yZWxzUEsBAi0AFAAGAAgAAAAhABO+/LHHAAAA3gAA&#10;AA8AAAAAAAAAAAAAAAAABwIAAGRycy9kb3ducmV2LnhtbFBLBQYAAAAAAwADALcAAAD7AgAAAAA=&#10;" filled="f" stroked="f">
                  <v:textbox inset="0,0,0,0">
                    <w:txbxContent>
                      <w:p w14:paraId="1EA57C8B" w14:textId="77777777" w:rsidR="00BF60AC" w:rsidRDefault="00BF60AC">
                        <w:pPr>
                          <w:spacing w:after="160" w:line="259" w:lineRule="auto"/>
                          <w:ind w:left="0" w:right="0" w:firstLine="0"/>
                          <w:jc w:val="left"/>
                        </w:pPr>
                        <w:r>
                          <w:rPr>
                            <w:rFonts w:ascii="Times New Roman" w:eastAsia="Times New Roman" w:hAnsi="Times New Roman" w:cs="Times New Roman"/>
                            <w:sz w:val="24"/>
                          </w:rPr>
                          <w:t xml:space="preserve"> </w:t>
                        </w:r>
                      </w:p>
                    </w:txbxContent>
                  </v:textbox>
                </v:rect>
                <v:shape id="Shape 293459" o:spid="_x0000_s1161" style="position:absolute;left:27561;top:12840;width:6279;height:4405;visibility:visible;mso-wrap-style:square;v-text-anchor:top" coordsize="627888,44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owywAAAN8AAAAPAAAAZHJzL2Rvd25yZXYueG1sRI/dSsNA&#10;FITvhb7DcgreiN3Yn2Bjt0UEoYi0mCrq3SF7mg3Nng3ZTRt9+q5Q8HKYmW+Yxaq3tThS6yvHCu5G&#10;CQjiwumKSwXvu+fbexA+IGusHZOCH/KwWg6uFphpd+I3OuahFBHCPkMFJoQmk9IXhiz6kWuIo7d3&#10;rcUQZVtK3eIpwm0tx0mSSosVxwWDDT0ZKg55ZxVs0/WrSV/2Xe6+Pjd88/H7feh2Sl0P+8cHEIH6&#10;8B++tNdawXg+mc7m8PcnfgG5PAMAAP//AwBQSwECLQAUAAYACAAAACEA2+H2y+4AAACFAQAAEwAA&#10;AAAAAAAAAAAAAAAAAAAAW0NvbnRlbnRfVHlwZXNdLnhtbFBLAQItABQABgAIAAAAIQBa9CxbvwAA&#10;ABUBAAALAAAAAAAAAAAAAAAAAB8BAABfcmVscy8ucmVsc1BLAQItABQABgAIAAAAIQDA4GowywAA&#10;AN8AAAAPAAAAAAAAAAAAAAAAAAcCAABkcnMvZG93bnJldi54bWxQSwUGAAAAAAMAAwC3AAAA/wIA&#10;AAAA&#10;" path="m,l627888,r,440437l,440437,,e" fillcolor="#a6a6a6" stroked="f" strokeweight="0">
                  <v:path arrowok="t" textboxrect="0,0,627888,440437"/>
                </v:shape>
                <v:shape id="Picture 46956" o:spid="_x0000_s1162" type="#_x0000_t75" style="position:absolute;left:27561;top:13298;width:6279;height:3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YyxgAAAN4AAAAPAAAAZHJzL2Rvd25yZXYueG1sRI9Ba8JA&#10;FITvQv/D8gq96cbaBI2uIgWhBy/GQHt8ZJ9JMPt2ya4m/vtuoeBxmJlvmM1uNJ24U+9bywrmswQE&#10;cWV1y7WC8nyYLkH4gKyxs0wKHuRht32ZbDDXduAT3YtQiwhhn6OCJgSXS+mrhgz6mXXE0bvY3mCI&#10;sq+l7nGIcNPJ9yTJpMGW40KDjj4bqq7FzSjwDzqm5c9itRyO+yIdv52+VU6pt9dxvwYRaAzP8H/7&#10;Syv4yFZpBn934hWQ218AAAD//wMAUEsBAi0AFAAGAAgAAAAhANvh9svuAAAAhQEAABMAAAAAAAAA&#10;AAAAAAAAAAAAAFtDb250ZW50X1R5cGVzXS54bWxQSwECLQAUAAYACAAAACEAWvQsW78AAAAVAQAA&#10;CwAAAAAAAAAAAAAAAAAfAQAAX3JlbHMvLnJlbHNQSwECLQAUAAYACAAAACEAcEQWMsYAAADeAAAA&#10;DwAAAAAAAAAAAAAAAAAHAgAAZHJzL2Rvd25yZXYueG1sUEsFBgAAAAADAAMAtwAAAPoCAAAAAA==&#10;">
                  <v:imagedata r:id="rId131" o:title=""/>
                </v:shape>
                <v:rect id="Rectangle 276854" o:spid="_x0000_s1163" style="position:absolute;left:28484;top:13615;width:20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PlPyAAAAN8AAAAPAAAAZHJzL2Rvd25yZXYueG1sRI9Pa8JA&#10;FMTvBb/D8oTe6kbxT0xdRbRFj1ULtrdH9pkEs29Ddmuin94VhB6HmfkNM1u0phQXql1hWUG/F4Eg&#10;Tq0uOFPwffh8i0E4j6yxtEwKruRgMe+8zDDRtuEdXfY+EwHCLkEFufdVIqVLczLoerYiDt7J1gZ9&#10;kHUmdY1NgJtSDqJoLA0WHBZyrGiVU3re/xkFm7ha/mztrcnKj9/N8es4XR+mXqnXbrt8B+Gp9f/h&#10;Z3urFQwm43g0hMef8AXk/A4AAP//AwBQSwECLQAUAAYACAAAACEA2+H2y+4AAACFAQAAEwAAAAAA&#10;AAAAAAAAAAAAAAAAW0NvbnRlbnRfVHlwZXNdLnhtbFBLAQItABQABgAIAAAAIQBa9CxbvwAAABUB&#10;AAALAAAAAAAAAAAAAAAAAB8BAABfcmVscy8ucmVsc1BLAQItABQABgAIAAAAIQAuVPlPyAAAAN8A&#10;AAAPAAAAAAAAAAAAAAAAAAcCAABkcnMvZG93bnJldi54bWxQSwUGAAAAAAMAAwC3AAAA/AIAAAAA&#10;" filled="f" stroked="f">
                  <v:textbox inset="0,0,0,0">
                    <w:txbxContent>
                      <w:p w14:paraId="34D85B9B" w14:textId="77777777" w:rsidR="00BF60AC" w:rsidRDefault="00BF60AC">
                        <w:pPr>
                          <w:spacing w:after="160" w:line="259" w:lineRule="auto"/>
                          <w:ind w:left="0" w:right="0" w:firstLine="0"/>
                          <w:jc w:val="left"/>
                        </w:pPr>
                        <w:r>
                          <w:rPr>
                            <w:rFonts w:ascii="Calibri" w:eastAsia="Calibri" w:hAnsi="Calibri" w:cs="Calibri"/>
                            <w:b/>
                            <w:color w:val="FFFFFF"/>
                            <w:sz w:val="24"/>
                          </w:rPr>
                          <w:t>50</w:t>
                        </w:r>
                      </w:p>
                    </w:txbxContent>
                  </v:textbox>
                </v:rect>
                <v:rect id="Rectangle 276855" o:spid="_x0000_s1164" style="position:absolute;left:30039;top:13615;width:16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zUyAAAAN8AAAAPAAAAZHJzL2Rvd25yZXYueG1sRI9Pa8JA&#10;FMTvgt9heYI33ShoY+oqYit6rH9Ae3tkn0kw+zZkVxP76buFgsdhZn7DzJetKcWDaldYVjAaRiCI&#10;U6sLzhScjptBDMJ5ZI2lZVLwJAfLRbczx0Tbhvf0OPhMBAi7BBXk3leJlC7NyaAb2oo4eFdbG/RB&#10;1pnUNTYBbko5jqKpNFhwWMixonVO6e1wNwq2cbW67OxPk5Wf39vz13n2cZx5pfq9dvUOwlPrX+H/&#10;9k4rGL9N48kE/v6ELyAXvwAAAP//AwBQSwECLQAUAAYACAAAACEA2+H2y+4AAACFAQAAEwAAAAAA&#10;AAAAAAAAAAAAAAAAW0NvbnRlbnRfVHlwZXNdLnhtbFBLAQItABQABgAIAAAAIQBa9CxbvwAAABUB&#10;AAALAAAAAAAAAAAAAAAAAB8BAABfcmVscy8ucmVsc1BLAQItABQABgAIAAAAIQBBGFzUyAAAAN8A&#10;AAAPAAAAAAAAAAAAAAAAAAcCAABkcnMvZG93bnJldi54bWxQSwUGAAAAAAMAAwC3AAAA/AIAAAAA&#10;" filled="f" stroked="f">
                  <v:textbox inset="0,0,0,0">
                    <w:txbxContent>
                      <w:p w14:paraId="7136EED6" w14:textId="77777777" w:rsidR="00BF60AC" w:rsidRDefault="00BF60AC">
                        <w:pPr>
                          <w:spacing w:after="160" w:line="259" w:lineRule="auto"/>
                          <w:ind w:left="0" w:right="0" w:firstLine="0"/>
                          <w:jc w:val="left"/>
                        </w:pPr>
                        <w:r>
                          <w:rPr>
                            <w:rFonts w:ascii="Calibri" w:eastAsia="Calibri" w:hAnsi="Calibri" w:cs="Calibri"/>
                            <w:b/>
                            <w:color w:val="FFFFFF"/>
                            <w:sz w:val="24"/>
                          </w:rPr>
                          <w:t>m</w:t>
                        </w:r>
                      </w:p>
                    </w:txbxContent>
                  </v:textbox>
                </v:rect>
                <v:rect id="Rectangle 46958" o:spid="_x0000_s1165" style="position:absolute;left:31273;top:134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m7AxQAAAN4AAAAPAAAAZHJzL2Rvd25yZXYueG1sRE9Na8JA&#10;EL0X/A/LCL01G6UVE11FbIse26QQvQ3ZMQlmZ0N2a9L++u6h4PHxvtfb0bTiRr1rLCuYRTEI4tLq&#10;hisFX/n70xKE88gaW8uk4IccbDeThzWm2g78SbfMVyKEsEtRQe19l0rpypoMush2xIG72N6gD7Cv&#10;pO5xCOGmlfM4XkiDDYeGGjva11Res2+j4LDsdqej/R2q9u18KD6K5DVPvFKP03G3AuFp9Hfxv/uo&#10;FTwvkpewN9wJV0Bu/gAAAP//AwBQSwECLQAUAAYACAAAACEA2+H2y+4AAACFAQAAEwAAAAAAAAAA&#10;AAAAAAAAAAAAW0NvbnRlbnRfVHlwZXNdLnhtbFBLAQItABQABgAIAAAAIQBa9CxbvwAAABUBAAAL&#10;AAAAAAAAAAAAAAAAAB8BAABfcmVscy8ucmVsc1BLAQItABQABgAIAAAAIQAdGm7AxQAAAN4AAAAP&#10;AAAAAAAAAAAAAAAAAAcCAABkcnMvZG93bnJldi54bWxQSwUGAAAAAAMAAwC3AAAA+QIAAAAA&#10;" filled="f" stroked="f">
                  <v:textbox inset="0,0,0,0">
                    <w:txbxContent>
                      <w:p w14:paraId="2B04CDAB" w14:textId="77777777" w:rsidR="00BF60AC" w:rsidRDefault="00BF60AC">
                        <w:pPr>
                          <w:spacing w:after="160" w:line="259" w:lineRule="auto"/>
                          <w:ind w:left="0" w:right="0" w:firstLine="0"/>
                          <w:jc w:val="left"/>
                        </w:pPr>
                        <w:r>
                          <w:rPr>
                            <w:rFonts w:ascii="Times New Roman" w:eastAsia="Times New Roman" w:hAnsi="Times New Roman" w:cs="Times New Roman"/>
                            <w:sz w:val="24"/>
                          </w:rPr>
                          <w:t xml:space="preserve"> </w:t>
                        </w:r>
                      </w:p>
                    </w:txbxContent>
                  </v:textbox>
                </v:rect>
                <w10:anchorlock/>
              </v:group>
            </w:pict>
          </mc:Fallback>
        </mc:AlternateContent>
      </w:r>
    </w:p>
    <w:p w14:paraId="377972CC" w14:textId="059541DD" w:rsidR="009D512D" w:rsidRDefault="00AC251D" w:rsidP="00387E82">
      <w:pPr>
        <w:ind w:right="243"/>
        <w:jc w:val="center"/>
      </w:pPr>
      <w:r>
        <w:t>Figure I.2 – Swath Coverage of survey vessel.</w:t>
      </w:r>
    </w:p>
    <w:p w14:paraId="775AE892" w14:textId="77777777" w:rsidR="006D1AC6" w:rsidRDefault="006D1AC6" w:rsidP="00387E82">
      <w:pPr>
        <w:ind w:left="433" w:right="243"/>
      </w:pPr>
    </w:p>
    <w:p w14:paraId="4935DBDE" w14:textId="4F1F1AFB" w:rsidR="009D512D" w:rsidRDefault="00AC251D" w:rsidP="00387E82">
      <w:pPr>
        <w:ind w:left="433" w:right="243"/>
      </w:pPr>
      <w:r>
        <w:t xml:space="preserve">Total coverage: </w:t>
      </w:r>
    </w:p>
    <w:p w14:paraId="3240B2BC" w14:textId="77777777" w:rsidR="009D512D" w:rsidRDefault="00AC251D" w:rsidP="00387E82">
      <w:pPr>
        <w:numPr>
          <w:ilvl w:val="0"/>
          <w:numId w:val="25"/>
        </w:numPr>
        <w:spacing w:line="249" w:lineRule="auto"/>
        <w:ind w:right="243" w:hanging="123"/>
      </w:pPr>
      <w:r>
        <w:rPr>
          <w:i/>
        </w:rPr>
        <w:t>17.8 km</w:t>
      </w:r>
      <w:r>
        <w:rPr>
          <w:i/>
          <w:vertAlign w:val="superscript"/>
        </w:rPr>
        <w:t xml:space="preserve">2 </w:t>
      </w:r>
      <w:r>
        <w:rPr>
          <w:i/>
        </w:rPr>
        <w:t xml:space="preserve">of coverage each day. </w:t>
      </w:r>
    </w:p>
    <w:p w14:paraId="77159D07" w14:textId="77777777" w:rsidR="009D512D" w:rsidRDefault="00AC251D" w:rsidP="00387E82">
      <w:pPr>
        <w:numPr>
          <w:ilvl w:val="0"/>
          <w:numId w:val="25"/>
        </w:numPr>
        <w:spacing w:after="146" w:line="249" w:lineRule="auto"/>
        <w:ind w:right="243" w:hanging="123"/>
      </w:pPr>
      <w:r>
        <w:rPr>
          <w:i/>
        </w:rPr>
        <w:t>533.4 km</w:t>
      </w:r>
      <w:r>
        <w:rPr>
          <w:i/>
          <w:vertAlign w:val="superscript"/>
        </w:rPr>
        <w:t xml:space="preserve">2 </w:t>
      </w:r>
      <w:r>
        <w:rPr>
          <w:i/>
        </w:rPr>
        <w:t xml:space="preserve">of total coverage after 30 days.  </w:t>
      </w:r>
    </w:p>
    <w:p w14:paraId="1336015E" w14:textId="77777777" w:rsidR="009D512D" w:rsidRDefault="00AC251D" w:rsidP="00387E82">
      <w:pPr>
        <w:spacing w:after="0" w:line="259" w:lineRule="auto"/>
        <w:ind w:left="1037" w:right="243" w:firstLine="0"/>
        <w:jc w:val="left"/>
      </w:pPr>
      <w:r>
        <w:rPr>
          <w:i/>
          <w:sz w:val="22"/>
        </w:rPr>
        <w:t xml:space="preserve"> </w:t>
      </w:r>
    </w:p>
    <w:p w14:paraId="19DF3550" w14:textId="24F78857" w:rsidR="009D512D" w:rsidRDefault="00AC251D" w:rsidP="00387E82">
      <w:pPr>
        <w:pStyle w:val="berschrift2"/>
        <w:ind w:right="243"/>
      </w:pPr>
      <w:bookmarkStart w:id="153" w:name="_Toc3544724"/>
      <w:r>
        <w:t xml:space="preserve">I-3 </w:t>
      </w:r>
      <w:r>
        <w:tab/>
        <w:t>Post Survey Process</w:t>
      </w:r>
      <w:bookmarkEnd w:id="153"/>
      <w:r>
        <w:t xml:space="preserve"> </w:t>
      </w:r>
    </w:p>
    <w:p w14:paraId="4736327E" w14:textId="77777777" w:rsidR="0021730D" w:rsidRPr="0021730D" w:rsidRDefault="0021730D" w:rsidP="00387E82">
      <w:pPr>
        <w:ind w:right="243"/>
      </w:pPr>
    </w:p>
    <w:p w14:paraId="230D0073" w14:textId="77777777" w:rsidR="009D512D" w:rsidRDefault="00AC251D" w:rsidP="00387E82">
      <w:pPr>
        <w:pStyle w:val="berschrift3"/>
        <w:ind w:right="243"/>
      </w:pPr>
      <w:bookmarkStart w:id="154" w:name="_Toc3544725"/>
      <w:r>
        <w:t xml:space="preserve">I-3.1 </w:t>
      </w:r>
      <w:r>
        <w:tab/>
        <w:t>High-Density Processing Grid</w:t>
      </w:r>
      <w:bookmarkEnd w:id="154"/>
      <w:r>
        <w:t xml:space="preserve"> </w:t>
      </w:r>
    </w:p>
    <w:p w14:paraId="44D71312" w14:textId="019415BF" w:rsidR="009D512D" w:rsidRDefault="00AC251D" w:rsidP="00387E82">
      <w:pPr>
        <w:ind w:left="12" w:right="243"/>
      </w:pPr>
      <w:r>
        <w:t>Throughout the survey or at its completion hydrographers will process collected bathymetry, removing gross outliers and erroneous depth estimates. The current trend for processing large quantities of multibeam bathymetry is to generate grids to aid in this process. Generation of a grid improves visualization of the survey and allows for the use of statistics to clean collected data. For the purpose of this example, the described process will produce a high</w:t>
      </w:r>
      <w:r w:rsidR="00036821">
        <w:t>-</w:t>
      </w:r>
      <w:r>
        <w:t xml:space="preserve">density seafloor model, selecting a grid resolution representative of twice the sonar footprint at nadir. Since twice the footprint is ~0.3 metres the processing resolution has been increased to 0.5 metres.  </w:t>
      </w:r>
    </w:p>
    <w:p w14:paraId="0A036479" w14:textId="0AF85513" w:rsidR="009D512D" w:rsidRDefault="00AC251D" w:rsidP="00387E82">
      <w:pPr>
        <w:spacing w:line="249" w:lineRule="auto"/>
        <w:ind w:left="10" w:right="243" w:hanging="10"/>
      </w:pPr>
      <w:r>
        <w:rPr>
          <w:i/>
        </w:rPr>
        <w:t>Note: The reason for gridding at such a high resolution is to eliminate the need to revisit the full source data point cloud (10.4 Billion Depth Estimates) every time a production effort is initiated. Production and archival of a high</w:t>
      </w:r>
      <w:r w:rsidR="00D41E53">
        <w:rPr>
          <w:i/>
        </w:rPr>
        <w:t>-</w:t>
      </w:r>
      <w:r>
        <w:rPr>
          <w:i/>
        </w:rPr>
        <w:t xml:space="preserve">density grid allows the HO to defocus the high-density surface to a coarser resolution more applicable to the intended charting product. </w:t>
      </w:r>
      <w:r>
        <w:rPr>
          <w:b/>
          <w:i/>
        </w:rPr>
        <w:t xml:space="preserve"> </w:t>
      </w:r>
    </w:p>
    <w:p w14:paraId="3F321BA5" w14:textId="07A48AE7" w:rsidR="009D512D" w:rsidRDefault="00AC251D" w:rsidP="00387E82">
      <w:pPr>
        <w:ind w:left="12" w:right="243"/>
      </w:pPr>
      <w:r>
        <w:t xml:space="preserve">Results: A 0.5 metre grid for the example survey area: 2.1 Billion depth nodes, or &lt; 20% of the total collected depth estimates.  </w:t>
      </w:r>
      <w:r>
        <w:rPr>
          <w:i/>
        </w:rPr>
        <w:t xml:space="preserve">See Figure </w:t>
      </w:r>
      <w:r w:rsidR="008B75F1">
        <w:rPr>
          <w:i/>
        </w:rPr>
        <w:t>I</w:t>
      </w:r>
      <w:r>
        <w:rPr>
          <w:i/>
        </w:rPr>
        <w:t>.3 for a graphic representation of the survey area at 0.5 metre resolution.</w:t>
      </w:r>
      <w:r>
        <w:t xml:space="preserve"> </w:t>
      </w:r>
    </w:p>
    <w:p w14:paraId="005B70CC" w14:textId="77777777" w:rsidR="009D512D" w:rsidRDefault="00AC251D" w:rsidP="00387E82">
      <w:pPr>
        <w:spacing w:after="120" w:line="259" w:lineRule="auto"/>
        <w:ind w:left="0" w:right="243" w:firstLine="0"/>
        <w:jc w:val="left"/>
      </w:pPr>
      <w:r>
        <w:t xml:space="preserve"> </w:t>
      </w:r>
    </w:p>
    <w:p w14:paraId="4F02EC25" w14:textId="77777777" w:rsidR="009D512D" w:rsidRDefault="00AC251D" w:rsidP="00387E82">
      <w:pPr>
        <w:pStyle w:val="berschrift3"/>
        <w:ind w:right="243"/>
      </w:pPr>
      <w:bookmarkStart w:id="155" w:name="_Toc3544726"/>
      <w:r>
        <w:t xml:space="preserve">I-3.2 </w:t>
      </w:r>
      <w:r>
        <w:tab/>
        <w:t>Generation of a Production Grid</w:t>
      </w:r>
      <w:bookmarkEnd w:id="155"/>
      <w:r>
        <w:t xml:space="preserve"> </w:t>
      </w:r>
    </w:p>
    <w:p w14:paraId="3E2A1D76" w14:textId="34C6960A" w:rsidR="009D512D" w:rsidRDefault="00AC251D" w:rsidP="00387E82">
      <w:pPr>
        <w:ind w:left="12" w:right="243"/>
      </w:pPr>
      <w:r>
        <w:t>Referencing the beginning of this annex, the intended product is a 1:22,000 ENC. Reduction of the “high-density” grid to a 6 metre grid reduces the number of grid nodes from 2.1 Billion to 14.6 million. The resulting 6 metre grid</w:t>
      </w:r>
      <w:r w:rsidR="006053B6">
        <w:t xml:space="preserve"> </w:t>
      </w:r>
      <w:r>
        <w:t>serve</w:t>
      </w:r>
      <w:r w:rsidR="006053B6">
        <w:t>s</w:t>
      </w:r>
      <w:r>
        <w:t xml:space="preserve"> as </w:t>
      </w:r>
      <w:r w:rsidR="006053B6">
        <w:t xml:space="preserve">an example of </w:t>
      </w:r>
      <w:r>
        <w:t xml:space="preserve">soundings extracted to support chart production. </w:t>
      </w:r>
      <w:r>
        <w:rPr>
          <w:b/>
        </w:rPr>
        <w:t xml:space="preserve">In total, less than 1% of collected depth estimates make it on a charting product. </w:t>
      </w:r>
    </w:p>
    <w:p w14:paraId="70B90DCF" w14:textId="4E717258" w:rsidR="009D512D" w:rsidRDefault="00AC251D" w:rsidP="00387E82">
      <w:pPr>
        <w:spacing w:after="0" w:line="249" w:lineRule="auto"/>
        <w:ind w:left="10" w:right="243" w:hanging="10"/>
        <w:rPr>
          <w:b/>
          <w:i/>
        </w:rPr>
      </w:pPr>
      <w:r>
        <w:rPr>
          <w:i/>
        </w:rPr>
        <w:t xml:space="preserve">Note: If the 6-metre surface serves as the source for a complimentary S-102 dataset there will be ~169 nodal depths underneath a single charted sounding. See Figure </w:t>
      </w:r>
      <w:r w:rsidR="008B75F1">
        <w:rPr>
          <w:i/>
        </w:rPr>
        <w:t>I</w:t>
      </w:r>
      <w:r>
        <w:rPr>
          <w:i/>
        </w:rPr>
        <w:t>.3.</w:t>
      </w:r>
      <w:r>
        <w:rPr>
          <w:b/>
          <w:i/>
        </w:rPr>
        <w:t xml:space="preserve"> </w:t>
      </w:r>
    </w:p>
    <w:p w14:paraId="61AAC52F" w14:textId="77777777" w:rsidR="008B75F1" w:rsidRDefault="008B75F1" w:rsidP="00387E82">
      <w:pPr>
        <w:spacing w:after="0" w:line="249" w:lineRule="auto"/>
        <w:ind w:left="10" w:right="243" w:hanging="10"/>
      </w:pPr>
    </w:p>
    <w:p w14:paraId="0653A528" w14:textId="77777777" w:rsidR="009D512D" w:rsidRDefault="00AC251D" w:rsidP="00387E82">
      <w:pPr>
        <w:spacing w:after="12" w:line="259" w:lineRule="auto"/>
        <w:ind w:left="1898" w:right="243" w:firstLine="0"/>
        <w:jc w:val="left"/>
      </w:pPr>
      <w:r>
        <w:rPr>
          <w:noProof/>
          <w:lang w:val="de-DE" w:eastAsia="de-DE"/>
        </w:rPr>
        <w:drawing>
          <wp:inline distT="0" distB="0" distL="0" distR="0" wp14:anchorId="29551228" wp14:editId="3FA65DBA">
            <wp:extent cx="4104133" cy="2357628"/>
            <wp:effectExtent l="0" t="0" r="0" b="0"/>
            <wp:docPr id="47179" name="Picture 47179"/>
            <wp:cNvGraphicFramePr/>
            <a:graphic xmlns:a="http://schemas.openxmlformats.org/drawingml/2006/main">
              <a:graphicData uri="http://schemas.openxmlformats.org/drawingml/2006/picture">
                <pic:pic xmlns:pic="http://schemas.openxmlformats.org/drawingml/2006/picture">
                  <pic:nvPicPr>
                    <pic:cNvPr id="47179" name="Picture 47179"/>
                    <pic:cNvPicPr/>
                  </pic:nvPicPr>
                  <pic:blipFill>
                    <a:blip r:embed="rId132" cstate="email">
                      <a:extLst>
                        <a:ext uri="{28A0092B-C50C-407E-A947-70E740481C1C}">
                          <a14:useLocalDpi xmlns:a14="http://schemas.microsoft.com/office/drawing/2010/main"/>
                        </a:ext>
                      </a:extLst>
                    </a:blip>
                    <a:stretch>
                      <a:fillRect/>
                    </a:stretch>
                  </pic:blipFill>
                  <pic:spPr>
                    <a:xfrm>
                      <a:off x="0" y="0"/>
                      <a:ext cx="4104133" cy="2357628"/>
                    </a:xfrm>
                    <a:prstGeom prst="rect">
                      <a:avLst/>
                    </a:prstGeom>
                  </pic:spPr>
                </pic:pic>
              </a:graphicData>
            </a:graphic>
          </wp:inline>
        </w:drawing>
      </w:r>
    </w:p>
    <w:p w14:paraId="51F392D2" w14:textId="1695E85D" w:rsidR="009D512D" w:rsidRDefault="00AC251D" w:rsidP="00387E82">
      <w:pPr>
        <w:ind w:right="243"/>
        <w:jc w:val="center"/>
      </w:pPr>
      <w:r>
        <w:t>Figure I.3 – Charted Sounding vs 6-metre S-102 Grid</w:t>
      </w:r>
    </w:p>
    <w:p w14:paraId="08547156" w14:textId="77777777" w:rsidR="009D512D" w:rsidRDefault="00AC251D" w:rsidP="00387E82">
      <w:pPr>
        <w:spacing w:after="0" w:line="259" w:lineRule="auto"/>
        <w:ind w:left="0" w:right="243" w:firstLine="0"/>
        <w:jc w:val="left"/>
      </w:pPr>
      <w:r>
        <w:t xml:space="preserve"> </w:t>
      </w:r>
      <w:r>
        <w:tab/>
        <w:t xml:space="preserve"> </w:t>
      </w:r>
    </w:p>
    <w:p w14:paraId="2A8CAB10" w14:textId="77777777" w:rsidR="009D512D" w:rsidRDefault="00AC251D" w:rsidP="00387E82">
      <w:pPr>
        <w:spacing w:after="63" w:line="259" w:lineRule="auto"/>
        <w:ind w:left="0" w:right="243" w:firstLine="0"/>
        <w:jc w:val="left"/>
      </w:pPr>
      <w:r>
        <w:t xml:space="preserve"> </w:t>
      </w:r>
    </w:p>
    <w:p w14:paraId="718B4ED7" w14:textId="77777777" w:rsidR="009D512D" w:rsidRDefault="00AC251D" w:rsidP="00387E82">
      <w:pPr>
        <w:spacing w:after="62" w:line="259" w:lineRule="auto"/>
        <w:ind w:left="0" w:right="243" w:firstLine="0"/>
        <w:jc w:val="left"/>
      </w:pPr>
      <w:r>
        <w:t xml:space="preserve"> </w:t>
      </w:r>
    </w:p>
    <w:p w14:paraId="085C79A2" w14:textId="77777777" w:rsidR="009D512D" w:rsidRDefault="00AC251D" w:rsidP="00387E82">
      <w:pPr>
        <w:spacing w:after="62" w:line="259" w:lineRule="auto"/>
        <w:ind w:left="0" w:right="243" w:firstLine="0"/>
        <w:jc w:val="left"/>
      </w:pPr>
      <w:r>
        <w:t xml:space="preserve"> </w:t>
      </w:r>
    </w:p>
    <w:p w14:paraId="5EB2E223" w14:textId="77777777" w:rsidR="009D512D" w:rsidRDefault="00AC251D" w:rsidP="00387E82">
      <w:pPr>
        <w:spacing w:after="65" w:line="259" w:lineRule="auto"/>
        <w:ind w:left="0" w:right="243" w:firstLine="0"/>
        <w:jc w:val="left"/>
      </w:pPr>
      <w:r>
        <w:t xml:space="preserve"> </w:t>
      </w:r>
    </w:p>
    <w:p w14:paraId="0F9A51F4" w14:textId="77777777" w:rsidR="009D512D" w:rsidRDefault="00AC251D">
      <w:pPr>
        <w:spacing w:after="62" w:line="259" w:lineRule="auto"/>
        <w:ind w:left="0" w:right="0" w:firstLine="0"/>
        <w:jc w:val="left"/>
      </w:pPr>
      <w:r>
        <w:t xml:space="preserve"> </w:t>
      </w:r>
    </w:p>
    <w:p w14:paraId="2E46AD12" w14:textId="77777777" w:rsidR="009D512D" w:rsidRDefault="00AC251D">
      <w:pPr>
        <w:spacing w:after="62" w:line="259" w:lineRule="auto"/>
        <w:ind w:left="0" w:right="0" w:firstLine="0"/>
        <w:jc w:val="left"/>
      </w:pPr>
      <w:r>
        <w:t xml:space="preserve"> </w:t>
      </w:r>
    </w:p>
    <w:p w14:paraId="686A648D" w14:textId="77777777" w:rsidR="009D512D" w:rsidRDefault="00AC251D">
      <w:pPr>
        <w:spacing w:after="62" w:line="259" w:lineRule="auto"/>
        <w:ind w:left="0" w:right="0" w:firstLine="0"/>
        <w:jc w:val="left"/>
      </w:pPr>
      <w:r>
        <w:t xml:space="preserve"> </w:t>
      </w:r>
    </w:p>
    <w:p w14:paraId="54A06D55" w14:textId="77777777" w:rsidR="009D512D" w:rsidRDefault="00AC251D">
      <w:pPr>
        <w:spacing w:after="62" w:line="259" w:lineRule="auto"/>
        <w:ind w:left="0" w:right="0" w:firstLine="0"/>
        <w:jc w:val="left"/>
      </w:pPr>
      <w:r>
        <w:t xml:space="preserve"> </w:t>
      </w:r>
    </w:p>
    <w:p w14:paraId="298F363D" w14:textId="77777777" w:rsidR="009D512D" w:rsidRDefault="00AC251D">
      <w:pPr>
        <w:spacing w:after="62" w:line="259" w:lineRule="auto"/>
        <w:ind w:left="0" w:right="0" w:firstLine="0"/>
        <w:jc w:val="left"/>
      </w:pPr>
      <w:r>
        <w:t xml:space="preserve"> </w:t>
      </w:r>
    </w:p>
    <w:p w14:paraId="76208C43" w14:textId="77777777" w:rsidR="009D512D" w:rsidRDefault="00AC251D">
      <w:pPr>
        <w:spacing w:after="65" w:line="259" w:lineRule="auto"/>
        <w:ind w:left="0" w:right="0" w:firstLine="0"/>
        <w:jc w:val="left"/>
      </w:pPr>
      <w:r>
        <w:t xml:space="preserve"> </w:t>
      </w:r>
    </w:p>
    <w:p w14:paraId="59B1D8D4" w14:textId="77777777" w:rsidR="009D512D" w:rsidRDefault="00AC251D">
      <w:pPr>
        <w:spacing w:after="89" w:line="259" w:lineRule="auto"/>
        <w:ind w:left="0" w:right="0" w:firstLine="0"/>
        <w:jc w:val="left"/>
      </w:pPr>
      <w:r>
        <w:t xml:space="preserve"> </w:t>
      </w:r>
    </w:p>
    <w:p w14:paraId="52FB8EBE" w14:textId="77777777" w:rsidR="006D1AC6" w:rsidRDefault="00AC251D">
      <w:pPr>
        <w:tabs>
          <w:tab w:val="center" w:pos="2929"/>
          <w:tab w:val="center" w:pos="5131"/>
        </w:tabs>
        <w:ind w:left="0" w:right="0" w:firstLine="0"/>
        <w:jc w:val="left"/>
        <w:rPr>
          <w:sz w:val="22"/>
        </w:rPr>
      </w:pPr>
      <w:r>
        <w:t xml:space="preserve"> </w:t>
      </w:r>
      <w:r>
        <w:tab/>
      </w:r>
      <w:r>
        <w:rPr>
          <w:sz w:val="22"/>
        </w:rPr>
        <w:t xml:space="preserve"> </w:t>
      </w:r>
      <w:r>
        <w:rPr>
          <w:sz w:val="22"/>
        </w:rPr>
        <w:tab/>
      </w:r>
    </w:p>
    <w:p w14:paraId="55689CA8" w14:textId="77777777" w:rsidR="006D1AC6" w:rsidRDefault="006D1AC6">
      <w:pPr>
        <w:tabs>
          <w:tab w:val="center" w:pos="2929"/>
          <w:tab w:val="center" w:pos="5131"/>
        </w:tabs>
        <w:ind w:left="0" w:right="0" w:firstLine="0"/>
        <w:jc w:val="left"/>
        <w:rPr>
          <w:sz w:val="22"/>
        </w:rPr>
      </w:pPr>
    </w:p>
    <w:p w14:paraId="5B4E676E" w14:textId="77777777" w:rsidR="006D1AC6" w:rsidRDefault="006D1AC6">
      <w:pPr>
        <w:tabs>
          <w:tab w:val="center" w:pos="2929"/>
          <w:tab w:val="center" w:pos="5131"/>
        </w:tabs>
        <w:ind w:left="0" w:right="0" w:firstLine="0"/>
        <w:jc w:val="left"/>
        <w:rPr>
          <w:sz w:val="22"/>
        </w:rPr>
      </w:pPr>
    </w:p>
    <w:p w14:paraId="17BEE7A0" w14:textId="77777777" w:rsidR="006D1AC6" w:rsidRDefault="006D1AC6">
      <w:pPr>
        <w:tabs>
          <w:tab w:val="center" w:pos="2929"/>
          <w:tab w:val="center" w:pos="5131"/>
        </w:tabs>
        <w:ind w:left="0" w:right="0" w:firstLine="0"/>
        <w:jc w:val="left"/>
        <w:rPr>
          <w:sz w:val="22"/>
        </w:rPr>
      </w:pPr>
    </w:p>
    <w:p w14:paraId="685F9E25" w14:textId="77777777" w:rsidR="006D1AC6" w:rsidRDefault="006D1AC6">
      <w:pPr>
        <w:tabs>
          <w:tab w:val="center" w:pos="2929"/>
          <w:tab w:val="center" w:pos="5131"/>
        </w:tabs>
        <w:ind w:left="0" w:right="0" w:firstLine="0"/>
        <w:jc w:val="left"/>
        <w:rPr>
          <w:sz w:val="22"/>
        </w:rPr>
      </w:pPr>
    </w:p>
    <w:p w14:paraId="16D82BD6" w14:textId="772D9408" w:rsidR="009D512D" w:rsidRDefault="00AC251D" w:rsidP="006D1AC6">
      <w:pPr>
        <w:tabs>
          <w:tab w:val="center" w:pos="2929"/>
          <w:tab w:val="center" w:pos="5131"/>
        </w:tabs>
        <w:ind w:left="0" w:right="0" w:firstLine="0"/>
        <w:jc w:val="center"/>
      </w:pPr>
      <w:r>
        <w:t>Page intentionally left blank</w:t>
      </w:r>
    </w:p>
    <w:sectPr w:rsidR="009D512D" w:rsidSect="000F7898">
      <w:pgSz w:w="11906" w:h="16838"/>
      <w:pgMar w:top="1440" w:right="864" w:bottom="1512"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FCB034" w14:textId="77777777" w:rsidR="000206A9" w:rsidRDefault="000206A9">
      <w:pPr>
        <w:spacing w:after="0" w:line="240" w:lineRule="auto"/>
      </w:pPr>
      <w:r>
        <w:separator/>
      </w:r>
    </w:p>
  </w:endnote>
  <w:endnote w:type="continuationSeparator" w:id="0">
    <w:p w14:paraId="78C60885" w14:textId="77777777" w:rsidR="000206A9" w:rsidRDefault="00020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BDA1E2" w14:textId="6DBC1366" w:rsidR="00BF60AC" w:rsidRDefault="00BF60AC">
    <w:pPr>
      <w:tabs>
        <w:tab w:val="center" w:pos="344"/>
        <w:tab w:val="center" w:pos="5234"/>
        <w:tab w:val="center" w:pos="9895"/>
      </w:tabs>
      <w:spacing w:after="0" w:line="259" w:lineRule="auto"/>
      <w:ind w:left="0" w:right="0" w:firstLine="0"/>
      <w:jc w:val="left"/>
    </w:pPr>
    <w:r>
      <w:rPr>
        <w:rFonts w:ascii="Calibri" w:eastAsia="Calibri" w:hAnsi="Calibri" w:cs="Calibri"/>
        <w:sz w:val="22"/>
      </w:rPr>
      <w:tab/>
    </w:r>
    <w:r>
      <w:rPr>
        <w:sz w:val="16"/>
      </w:rPr>
      <w:t xml:space="preserve">S-102 </w:t>
    </w:r>
    <w:r>
      <w:rPr>
        <w:sz w:val="16"/>
      </w:rPr>
      <w:tab/>
      <w:t xml:space="preserve">December 2018 </w:t>
    </w:r>
    <w:r>
      <w:rPr>
        <w:sz w:val="16"/>
      </w:rPr>
      <w:tab/>
      <w:t xml:space="preserve">Edition 1.1.0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71A042" w14:textId="77777777" w:rsidR="00BF60AC" w:rsidRDefault="00BF60AC">
    <w:pPr>
      <w:tabs>
        <w:tab w:val="center" w:pos="5104"/>
        <w:tab w:val="right" w:pos="10324"/>
      </w:tabs>
      <w:spacing w:after="0" w:line="259" w:lineRule="auto"/>
      <w:ind w:left="0" w:right="0" w:firstLine="0"/>
      <w:jc w:val="left"/>
    </w:pPr>
    <w:r>
      <w:rPr>
        <w:sz w:val="16"/>
      </w:rPr>
      <w:t xml:space="preserve">S-102 </w:t>
    </w:r>
    <w:r>
      <w:rPr>
        <w:sz w:val="16"/>
      </w:rPr>
      <w:tab/>
      <w:t xml:space="preserve">December 2018 </w:t>
    </w:r>
    <w:r>
      <w:rPr>
        <w:sz w:val="16"/>
      </w:rPr>
      <w:tab/>
      <w:t>Edition 2.0.0</w:t>
    </w: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54790" w14:textId="09C11E71" w:rsidR="00BF60AC" w:rsidRDefault="002B3C57">
    <w:pPr>
      <w:tabs>
        <w:tab w:val="center" w:pos="5104"/>
        <w:tab w:val="right" w:pos="10324"/>
      </w:tabs>
      <w:spacing w:after="0" w:line="259" w:lineRule="auto"/>
      <w:ind w:left="0" w:right="0" w:firstLine="0"/>
      <w:jc w:val="left"/>
    </w:pPr>
    <w:r>
      <w:rPr>
        <w:sz w:val="16"/>
      </w:rPr>
      <w:t xml:space="preserve">S-102 </w:t>
    </w:r>
    <w:r>
      <w:rPr>
        <w:sz w:val="16"/>
      </w:rPr>
      <w:tab/>
      <w:t>MMMMM 2019</w:t>
    </w:r>
    <w:r w:rsidR="00BF60AC">
      <w:rPr>
        <w:sz w:val="16"/>
      </w:rPr>
      <w:t xml:space="preserve"> </w:t>
    </w:r>
    <w:r w:rsidR="00BF60AC">
      <w:rPr>
        <w:sz w:val="16"/>
      </w:rPr>
      <w:tab/>
      <w:t xml:space="preserve">Edition 2.0.0 </w:t>
    </w:r>
  </w:p>
  <w:p w14:paraId="26270E38" w14:textId="77777777" w:rsidR="00BF60AC" w:rsidRDefault="00BF60AC">
    <w:pPr>
      <w:spacing w:after="0" w:line="259" w:lineRule="auto"/>
      <w:ind w:left="0" w:right="0" w:firstLine="0"/>
      <w:jc w:val="left"/>
    </w:pPr>
    <w:r>
      <w:rPr>
        <w:sz w:val="2"/>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B69A1B" w14:textId="77777777" w:rsidR="00BF60AC" w:rsidRDefault="00BF60AC">
    <w:pPr>
      <w:tabs>
        <w:tab w:val="center" w:pos="5104"/>
        <w:tab w:val="right" w:pos="10324"/>
      </w:tabs>
      <w:spacing w:after="0" w:line="259" w:lineRule="auto"/>
      <w:ind w:left="0" w:right="0" w:firstLine="0"/>
      <w:jc w:val="left"/>
    </w:pPr>
    <w:r>
      <w:rPr>
        <w:sz w:val="16"/>
      </w:rPr>
      <w:t xml:space="preserve">S-102 </w:t>
    </w:r>
    <w:r>
      <w:rPr>
        <w:sz w:val="16"/>
      </w:rPr>
      <w:tab/>
      <w:t xml:space="preserve">December 2018 </w:t>
    </w:r>
    <w:r>
      <w:rPr>
        <w:sz w:val="16"/>
      </w:rPr>
      <w:tab/>
      <w:t xml:space="preserve">Edition 2.0.0 </w:t>
    </w:r>
  </w:p>
  <w:p w14:paraId="3042C0B9" w14:textId="77777777" w:rsidR="00BF60AC" w:rsidRDefault="00BF60AC">
    <w:pPr>
      <w:spacing w:after="0" w:line="259" w:lineRule="auto"/>
      <w:ind w:left="0" w:right="0" w:firstLine="0"/>
      <w:jc w:val="left"/>
    </w:pPr>
    <w:r>
      <w:rPr>
        <w:sz w:val="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16DE9A" w14:textId="341E1B17" w:rsidR="00BF60AC" w:rsidRDefault="002B3C57">
    <w:pPr>
      <w:tabs>
        <w:tab w:val="center" w:pos="5104"/>
        <w:tab w:val="center" w:pos="9766"/>
      </w:tabs>
      <w:spacing w:after="0" w:line="259" w:lineRule="auto"/>
      <w:ind w:left="0" w:right="0" w:firstLine="0"/>
      <w:jc w:val="left"/>
    </w:pPr>
    <w:r>
      <w:rPr>
        <w:sz w:val="16"/>
      </w:rPr>
      <w:t xml:space="preserve">S-102 </w:t>
    </w:r>
    <w:r>
      <w:rPr>
        <w:sz w:val="16"/>
      </w:rPr>
      <w:tab/>
      <w:t xml:space="preserve">MMMMM 2019 </w:t>
    </w:r>
    <w:r>
      <w:rPr>
        <w:sz w:val="16"/>
      </w:rPr>
      <w:tab/>
      <w:t>Edition 2</w:t>
    </w:r>
    <w:r w:rsidR="00BF60AC">
      <w:rPr>
        <w:sz w:val="16"/>
      </w:rPr>
      <w:t>.</w:t>
    </w:r>
    <w:r>
      <w:rPr>
        <w:sz w:val="16"/>
      </w:rPr>
      <w:t>0</w:t>
    </w:r>
    <w:r w:rsidR="00BF60AC">
      <w:rPr>
        <w:sz w:val="16"/>
      </w:rPr>
      <w:t xml:space="preserve">.0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F63E1D" w14:textId="77777777" w:rsidR="00BF60AC" w:rsidRDefault="00BF60AC">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49BAC" w14:textId="77777777" w:rsidR="00BF60AC" w:rsidRDefault="00BF60AC">
    <w:pPr>
      <w:tabs>
        <w:tab w:val="center" w:pos="356"/>
        <w:tab w:val="center" w:pos="5246"/>
        <w:tab w:val="center" w:pos="9907"/>
      </w:tabs>
      <w:spacing w:after="0" w:line="259" w:lineRule="auto"/>
      <w:ind w:left="0" w:right="0" w:firstLine="0"/>
      <w:jc w:val="left"/>
    </w:pPr>
    <w:r>
      <w:rPr>
        <w:rFonts w:ascii="Calibri" w:eastAsia="Calibri" w:hAnsi="Calibri" w:cs="Calibri"/>
        <w:sz w:val="22"/>
      </w:rPr>
      <w:tab/>
    </w:r>
    <w:r>
      <w:rPr>
        <w:sz w:val="16"/>
      </w:rPr>
      <w:t xml:space="preserve">S-102 </w:t>
    </w:r>
    <w:r>
      <w:rPr>
        <w:sz w:val="16"/>
      </w:rPr>
      <w:tab/>
      <w:t xml:space="preserve">December 2018 </w:t>
    </w:r>
    <w:r>
      <w:rPr>
        <w:sz w:val="16"/>
      </w:rPr>
      <w:tab/>
      <w:t xml:space="preserve">Edition 2.0.0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9B9BE" w14:textId="7A75DC2B" w:rsidR="00BF60AC" w:rsidRDefault="00BF60AC">
    <w:pPr>
      <w:tabs>
        <w:tab w:val="center" w:pos="5116"/>
        <w:tab w:val="center" w:pos="9778"/>
      </w:tabs>
      <w:spacing w:after="0" w:line="259" w:lineRule="auto"/>
      <w:ind w:left="0" w:right="0" w:firstLine="0"/>
      <w:jc w:val="left"/>
    </w:pPr>
    <w:r>
      <w:rPr>
        <w:sz w:val="16"/>
      </w:rPr>
      <w:t>S</w:t>
    </w:r>
    <w:r w:rsidR="00B61A9E">
      <w:rPr>
        <w:sz w:val="16"/>
      </w:rPr>
      <w:t xml:space="preserve">-102 </w:t>
    </w:r>
    <w:r w:rsidR="00B61A9E">
      <w:rPr>
        <w:sz w:val="16"/>
      </w:rPr>
      <w:tab/>
      <w:t xml:space="preserve">MMMMM 2019 </w:t>
    </w:r>
    <w:r w:rsidR="00B61A9E">
      <w:rPr>
        <w:sz w:val="16"/>
      </w:rPr>
      <w:tab/>
      <w:t>Edition 2.0</w:t>
    </w:r>
    <w:r>
      <w:rPr>
        <w:sz w:val="16"/>
      </w:rPr>
      <w:t xml:space="preserve">.0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882C6" w14:textId="3CD1178B" w:rsidR="00BF60AC" w:rsidRDefault="002B3C57" w:rsidP="002B3C57">
    <w:pPr>
      <w:tabs>
        <w:tab w:val="center" w:pos="5246"/>
        <w:tab w:val="center" w:pos="9907"/>
      </w:tabs>
      <w:spacing w:after="0" w:line="259" w:lineRule="auto"/>
      <w:ind w:left="0" w:right="0" w:firstLine="0"/>
      <w:jc w:val="left"/>
    </w:pPr>
    <w:r>
      <w:rPr>
        <w:sz w:val="16"/>
      </w:rPr>
      <w:t xml:space="preserve">S-102 </w:t>
    </w:r>
    <w:r>
      <w:rPr>
        <w:sz w:val="16"/>
      </w:rPr>
      <w:tab/>
      <w:t xml:space="preserve">MMMMM 2019 </w:t>
    </w:r>
    <w:r>
      <w:rPr>
        <w:sz w:val="16"/>
      </w:rPr>
      <w:tab/>
      <w:t xml:space="preserve">Edition 2.0.0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58ACF" w14:textId="77777777" w:rsidR="00BF60AC" w:rsidRDefault="00BF60AC">
    <w:pPr>
      <w:tabs>
        <w:tab w:val="center" w:pos="6806"/>
        <w:tab w:val="right" w:pos="13960"/>
      </w:tabs>
      <w:spacing w:after="0" w:line="259" w:lineRule="auto"/>
      <w:ind w:left="0" w:right="0" w:firstLine="0"/>
      <w:jc w:val="left"/>
    </w:pPr>
    <w:r>
      <w:rPr>
        <w:sz w:val="16"/>
      </w:rPr>
      <w:t xml:space="preserve">S-102 </w:t>
    </w:r>
    <w:r>
      <w:rPr>
        <w:sz w:val="16"/>
      </w:rPr>
      <w:tab/>
      <w:t xml:space="preserve">December 2018 </w:t>
    </w:r>
    <w:r>
      <w:rPr>
        <w:sz w:val="16"/>
      </w:rPr>
      <w:tab/>
      <w:t xml:space="preserve">Edition 2.0.0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E7FBF" w14:textId="2E4BBEF3" w:rsidR="00BF60AC" w:rsidRDefault="002B3C57">
    <w:pPr>
      <w:tabs>
        <w:tab w:val="center" w:pos="6806"/>
        <w:tab w:val="right" w:pos="13960"/>
      </w:tabs>
      <w:spacing w:after="0" w:line="259" w:lineRule="auto"/>
      <w:ind w:left="0" w:right="0" w:firstLine="0"/>
      <w:jc w:val="left"/>
    </w:pPr>
    <w:r>
      <w:rPr>
        <w:sz w:val="16"/>
      </w:rPr>
      <w:t xml:space="preserve">S-102 </w:t>
    </w:r>
    <w:r>
      <w:rPr>
        <w:sz w:val="16"/>
      </w:rPr>
      <w:tab/>
      <w:t>MMMMM 2019</w:t>
    </w:r>
    <w:r w:rsidR="00BF60AC">
      <w:rPr>
        <w:sz w:val="16"/>
      </w:rPr>
      <w:t xml:space="preserve"> </w:t>
    </w:r>
    <w:r w:rsidR="00BF60AC">
      <w:rPr>
        <w:sz w:val="16"/>
      </w:rPr>
      <w:tab/>
      <w:t xml:space="preserve">Edition 2.0.0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B95996" w14:textId="77777777" w:rsidR="00BF60AC" w:rsidRDefault="00BF60AC">
    <w:pPr>
      <w:tabs>
        <w:tab w:val="center" w:pos="6806"/>
        <w:tab w:val="right" w:pos="13960"/>
      </w:tabs>
      <w:spacing w:after="0" w:line="259" w:lineRule="auto"/>
      <w:ind w:left="0" w:right="0" w:firstLine="0"/>
      <w:jc w:val="left"/>
    </w:pPr>
    <w:r>
      <w:rPr>
        <w:sz w:val="16"/>
      </w:rPr>
      <w:t xml:space="preserve">S-102 </w:t>
    </w:r>
    <w:r>
      <w:rPr>
        <w:sz w:val="16"/>
      </w:rPr>
      <w:tab/>
      <w:t xml:space="preserve">December 2018 </w:t>
    </w:r>
    <w:r>
      <w:rPr>
        <w:sz w:val="16"/>
      </w:rPr>
      <w:tab/>
      <w:t xml:space="preserve">Edition 2.0.0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CF1BC8" w14:textId="77777777" w:rsidR="000206A9" w:rsidRDefault="000206A9">
      <w:pPr>
        <w:spacing w:after="0" w:line="240" w:lineRule="auto"/>
      </w:pPr>
      <w:r>
        <w:separator/>
      </w:r>
    </w:p>
  </w:footnote>
  <w:footnote w:type="continuationSeparator" w:id="0">
    <w:p w14:paraId="79CA1DCA" w14:textId="77777777" w:rsidR="000206A9" w:rsidRDefault="000206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F0CDA3" w14:textId="2EB8B836" w:rsidR="00BF60AC" w:rsidRDefault="00BF60AC">
    <w:pPr>
      <w:tabs>
        <w:tab w:val="center" w:pos="396"/>
        <w:tab w:val="center" w:pos="5106"/>
        <w:tab w:val="center" w:pos="8642"/>
      </w:tabs>
      <w:spacing w:after="0" w:line="259" w:lineRule="auto"/>
      <w:ind w:left="0" w:right="0" w:firstLine="0"/>
      <w:jc w:val="left"/>
    </w:pPr>
    <w:r>
      <w:rPr>
        <w:rFonts w:ascii="Calibri" w:eastAsia="Calibri" w:hAnsi="Calibri" w:cs="Calibri"/>
        <w:sz w:val="22"/>
      </w:rPr>
      <w:tab/>
    </w:r>
    <w:r>
      <w:rPr>
        <w:sz w:val="16"/>
      </w:rPr>
      <w:fldChar w:fldCharType="begin"/>
    </w:r>
    <w:r>
      <w:rPr>
        <w:sz w:val="16"/>
      </w:rPr>
      <w:instrText xml:space="preserve"> PAGE   \* MERGEFORMAT </w:instrText>
    </w:r>
    <w:r>
      <w:rPr>
        <w:sz w:val="16"/>
      </w:rPr>
      <w:fldChar w:fldCharType="separate"/>
    </w:r>
    <w:r>
      <w:rPr>
        <w:noProof/>
        <w:sz w:val="16"/>
      </w:rPr>
      <w:t>vi</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4858C" w14:textId="71B56205" w:rsidR="00BF60AC" w:rsidRDefault="00BF60AC">
    <w:pPr>
      <w:tabs>
        <w:tab w:val="center" w:pos="4966"/>
        <w:tab w:val="center" w:pos="9782"/>
      </w:tabs>
      <w:spacing w:after="0" w:line="259" w:lineRule="auto"/>
      <w:ind w:left="0" w:right="0" w:firstLine="0"/>
      <w:jc w:val="left"/>
    </w:pPr>
    <w:r>
      <w:rPr>
        <w:sz w:val="16"/>
      </w:rPr>
      <w:fldChar w:fldCharType="begin"/>
    </w:r>
    <w:r>
      <w:rPr>
        <w:sz w:val="16"/>
      </w:rPr>
      <w:instrText xml:space="preserve"> PAGE   \* MERGEFORMAT </w:instrText>
    </w:r>
    <w:r>
      <w:rPr>
        <w:sz w:val="16"/>
      </w:rPr>
      <w:fldChar w:fldCharType="separate"/>
    </w:r>
    <w:r>
      <w:rPr>
        <w:noProof/>
        <w:sz w:val="16"/>
      </w:rPr>
      <w:t>114</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3CA00" w14:textId="4E476582" w:rsidR="00BF60AC" w:rsidRDefault="00BF60AC">
    <w:pPr>
      <w:tabs>
        <w:tab w:val="center" w:pos="5106"/>
        <w:tab w:val="right" w:pos="10324"/>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510D10">
      <w:rPr>
        <w:noProof/>
        <w:sz w:val="16"/>
      </w:rPr>
      <w:t>99</w:t>
    </w:r>
    <w:r>
      <w:rPr>
        <w:sz w:val="16"/>
      </w:rPr>
      <w:fldChar w:fldCharType="end"/>
    </w:r>
    <w:r>
      <w:rPr>
        <w:sz w:val="16"/>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03425" w14:textId="77777777" w:rsidR="00BF60AC" w:rsidRDefault="00BF60AC">
    <w:pPr>
      <w:tabs>
        <w:tab w:val="center" w:pos="5106"/>
        <w:tab w:val="right" w:pos="10324"/>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3</w:t>
    </w:r>
    <w:r>
      <w:rPr>
        <w:sz w:val="16"/>
      </w:rPr>
      <w:fldChar w:fldCharType="end"/>
    </w:r>
    <w:r>
      <w:rPr>
        <w:sz w:val="16"/>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3B0F7" w14:textId="776D340E" w:rsidR="00BF60AC" w:rsidRDefault="00BF60AC">
    <w:pPr>
      <w:tabs>
        <w:tab w:val="center" w:pos="5106"/>
        <w:tab w:val="center" w:pos="10122"/>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39259E">
      <w:rPr>
        <w:noProof/>
        <w:sz w:val="16"/>
      </w:rPr>
      <w:t>ii</w:t>
    </w:r>
    <w:r>
      <w:rPr>
        <w:sz w:val="16"/>
      </w:rPr>
      <w:fldChar w:fldCharType="end"/>
    </w:r>
    <w:r>
      <w:rPr>
        <w:sz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9FA89" w14:textId="77777777" w:rsidR="00BF60AC" w:rsidRDefault="00BF60AC">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D578DF" w14:textId="77777777" w:rsidR="00BF60AC" w:rsidRDefault="00BF60AC">
    <w:pPr>
      <w:tabs>
        <w:tab w:val="center" w:pos="417"/>
        <w:tab w:val="center" w:pos="5118"/>
        <w:tab w:val="center" w:pos="8654"/>
      </w:tabs>
      <w:spacing w:after="0" w:line="259" w:lineRule="auto"/>
      <w:ind w:left="0" w:right="0" w:firstLine="0"/>
      <w:jc w:val="left"/>
    </w:pPr>
    <w:r>
      <w:rPr>
        <w:rFonts w:ascii="Calibri" w:eastAsia="Calibri" w:hAnsi="Calibri" w:cs="Calibri"/>
        <w:sz w:val="22"/>
      </w:rPr>
      <w:tab/>
    </w:r>
    <w:r>
      <w:rPr>
        <w:sz w:val="16"/>
      </w:rPr>
      <w:fldChar w:fldCharType="begin"/>
    </w:r>
    <w:r>
      <w:rPr>
        <w:sz w:val="16"/>
      </w:rPr>
      <w:instrText xml:space="preserve"> PAGE   \* MERGEFORMAT </w:instrText>
    </w:r>
    <w:r>
      <w:rPr>
        <w:sz w:val="16"/>
      </w:rPr>
      <w:fldChar w:fldCharType="separate"/>
    </w:r>
    <w:r>
      <w:rPr>
        <w:noProof/>
        <w:sz w:val="16"/>
      </w:rPr>
      <w:t>2</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D3C001" w14:textId="7E950F67" w:rsidR="00BF60AC" w:rsidRDefault="00BF60AC">
    <w:pPr>
      <w:tabs>
        <w:tab w:val="center" w:pos="5118"/>
        <w:tab w:val="center" w:pos="10125"/>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7C0B6C">
      <w:rPr>
        <w:noProof/>
        <w:sz w:val="16"/>
      </w:rPr>
      <w:t>35</w:t>
    </w:r>
    <w:r>
      <w:rPr>
        <w:sz w:val="16"/>
      </w:rPr>
      <w:fldChar w:fldCharType="end"/>
    </w:r>
    <w:r>
      <w:rPr>
        <w:sz w:val="16"/>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AD491" w14:textId="60EC4891" w:rsidR="00BF60AC" w:rsidRDefault="00BF60AC">
    <w:pPr>
      <w:tabs>
        <w:tab w:val="center" w:pos="6611"/>
        <w:tab w:val="center" w:pos="10125"/>
      </w:tabs>
      <w:spacing w:after="0" w:line="259" w:lineRule="auto"/>
      <w:ind w:left="0" w:right="0" w:firstLine="0"/>
      <w:jc w:val="left"/>
    </w:pPr>
    <w:r>
      <w:rPr>
        <w:sz w:val="16"/>
      </w:rPr>
      <w:t xml:space="preserve"> </w:t>
    </w:r>
    <w:r>
      <w:rPr>
        <w:sz w:val="16"/>
      </w:rPr>
      <w:tab/>
      <w:t xml:space="preserve"> </w:t>
    </w:r>
    <w:r>
      <w:rPr>
        <w:sz w:val="16"/>
      </w:rPr>
      <w:tab/>
    </w:r>
    <w:r>
      <w:rPr>
        <w:sz w:val="16"/>
      </w:rPr>
      <w:fldChar w:fldCharType="begin"/>
    </w:r>
    <w:r>
      <w:rPr>
        <w:sz w:val="16"/>
      </w:rPr>
      <w:instrText xml:space="preserve"> PAGE   \* MERGEFORMAT </w:instrText>
    </w:r>
    <w:r>
      <w:rPr>
        <w:sz w:val="16"/>
      </w:rPr>
      <w:fldChar w:fldCharType="separate"/>
    </w:r>
    <w:r w:rsidR="00510D10">
      <w:rPr>
        <w:noProof/>
        <w:sz w:val="16"/>
      </w:rPr>
      <w:t>1</w:t>
    </w:r>
    <w:r>
      <w:rPr>
        <w:sz w:val="16"/>
      </w:rPr>
      <w:fldChar w:fldCharType="end"/>
    </w:r>
    <w:r>
      <w:rPr>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096548" w14:textId="7301E0CA" w:rsidR="00BF60AC" w:rsidRDefault="00BF60AC">
    <w:pPr>
      <w:tabs>
        <w:tab w:val="center" w:pos="6807"/>
        <w:tab w:val="center" w:pos="8641"/>
      </w:tabs>
      <w:spacing w:after="0" w:line="259" w:lineRule="auto"/>
      <w:ind w:left="0" w:right="0" w:firstLine="0"/>
      <w:jc w:val="left"/>
    </w:pPr>
    <w:r>
      <w:rPr>
        <w:sz w:val="16"/>
      </w:rPr>
      <w:fldChar w:fldCharType="begin"/>
    </w:r>
    <w:r>
      <w:rPr>
        <w:sz w:val="16"/>
      </w:rPr>
      <w:instrText xml:space="preserve"> PAGE   \* MERGEFORMAT </w:instrText>
    </w:r>
    <w:r>
      <w:rPr>
        <w:sz w:val="16"/>
      </w:rPr>
      <w:fldChar w:fldCharType="separate"/>
    </w:r>
    <w:r>
      <w:rPr>
        <w:noProof/>
        <w:sz w:val="16"/>
      </w:rPr>
      <w:t>56</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7BEED2" w14:textId="3352A6FA" w:rsidR="00BF60AC" w:rsidRDefault="00BF60AC">
    <w:pPr>
      <w:tabs>
        <w:tab w:val="center" w:pos="6807"/>
        <w:tab w:val="center" w:pos="13522"/>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510D10">
      <w:rPr>
        <w:noProof/>
        <w:sz w:val="16"/>
      </w:rPr>
      <w:t>61</w:t>
    </w:r>
    <w:r>
      <w:rPr>
        <w:sz w:val="16"/>
      </w:rPr>
      <w:fldChar w:fldCharType="end"/>
    </w:r>
    <w:r>
      <w:rPr>
        <w:sz w:val="16"/>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12D9CA" w14:textId="77777777" w:rsidR="00BF60AC" w:rsidRDefault="00BF60AC">
    <w:pPr>
      <w:tabs>
        <w:tab w:val="center" w:pos="6807"/>
        <w:tab w:val="center" w:pos="13522"/>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49</w:t>
    </w:r>
    <w:r>
      <w:rPr>
        <w:sz w:val="16"/>
      </w:rPr>
      <w:fldChar w:fldCharType="end"/>
    </w:r>
    <w:r>
      <w:rPr>
        <w:sz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074A"/>
    <w:multiLevelType w:val="multilevel"/>
    <w:tmpl w:val="A812332E"/>
    <w:lvl w:ilvl="0">
      <w:start w:val="1"/>
      <w:numFmt w:val="upperRoman"/>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nsid w:val="02843910"/>
    <w:multiLevelType w:val="hybridMultilevel"/>
    <w:tmpl w:val="DC206552"/>
    <w:lvl w:ilvl="0" w:tplc="8F8A3918">
      <w:start w:val="19"/>
      <w:numFmt w:val="bullet"/>
      <w:lvlText w:val="-"/>
      <w:lvlJc w:val="left"/>
      <w:pPr>
        <w:ind w:left="403" w:hanging="360"/>
      </w:pPr>
      <w:rPr>
        <w:rFonts w:ascii="Times New Roman" w:eastAsia="Times New Roman" w:hAnsi="Times New Roman" w:cs="Times New Roman" w:hint="default"/>
      </w:rPr>
    </w:lvl>
    <w:lvl w:ilvl="1" w:tplc="04090003" w:tentative="1">
      <w:start w:val="1"/>
      <w:numFmt w:val="bullet"/>
      <w:lvlText w:val="o"/>
      <w:lvlJc w:val="left"/>
      <w:pPr>
        <w:ind w:left="1123" w:hanging="360"/>
      </w:pPr>
      <w:rPr>
        <w:rFonts w:ascii="Courier New" w:hAnsi="Courier New" w:cs="Courier New" w:hint="default"/>
      </w:rPr>
    </w:lvl>
    <w:lvl w:ilvl="2" w:tplc="04090005" w:tentative="1">
      <w:start w:val="1"/>
      <w:numFmt w:val="bullet"/>
      <w:lvlText w:val=""/>
      <w:lvlJc w:val="left"/>
      <w:pPr>
        <w:ind w:left="1843" w:hanging="360"/>
      </w:pPr>
      <w:rPr>
        <w:rFonts w:ascii="Wingdings" w:hAnsi="Wingdings" w:hint="default"/>
      </w:rPr>
    </w:lvl>
    <w:lvl w:ilvl="3" w:tplc="04090001" w:tentative="1">
      <w:start w:val="1"/>
      <w:numFmt w:val="bullet"/>
      <w:lvlText w:val=""/>
      <w:lvlJc w:val="left"/>
      <w:pPr>
        <w:ind w:left="2563" w:hanging="360"/>
      </w:pPr>
      <w:rPr>
        <w:rFonts w:ascii="Symbol" w:hAnsi="Symbol" w:hint="default"/>
      </w:rPr>
    </w:lvl>
    <w:lvl w:ilvl="4" w:tplc="04090003" w:tentative="1">
      <w:start w:val="1"/>
      <w:numFmt w:val="bullet"/>
      <w:lvlText w:val="o"/>
      <w:lvlJc w:val="left"/>
      <w:pPr>
        <w:ind w:left="3283" w:hanging="360"/>
      </w:pPr>
      <w:rPr>
        <w:rFonts w:ascii="Courier New" w:hAnsi="Courier New" w:cs="Courier New" w:hint="default"/>
      </w:rPr>
    </w:lvl>
    <w:lvl w:ilvl="5" w:tplc="04090005" w:tentative="1">
      <w:start w:val="1"/>
      <w:numFmt w:val="bullet"/>
      <w:lvlText w:val=""/>
      <w:lvlJc w:val="left"/>
      <w:pPr>
        <w:ind w:left="4003" w:hanging="360"/>
      </w:pPr>
      <w:rPr>
        <w:rFonts w:ascii="Wingdings" w:hAnsi="Wingdings" w:hint="default"/>
      </w:rPr>
    </w:lvl>
    <w:lvl w:ilvl="6" w:tplc="04090001" w:tentative="1">
      <w:start w:val="1"/>
      <w:numFmt w:val="bullet"/>
      <w:lvlText w:val=""/>
      <w:lvlJc w:val="left"/>
      <w:pPr>
        <w:ind w:left="4723" w:hanging="360"/>
      </w:pPr>
      <w:rPr>
        <w:rFonts w:ascii="Symbol" w:hAnsi="Symbol" w:hint="default"/>
      </w:rPr>
    </w:lvl>
    <w:lvl w:ilvl="7" w:tplc="04090003" w:tentative="1">
      <w:start w:val="1"/>
      <w:numFmt w:val="bullet"/>
      <w:lvlText w:val="o"/>
      <w:lvlJc w:val="left"/>
      <w:pPr>
        <w:ind w:left="5443" w:hanging="360"/>
      </w:pPr>
      <w:rPr>
        <w:rFonts w:ascii="Courier New" w:hAnsi="Courier New" w:cs="Courier New" w:hint="default"/>
      </w:rPr>
    </w:lvl>
    <w:lvl w:ilvl="8" w:tplc="04090005" w:tentative="1">
      <w:start w:val="1"/>
      <w:numFmt w:val="bullet"/>
      <w:lvlText w:val=""/>
      <w:lvlJc w:val="left"/>
      <w:pPr>
        <w:ind w:left="6163" w:hanging="360"/>
      </w:pPr>
      <w:rPr>
        <w:rFonts w:ascii="Wingdings" w:hAnsi="Wingdings" w:hint="default"/>
      </w:rPr>
    </w:lvl>
  </w:abstractNum>
  <w:abstractNum w:abstractNumId="2">
    <w:nsid w:val="028D1AC6"/>
    <w:multiLevelType w:val="multilevel"/>
    <w:tmpl w:val="9FA27A44"/>
    <w:lvl w:ilvl="0">
      <w:start w:val="1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7"/>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nsid w:val="034D4980"/>
    <w:multiLevelType w:val="hybridMultilevel"/>
    <w:tmpl w:val="1646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940652"/>
    <w:multiLevelType w:val="multilevel"/>
    <w:tmpl w:val="66EE351C"/>
    <w:lvl w:ilvl="0">
      <w:start w:val="1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6"/>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nsid w:val="091643DF"/>
    <w:multiLevelType w:val="multilevel"/>
    <w:tmpl w:val="232A62D2"/>
    <w:lvl w:ilvl="0">
      <w:start w:val="6"/>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5"/>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nsid w:val="0B492E08"/>
    <w:multiLevelType w:val="multilevel"/>
    <w:tmpl w:val="2E02929C"/>
    <w:lvl w:ilvl="0">
      <w:start w:val="1"/>
      <w:numFmt w:val="upperLetter"/>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nsid w:val="13195C7C"/>
    <w:multiLevelType w:val="hybridMultilevel"/>
    <w:tmpl w:val="9746C2AE"/>
    <w:lvl w:ilvl="0" w:tplc="02BC4602">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C8ABBA">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676C5D4">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F74056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5F6EAD6">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FDE042C">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8846478C">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B169D6A">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70ACE320">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8">
    <w:nsid w:val="17C639EF"/>
    <w:multiLevelType w:val="hybridMultilevel"/>
    <w:tmpl w:val="6BAE5798"/>
    <w:lvl w:ilvl="0" w:tplc="BF3C0B06">
      <w:start w:val="1"/>
      <w:numFmt w:val="bullet"/>
      <w:lvlText w:val="•"/>
      <w:lvlJc w:val="left"/>
      <w:pPr>
        <w:ind w:left="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9CDD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8A3A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881B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CE9B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406C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E233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0647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209D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nsid w:val="1A1C5F84"/>
    <w:multiLevelType w:val="hybridMultilevel"/>
    <w:tmpl w:val="23B66038"/>
    <w:lvl w:ilvl="0" w:tplc="C37ADAAA">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0621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E63C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00F5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C28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A8CE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D2F0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847F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78CB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nsid w:val="1F453F51"/>
    <w:multiLevelType w:val="hybridMultilevel"/>
    <w:tmpl w:val="B20AD5E0"/>
    <w:lvl w:ilvl="0" w:tplc="A7445F3E">
      <w:start w:val="1"/>
      <w:numFmt w:val="bullet"/>
      <w:lvlText w:val="-"/>
      <w:lvlJc w:val="left"/>
      <w:pPr>
        <w:ind w:left="548"/>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558A21A4">
      <w:start w:val="1"/>
      <w:numFmt w:val="bullet"/>
      <w:lvlText w:val="o"/>
      <w:lvlJc w:val="left"/>
      <w:pPr>
        <w:ind w:left="15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F490F546">
      <w:start w:val="1"/>
      <w:numFmt w:val="bullet"/>
      <w:lvlText w:val="▪"/>
      <w:lvlJc w:val="left"/>
      <w:pPr>
        <w:ind w:left="22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35B00344">
      <w:start w:val="1"/>
      <w:numFmt w:val="bullet"/>
      <w:lvlText w:val="•"/>
      <w:lvlJc w:val="left"/>
      <w:pPr>
        <w:ind w:left="29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C7BAB452">
      <w:start w:val="1"/>
      <w:numFmt w:val="bullet"/>
      <w:lvlText w:val="o"/>
      <w:lvlJc w:val="left"/>
      <w:pPr>
        <w:ind w:left="366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2FB80000">
      <w:start w:val="1"/>
      <w:numFmt w:val="bullet"/>
      <w:lvlText w:val="▪"/>
      <w:lvlJc w:val="left"/>
      <w:pPr>
        <w:ind w:left="438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5F9EB9C6">
      <w:start w:val="1"/>
      <w:numFmt w:val="bullet"/>
      <w:lvlText w:val="•"/>
      <w:lvlJc w:val="left"/>
      <w:pPr>
        <w:ind w:left="51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5470AB28">
      <w:start w:val="1"/>
      <w:numFmt w:val="bullet"/>
      <w:lvlText w:val="o"/>
      <w:lvlJc w:val="left"/>
      <w:pPr>
        <w:ind w:left="58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AA70FF7C">
      <w:start w:val="1"/>
      <w:numFmt w:val="bullet"/>
      <w:lvlText w:val="▪"/>
      <w:lvlJc w:val="left"/>
      <w:pPr>
        <w:ind w:left="65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11">
    <w:nsid w:val="1FBD4FD5"/>
    <w:multiLevelType w:val="multilevel"/>
    <w:tmpl w:val="A83A2B36"/>
    <w:lvl w:ilvl="0">
      <w:start w:val="6"/>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4"/>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nsid w:val="26595C2D"/>
    <w:multiLevelType w:val="multilevel"/>
    <w:tmpl w:val="0074DDA2"/>
    <w:lvl w:ilvl="0">
      <w:start w:val="2"/>
      <w:numFmt w:val="upperLetter"/>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nsid w:val="2BC56207"/>
    <w:multiLevelType w:val="hybridMultilevel"/>
    <w:tmpl w:val="D01EBEEE"/>
    <w:lvl w:ilvl="0" w:tplc="62C478F0">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520966E">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E90CD96">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946C81A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2BA842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8252ED0E">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B7A23D8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EFA8B28">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E0E69B94">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4">
    <w:nsid w:val="2F86757D"/>
    <w:multiLevelType w:val="multilevel"/>
    <w:tmpl w:val="FB64EC3C"/>
    <w:lvl w:ilvl="0">
      <w:start w:val="6"/>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nsid w:val="301713FF"/>
    <w:multiLevelType w:val="hybridMultilevel"/>
    <w:tmpl w:val="8B9EA30E"/>
    <w:lvl w:ilvl="0" w:tplc="F2EA925A">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2A77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5402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5413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54C4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129F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CCEA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7665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96FD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nsid w:val="32506884"/>
    <w:multiLevelType w:val="hybridMultilevel"/>
    <w:tmpl w:val="C51667CA"/>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5027C9"/>
    <w:multiLevelType w:val="multilevel"/>
    <w:tmpl w:val="E46CA444"/>
    <w:lvl w:ilvl="0">
      <w:start w:val="6"/>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nsid w:val="37347C3F"/>
    <w:multiLevelType w:val="hybridMultilevel"/>
    <w:tmpl w:val="8B8AD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7A6211E"/>
    <w:multiLevelType w:val="hybridMultilevel"/>
    <w:tmpl w:val="5BF89412"/>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2A1C0A"/>
    <w:multiLevelType w:val="multilevel"/>
    <w:tmpl w:val="ABE86F6E"/>
    <w:lvl w:ilvl="0">
      <w:start w:val="9"/>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nsid w:val="3D2628E5"/>
    <w:multiLevelType w:val="multilevel"/>
    <w:tmpl w:val="07D25A3C"/>
    <w:lvl w:ilvl="0">
      <w:start w:val="6"/>
      <w:numFmt w:val="upperLetter"/>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nsid w:val="469330A1"/>
    <w:multiLevelType w:val="hybridMultilevel"/>
    <w:tmpl w:val="7F5A0A3A"/>
    <w:lvl w:ilvl="0" w:tplc="B38EE4F2">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94F4BE">
      <w:start w:val="1"/>
      <w:numFmt w:val="bullet"/>
      <w:lvlText w:val="o"/>
      <w:lvlJc w:val="left"/>
      <w:pPr>
        <w:ind w:left="11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98BFF0">
      <w:start w:val="1"/>
      <w:numFmt w:val="bullet"/>
      <w:lvlText w:val="▪"/>
      <w:lvlJc w:val="left"/>
      <w:pPr>
        <w:ind w:left="19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E824F2">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6ED33C">
      <w:start w:val="1"/>
      <w:numFmt w:val="bullet"/>
      <w:lvlText w:val="o"/>
      <w:lvlJc w:val="left"/>
      <w:pPr>
        <w:ind w:left="33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7E505E">
      <w:start w:val="1"/>
      <w:numFmt w:val="bullet"/>
      <w:lvlText w:val="▪"/>
      <w:lvlJc w:val="left"/>
      <w:pPr>
        <w:ind w:left="40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2D50C">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AC6426">
      <w:start w:val="1"/>
      <w:numFmt w:val="bullet"/>
      <w:lvlText w:val="o"/>
      <w:lvlJc w:val="left"/>
      <w:pPr>
        <w:ind w:left="5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AA7610">
      <w:start w:val="1"/>
      <w:numFmt w:val="bullet"/>
      <w:lvlText w:val="▪"/>
      <w:lvlJc w:val="left"/>
      <w:pPr>
        <w:ind w:left="62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nsid w:val="49C00797"/>
    <w:multiLevelType w:val="multilevel"/>
    <w:tmpl w:val="A0AED8D8"/>
    <w:lvl w:ilvl="0">
      <w:start w:val="1"/>
      <w:numFmt w:val="decimal"/>
      <w:lvlText w:val="%1"/>
      <w:lvlJc w:val="left"/>
      <w:pPr>
        <w:ind w:left="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7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nsid w:val="51F5718E"/>
    <w:multiLevelType w:val="hybridMultilevel"/>
    <w:tmpl w:val="44F026FA"/>
    <w:lvl w:ilvl="0" w:tplc="A49681C2">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2E54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9AE3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7327C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28C3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F04E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B845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B6293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10242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nsid w:val="58E347F7"/>
    <w:multiLevelType w:val="hybridMultilevel"/>
    <w:tmpl w:val="1DEC6D04"/>
    <w:lvl w:ilvl="0" w:tplc="91A61D6E">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1832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4811E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225C3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AC63E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4E81D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7C8F8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8EE29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9CC55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nsid w:val="60F153DD"/>
    <w:multiLevelType w:val="hybridMultilevel"/>
    <w:tmpl w:val="71FEBA08"/>
    <w:lvl w:ilvl="0" w:tplc="4E7C3916">
      <w:start w:val="19"/>
      <w:numFmt w:val="bullet"/>
      <w:lvlText w:val="-"/>
      <w:lvlJc w:val="left"/>
      <w:pPr>
        <w:ind w:left="456" w:hanging="360"/>
      </w:pPr>
      <w:rPr>
        <w:rFonts w:ascii="Times New Roman" w:eastAsia="Times New Roman" w:hAnsi="Times New Roman" w:cs="Times New Roman"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28">
    <w:nsid w:val="63840840"/>
    <w:multiLevelType w:val="multilevel"/>
    <w:tmpl w:val="751E776E"/>
    <w:lvl w:ilvl="0">
      <w:start w:val="1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8"/>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nsid w:val="63C126CD"/>
    <w:multiLevelType w:val="hybridMultilevel"/>
    <w:tmpl w:val="5CDA73E2"/>
    <w:lvl w:ilvl="0" w:tplc="47285F06">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F4CFDA">
      <w:start w:val="1"/>
      <w:numFmt w:val="bullet"/>
      <w:lvlText w:val="o"/>
      <w:lvlJc w:val="left"/>
      <w:pPr>
        <w:ind w:left="1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E06A06">
      <w:start w:val="1"/>
      <w:numFmt w:val="bullet"/>
      <w:lvlText w:val="▪"/>
      <w:lvlJc w:val="left"/>
      <w:pPr>
        <w:ind w:left="2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9A0176">
      <w:start w:val="1"/>
      <w:numFmt w:val="bullet"/>
      <w:lvlText w:val="•"/>
      <w:lvlJc w:val="left"/>
      <w:pPr>
        <w:ind w:left="2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7E34A8">
      <w:start w:val="1"/>
      <w:numFmt w:val="bullet"/>
      <w:lvlText w:val="o"/>
      <w:lvlJc w:val="left"/>
      <w:pPr>
        <w:ind w:left="3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CCE2D0">
      <w:start w:val="1"/>
      <w:numFmt w:val="bullet"/>
      <w:lvlText w:val="▪"/>
      <w:lvlJc w:val="left"/>
      <w:pPr>
        <w:ind w:left="4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5C4084">
      <w:start w:val="1"/>
      <w:numFmt w:val="bullet"/>
      <w:lvlText w:val="•"/>
      <w:lvlJc w:val="left"/>
      <w:pPr>
        <w:ind w:left="50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2E603C">
      <w:start w:val="1"/>
      <w:numFmt w:val="bullet"/>
      <w:lvlText w:val="o"/>
      <w:lvlJc w:val="left"/>
      <w:pPr>
        <w:ind w:left="57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7C3A14">
      <w:start w:val="1"/>
      <w:numFmt w:val="bullet"/>
      <w:lvlText w:val="▪"/>
      <w:lvlJc w:val="left"/>
      <w:pPr>
        <w:ind w:left="64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nsid w:val="63E47A98"/>
    <w:multiLevelType w:val="hybridMultilevel"/>
    <w:tmpl w:val="EE304596"/>
    <w:lvl w:ilvl="0" w:tplc="11CACF1A">
      <w:numFmt w:val="decimal"/>
      <w:lvlText w:val="%1"/>
      <w:lvlJc w:val="left"/>
      <w:pPr>
        <w:ind w:left="1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A1C581E">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E6665D02">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6CBCCC6C">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29EC32C">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2AF2CD70">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EF9CB27C">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2C8E476">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1D08FFDC">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31">
    <w:nsid w:val="68320765"/>
    <w:multiLevelType w:val="hybridMultilevel"/>
    <w:tmpl w:val="CF6E4BF2"/>
    <w:lvl w:ilvl="0" w:tplc="DFDE0C2C">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7C777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F6788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E4BFE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4E954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466C17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294C63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FCA84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AC8F3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nsid w:val="6DA81DAE"/>
    <w:multiLevelType w:val="multilevel"/>
    <w:tmpl w:val="B652F4C6"/>
    <w:lvl w:ilvl="0">
      <w:start w:val="1"/>
      <w:numFmt w:val="upperRoman"/>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nsid w:val="6FDB7E43"/>
    <w:multiLevelType w:val="hybridMultilevel"/>
    <w:tmpl w:val="0488207A"/>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9E545F"/>
    <w:multiLevelType w:val="hybridMultilevel"/>
    <w:tmpl w:val="32D69A70"/>
    <w:lvl w:ilvl="0" w:tplc="68C02518">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8000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9CC3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24A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A8B9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5C0F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CA34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A8B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EEF1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nsid w:val="78536138"/>
    <w:multiLevelType w:val="hybridMultilevel"/>
    <w:tmpl w:val="B5C496BA"/>
    <w:lvl w:ilvl="0" w:tplc="CEC03986">
      <w:start w:val="1"/>
      <w:numFmt w:val="decimal"/>
      <w:lvlText w:val="%1."/>
      <w:lvlJc w:val="left"/>
      <w:pPr>
        <w:ind w:left="34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A43694">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4C642E68">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A336C8A8">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6F6B36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5164F11A">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072C5D3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14A1EE">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55EFD42">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36">
    <w:nsid w:val="7AFF6E70"/>
    <w:multiLevelType w:val="hybridMultilevel"/>
    <w:tmpl w:val="FEE2E2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nsid w:val="7EA675B1"/>
    <w:multiLevelType w:val="hybridMultilevel"/>
    <w:tmpl w:val="947E1046"/>
    <w:lvl w:ilvl="0" w:tplc="8AC2B36E">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AE32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F839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7CDB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9EF9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7ED7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F6A28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2E7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9C8B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4"/>
  </w:num>
  <w:num w:numId="2">
    <w:abstractNumId w:val="14"/>
  </w:num>
  <w:num w:numId="3">
    <w:abstractNumId w:val="17"/>
  </w:num>
  <w:num w:numId="4">
    <w:abstractNumId w:val="20"/>
  </w:num>
  <w:num w:numId="5">
    <w:abstractNumId w:val="11"/>
  </w:num>
  <w:num w:numId="6">
    <w:abstractNumId w:val="5"/>
  </w:num>
  <w:num w:numId="7">
    <w:abstractNumId w:val="21"/>
  </w:num>
  <w:num w:numId="8">
    <w:abstractNumId w:val="2"/>
  </w:num>
  <w:num w:numId="9">
    <w:abstractNumId w:val="6"/>
  </w:num>
  <w:num w:numId="10">
    <w:abstractNumId w:val="0"/>
  </w:num>
  <w:num w:numId="11">
    <w:abstractNumId w:val="32"/>
  </w:num>
  <w:num w:numId="12">
    <w:abstractNumId w:val="4"/>
  </w:num>
  <w:num w:numId="13">
    <w:abstractNumId w:val="28"/>
  </w:num>
  <w:num w:numId="14">
    <w:abstractNumId w:val="12"/>
  </w:num>
  <w:num w:numId="15">
    <w:abstractNumId w:val="9"/>
  </w:num>
  <w:num w:numId="16">
    <w:abstractNumId w:val="31"/>
  </w:num>
  <w:num w:numId="17">
    <w:abstractNumId w:val="26"/>
  </w:num>
  <w:num w:numId="18">
    <w:abstractNumId w:val="8"/>
  </w:num>
  <w:num w:numId="19">
    <w:abstractNumId w:val="37"/>
  </w:num>
  <w:num w:numId="20">
    <w:abstractNumId w:val="15"/>
  </w:num>
  <w:num w:numId="21">
    <w:abstractNumId w:val="34"/>
  </w:num>
  <w:num w:numId="22">
    <w:abstractNumId w:val="29"/>
  </w:num>
  <w:num w:numId="23">
    <w:abstractNumId w:val="25"/>
  </w:num>
  <w:num w:numId="24">
    <w:abstractNumId w:val="23"/>
  </w:num>
  <w:num w:numId="25">
    <w:abstractNumId w:val="10"/>
  </w:num>
  <w:num w:numId="26">
    <w:abstractNumId w:val="30"/>
  </w:num>
  <w:num w:numId="27">
    <w:abstractNumId w:val="13"/>
  </w:num>
  <w:num w:numId="28">
    <w:abstractNumId w:val="7"/>
  </w:num>
  <w:num w:numId="29">
    <w:abstractNumId w:val="35"/>
  </w:num>
  <w:num w:numId="30">
    <w:abstractNumId w:val="22"/>
  </w:num>
  <w:num w:numId="31">
    <w:abstractNumId w:val="36"/>
  </w:num>
  <w:num w:numId="32">
    <w:abstractNumId w:val="18"/>
  </w:num>
  <w:num w:numId="33">
    <w:abstractNumId w:val="1"/>
  </w:num>
  <w:num w:numId="34">
    <w:abstractNumId w:val="27"/>
  </w:num>
  <w:num w:numId="35">
    <w:abstractNumId w:val="33"/>
  </w:num>
  <w:num w:numId="36">
    <w:abstractNumId w:val="16"/>
  </w:num>
  <w:num w:numId="37">
    <w:abstractNumId w:val="1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12D"/>
    <w:rsid w:val="00001101"/>
    <w:rsid w:val="0000111A"/>
    <w:rsid w:val="000103AF"/>
    <w:rsid w:val="00010D7D"/>
    <w:rsid w:val="00011193"/>
    <w:rsid w:val="000151F2"/>
    <w:rsid w:val="000206A9"/>
    <w:rsid w:val="000232FE"/>
    <w:rsid w:val="0003115E"/>
    <w:rsid w:val="000366AC"/>
    <w:rsid w:val="00036821"/>
    <w:rsid w:val="00036E0C"/>
    <w:rsid w:val="00037C19"/>
    <w:rsid w:val="00037C72"/>
    <w:rsid w:val="00037F54"/>
    <w:rsid w:val="00041E3F"/>
    <w:rsid w:val="00043E1A"/>
    <w:rsid w:val="000464C4"/>
    <w:rsid w:val="000479D3"/>
    <w:rsid w:val="00050866"/>
    <w:rsid w:val="0005119D"/>
    <w:rsid w:val="00051A76"/>
    <w:rsid w:val="00052D73"/>
    <w:rsid w:val="00054647"/>
    <w:rsid w:val="00054F18"/>
    <w:rsid w:val="00056235"/>
    <w:rsid w:val="0005643D"/>
    <w:rsid w:val="00057092"/>
    <w:rsid w:val="00057DC3"/>
    <w:rsid w:val="00061452"/>
    <w:rsid w:val="00070735"/>
    <w:rsid w:val="00072AF6"/>
    <w:rsid w:val="00073694"/>
    <w:rsid w:val="00074C1F"/>
    <w:rsid w:val="00075455"/>
    <w:rsid w:val="00076E79"/>
    <w:rsid w:val="00091C74"/>
    <w:rsid w:val="00097E05"/>
    <w:rsid w:val="000B14F5"/>
    <w:rsid w:val="000B30D1"/>
    <w:rsid w:val="000B478E"/>
    <w:rsid w:val="000B61B6"/>
    <w:rsid w:val="000B69FA"/>
    <w:rsid w:val="000B6B6A"/>
    <w:rsid w:val="000B79AC"/>
    <w:rsid w:val="000C0024"/>
    <w:rsid w:val="000C086C"/>
    <w:rsid w:val="000C0AEB"/>
    <w:rsid w:val="000C0DCE"/>
    <w:rsid w:val="000C1657"/>
    <w:rsid w:val="000C1D62"/>
    <w:rsid w:val="000C2991"/>
    <w:rsid w:val="000C2ADB"/>
    <w:rsid w:val="000C4CD4"/>
    <w:rsid w:val="000C5967"/>
    <w:rsid w:val="000C77EA"/>
    <w:rsid w:val="000D6985"/>
    <w:rsid w:val="000E419A"/>
    <w:rsid w:val="000E4AEA"/>
    <w:rsid w:val="000F0C9A"/>
    <w:rsid w:val="000F4E36"/>
    <w:rsid w:val="000F4ED6"/>
    <w:rsid w:val="000F5393"/>
    <w:rsid w:val="000F5D47"/>
    <w:rsid w:val="000F7898"/>
    <w:rsid w:val="001020AE"/>
    <w:rsid w:val="00104491"/>
    <w:rsid w:val="0010517A"/>
    <w:rsid w:val="00105EEE"/>
    <w:rsid w:val="0010660E"/>
    <w:rsid w:val="00107E52"/>
    <w:rsid w:val="001107E8"/>
    <w:rsid w:val="0011132D"/>
    <w:rsid w:val="00111C4D"/>
    <w:rsid w:val="0011507B"/>
    <w:rsid w:val="0012446B"/>
    <w:rsid w:val="00126380"/>
    <w:rsid w:val="00127681"/>
    <w:rsid w:val="0013162C"/>
    <w:rsid w:val="00134C53"/>
    <w:rsid w:val="00134E85"/>
    <w:rsid w:val="001356EE"/>
    <w:rsid w:val="0013712D"/>
    <w:rsid w:val="00137B8D"/>
    <w:rsid w:val="0014341E"/>
    <w:rsid w:val="00144230"/>
    <w:rsid w:val="001528B0"/>
    <w:rsid w:val="0015598E"/>
    <w:rsid w:val="00156320"/>
    <w:rsid w:val="00161459"/>
    <w:rsid w:val="001621B5"/>
    <w:rsid w:val="001665CB"/>
    <w:rsid w:val="00170815"/>
    <w:rsid w:val="001714EE"/>
    <w:rsid w:val="00174F2D"/>
    <w:rsid w:val="0017563F"/>
    <w:rsid w:val="001770B5"/>
    <w:rsid w:val="00177EF5"/>
    <w:rsid w:val="00186F64"/>
    <w:rsid w:val="00191B05"/>
    <w:rsid w:val="001932FD"/>
    <w:rsid w:val="00193467"/>
    <w:rsid w:val="00194AD4"/>
    <w:rsid w:val="00195F5C"/>
    <w:rsid w:val="00196F66"/>
    <w:rsid w:val="001A1838"/>
    <w:rsid w:val="001A2E1A"/>
    <w:rsid w:val="001A474B"/>
    <w:rsid w:val="001B718F"/>
    <w:rsid w:val="001B7862"/>
    <w:rsid w:val="001B7E15"/>
    <w:rsid w:val="001C46BA"/>
    <w:rsid w:val="001D0518"/>
    <w:rsid w:val="001D155E"/>
    <w:rsid w:val="001D5621"/>
    <w:rsid w:val="001D591A"/>
    <w:rsid w:val="001D5946"/>
    <w:rsid w:val="00200272"/>
    <w:rsid w:val="00203032"/>
    <w:rsid w:val="00204641"/>
    <w:rsid w:val="00206EF4"/>
    <w:rsid w:val="00207D22"/>
    <w:rsid w:val="0021035A"/>
    <w:rsid w:val="00215269"/>
    <w:rsid w:val="0021730D"/>
    <w:rsid w:val="002179DE"/>
    <w:rsid w:val="00224849"/>
    <w:rsid w:val="00226F5C"/>
    <w:rsid w:val="00233129"/>
    <w:rsid w:val="002350C4"/>
    <w:rsid w:val="002356F8"/>
    <w:rsid w:val="00235945"/>
    <w:rsid w:val="00236767"/>
    <w:rsid w:val="0023753E"/>
    <w:rsid w:val="00241016"/>
    <w:rsid w:val="00243BD2"/>
    <w:rsid w:val="00246440"/>
    <w:rsid w:val="00251F8F"/>
    <w:rsid w:val="00251FA9"/>
    <w:rsid w:val="00252B60"/>
    <w:rsid w:val="002538D7"/>
    <w:rsid w:val="0026644A"/>
    <w:rsid w:val="00267041"/>
    <w:rsid w:val="00267736"/>
    <w:rsid w:val="00270116"/>
    <w:rsid w:val="00270A0B"/>
    <w:rsid w:val="002738B2"/>
    <w:rsid w:val="00273B3F"/>
    <w:rsid w:val="0027521B"/>
    <w:rsid w:val="00275761"/>
    <w:rsid w:val="002772C9"/>
    <w:rsid w:val="002835B9"/>
    <w:rsid w:val="00285C6E"/>
    <w:rsid w:val="00287064"/>
    <w:rsid w:val="002904A0"/>
    <w:rsid w:val="00295246"/>
    <w:rsid w:val="00296C83"/>
    <w:rsid w:val="00296EF6"/>
    <w:rsid w:val="002975A1"/>
    <w:rsid w:val="002A3E6A"/>
    <w:rsid w:val="002A47ED"/>
    <w:rsid w:val="002A4AE3"/>
    <w:rsid w:val="002A6DC0"/>
    <w:rsid w:val="002B0B87"/>
    <w:rsid w:val="002B1A88"/>
    <w:rsid w:val="002B3C57"/>
    <w:rsid w:val="002B3D82"/>
    <w:rsid w:val="002B4C6C"/>
    <w:rsid w:val="002C1C75"/>
    <w:rsid w:val="002C3C11"/>
    <w:rsid w:val="002C4799"/>
    <w:rsid w:val="002D2EE8"/>
    <w:rsid w:val="002D3D49"/>
    <w:rsid w:val="002D6963"/>
    <w:rsid w:val="002E23E5"/>
    <w:rsid w:val="002E47F6"/>
    <w:rsid w:val="002E4EB6"/>
    <w:rsid w:val="002E6C66"/>
    <w:rsid w:val="002E7EB8"/>
    <w:rsid w:val="002F001F"/>
    <w:rsid w:val="002F1576"/>
    <w:rsid w:val="002F1C8A"/>
    <w:rsid w:val="002F5F14"/>
    <w:rsid w:val="00302722"/>
    <w:rsid w:val="003049F0"/>
    <w:rsid w:val="0031026C"/>
    <w:rsid w:val="00314C24"/>
    <w:rsid w:val="003160F0"/>
    <w:rsid w:val="00316149"/>
    <w:rsid w:val="00326463"/>
    <w:rsid w:val="003370D3"/>
    <w:rsid w:val="00341CDF"/>
    <w:rsid w:val="003441ED"/>
    <w:rsid w:val="003539A1"/>
    <w:rsid w:val="003548FE"/>
    <w:rsid w:val="00355375"/>
    <w:rsid w:val="0035735E"/>
    <w:rsid w:val="0036158F"/>
    <w:rsid w:val="003633E1"/>
    <w:rsid w:val="00363DDE"/>
    <w:rsid w:val="003675E2"/>
    <w:rsid w:val="003703BD"/>
    <w:rsid w:val="0037533C"/>
    <w:rsid w:val="00376042"/>
    <w:rsid w:val="00376395"/>
    <w:rsid w:val="00383C0D"/>
    <w:rsid w:val="0038500B"/>
    <w:rsid w:val="00386C48"/>
    <w:rsid w:val="00387E82"/>
    <w:rsid w:val="0039259E"/>
    <w:rsid w:val="00392D78"/>
    <w:rsid w:val="003A2A11"/>
    <w:rsid w:val="003A5676"/>
    <w:rsid w:val="003B22E5"/>
    <w:rsid w:val="003B24AA"/>
    <w:rsid w:val="003B27A0"/>
    <w:rsid w:val="003B3E18"/>
    <w:rsid w:val="003B4264"/>
    <w:rsid w:val="003C0CEF"/>
    <w:rsid w:val="003C3558"/>
    <w:rsid w:val="003C50B6"/>
    <w:rsid w:val="003D100A"/>
    <w:rsid w:val="003D3F0C"/>
    <w:rsid w:val="003D5259"/>
    <w:rsid w:val="003D7574"/>
    <w:rsid w:val="003D7976"/>
    <w:rsid w:val="003E0806"/>
    <w:rsid w:val="003E26CC"/>
    <w:rsid w:val="003E67B6"/>
    <w:rsid w:val="003E6F40"/>
    <w:rsid w:val="003F627E"/>
    <w:rsid w:val="00401478"/>
    <w:rsid w:val="00406C56"/>
    <w:rsid w:val="00410C72"/>
    <w:rsid w:val="004127E5"/>
    <w:rsid w:val="0042190A"/>
    <w:rsid w:val="0042434B"/>
    <w:rsid w:val="00427F46"/>
    <w:rsid w:val="0044167A"/>
    <w:rsid w:val="004448BB"/>
    <w:rsid w:val="00445871"/>
    <w:rsid w:val="0045195A"/>
    <w:rsid w:val="004621FE"/>
    <w:rsid w:val="004631C7"/>
    <w:rsid w:val="00467DEA"/>
    <w:rsid w:val="004742B4"/>
    <w:rsid w:val="00483095"/>
    <w:rsid w:val="00483DBE"/>
    <w:rsid w:val="004851F6"/>
    <w:rsid w:val="0048673B"/>
    <w:rsid w:val="00487B62"/>
    <w:rsid w:val="00492FEA"/>
    <w:rsid w:val="004955BF"/>
    <w:rsid w:val="00497093"/>
    <w:rsid w:val="004A3668"/>
    <w:rsid w:val="004A498C"/>
    <w:rsid w:val="004A7568"/>
    <w:rsid w:val="004B5FB7"/>
    <w:rsid w:val="004C20B3"/>
    <w:rsid w:val="004C391A"/>
    <w:rsid w:val="004C3A1B"/>
    <w:rsid w:val="004D223A"/>
    <w:rsid w:val="004D2D13"/>
    <w:rsid w:val="004D625E"/>
    <w:rsid w:val="004D6FCA"/>
    <w:rsid w:val="004E2530"/>
    <w:rsid w:val="004E2883"/>
    <w:rsid w:val="004E5723"/>
    <w:rsid w:val="004F1EC8"/>
    <w:rsid w:val="004F391A"/>
    <w:rsid w:val="00500D95"/>
    <w:rsid w:val="00503251"/>
    <w:rsid w:val="0050562F"/>
    <w:rsid w:val="00510995"/>
    <w:rsid w:val="00510D10"/>
    <w:rsid w:val="0051481C"/>
    <w:rsid w:val="00516285"/>
    <w:rsid w:val="00516B2F"/>
    <w:rsid w:val="0051721C"/>
    <w:rsid w:val="00521D39"/>
    <w:rsid w:val="00522176"/>
    <w:rsid w:val="00523D42"/>
    <w:rsid w:val="00523FB6"/>
    <w:rsid w:val="005242B1"/>
    <w:rsid w:val="00524B98"/>
    <w:rsid w:val="00524F82"/>
    <w:rsid w:val="00525055"/>
    <w:rsid w:val="0052560C"/>
    <w:rsid w:val="00531F27"/>
    <w:rsid w:val="005361F6"/>
    <w:rsid w:val="00541FE3"/>
    <w:rsid w:val="0054513E"/>
    <w:rsid w:val="00550CA2"/>
    <w:rsid w:val="00550CD1"/>
    <w:rsid w:val="005521A5"/>
    <w:rsid w:val="00553F91"/>
    <w:rsid w:val="00556129"/>
    <w:rsid w:val="00556BFD"/>
    <w:rsid w:val="00556F94"/>
    <w:rsid w:val="00561155"/>
    <w:rsid w:val="005612A7"/>
    <w:rsid w:val="00562076"/>
    <w:rsid w:val="005655BD"/>
    <w:rsid w:val="00565836"/>
    <w:rsid w:val="005724FE"/>
    <w:rsid w:val="005840F5"/>
    <w:rsid w:val="00585202"/>
    <w:rsid w:val="00586698"/>
    <w:rsid w:val="005900A8"/>
    <w:rsid w:val="00592E77"/>
    <w:rsid w:val="00594DC4"/>
    <w:rsid w:val="005A1E41"/>
    <w:rsid w:val="005A3335"/>
    <w:rsid w:val="005B136B"/>
    <w:rsid w:val="005B3B46"/>
    <w:rsid w:val="005B57DF"/>
    <w:rsid w:val="005B6DF6"/>
    <w:rsid w:val="005C02BA"/>
    <w:rsid w:val="005C267F"/>
    <w:rsid w:val="005D3156"/>
    <w:rsid w:val="005D4EC1"/>
    <w:rsid w:val="005E045B"/>
    <w:rsid w:val="005E23CD"/>
    <w:rsid w:val="005E2505"/>
    <w:rsid w:val="005E5CAD"/>
    <w:rsid w:val="005F1208"/>
    <w:rsid w:val="005F2768"/>
    <w:rsid w:val="005F7689"/>
    <w:rsid w:val="00600688"/>
    <w:rsid w:val="006053B6"/>
    <w:rsid w:val="00614C23"/>
    <w:rsid w:val="00621611"/>
    <w:rsid w:val="006237B5"/>
    <w:rsid w:val="0062495F"/>
    <w:rsid w:val="00632130"/>
    <w:rsid w:val="00634835"/>
    <w:rsid w:val="00635326"/>
    <w:rsid w:val="00637037"/>
    <w:rsid w:val="00640076"/>
    <w:rsid w:val="00640112"/>
    <w:rsid w:val="00640ED0"/>
    <w:rsid w:val="00654CC2"/>
    <w:rsid w:val="00656906"/>
    <w:rsid w:val="00657011"/>
    <w:rsid w:val="0067123E"/>
    <w:rsid w:val="00675992"/>
    <w:rsid w:val="00682461"/>
    <w:rsid w:val="00684582"/>
    <w:rsid w:val="00684C28"/>
    <w:rsid w:val="00685330"/>
    <w:rsid w:val="00685CB6"/>
    <w:rsid w:val="00691088"/>
    <w:rsid w:val="006912CE"/>
    <w:rsid w:val="00696BC3"/>
    <w:rsid w:val="006A1CC4"/>
    <w:rsid w:val="006A59BB"/>
    <w:rsid w:val="006B0B44"/>
    <w:rsid w:val="006B395C"/>
    <w:rsid w:val="006B39ED"/>
    <w:rsid w:val="006C358E"/>
    <w:rsid w:val="006C5145"/>
    <w:rsid w:val="006C7DD4"/>
    <w:rsid w:val="006D01A4"/>
    <w:rsid w:val="006D06AC"/>
    <w:rsid w:val="006D1AC6"/>
    <w:rsid w:val="006D2A18"/>
    <w:rsid w:val="006E4026"/>
    <w:rsid w:val="006E5549"/>
    <w:rsid w:val="006F1811"/>
    <w:rsid w:val="006F3AF1"/>
    <w:rsid w:val="006F40A3"/>
    <w:rsid w:val="006F412D"/>
    <w:rsid w:val="006F4CC9"/>
    <w:rsid w:val="006F4D21"/>
    <w:rsid w:val="00702080"/>
    <w:rsid w:val="007068D4"/>
    <w:rsid w:val="007105AD"/>
    <w:rsid w:val="00714086"/>
    <w:rsid w:val="007156B9"/>
    <w:rsid w:val="00716CD3"/>
    <w:rsid w:val="00720684"/>
    <w:rsid w:val="00721385"/>
    <w:rsid w:val="00721B35"/>
    <w:rsid w:val="00722B21"/>
    <w:rsid w:val="00723DBE"/>
    <w:rsid w:val="00734255"/>
    <w:rsid w:val="00735643"/>
    <w:rsid w:val="00736652"/>
    <w:rsid w:val="00740D74"/>
    <w:rsid w:val="00742E29"/>
    <w:rsid w:val="00743BB2"/>
    <w:rsid w:val="007476D9"/>
    <w:rsid w:val="00752964"/>
    <w:rsid w:val="007579C5"/>
    <w:rsid w:val="00757ED6"/>
    <w:rsid w:val="007623B1"/>
    <w:rsid w:val="00764630"/>
    <w:rsid w:val="007649C4"/>
    <w:rsid w:val="007673CC"/>
    <w:rsid w:val="007701EF"/>
    <w:rsid w:val="007707F2"/>
    <w:rsid w:val="00772073"/>
    <w:rsid w:val="00772AD8"/>
    <w:rsid w:val="00781E70"/>
    <w:rsid w:val="00786F00"/>
    <w:rsid w:val="00796917"/>
    <w:rsid w:val="00796ED3"/>
    <w:rsid w:val="00797F11"/>
    <w:rsid w:val="007A1485"/>
    <w:rsid w:val="007A6AF8"/>
    <w:rsid w:val="007B027E"/>
    <w:rsid w:val="007B3A76"/>
    <w:rsid w:val="007B3B4B"/>
    <w:rsid w:val="007B69AB"/>
    <w:rsid w:val="007C0AEC"/>
    <w:rsid w:val="007C0B6C"/>
    <w:rsid w:val="007C1CCF"/>
    <w:rsid w:val="007C224C"/>
    <w:rsid w:val="007C5210"/>
    <w:rsid w:val="007D47B3"/>
    <w:rsid w:val="007D6405"/>
    <w:rsid w:val="007D7769"/>
    <w:rsid w:val="007E1AED"/>
    <w:rsid w:val="007E56BB"/>
    <w:rsid w:val="007F0DF9"/>
    <w:rsid w:val="007F14E8"/>
    <w:rsid w:val="007F772D"/>
    <w:rsid w:val="00800D79"/>
    <w:rsid w:val="00803023"/>
    <w:rsid w:val="008057CE"/>
    <w:rsid w:val="00814082"/>
    <w:rsid w:val="00826DA9"/>
    <w:rsid w:val="00832001"/>
    <w:rsid w:val="008347A3"/>
    <w:rsid w:val="008349D0"/>
    <w:rsid w:val="00836C5E"/>
    <w:rsid w:val="00843717"/>
    <w:rsid w:val="00844CA6"/>
    <w:rsid w:val="00845D6D"/>
    <w:rsid w:val="00850616"/>
    <w:rsid w:val="008510E1"/>
    <w:rsid w:val="00857C2F"/>
    <w:rsid w:val="008652D6"/>
    <w:rsid w:val="00867B23"/>
    <w:rsid w:val="00871134"/>
    <w:rsid w:val="00875D16"/>
    <w:rsid w:val="0087753F"/>
    <w:rsid w:val="0088120A"/>
    <w:rsid w:val="00886FE0"/>
    <w:rsid w:val="00887667"/>
    <w:rsid w:val="0089207B"/>
    <w:rsid w:val="008926B4"/>
    <w:rsid w:val="008A02B2"/>
    <w:rsid w:val="008A27BF"/>
    <w:rsid w:val="008A4351"/>
    <w:rsid w:val="008A6A25"/>
    <w:rsid w:val="008A7424"/>
    <w:rsid w:val="008A7444"/>
    <w:rsid w:val="008B04EB"/>
    <w:rsid w:val="008B1E6E"/>
    <w:rsid w:val="008B75F1"/>
    <w:rsid w:val="008C0E39"/>
    <w:rsid w:val="008C102E"/>
    <w:rsid w:val="008C2B3E"/>
    <w:rsid w:val="008C2F67"/>
    <w:rsid w:val="008D604E"/>
    <w:rsid w:val="008D781A"/>
    <w:rsid w:val="008D7FD3"/>
    <w:rsid w:val="008F6352"/>
    <w:rsid w:val="008F75A2"/>
    <w:rsid w:val="009001EE"/>
    <w:rsid w:val="00901D34"/>
    <w:rsid w:val="009027F6"/>
    <w:rsid w:val="00902FCA"/>
    <w:rsid w:val="00903B7F"/>
    <w:rsid w:val="009061E8"/>
    <w:rsid w:val="00911C24"/>
    <w:rsid w:val="0091206A"/>
    <w:rsid w:val="00914D24"/>
    <w:rsid w:val="00916B60"/>
    <w:rsid w:val="009238C3"/>
    <w:rsid w:val="00925806"/>
    <w:rsid w:val="009259C6"/>
    <w:rsid w:val="00926F33"/>
    <w:rsid w:val="00932432"/>
    <w:rsid w:val="00932473"/>
    <w:rsid w:val="00934AF6"/>
    <w:rsid w:val="00936950"/>
    <w:rsid w:val="00941BDE"/>
    <w:rsid w:val="009428AF"/>
    <w:rsid w:val="00945CBB"/>
    <w:rsid w:val="00947ED2"/>
    <w:rsid w:val="0096160A"/>
    <w:rsid w:val="00961B99"/>
    <w:rsid w:val="009641C6"/>
    <w:rsid w:val="00965DA7"/>
    <w:rsid w:val="009663C4"/>
    <w:rsid w:val="0097234D"/>
    <w:rsid w:val="00975B0B"/>
    <w:rsid w:val="00976584"/>
    <w:rsid w:val="00977693"/>
    <w:rsid w:val="00977F6D"/>
    <w:rsid w:val="00980A28"/>
    <w:rsid w:val="00982596"/>
    <w:rsid w:val="00993F42"/>
    <w:rsid w:val="00997376"/>
    <w:rsid w:val="009A2A8D"/>
    <w:rsid w:val="009A4F37"/>
    <w:rsid w:val="009A6889"/>
    <w:rsid w:val="009A7E22"/>
    <w:rsid w:val="009B00B7"/>
    <w:rsid w:val="009B0F5B"/>
    <w:rsid w:val="009B1135"/>
    <w:rsid w:val="009B37C2"/>
    <w:rsid w:val="009B4B03"/>
    <w:rsid w:val="009B5810"/>
    <w:rsid w:val="009C048A"/>
    <w:rsid w:val="009C3BF8"/>
    <w:rsid w:val="009D3385"/>
    <w:rsid w:val="009D512D"/>
    <w:rsid w:val="009E05B4"/>
    <w:rsid w:val="009E7B88"/>
    <w:rsid w:val="009F44E4"/>
    <w:rsid w:val="00A00114"/>
    <w:rsid w:val="00A0080F"/>
    <w:rsid w:val="00A01337"/>
    <w:rsid w:val="00A03070"/>
    <w:rsid w:val="00A103FA"/>
    <w:rsid w:val="00A124AF"/>
    <w:rsid w:val="00A125DE"/>
    <w:rsid w:val="00A13665"/>
    <w:rsid w:val="00A149F1"/>
    <w:rsid w:val="00A14C8E"/>
    <w:rsid w:val="00A15387"/>
    <w:rsid w:val="00A170D3"/>
    <w:rsid w:val="00A17B71"/>
    <w:rsid w:val="00A256E5"/>
    <w:rsid w:val="00A26E3B"/>
    <w:rsid w:val="00A3044F"/>
    <w:rsid w:val="00A339F3"/>
    <w:rsid w:val="00A35692"/>
    <w:rsid w:val="00A37C21"/>
    <w:rsid w:val="00A40C2C"/>
    <w:rsid w:val="00A427B1"/>
    <w:rsid w:val="00A54FD3"/>
    <w:rsid w:val="00A555E4"/>
    <w:rsid w:val="00A708FF"/>
    <w:rsid w:val="00A7590B"/>
    <w:rsid w:val="00A76C70"/>
    <w:rsid w:val="00A76D8E"/>
    <w:rsid w:val="00A82F02"/>
    <w:rsid w:val="00A8557A"/>
    <w:rsid w:val="00A86BCB"/>
    <w:rsid w:val="00A9131E"/>
    <w:rsid w:val="00A937DA"/>
    <w:rsid w:val="00A97C0C"/>
    <w:rsid w:val="00AA1F98"/>
    <w:rsid w:val="00AA5124"/>
    <w:rsid w:val="00AB2A08"/>
    <w:rsid w:val="00AB5021"/>
    <w:rsid w:val="00AB7D1A"/>
    <w:rsid w:val="00AC251D"/>
    <w:rsid w:val="00AC314B"/>
    <w:rsid w:val="00AC3BFB"/>
    <w:rsid w:val="00AC6CF5"/>
    <w:rsid w:val="00AD04B8"/>
    <w:rsid w:val="00AD0772"/>
    <w:rsid w:val="00AD2CEB"/>
    <w:rsid w:val="00AD6770"/>
    <w:rsid w:val="00AE0602"/>
    <w:rsid w:val="00AE0AB4"/>
    <w:rsid w:val="00AE3E69"/>
    <w:rsid w:val="00AE532D"/>
    <w:rsid w:val="00AE7F1F"/>
    <w:rsid w:val="00AF01FF"/>
    <w:rsid w:val="00AF29A2"/>
    <w:rsid w:val="00AF42B7"/>
    <w:rsid w:val="00B041EB"/>
    <w:rsid w:val="00B0567B"/>
    <w:rsid w:val="00B067C5"/>
    <w:rsid w:val="00B076D4"/>
    <w:rsid w:val="00B10887"/>
    <w:rsid w:val="00B10B34"/>
    <w:rsid w:val="00B1322F"/>
    <w:rsid w:val="00B13ACC"/>
    <w:rsid w:val="00B15865"/>
    <w:rsid w:val="00B202ED"/>
    <w:rsid w:val="00B216E0"/>
    <w:rsid w:val="00B21E31"/>
    <w:rsid w:val="00B2396D"/>
    <w:rsid w:val="00B23C79"/>
    <w:rsid w:val="00B24B61"/>
    <w:rsid w:val="00B26558"/>
    <w:rsid w:val="00B33F41"/>
    <w:rsid w:val="00B36F5E"/>
    <w:rsid w:val="00B41F33"/>
    <w:rsid w:val="00B42201"/>
    <w:rsid w:val="00B426A6"/>
    <w:rsid w:val="00B42820"/>
    <w:rsid w:val="00B473EC"/>
    <w:rsid w:val="00B47B05"/>
    <w:rsid w:val="00B52BAE"/>
    <w:rsid w:val="00B53246"/>
    <w:rsid w:val="00B53E3B"/>
    <w:rsid w:val="00B5778E"/>
    <w:rsid w:val="00B60BB9"/>
    <w:rsid w:val="00B61A9E"/>
    <w:rsid w:val="00B63869"/>
    <w:rsid w:val="00B651BE"/>
    <w:rsid w:val="00B655E6"/>
    <w:rsid w:val="00B65E6B"/>
    <w:rsid w:val="00B709E7"/>
    <w:rsid w:val="00B71736"/>
    <w:rsid w:val="00B71A96"/>
    <w:rsid w:val="00B73AA1"/>
    <w:rsid w:val="00B7467C"/>
    <w:rsid w:val="00B833A1"/>
    <w:rsid w:val="00B83600"/>
    <w:rsid w:val="00B87E67"/>
    <w:rsid w:val="00B915E1"/>
    <w:rsid w:val="00B9333E"/>
    <w:rsid w:val="00B97282"/>
    <w:rsid w:val="00B9747F"/>
    <w:rsid w:val="00BA3004"/>
    <w:rsid w:val="00BA3CCD"/>
    <w:rsid w:val="00BA5953"/>
    <w:rsid w:val="00BA6225"/>
    <w:rsid w:val="00BB1386"/>
    <w:rsid w:val="00BB2A7A"/>
    <w:rsid w:val="00BB31DF"/>
    <w:rsid w:val="00BB6018"/>
    <w:rsid w:val="00BB6548"/>
    <w:rsid w:val="00BC0E6B"/>
    <w:rsid w:val="00BC175C"/>
    <w:rsid w:val="00BC20A6"/>
    <w:rsid w:val="00BD3E1A"/>
    <w:rsid w:val="00BD50E4"/>
    <w:rsid w:val="00BD51F5"/>
    <w:rsid w:val="00BE378A"/>
    <w:rsid w:val="00BE3A2B"/>
    <w:rsid w:val="00BE6DFD"/>
    <w:rsid w:val="00BF1440"/>
    <w:rsid w:val="00BF2F4F"/>
    <w:rsid w:val="00BF466C"/>
    <w:rsid w:val="00BF60AC"/>
    <w:rsid w:val="00C007EC"/>
    <w:rsid w:val="00C04AB8"/>
    <w:rsid w:val="00C057B2"/>
    <w:rsid w:val="00C11A10"/>
    <w:rsid w:val="00C11CE9"/>
    <w:rsid w:val="00C14134"/>
    <w:rsid w:val="00C15857"/>
    <w:rsid w:val="00C17B88"/>
    <w:rsid w:val="00C220C8"/>
    <w:rsid w:val="00C22C6C"/>
    <w:rsid w:val="00C238B1"/>
    <w:rsid w:val="00C23FC5"/>
    <w:rsid w:val="00C25100"/>
    <w:rsid w:val="00C27603"/>
    <w:rsid w:val="00C33E5B"/>
    <w:rsid w:val="00C435DC"/>
    <w:rsid w:val="00C44D18"/>
    <w:rsid w:val="00C4609E"/>
    <w:rsid w:val="00C462A6"/>
    <w:rsid w:val="00C47149"/>
    <w:rsid w:val="00C54C44"/>
    <w:rsid w:val="00C5525A"/>
    <w:rsid w:val="00C60ADC"/>
    <w:rsid w:val="00C6163A"/>
    <w:rsid w:val="00C6264A"/>
    <w:rsid w:val="00C62BF6"/>
    <w:rsid w:val="00C62E68"/>
    <w:rsid w:val="00C63487"/>
    <w:rsid w:val="00C71D32"/>
    <w:rsid w:val="00C821A2"/>
    <w:rsid w:val="00C962E1"/>
    <w:rsid w:val="00CA0F5A"/>
    <w:rsid w:val="00CA145A"/>
    <w:rsid w:val="00CB3094"/>
    <w:rsid w:val="00CB6FA1"/>
    <w:rsid w:val="00CB708C"/>
    <w:rsid w:val="00CB7671"/>
    <w:rsid w:val="00CC137F"/>
    <w:rsid w:val="00CC212F"/>
    <w:rsid w:val="00CD3F29"/>
    <w:rsid w:val="00CE2148"/>
    <w:rsid w:val="00CE514C"/>
    <w:rsid w:val="00CE68BB"/>
    <w:rsid w:val="00CE6D63"/>
    <w:rsid w:val="00CF134B"/>
    <w:rsid w:val="00CF233A"/>
    <w:rsid w:val="00CF27A5"/>
    <w:rsid w:val="00CF5E46"/>
    <w:rsid w:val="00CF70F4"/>
    <w:rsid w:val="00D0050D"/>
    <w:rsid w:val="00D00B5B"/>
    <w:rsid w:val="00D04D26"/>
    <w:rsid w:val="00D07D8D"/>
    <w:rsid w:val="00D13BAD"/>
    <w:rsid w:val="00D2147D"/>
    <w:rsid w:val="00D2231A"/>
    <w:rsid w:val="00D22618"/>
    <w:rsid w:val="00D2323E"/>
    <w:rsid w:val="00D25B15"/>
    <w:rsid w:val="00D27F0F"/>
    <w:rsid w:val="00D340CD"/>
    <w:rsid w:val="00D34ACB"/>
    <w:rsid w:val="00D368C4"/>
    <w:rsid w:val="00D41E53"/>
    <w:rsid w:val="00D42E0F"/>
    <w:rsid w:val="00D456D2"/>
    <w:rsid w:val="00D51589"/>
    <w:rsid w:val="00D52290"/>
    <w:rsid w:val="00D573E9"/>
    <w:rsid w:val="00D60B3D"/>
    <w:rsid w:val="00D6412E"/>
    <w:rsid w:val="00D645FE"/>
    <w:rsid w:val="00D64D30"/>
    <w:rsid w:val="00D6587F"/>
    <w:rsid w:val="00D735E2"/>
    <w:rsid w:val="00D800A1"/>
    <w:rsid w:val="00D80FC4"/>
    <w:rsid w:val="00D85A47"/>
    <w:rsid w:val="00D92BD3"/>
    <w:rsid w:val="00D95079"/>
    <w:rsid w:val="00DA14A7"/>
    <w:rsid w:val="00DB4B53"/>
    <w:rsid w:val="00DC1855"/>
    <w:rsid w:val="00DC3E73"/>
    <w:rsid w:val="00DC472D"/>
    <w:rsid w:val="00DD42D6"/>
    <w:rsid w:val="00DD5164"/>
    <w:rsid w:val="00DD5F22"/>
    <w:rsid w:val="00DD6E55"/>
    <w:rsid w:val="00DE1077"/>
    <w:rsid w:val="00DE16A1"/>
    <w:rsid w:val="00DE5E6C"/>
    <w:rsid w:val="00DF6750"/>
    <w:rsid w:val="00E040D0"/>
    <w:rsid w:val="00E04755"/>
    <w:rsid w:val="00E04BA4"/>
    <w:rsid w:val="00E06332"/>
    <w:rsid w:val="00E10665"/>
    <w:rsid w:val="00E107B9"/>
    <w:rsid w:val="00E11EEB"/>
    <w:rsid w:val="00E12174"/>
    <w:rsid w:val="00E15EAE"/>
    <w:rsid w:val="00E16723"/>
    <w:rsid w:val="00E175E4"/>
    <w:rsid w:val="00E2224E"/>
    <w:rsid w:val="00E23EB5"/>
    <w:rsid w:val="00E24E4E"/>
    <w:rsid w:val="00E250FB"/>
    <w:rsid w:val="00E25347"/>
    <w:rsid w:val="00E26CB5"/>
    <w:rsid w:val="00E305AB"/>
    <w:rsid w:val="00E34C45"/>
    <w:rsid w:val="00E3677E"/>
    <w:rsid w:val="00E42D47"/>
    <w:rsid w:val="00E43C54"/>
    <w:rsid w:val="00E45144"/>
    <w:rsid w:val="00E470A0"/>
    <w:rsid w:val="00E605C2"/>
    <w:rsid w:val="00E638CC"/>
    <w:rsid w:val="00E64518"/>
    <w:rsid w:val="00E665AB"/>
    <w:rsid w:val="00E71ACF"/>
    <w:rsid w:val="00E75962"/>
    <w:rsid w:val="00E75E2C"/>
    <w:rsid w:val="00E76146"/>
    <w:rsid w:val="00E77841"/>
    <w:rsid w:val="00E81EDB"/>
    <w:rsid w:val="00E82067"/>
    <w:rsid w:val="00E83F3F"/>
    <w:rsid w:val="00E85481"/>
    <w:rsid w:val="00E8738E"/>
    <w:rsid w:val="00EA7FC6"/>
    <w:rsid w:val="00EB20F1"/>
    <w:rsid w:val="00EB7127"/>
    <w:rsid w:val="00EC1C47"/>
    <w:rsid w:val="00EC2AB6"/>
    <w:rsid w:val="00EC4628"/>
    <w:rsid w:val="00EC7B13"/>
    <w:rsid w:val="00ED22FA"/>
    <w:rsid w:val="00ED3825"/>
    <w:rsid w:val="00EE1884"/>
    <w:rsid w:val="00EE2C65"/>
    <w:rsid w:val="00EE3D8A"/>
    <w:rsid w:val="00EE5088"/>
    <w:rsid w:val="00EF2911"/>
    <w:rsid w:val="00EF5C66"/>
    <w:rsid w:val="00F03D19"/>
    <w:rsid w:val="00F05522"/>
    <w:rsid w:val="00F1062E"/>
    <w:rsid w:val="00F10C58"/>
    <w:rsid w:val="00F10D24"/>
    <w:rsid w:val="00F11EA9"/>
    <w:rsid w:val="00F14A2E"/>
    <w:rsid w:val="00F15136"/>
    <w:rsid w:val="00F20D36"/>
    <w:rsid w:val="00F30B9A"/>
    <w:rsid w:val="00F31EAB"/>
    <w:rsid w:val="00F32A73"/>
    <w:rsid w:val="00F33404"/>
    <w:rsid w:val="00F417C8"/>
    <w:rsid w:val="00F52D73"/>
    <w:rsid w:val="00F5672B"/>
    <w:rsid w:val="00F569E5"/>
    <w:rsid w:val="00F576B8"/>
    <w:rsid w:val="00F57CB1"/>
    <w:rsid w:val="00F62934"/>
    <w:rsid w:val="00F638C9"/>
    <w:rsid w:val="00F67453"/>
    <w:rsid w:val="00F7274E"/>
    <w:rsid w:val="00F77548"/>
    <w:rsid w:val="00F77882"/>
    <w:rsid w:val="00F77CDF"/>
    <w:rsid w:val="00F87295"/>
    <w:rsid w:val="00F9123C"/>
    <w:rsid w:val="00F915FD"/>
    <w:rsid w:val="00F92238"/>
    <w:rsid w:val="00F94225"/>
    <w:rsid w:val="00F9500C"/>
    <w:rsid w:val="00FA44EF"/>
    <w:rsid w:val="00FA4725"/>
    <w:rsid w:val="00FB1319"/>
    <w:rsid w:val="00FB252B"/>
    <w:rsid w:val="00FB5A6A"/>
    <w:rsid w:val="00FC3529"/>
    <w:rsid w:val="00FD1206"/>
    <w:rsid w:val="00FD2033"/>
    <w:rsid w:val="00FD72B7"/>
    <w:rsid w:val="00FE09D3"/>
    <w:rsid w:val="00FE0AB9"/>
    <w:rsid w:val="00FE1010"/>
    <w:rsid w:val="00FE2880"/>
    <w:rsid w:val="00FE3051"/>
    <w:rsid w:val="00FE318C"/>
    <w:rsid w:val="00FE532B"/>
    <w:rsid w:val="00FE59A9"/>
    <w:rsid w:val="00FF43E7"/>
    <w:rsid w:val="00FF7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51D4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A6DC0"/>
    <w:pPr>
      <w:spacing w:after="114" w:line="248" w:lineRule="auto"/>
      <w:ind w:left="8" w:right="61" w:hanging="8"/>
      <w:jc w:val="both"/>
    </w:pPr>
    <w:rPr>
      <w:rFonts w:ascii="Arial" w:eastAsia="Arial" w:hAnsi="Arial" w:cs="Arial"/>
      <w:color w:val="000000"/>
      <w:sz w:val="20"/>
    </w:rPr>
  </w:style>
  <w:style w:type="paragraph" w:styleId="berschrift1">
    <w:name w:val="heading 1"/>
    <w:next w:val="Standard"/>
    <w:link w:val="berschrift1Zchn"/>
    <w:uiPriority w:val="9"/>
    <w:unhideWhenUsed/>
    <w:qFormat/>
    <w:pPr>
      <w:keepNext/>
      <w:keepLines/>
      <w:spacing w:after="159" w:line="251" w:lineRule="auto"/>
      <w:ind w:left="22" w:hanging="10"/>
      <w:outlineLvl w:val="0"/>
    </w:pPr>
    <w:rPr>
      <w:rFonts w:ascii="Arial" w:eastAsia="Arial" w:hAnsi="Arial" w:cs="Arial"/>
      <w:b/>
      <w:color w:val="000000"/>
      <w:sz w:val="24"/>
    </w:rPr>
  </w:style>
  <w:style w:type="paragraph" w:styleId="berschrift2">
    <w:name w:val="heading 2"/>
    <w:next w:val="Standard"/>
    <w:link w:val="berschrift2Zchn"/>
    <w:uiPriority w:val="9"/>
    <w:unhideWhenUsed/>
    <w:qFormat/>
    <w:pPr>
      <w:keepNext/>
      <w:keepLines/>
      <w:spacing w:after="83"/>
      <w:ind w:left="22"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83"/>
      <w:ind w:left="22" w:hanging="10"/>
      <w:outlineLvl w:val="2"/>
    </w:pPr>
    <w:rPr>
      <w:rFonts w:ascii="Arial" w:eastAsia="Arial" w:hAnsi="Arial" w:cs="Arial"/>
      <w:b/>
      <w:color w:val="000000"/>
    </w:rPr>
  </w:style>
  <w:style w:type="paragraph" w:styleId="berschrift4">
    <w:name w:val="heading 4"/>
    <w:next w:val="Standard"/>
    <w:link w:val="berschrift4Zchn"/>
    <w:uiPriority w:val="9"/>
    <w:unhideWhenUsed/>
    <w:qFormat/>
    <w:pPr>
      <w:keepNext/>
      <w:keepLines/>
      <w:spacing w:after="114" w:line="252" w:lineRule="auto"/>
      <w:ind w:left="22" w:hanging="10"/>
      <w:outlineLvl w:val="3"/>
    </w:pPr>
    <w:rPr>
      <w:rFonts w:ascii="Arial" w:eastAsia="Arial" w:hAnsi="Arial" w:cs="Arial"/>
      <w:b/>
      <w:color w:val="000000"/>
      <w:sz w:val="20"/>
    </w:rPr>
  </w:style>
  <w:style w:type="paragraph" w:styleId="berschrift5">
    <w:name w:val="heading 5"/>
    <w:next w:val="Standard"/>
    <w:link w:val="berschrift5Zchn"/>
    <w:uiPriority w:val="9"/>
    <w:unhideWhenUsed/>
    <w:qFormat/>
    <w:pPr>
      <w:keepNext/>
      <w:keepLines/>
      <w:spacing w:after="114" w:line="252" w:lineRule="auto"/>
      <w:ind w:left="22" w:hanging="10"/>
      <w:outlineLvl w:val="4"/>
    </w:pPr>
    <w:rPr>
      <w:rFonts w:ascii="Arial" w:eastAsia="Arial" w:hAnsi="Arial" w:cs="Arial"/>
      <w:b/>
      <w:color w:val="000000"/>
      <w:sz w:val="20"/>
    </w:rPr>
  </w:style>
  <w:style w:type="paragraph" w:styleId="berschrift6">
    <w:name w:val="heading 6"/>
    <w:next w:val="Standard"/>
    <w:link w:val="berschrift6Zchn"/>
    <w:uiPriority w:val="9"/>
    <w:unhideWhenUsed/>
    <w:qFormat/>
    <w:pPr>
      <w:keepNext/>
      <w:keepLines/>
      <w:spacing w:after="114" w:line="252" w:lineRule="auto"/>
      <w:ind w:left="22" w:hanging="10"/>
      <w:outlineLvl w:val="5"/>
    </w:pPr>
    <w:rPr>
      <w:rFonts w:ascii="Arial" w:eastAsia="Arial" w:hAnsi="Arial" w:cs="Arial"/>
      <w:b/>
      <w:color w:val="000000"/>
      <w:sz w:val="20"/>
    </w:rPr>
  </w:style>
  <w:style w:type="paragraph" w:styleId="berschrift7">
    <w:name w:val="heading 7"/>
    <w:next w:val="Standard"/>
    <w:link w:val="berschrift7Zchn"/>
    <w:uiPriority w:val="9"/>
    <w:unhideWhenUsed/>
    <w:qFormat/>
    <w:pPr>
      <w:keepNext/>
      <w:keepLines/>
      <w:spacing w:after="114" w:line="252" w:lineRule="auto"/>
      <w:ind w:left="22" w:hanging="10"/>
      <w:outlineLvl w:val="6"/>
    </w:pPr>
    <w:rPr>
      <w:rFonts w:ascii="Arial" w:eastAsia="Arial" w:hAnsi="Arial" w:cs="Arial"/>
      <w:b/>
      <w:color w:val="00000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Pr>
      <w:rFonts w:ascii="Arial" w:eastAsia="Arial" w:hAnsi="Arial" w:cs="Arial"/>
      <w:b/>
      <w:color w:val="000000"/>
      <w:sz w:val="24"/>
    </w:rPr>
  </w:style>
  <w:style w:type="character" w:customStyle="1" w:styleId="berschrift6Zchn">
    <w:name w:val="Überschrift 6 Zchn"/>
    <w:link w:val="berschrift6"/>
    <w:rPr>
      <w:rFonts w:ascii="Arial" w:eastAsia="Arial" w:hAnsi="Arial" w:cs="Arial"/>
      <w:b/>
      <w:color w:val="000000"/>
      <w:sz w:val="20"/>
    </w:rPr>
  </w:style>
  <w:style w:type="character" w:customStyle="1" w:styleId="berschrift7Zchn">
    <w:name w:val="Überschrift 7 Zchn"/>
    <w:link w:val="berschrift7"/>
    <w:rPr>
      <w:rFonts w:ascii="Arial" w:eastAsia="Arial" w:hAnsi="Arial" w:cs="Arial"/>
      <w:b/>
      <w:color w:val="000000"/>
      <w:sz w:val="20"/>
    </w:rPr>
  </w:style>
  <w:style w:type="character" w:customStyle="1" w:styleId="berschrift2Zchn">
    <w:name w:val="Überschrift 2 Zchn"/>
    <w:link w:val="berschrift2"/>
    <w:uiPriority w:val="9"/>
    <w:rPr>
      <w:rFonts w:ascii="Arial" w:eastAsia="Arial" w:hAnsi="Arial" w:cs="Arial"/>
      <w:b/>
      <w:color w:val="000000"/>
      <w:sz w:val="22"/>
    </w:rPr>
  </w:style>
  <w:style w:type="character" w:customStyle="1" w:styleId="berschrift3Zchn">
    <w:name w:val="Überschrift 3 Zchn"/>
    <w:link w:val="berschrift3"/>
    <w:rPr>
      <w:rFonts w:ascii="Arial" w:eastAsia="Arial" w:hAnsi="Arial" w:cs="Arial"/>
      <w:b/>
      <w:color w:val="000000"/>
      <w:sz w:val="22"/>
    </w:rPr>
  </w:style>
  <w:style w:type="character" w:customStyle="1" w:styleId="berschrift4Zchn">
    <w:name w:val="Überschrift 4 Zchn"/>
    <w:link w:val="berschrift4"/>
    <w:rPr>
      <w:rFonts w:ascii="Arial" w:eastAsia="Arial" w:hAnsi="Arial" w:cs="Arial"/>
      <w:b/>
      <w:color w:val="000000"/>
      <w:sz w:val="20"/>
    </w:rPr>
  </w:style>
  <w:style w:type="character" w:customStyle="1" w:styleId="berschrift5Zchn">
    <w:name w:val="Überschrift 5 Zchn"/>
    <w:link w:val="berschrift5"/>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Kommentarzeichen">
    <w:name w:val="annotation reference"/>
    <w:basedOn w:val="Absatz-Standardschriftart"/>
    <w:uiPriority w:val="99"/>
    <w:semiHidden/>
    <w:unhideWhenUsed/>
    <w:rsid w:val="00AC251D"/>
    <w:rPr>
      <w:sz w:val="16"/>
      <w:szCs w:val="16"/>
    </w:rPr>
  </w:style>
  <w:style w:type="paragraph" w:styleId="Kommentartext">
    <w:name w:val="annotation text"/>
    <w:basedOn w:val="Standard"/>
    <w:link w:val="KommentartextZchn"/>
    <w:uiPriority w:val="99"/>
    <w:unhideWhenUsed/>
    <w:rsid w:val="00AC251D"/>
    <w:pPr>
      <w:spacing w:line="240" w:lineRule="auto"/>
    </w:pPr>
    <w:rPr>
      <w:szCs w:val="20"/>
    </w:rPr>
  </w:style>
  <w:style w:type="character" w:customStyle="1" w:styleId="KommentartextZchn">
    <w:name w:val="Kommentartext Zchn"/>
    <w:basedOn w:val="Absatz-Standardschriftart"/>
    <w:link w:val="Kommentartext"/>
    <w:uiPriority w:val="99"/>
    <w:rsid w:val="00AC251D"/>
    <w:rPr>
      <w:rFonts w:ascii="Arial" w:eastAsia="Arial" w:hAnsi="Arial" w:cs="Arial"/>
      <w:color w:val="000000"/>
      <w:sz w:val="20"/>
      <w:szCs w:val="20"/>
    </w:rPr>
  </w:style>
  <w:style w:type="paragraph" w:styleId="Kommentarthema">
    <w:name w:val="annotation subject"/>
    <w:basedOn w:val="Kommentartext"/>
    <w:next w:val="Kommentartext"/>
    <w:link w:val="KommentarthemaZchn"/>
    <w:uiPriority w:val="99"/>
    <w:semiHidden/>
    <w:unhideWhenUsed/>
    <w:rsid w:val="00AC251D"/>
    <w:rPr>
      <w:b/>
      <w:bCs/>
    </w:rPr>
  </w:style>
  <w:style w:type="character" w:customStyle="1" w:styleId="KommentarthemaZchn">
    <w:name w:val="Kommentarthema Zchn"/>
    <w:basedOn w:val="KommentartextZchn"/>
    <w:link w:val="Kommentarthema"/>
    <w:uiPriority w:val="99"/>
    <w:semiHidden/>
    <w:rsid w:val="00AC251D"/>
    <w:rPr>
      <w:rFonts w:ascii="Arial" w:eastAsia="Arial" w:hAnsi="Arial" w:cs="Arial"/>
      <w:b/>
      <w:bCs/>
      <w:color w:val="000000"/>
      <w:sz w:val="20"/>
      <w:szCs w:val="20"/>
    </w:rPr>
  </w:style>
  <w:style w:type="paragraph" w:styleId="Sprechblasentext">
    <w:name w:val="Balloon Text"/>
    <w:basedOn w:val="Standard"/>
    <w:link w:val="SprechblasentextZchn"/>
    <w:uiPriority w:val="99"/>
    <w:semiHidden/>
    <w:unhideWhenUsed/>
    <w:rsid w:val="00AC251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C251D"/>
    <w:rPr>
      <w:rFonts w:ascii="Segoe UI" w:eastAsia="Arial" w:hAnsi="Segoe UI" w:cs="Segoe UI"/>
      <w:color w:val="000000"/>
      <w:sz w:val="18"/>
      <w:szCs w:val="18"/>
    </w:rPr>
  </w:style>
  <w:style w:type="paragraph" w:styleId="NurText">
    <w:name w:val="Plain Text"/>
    <w:basedOn w:val="Standard"/>
    <w:link w:val="NurTextZchn"/>
    <w:uiPriority w:val="99"/>
    <w:semiHidden/>
    <w:unhideWhenUsed/>
    <w:rsid w:val="0037533C"/>
    <w:pPr>
      <w:spacing w:after="0" w:line="240" w:lineRule="auto"/>
      <w:ind w:left="0" w:right="0" w:firstLine="0"/>
      <w:jc w:val="left"/>
    </w:pPr>
    <w:rPr>
      <w:rFonts w:ascii="Calibri" w:eastAsiaTheme="minorHAnsi" w:hAnsi="Calibri" w:cstheme="minorBidi"/>
      <w:color w:val="auto"/>
      <w:sz w:val="22"/>
      <w:szCs w:val="21"/>
    </w:rPr>
  </w:style>
  <w:style w:type="character" w:customStyle="1" w:styleId="NurTextZchn">
    <w:name w:val="Nur Text Zchn"/>
    <w:basedOn w:val="Absatz-Standardschriftart"/>
    <w:link w:val="NurText"/>
    <w:uiPriority w:val="99"/>
    <w:semiHidden/>
    <w:rsid w:val="0037533C"/>
    <w:rPr>
      <w:rFonts w:ascii="Calibri" w:eastAsiaTheme="minorHAnsi" w:hAnsi="Calibri"/>
      <w:szCs w:val="21"/>
    </w:rPr>
  </w:style>
  <w:style w:type="paragraph" w:styleId="Beschriftung">
    <w:name w:val="caption"/>
    <w:basedOn w:val="Standard"/>
    <w:next w:val="Standard"/>
    <w:uiPriority w:val="35"/>
    <w:semiHidden/>
    <w:unhideWhenUsed/>
    <w:qFormat/>
    <w:rsid w:val="00B60BB9"/>
    <w:pPr>
      <w:spacing w:after="200" w:line="240" w:lineRule="auto"/>
    </w:pPr>
    <w:rPr>
      <w:i/>
      <w:iCs/>
      <w:color w:val="44546A" w:themeColor="text2"/>
      <w:sz w:val="18"/>
      <w:szCs w:val="18"/>
    </w:rPr>
  </w:style>
  <w:style w:type="paragraph" w:styleId="berarbeitung">
    <w:name w:val="Revision"/>
    <w:hidden/>
    <w:uiPriority w:val="99"/>
    <w:semiHidden/>
    <w:rsid w:val="00AC6CF5"/>
    <w:pPr>
      <w:spacing w:after="0" w:line="240" w:lineRule="auto"/>
    </w:pPr>
    <w:rPr>
      <w:rFonts w:ascii="Arial" w:eastAsia="Arial" w:hAnsi="Arial" w:cs="Arial"/>
      <w:color w:val="000000"/>
      <w:sz w:val="20"/>
    </w:rPr>
  </w:style>
  <w:style w:type="paragraph" w:customStyle="1" w:styleId="Default">
    <w:name w:val="Default"/>
    <w:rsid w:val="00AF29A2"/>
    <w:pPr>
      <w:autoSpaceDE w:val="0"/>
      <w:autoSpaceDN w:val="0"/>
      <w:adjustRightInd w:val="0"/>
      <w:spacing w:after="0" w:line="240" w:lineRule="auto"/>
    </w:pPr>
    <w:rPr>
      <w:rFonts w:ascii="Times New Roman" w:hAnsi="Times New Roman" w:cs="Times New Roman"/>
      <w:color w:val="000000"/>
      <w:sz w:val="24"/>
      <w:szCs w:val="24"/>
    </w:rPr>
  </w:style>
  <w:style w:type="paragraph" w:styleId="Inhaltsverzeichnisberschrift">
    <w:name w:val="TOC Heading"/>
    <w:basedOn w:val="berschrift1"/>
    <w:next w:val="Standard"/>
    <w:uiPriority w:val="39"/>
    <w:unhideWhenUsed/>
    <w:qFormat/>
    <w:rsid w:val="00F57CB1"/>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Verzeichnis1">
    <w:name w:val="toc 1"/>
    <w:basedOn w:val="Standard"/>
    <w:next w:val="Standard"/>
    <w:autoRedefine/>
    <w:uiPriority w:val="39"/>
    <w:unhideWhenUsed/>
    <w:rsid w:val="000F5393"/>
    <w:pPr>
      <w:tabs>
        <w:tab w:val="left" w:pos="1320"/>
        <w:tab w:val="right" w:leader="dot" w:pos="10514"/>
      </w:tabs>
      <w:spacing w:after="100"/>
    </w:pPr>
    <w:rPr>
      <w:b/>
      <w:noProof/>
    </w:rPr>
  </w:style>
  <w:style w:type="paragraph" w:styleId="Verzeichnis2">
    <w:name w:val="toc 2"/>
    <w:basedOn w:val="Standard"/>
    <w:next w:val="Standard"/>
    <w:autoRedefine/>
    <w:uiPriority w:val="39"/>
    <w:unhideWhenUsed/>
    <w:rsid w:val="00F57CB1"/>
    <w:pPr>
      <w:spacing w:after="100"/>
      <w:ind w:left="200"/>
    </w:pPr>
  </w:style>
  <w:style w:type="paragraph" w:styleId="Verzeichnis3">
    <w:name w:val="toc 3"/>
    <w:basedOn w:val="Standard"/>
    <w:next w:val="Standard"/>
    <w:autoRedefine/>
    <w:uiPriority w:val="39"/>
    <w:unhideWhenUsed/>
    <w:rsid w:val="00F57CB1"/>
    <w:pPr>
      <w:spacing w:after="100"/>
      <w:ind w:left="400"/>
    </w:pPr>
  </w:style>
  <w:style w:type="paragraph" w:styleId="Verzeichnis4">
    <w:name w:val="toc 4"/>
    <w:basedOn w:val="Standard"/>
    <w:next w:val="Standard"/>
    <w:autoRedefine/>
    <w:uiPriority w:val="39"/>
    <w:unhideWhenUsed/>
    <w:rsid w:val="00F57CB1"/>
    <w:pPr>
      <w:spacing w:after="100" w:line="259" w:lineRule="auto"/>
      <w:ind w:left="660" w:right="0" w:firstLine="0"/>
      <w:jc w:val="left"/>
    </w:pPr>
    <w:rPr>
      <w:rFonts w:asciiTheme="minorHAnsi" w:eastAsiaTheme="minorEastAsia" w:hAnsiTheme="minorHAnsi" w:cstheme="minorBidi"/>
      <w:color w:val="auto"/>
      <w:sz w:val="22"/>
    </w:rPr>
  </w:style>
  <w:style w:type="paragraph" w:styleId="Verzeichnis5">
    <w:name w:val="toc 5"/>
    <w:basedOn w:val="Standard"/>
    <w:next w:val="Standard"/>
    <w:autoRedefine/>
    <w:uiPriority w:val="39"/>
    <w:unhideWhenUsed/>
    <w:rsid w:val="00F57CB1"/>
    <w:pPr>
      <w:spacing w:after="100" w:line="259" w:lineRule="auto"/>
      <w:ind w:left="880" w:right="0" w:firstLine="0"/>
      <w:jc w:val="left"/>
    </w:pPr>
    <w:rPr>
      <w:rFonts w:asciiTheme="minorHAnsi" w:eastAsiaTheme="minorEastAsia" w:hAnsiTheme="minorHAnsi" w:cstheme="minorBidi"/>
      <w:color w:val="auto"/>
      <w:sz w:val="22"/>
    </w:rPr>
  </w:style>
  <w:style w:type="paragraph" w:styleId="Verzeichnis6">
    <w:name w:val="toc 6"/>
    <w:basedOn w:val="Standard"/>
    <w:next w:val="Standard"/>
    <w:autoRedefine/>
    <w:uiPriority w:val="39"/>
    <w:unhideWhenUsed/>
    <w:rsid w:val="00F57CB1"/>
    <w:pPr>
      <w:spacing w:after="100" w:line="259" w:lineRule="auto"/>
      <w:ind w:left="1100" w:right="0" w:firstLine="0"/>
      <w:jc w:val="left"/>
    </w:pPr>
    <w:rPr>
      <w:rFonts w:asciiTheme="minorHAnsi" w:eastAsiaTheme="minorEastAsia" w:hAnsiTheme="minorHAnsi" w:cstheme="minorBidi"/>
      <w:color w:val="auto"/>
      <w:sz w:val="22"/>
    </w:rPr>
  </w:style>
  <w:style w:type="paragraph" w:styleId="Verzeichnis7">
    <w:name w:val="toc 7"/>
    <w:basedOn w:val="Standard"/>
    <w:next w:val="Standard"/>
    <w:autoRedefine/>
    <w:uiPriority w:val="39"/>
    <w:unhideWhenUsed/>
    <w:rsid w:val="00F57CB1"/>
    <w:pPr>
      <w:spacing w:after="100" w:line="259" w:lineRule="auto"/>
      <w:ind w:left="1320" w:right="0" w:firstLine="0"/>
      <w:jc w:val="left"/>
    </w:pPr>
    <w:rPr>
      <w:rFonts w:asciiTheme="minorHAnsi" w:eastAsiaTheme="minorEastAsia" w:hAnsiTheme="minorHAnsi" w:cstheme="minorBidi"/>
      <w:color w:val="auto"/>
      <w:sz w:val="22"/>
    </w:rPr>
  </w:style>
  <w:style w:type="paragraph" w:styleId="Verzeichnis8">
    <w:name w:val="toc 8"/>
    <w:basedOn w:val="Standard"/>
    <w:next w:val="Standard"/>
    <w:autoRedefine/>
    <w:uiPriority w:val="39"/>
    <w:unhideWhenUsed/>
    <w:rsid w:val="00F57CB1"/>
    <w:pPr>
      <w:spacing w:after="100" w:line="259" w:lineRule="auto"/>
      <w:ind w:left="1540" w:right="0" w:firstLine="0"/>
      <w:jc w:val="left"/>
    </w:pPr>
    <w:rPr>
      <w:rFonts w:asciiTheme="minorHAnsi" w:eastAsiaTheme="minorEastAsia" w:hAnsiTheme="minorHAnsi" w:cstheme="minorBidi"/>
      <w:color w:val="auto"/>
      <w:sz w:val="22"/>
    </w:rPr>
  </w:style>
  <w:style w:type="paragraph" w:styleId="Verzeichnis9">
    <w:name w:val="toc 9"/>
    <w:basedOn w:val="Standard"/>
    <w:next w:val="Standard"/>
    <w:autoRedefine/>
    <w:uiPriority w:val="39"/>
    <w:unhideWhenUsed/>
    <w:rsid w:val="00F57CB1"/>
    <w:pPr>
      <w:spacing w:after="100" w:line="259" w:lineRule="auto"/>
      <w:ind w:left="1760" w:right="0" w:firstLine="0"/>
      <w:jc w:val="left"/>
    </w:pPr>
    <w:rPr>
      <w:rFonts w:asciiTheme="minorHAnsi" w:eastAsiaTheme="minorEastAsia" w:hAnsiTheme="minorHAnsi" w:cstheme="minorBidi"/>
      <w:color w:val="auto"/>
      <w:sz w:val="22"/>
    </w:rPr>
  </w:style>
  <w:style w:type="character" w:styleId="Hyperlink">
    <w:name w:val="Hyperlink"/>
    <w:basedOn w:val="Absatz-Standardschriftart"/>
    <w:uiPriority w:val="99"/>
    <w:unhideWhenUsed/>
    <w:rsid w:val="00F57CB1"/>
    <w:rPr>
      <w:color w:val="0563C1" w:themeColor="hyperlink"/>
      <w:u w:val="single"/>
    </w:rPr>
  </w:style>
  <w:style w:type="paragraph" w:customStyle="1" w:styleId="ISOSecretObservations">
    <w:name w:val="ISO_Secret_Observations"/>
    <w:basedOn w:val="Standard"/>
    <w:rsid w:val="000C086C"/>
    <w:pPr>
      <w:spacing w:before="210" w:after="0" w:line="210" w:lineRule="exact"/>
      <w:ind w:left="0" w:right="0" w:firstLine="0"/>
      <w:jc w:val="left"/>
    </w:pPr>
    <w:rPr>
      <w:rFonts w:eastAsia="Times New Roman" w:cs="Times New Roman"/>
      <w:color w:val="auto"/>
      <w:sz w:val="18"/>
      <w:szCs w:val="20"/>
      <w:lang w:val="en-GB"/>
    </w:rPr>
  </w:style>
  <w:style w:type="paragraph" w:customStyle="1" w:styleId="ISOComments">
    <w:name w:val="ISO_Comments"/>
    <w:basedOn w:val="Standard"/>
    <w:rsid w:val="00073694"/>
    <w:pPr>
      <w:spacing w:before="210" w:after="0" w:line="210" w:lineRule="exact"/>
      <w:ind w:left="0" w:right="0" w:firstLine="0"/>
      <w:jc w:val="left"/>
    </w:pPr>
    <w:rPr>
      <w:rFonts w:eastAsia="Times New Roman" w:cs="Times New Roman"/>
      <w:color w:val="auto"/>
      <w:sz w:val="18"/>
      <w:szCs w:val="20"/>
      <w:lang w:val="en-GB"/>
    </w:rPr>
  </w:style>
  <w:style w:type="paragraph" w:customStyle="1" w:styleId="ISOChange">
    <w:name w:val="ISO_Change"/>
    <w:basedOn w:val="Standard"/>
    <w:rsid w:val="00191B05"/>
    <w:pPr>
      <w:spacing w:before="210" w:after="0" w:line="210" w:lineRule="exact"/>
      <w:ind w:left="0" w:right="0" w:firstLine="0"/>
      <w:jc w:val="left"/>
    </w:pPr>
    <w:rPr>
      <w:rFonts w:eastAsia="Times New Roman" w:cs="Times New Roman"/>
      <w:color w:val="auto"/>
      <w:sz w:val="18"/>
      <w:szCs w:val="20"/>
      <w:lang w:val="en-GB"/>
    </w:rPr>
  </w:style>
  <w:style w:type="paragraph" w:customStyle="1" w:styleId="subpara">
    <w:name w:val="sub para"/>
    <w:basedOn w:val="Standard"/>
    <w:rsid w:val="00355375"/>
    <w:pPr>
      <w:spacing w:before="60" w:after="60" w:line="240" w:lineRule="auto"/>
      <w:ind w:left="1134" w:right="794" w:hanging="567"/>
    </w:pPr>
    <w:rPr>
      <w:rFonts w:ascii="Arial Narrow" w:eastAsia="Times New Roman" w:hAnsi="Arial Narrow" w:cs="Times New Roman"/>
      <w:color w:val="auto"/>
      <w:sz w:val="22"/>
      <w:szCs w:val="20"/>
      <w:lang w:val="en-AU"/>
    </w:rPr>
  </w:style>
  <w:style w:type="paragraph" w:styleId="Listenabsatz">
    <w:name w:val="List Paragraph"/>
    <w:basedOn w:val="Standard"/>
    <w:uiPriority w:val="34"/>
    <w:qFormat/>
    <w:rsid w:val="007E56BB"/>
    <w:pPr>
      <w:ind w:left="720"/>
      <w:contextualSpacing/>
    </w:pPr>
  </w:style>
  <w:style w:type="paragraph" w:styleId="StandardWeb">
    <w:name w:val="Normal (Web)"/>
    <w:basedOn w:val="Standard"/>
    <w:uiPriority w:val="99"/>
    <w:semiHidden/>
    <w:unhideWhenUsed/>
    <w:rsid w:val="00DE5E6C"/>
    <w:pPr>
      <w:spacing w:before="100" w:beforeAutospacing="1" w:after="100" w:afterAutospacing="1" w:line="240" w:lineRule="auto"/>
      <w:ind w:left="0" w:right="0" w:firstLine="0"/>
      <w:jc w:val="left"/>
    </w:pPr>
    <w:rPr>
      <w:rFonts w:ascii="Times New Roman" w:eastAsiaTheme="minorEastAsia" w:hAnsi="Times New Roman" w:cs="Times New Roman"/>
      <w:color w:val="auto"/>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A6DC0"/>
    <w:pPr>
      <w:spacing w:after="114" w:line="248" w:lineRule="auto"/>
      <w:ind w:left="8" w:right="61" w:hanging="8"/>
      <w:jc w:val="both"/>
    </w:pPr>
    <w:rPr>
      <w:rFonts w:ascii="Arial" w:eastAsia="Arial" w:hAnsi="Arial" w:cs="Arial"/>
      <w:color w:val="000000"/>
      <w:sz w:val="20"/>
    </w:rPr>
  </w:style>
  <w:style w:type="paragraph" w:styleId="berschrift1">
    <w:name w:val="heading 1"/>
    <w:next w:val="Standard"/>
    <w:link w:val="berschrift1Zchn"/>
    <w:uiPriority w:val="9"/>
    <w:unhideWhenUsed/>
    <w:qFormat/>
    <w:pPr>
      <w:keepNext/>
      <w:keepLines/>
      <w:spacing w:after="159" w:line="251" w:lineRule="auto"/>
      <w:ind w:left="22" w:hanging="10"/>
      <w:outlineLvl w:val="0"/>
    </w:pPr>
    <w:rPr>
      <w:rFonts w:ascii="Arial" w:eastAsia="Arial" w:hAnsi="Arial" w:cs="Arial"/>
      <w:b/>
      <w:color w:val="000000"/>
      <w:sz w:val="24"/>
    </w:rPr>
  </w:style>
  <w:style w:type="paragraph" w:styleId="berschrift2">
    <w:name w:val="heading 2"/>
    <w:next w:val="Standard"/>
    <w:link w:val="berschrift2Zchn"/>
    <w:uiPriority w:val="9"/>
    <w:unhideWhenUsed/>
    <w:qFormat/>
    <w:pPr>
      <w:keepNext/>
      <w:keepLines/>
      <w:spacing w:after="83"/>
      <w:ind w:left="22"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83"/>
      <w:ind w:left="22" w:hanging="10"/>
      <w:outlineLvl w:val="2"/>
    </w:pPr>
    <w:rPr>
      <w:rFonts w:ascii="Arial" w:eastAsia="Arial" w:hAnsi="Arial" w:cs="Arial"/>
      <w:b/>
      <w:color w:val="000000"/>
    </w:rPr>
  </w:style>
  <w:style w:type="paragraph" w:styleId="berschrift4">
    <w:name w:val="heading 4"/>
    <w:next w:val="Standard"/>
    <w:link w:val="berschrift4Zchn"/>
    <w:uiPriority w:val="9"/>
    <w:unhideWhenUsed/>
    <w:qFormat/>
    <w:pPr>
      <w:keepNext/>
      <w:keepLines/>
      <w:spacing w:after="114" w:line="252" w:lineRule="auto"/>
      <w:ind w:left="22" w:hanging="10"/>
      <w:outlineLvl w:val="3"/>
    </w:pPr>
    <w:rPr>
      <w:rFonts w:ascii="Arial" w:eastAsia="Arial" w:hAnsi="Arial" w:cs="Arial"/>
      <w:b/>
      <w:color w:val="000000"/>
      <w:sz w:val="20"/>
    </w:rPr>
  </w:style>
  <w:style w:type="paragraph" w:styleId="berschrift5">
    <w:name w:val="heading 5"/>
    <w:next w:val="Standard"/>
    <w:link w:val="berschrift5Zchn"/>
    <w:uiPriority w:val="9"/>
    <w:unhideWhenUsed/>
    <w:qFormat/>
    <w:pPr>
      <w:keepNext/>
      <w:keepLines/>
      <w:spacing w:after="114" w:line="252" w:lineRule="auto"/>
      <w:ind w:left="22" w:hanging="10"/>
      <w:outlineLvl w:val="4"/>
    </w:pPr>
    <w:rPr>
      <w:rFonts w:ascii="Arial" w:eastAsia="Arial" w:hAnsi="Arial" w:cs="Arial"/>
      <w:b/>
      <w:color w:val="000000"/>
      <w:sz w:val="20"/>
    </w:rPr>
  </w:style>
  <w:style w:type="paragraph" w:styleId="berschrift6">
    <w:name w:val="heading 6"/>
    <w:next w:val="Standard"/>
    <w:link w:val="berschrift6Zchn"/>
    <w:uiPriority w:val="9"/>
    <w:unhideWhenUsed/>
    <w:qFormat/>
    <w:pPr>
      <w:keepNext/>
      <w:keepLines/>
      <w:spacing w:after="114" w:line="252" w:lineRule="auto"/>
      <w:ind w:left="22" w:hanging="10"/>
      <w:outlineLvl w:val="5"/>
    </w:pPr>
    <w:rPr>
      <w:rFonts w:ascii="Arial" w:eastAsia="Arial" w:hAnsi="Arial" w:cs="Arial"/>
      <w:b/>
      <w:color w:val="000000"/>
      <w:sz w:val="20"/>
    </w:rPr>
  </w:style>
  <w:style w:type="paragraph" w:styleId="berschrift7">
    <w:name w:val="heading 7"/>
    <w:next w:val="Standard"/>
    <w:link w:val="berschrift7Zchn"/>
    <w:uiPriority w:val="9"/>
    <w:unhideWhenUsed/>
    <w:qFormat/>
    <w:pPr>
      <w:keepNext/>
      <w:keepLines/>
      <w:spacing w:after="114" w:line="252" w:lineRule="auto"/>
      <w:ind w:left="22" w:hanging="10"/>
      <w:outlineLvl w:val="6"/>
    </w:pPr>
    <w:rPr>
      <w:rFonts w:ascii="Arial" w:eastAsia="Arial" w:hAnsi="Arial" w:cs="Arial"/>
      <w:b/>
      <w:color w:val="00000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Pr>
      <w:rFonts w:ascii="Arial" w:eastAsia="Arial" w:hAnsi="Arial" w:cs="Arial"/>
      <w:b/>
      <w:color w:val="000000"/>
      <w:sz w:val="24"/>
    </w:rPr>
  </w:style>
  <w:style w:type="character" w:customStyle="1" w:styleId="berschrift6Zchn">
    <w:name w:val="Überschrift 6 Zchn"/>
    <w:link w:val="berschrift6"/>
    <w:rPr>
      <w:rFonts w:ascii="Arial" w:eastAsia="Arial" w:hAnsi="Arial" w:cs="Arial"/>
      <w:b/>
      <w:color w:val="000000"/>
      <w:sz w:val="20"/>
    </w:rPr>
  </w:style>
  <w:style w:type="character" w:customStyle="1" w:styleId="berschrift7Zchn">
    <w:name w:val="Überschrift 7 Zchn"/>
    <w:link w:val="berschrift7"/>
    <w:rPr>
      <w:rFonts w:ascii="Arial" w:eastAsia="Arial" w:hAnsi="Arial" w:cs="Arial"/>
      <w:b/>
      <w:color w:val="000000"/>
      <w:sz w:val="20"/>
    </w:rPr>
  </w:style>
  <w:style w:type="character" w:customStyle="1" w:styleId="berschrift2Zchn">
    <w:name w:val="Überschrift 2 Zchn"/>
    <w:link w:val="berschrift2"/>
    <w:uiPriority w:val="9"/>
    <w:rPr>
      <w:rFonts w:ascii="Arial" w:eastAsia="Arial" w:hAnsi="Arial" w:cs="Arial"/>
      <w:b/>
      <w:color w:val="000000"/>
      <w:sz w:val="22"/>
    </w:rPr>
  </w:style>
  <w:style w:type="character" w:customStyle="1" w:styleId="berschrift3Zchn">
    <w:name w:val="Überschrift 3 Zchn"/>
    <w:link w:val="berschrift3"/>
    <w:rPr>
      <w:rFonts w:ascii="Arial" w:eastAsia="Arial" w:hAnsi="Arial" w:cs="Arial"/>
      <w:b/>
      <w:color w:val="000000"/>
      <w:sz w:val="22"/>
    </w:rPr>
  </w:style>
  <w:style w:type="character" w:customStyle="1" w:styleId="berschrift4Zchn">
    <w:name w:val="Überschrift 4 Zchn"/>
    <w:link w:val="berschrift4"/>
    <w:rPr>
      <w:rFonts w:ascii="Arial" w:eastAsia="Arial" w:hAnsi="Arial" w:cs="Arial"/>
      <w:b/>
      <w:color w:val="000000"/>
      <w:sz w:val="20"/>
    </w:rPr>
  </w:style>
  <w:style w:type="character" w:customStyle="1" w:styleId="berschrift5Zchn">
    <w:name w:val="Überschrift 5 Zchn"/>
    <w:link w:val="berschrift5"/>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Kommentarzeichen">
    <w:name w:val="annotation reference"/>
    <w:basedOn w:val="Absatz-Standardschriftart"/>
    <w:uiPriority w:val="99"/>
    <w:semiHidden/>
    <w:unhideWhenUsed/>
    <w:rsid w:val="00AC251D"/>
    <w:rPr>
      <w:sz w:val="16"/>
      <w:szCs w:val="16"/>
    </w:rPr>
  </w:style>
  <w:style w:type="paragraph" w:styleId="Kommentartext">
    <w:name w:val="annotation text"/>
    <w:basedOn w:val="Standard"/>
    <w:link w:val="KommentartextZchn"/>
    <w:uiPriority w:val="99"/>
    <w:unhideWhenUsed/>
    <w:rsid w:val="00AC251D"/>
    <w:pPr>
      <w:spacing w:line="240" w:lineRule="auto"/>
    </w:pPr>
    <w:rPr>
      <w:szCs w:val="20"/>
    </w:rPr>
  </w:style>
  <w:style w:type="character" w:customStyle="1" w:styleId="KommentartextZchn">
    <w:name w:val="Kommentartext Zchn"/>
    <w:basedOn w:val="Absatz-Standardschriftart"/>
    <w:link w:val="Kommentartext"/>
    <w:uiPriority w:val="99"/>
    <w:rsid w:val="00AC251D"/>
    <w:rPr>
      <w:rFonts w:ascii="Arial" w:eastAsia="Arial" w:hAnsi="Arial" w:cs="Arial"/>
      <w:color w:val="000000"/>
      <w:sz w:val="20"/>
      <w:szCs w:val="20"/>
    </w:rPr>
  </w:style>
  <w:style w:type="paragraph" w:styleId="Kommentarthema">
    <w:name w:val="annotation subject"/>
    <w:basedOn w:val="Kommentartext"/>
    <w:next w:val="Kommentartext"/>
    <w:link w:val="KommentarthemaZchn"/>
    <w:uiPriority w:val="99"/>
    <w:semiHidden/>
    <w:unhideWhenUsed/>
    <w:rsid w:val="00AC251D"/>
    <w:rPr>
      <w:b/>
      <w:bCs/>
    </w:rPr>
  </w:style>
  <w:style w:type="character" w:customStyle="1" w:styleId="KommentarthemaZchn">
    <w:name w:val="Kommentarthema Zchn"/>
    <w:basedOn w:val="KommentartextZchn"/>
    <w:link w:val="Kommentarthema"/>
    <w:uiPriority w:val="99"/>
    <w:semiHidden/>
    <w:rsid w:val="00AC251D"/>
    <w:rPr>
      <w:rFonts w:ascii="Arial" w:eastAsia="Arial" w:hAnsi="Arial" w:cs="Arial"/>
      <w:b/>
      <w:bCs/>
      <w:color w:val="000000"/>
      <w:sz w:val="20"/>
      <w:szCs w:val="20"/>
    </w:rPr>
  </w:style>
  <w:style w:type="paragraph" w:styleId="Sprechblasentext">
    <w:name w:val="Balloon Text"/>
    <w:basedOn w:val="Standard"/>
    <w:link w:val="SprechblasentextZchn"/>
    <w:uiPriority w:val="99"/>
    <w:semiHidden/>
    <w:unhideWhenUsed/>
    <w:rsid w:val="00AC251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C251D"/>
    <w:rPr>
      <w:rFonts w:ascii="Segoe UI" w:eastAsia="Arial" w:hAnsi="Segoe UI" w:cs="Segoe UI"/>
      <w:color w:val="000000"/>
      <w:sz w:val="18"/>
      <w:szCs w:val="18"/>
    </w:rPr>
  </w:style>
  <w:style w:type="paragraph" w:styleId="NurText">
    <w:name w:val="Plain Text"/>
    <w:basedOn w:val="Standard"/>
    <w:link w:val="NurTextZchn"/>
    <w:uiPriority w:val="99"/>
    <w:semiHidden/>
    <w:unhideWhenUsed/>
    <w:rsid w:val="0037533C"/>
    <w:pPr>
      <w:spacing w:after="0" w:line="240" w:lineRule="auto"/>
      <w:ind w:left="0" w:right="0" w:firstLine="0"/>
      <w:jc w:val="left"/>
    </w:pPr>
    <w:rPr>
      <w:rFonts w:ascii="Calibri" w:eastAsiaTheme="minorHAnsi" w:hAnsi="Calibri" w:cstheme="minorBidi"/>
      <w:color w:val="auto"/>
      <w:sz w:val="22"/>
      <w:szCs w:val="21"/>
    </w:rPr>
  </w:style>
  <w:style w:type="character" w:customStyle="1" w:styleId="NurTextZchn">
    <w:name w:val="Nur Text Zchn"/>
    <w:basedOn w:val="Absatz-Standardschriftart"/>
    <w:link w:val="NurText"/>
    <w:uiPriority w:val="99"/>
    <w:semiHidden/>
    <w:rsid w:val="0037533C"/>
    <w:rPr>
      <w:rFonts w:ascii="Calibri" w:eastAsiaTheme="minorHAnsi" w:hAnsi="Calibri"/>
      <w:szCs w:val="21"/>
    </w:rPr>
  </w:style>
  <w:style w:type="paragraph" w:styleId="Beschriftung">
    <w:name w:val="caption"/>
    <w:basedOn w:val="Standard"/>
    <w:next w:val="Standard"/>
    <w:uiPriority w:val="35"/>
    <w:semiHidden/>
    <w:unhideWhenUsed/>
    <w:qFormat/>
    <w:rsid w:val="00B60BB9"/>
    <w:pPr>
      <w:spacing w:after="200" w:line="240" w:lineRule="auto"/>
    </w:pPr>
    <w:rPr>
      <w:i/>
      <w:iCs/>
      <w:color w:val="44546A" w:themeColor="text2"/>
      <w:sz w:val="18"/>
      <w:szCs w:val="18"/>
    </w:rPr>
  </w:style>
  <w:style w:type="paragraph" w:styleId="berarbeitung">
    <w:name w:val="Revision"/>
    <w:hidden/>
    <w:uiPriority w:val="99"/>
    <w:semiHidden/>
    <w:rsid w:val="00AC6CF5"/>
    <w:pPr>
      <w:spacing w:after="0" w:line="240" w:lineRule="auto"/>
    </w:pPr>
    <w:rPr>
      <w:rFonts w:ascii="Arial" w:eastAsia="Arial" w:hAnsi="Arial" w:cs="Arial"/>
      <w:color w:val="000000"/>
      <w:sz w:val="20"/>
    </w:rPr>
  </w:style>
  <w:style w:type="paragraph" w:customStyle="1" w:styleId="Default">
    <w:name w:val="Default"/>
    <w:rsid w:val="00AF29A2"/>
    <w:pPr>
      <w:autoSpaceDE w:val="0"/>
      <w:autoSpaceDN w:val="0"/>
      <w:adjustRightInd w:val="0"/>
      <w:spacing w:after="0" w:line="240" w:lineRule="auto"/>
    </w:pPr>
    <w:rPr>
      <w:rFonts w:ascii="Times New Roman" w:hAnsi="Times New Roman" w:cs="Times New Roman"/>
      <w:color w:val="000000"/>
      <w:sz w:val="24"/>
      <w:szCs w:val="24"/>
    </w:rPr>
  </w:style>
  <w:style w:type="paragraph" w:styleId="Inhaltsverzeichnisberschrift">
    <w:name w:val="TOC Heading"/>
    <w:basedOn w:val="berschrift1"/>
    <w:next w:val="Standard"/>
    <w:uiPriority w:val="39"/>
    <w:unhideWhenUsed/>
    <w:qFormat/>
    <w:rsid w:val="00F57CB1"/>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Verzeichnis1">
    <w:name w:val="toc 1"/>
    <w:basedOn w:val="Standard"/>
    <w:next w:val="Standard"/>
    <w:autoRedefine/>
    <w:uiPriority w:val="39"/>
    <w:unhideWhenUsed/>
    <w:rsid w:val="000F5393"/>
    <w:pPr>
      <w:tabs>
        <w:tab w:val="left" w:pos="1320"/>
        <w:tab w:val="right" w:leader="dot" w:pos="10514"/>
      </w:tabs>
      <w:spacing w:after="100"/>
    </w:pPr>
    <w:rPr>
      <w:b/>
      <w:noProof/>
    </w:rPr>
  </w:style>
  <w:style w:type="paragraph" w:styleId="Verzeichnis2">
    <w:name w:val="toc 2"/>
    <w:basedOn w:val="Standard"/>
    <w:next w:val="Standard"/>
    <w:autoRedefine/>
    <w:uiPriority w:val="39"/>
    <w:unhideWhenUsed/>
    <w:rsid w:val="00F57CB1"/>
    <w:pPr>
      <w:spacing w:after="100"/>
      <w:ind w:left="200"/>
    </w:pPr>
  </w:style>
  <w:style w:type="paragraph" w:styleId="Verzeichnis3">
    <w:name w:val="toc 3"/>
    <w:basedOn w:val="Standard"/>
    <w:next w:val="Standard"/>
    <w:autoRedefine/>
    <w:uiPriority w:val="39"/>
    <w:unhideWhenUsed/>
    <w:rsid w:val="00F57CB1"/>
    <w:pPr>
      <w:spacing w:after="100"/>
      <w:ind w:left="400"/>
    </w:pPr>
  </w:style>
  <w:style w:type="paragraph" w:styleId="Verzeichnis4">
    <w:name w:val="toc 4"/>
    <w:basedOn w:val="Standard"/>
    <w:next w:val="Standard"/>
    <w:autoRedefine/>
    <w:uiPriority w:val="39"/>
    <w:unhideWhenUsed/>
    <w:rsid w:val="00F57CB1"/>
    <w:pPr>
      <w:spacing w:after="100" w:line="259" w:lineRule="auto"/>
      <w:ind w:left="660" w:right="0" w:firstLine="0"/>
      <w:jc w:val="left"/>
    </w:pPr>
    <w:rPr>
      <w:rFonts w:asciiTheme="minorHAnsi" w:eastAsiaTheme="minorEastAsia" w:hAnsiTheme="minorHAnsi" w:cstheme="minorBidi"/>
      <w:color w:val="auto"/>
      <w:sz w:val="22"/>
    </w:rPr>
  </w:style>
  <w:style w:type="paragraph" w:styleId="Verzeichnis5">
    <w:name w:val="toc 5"/>
    <w:basedOn w:val="Standard"/>
    <w:next w:val="Standard"/>
    <w:autoRedefine/>
    <w:uiPriority w:val="39"/>
    <w:unhideWhenUsed/>
    <w:rsid w:val="00F57CB1"/>
    <w:pPr>
      <w:spacing w:after="100" w:line="259" w:lineRule="auto"/>
      <w:ind w:left="880" w:right="0" w:firstLine="0"/>
      <w:jc w:val="left"/>
    </w:pPr>
    <w:rPr>
      <w:rFonts w:asciiTheme="minorHAnsi" w:eastAsiaTheme="minorEastAsia" w:hAnsiTheme="minorHAnsi" w:cstheme="minorBidi"/>
      <w:color w:val="auto"/>
      <w:sz w:val="22"/>
    </w:rPr>
  </w:style>
  <w:style w:type="paragraph" w:styleId="Verzeichnis6">
    <w:name w:val="toc 6"/>
    <w:basedOn w:val="Standard"/>
    <w:next w:val="Standard"/>
    <w:autoRedefine/>
    <w:uiPriority w:val="39"/>
    <w:unhideWhenUsed/>
    <w:rsid w:val="00F57CB1"/>
    <w:pPr>
      <w:spacing w:after="100" w:line="259" w:lineRule="auto"/>
      <w:ind w:left="1100" w:right="0" w:firstLine="0"/>
      <w:jc w:val="left"/>
    </w:pPr>
    <w:rPr>
      <w:rFonts w:asciiTheme="minorHAnsi" w:eastAsiaTheme="minorEastAsia" w:hAnsiTheme="minorHAnsi" w:cstheme="minorBidi"/>
      <w:color w:val="auto"/>
      <w:sz w:val="22"/>
    </w:rPr>
  </w:style>
  <w:style w:type="paragraph" w:styleId="Verzeichnis7">
    <w:name w:val="toc 7"/>
    <w:basedOn w:val="Standard"/>
    <w:next w:val="Standard"/>
    <w:autoRedefine/>
    <w:uiPriority w:val="39"/>
    <w:unhideWhenUsed/>
    <w:rsid w:val="00F57CB1"/>
    <w:pPr>
      <w:spacing w:after="100" w:line="259" w:lineRule="auto"/>
      <w:ind w:left="1320" w:right="0" w:firstLine="0"/>
      <w:jc w:val="left"/>
    </w:pPr>
    <w:rPr>
      <w:rFonts w:asciiTheme="minorHAnsi" w:eastAsiaTheme="minorEastAsia" w:hAnsiTheme="minorHAnsi" w:cstheme="minorBidi"/>
      <w:color w:val="auto"/>
      <w:sz w:val="22"/>
    </w:rPr>
  </w:style>
  <w:style w:type="paragraph" w:styleId="Verzeichnis8">
    <w:name w:val="toc 8"/>
    <w:basedOn w:val="Standard"/>
    <w:next w:val="Standard"/>
    <w:autoRedefine/>
    <w:uiPriority w:val="39"/>
    <w:unhideWhenUsed/>
    <w:rsid w:val="00F57CB1"/>
    <w:pPr>
      <w:spacing w:after="100" w:line="259" w:lineRule="auto"/>
      <w:ind w:left="1540" w:right="0" w:firstLine="0"/>
      <w:jc w:val="left"/>
    </w:pPr>
    <w:rPr>
      <w:rFonts w:asciiTheme="minorHAnsi" w:eastAsiaTheme="minorEastAsia" w:hAnsiTheme="minorHAnsi" w:cstheme="minorBidi"/>
      <w:color w:val="auto"/>
      <w:sz w:val="22"/>
    </w:rPr>
  </w:style>
  <w:style w:type="paragraph" w:styleId="Verzeichnis9">
    <w:name w:val="toc 9"/>
    <w:basedOn w:val="Standard"/>
    <w:next w:val="Standard"/>
    <w:autoRedefine/>
    <w:uiPriority w:val="39"/>
    <w:unhideWhenUsed/>
    <w:rsid w:val="00F57CB1"/>
    <w:pPr>
      <w:spacing w:after="100" w:line="259" w:lineRule="auto"/>
      <w:ind w:left="1760" w:right="0" w:firstLine="0"/>
      <w:jc w:val="left"/>
    </w:pPr>
    <w:rPr>
      <w:rFonts w:asciiTheme="minorHAnsi" w:eastAsiaTheme="minorEastAsia" w:hAnsiTheme="minorHAnsi" w:cstheme="minorBidi"/>
      <w:color w:val="auto"/>
      <w:sz w:val="22"/>
    </w:rPr>
  </w:style>
  <w:style w:type="character" w:styleId="Hyperlink">
    <w:name w:val="Hyperlink"/>
    <w:basedOn w:val="Absatz-Standardschriftart"/>
    <w:uiPriority w:val="99"/>
    <w:unhideWhenUsed/>
    <w:rsid w:val="00F57CB1"/>
    <w:rPr>
      <w:color w:val="0563C1" w:themeColor="hyperlink"/>
      <w:u w:val="single"/>
    </w:rPr>
  </w:style>
  <w:style w:type="paragraph" w:customStyle="1" w:styleId="ISOSecretObservations">
    <w:name w:val="ISO_Secret_Observations"/>
    <w:basedOn w:val="Standard"/>
    <w:rsid w:val="000C086C"/>
    <w:pPr>
      <w:spacing w:before="210" w:after="0" w:line="210" w:lineRule="exact"/>
      <w:ind w:left="0" w:right="0" w:firstLine="0"/>
      <w:jc w:val="left"/>
    </w:pPr>
    <w:rPr>
      <w:rFonts w:eastAsia="Times New Roman" w:cs="Times New Roman"/>
      <w:color w:val="auto"/>
      <w:sz w:val="18"/>
      <w:szCs w:val="20"/>
      <w:lang w:val="en-GB"/>
    </w:rPr>
  </w:style>
  <w:style w:type="paragraph" w:customStyle="1" w:styleId="ISOComments">
    <w:name w:val="ISO_Comments"/>
    <w:basedOn w:val="Standard"/>
    <w:rsid w:val="00073694"/>
    <w:pPr>
      <w:spacing w:before="210" w:after="0" w:line="210" w:lineRule="exact"/>
      <w:ind w:left="0" w:right="0" w:firstLine="0"/>
      <w:jc w:val="left"/>
    </w:pPr>
    <w:rPr>
      <w:rFonts w:eastAsia="Times New Roman" w:cs="Times New Roman"/>
      <w:color w:val="auto"/>
      <w:sz w:val="18"/>
      <w:szCs w:val="20"/>
      <w:lang w:val="en-GB"/>
    </w:rPr>
  </w:style>
  <w:style w:type="paragraph" w:customStyle="1" w:styleId="ISOChange">
    <w:name w:val="ISO_Change"/>
    <w:basedOn w:val="Standard"/>
    <w:rsid w:val="00191B05"/>
    <w:pPr>
      <w:spacing w:before="210" w:after="0" w:line="210" w:lineRule="exact"/>
      <w:ind w:left="0" w:right="0" w:firstLine="0"/>
      <w:jc w:val="left"/>
    </w:pPr>
    <w:rPr>
      <w:rFonts w:eastAsia="Times New Roman" w:cs="Times New Roman"/>
      <w:color w:val="auto"/>
      <w:sz w:val="18"/>
      <w:szCs w:val="20"/>
      <w:lang w:val="en-GB"/>
    </w:rPr>
  </w:style>
  <w:style w:type="paragraph" w:customStyle="1" w:styleId="subpara">
    <w:name w:val="sub para"/>
    <w:basedOn w:val="Standard"/>
    <w:rsid w:val="00355375"/>
    <w:pPr>
      <w:spacing w:before="60" w:after="60" w:line="240" w:lineRule="auto"/>
      <w:ind w:left="1134" w:right="794" w:hanging="567"/>
    </w:pPr>
    <w:rPr>
      <w:rFonts w:ascii="Arial Narrow" w:eastAsia="Times New Roman" w:hAnsi="Arial Narrow" w:cs="Times New Roman"/>
      <w:color w:val="auto"/>
      <w:sz w:val="22"/>
      <w:szCs w:val="20"/>
      <w:lang w:val="en-AU"/>
    </w:rPr>
  </w:style>
  <w:style w:type="paragraph" w:styleId="Listenabsatz">
    <w:name w:val="List Paragraph"/>
    <w:basedOn w:val="Standard"/>
    <w:uiPriority w:val="34"/>
    <w:qFormat/>
    <w:rsid w:val="007E56BB"/>
    <w:pPr>
      <w:ind w:left="720"/>
      <w:contextualSpacing/>
    </w:pPr>
  </w:style>
  <w:style w:type="paragraph" w:styleId="StandardWeb">
    <w:name w:val="Normal (Web)"/>
    <w:basedOn w:val="Standard"/>
    <w:uiPriority w:val="99"/>
    <w:semiHidden/>
    <w:unhideWhenUsed/>
    <w:rsid w:val="00DE5E6C"/>
    <w:pPr>
      <w:spacing w:before="100" w:beforeAutospacing="1" w:after="100" w:afterAutospacing="1" w:line="240" w:lineRule="auto"/>
      <w:ind w:left="0" w:right="0" w:firstLine="0"/>
      <w:jc w:val="left"/>
    </w:pPr>
    <w:rPr>
      <w:rFonts w:ascii="Times New Roman" w:eastAsiaTheme="minorEastAsia" w:hAnsi="Times New Roman" w:cs="Times New Roman"/>
      <w:color w:val="auto"/>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446136">
      <w:bodyDiv w:val="1"/>
      <w:marLeft w:val="0"/>
      <w:marRight w:val="0"/>
      <w:marTop w:val="0"/>
      <w:marBottom w:val="0"/>
      <w:divBdr>
        <w:top w:val="none" w:sz="0" w:space="0" w:color="auto"/>
        <w:left w:val="none" w:sz="0" w:space="0" w:color="auto"/>
        <w:bottom w:val="none" w:sz="0" w:space="0" w:color="auto"/>
        <w:right w:val="none" w:sz="0" w:space="0" w:color="auto"/>
      </w:divBdr>
    </w:div>
    <w:div w:id="489446653">
      <w:bodyDiv w:val="1"/>
      <w:marLeft w:val="0"/>
      <w:marRight w:val="0"/>
      <w:marTop w:val="0"/>
      <w:marBottom w:val="0"/>
      <w:divBdr>
        <w:top w:val="none" w:sz="0" w:space="0" w:color="auto"/>
        <w:left w:val="none" w:sz="0" w:space="0" w:color="auto"/>
        <w:bottom w:val="none" w:sz="0" w:space="0" w:color="auto"/>
        <w:right w:val="none" w:sz="0" w:space="0" w:color="auto"/>
      </w:divBdr>
    </w:div>
    <w:div w:id="1910459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117" Type="http://schemas.openxmlformats.org/officeDocument/2006/relationships/image" Target="media/image52.png"/><Relationship Id="rId21" Type="http://schemas.openxmlformats.org/officeDocument/2006/relationships/image" Target="media/image8.png"/><Relationship Id="rId42" Type="http://schemas.openxmlformats.org/officeDocument/2006/relationships/image" Target="media/image16.jpg"/><Relationship Id="rId47" Type="http://schemas.openxmlformats.org/officeDocument/2006/relationships/hyperlink" Target="http://www.epsg-registry.org/" TargetMode="External"/><Relationship Id="rId63" Type="http://schemas.openxmlformats.org/officeDocument/2006/relationships/image" Target="media/image29.jpeg"/><Relationship Id="rId68" Type="http://schemas.openxmlformats.org/officeDocument/2006/relationships/image" Target="media/image31.jpeg"/><Relationship Id="rId84" Type="http://schemas.openxmlformats.org/officeDocument/2006/relationships/header" Target="header8.xml"/><Relationship Id="rId89" Type="http://schemas.openxmlformats.org/officeDocument/2006/relationships/customXml" Target="ink/ink2.xml"/><Relationship Id="rId112" Type="http://schemas.openxmlformats.org/officeDocument/2006/relationships/image" Target="media/image47.png"/><Relationship Id="rId133" Type="http://schemas.openxmlformats.org/officeDocument/2006/relationships/fontTable" Target="fontTable.xml"/><Relationship Id="rId16" Type="http://schemas.openxmlformats.org/officeDocument/2006/relationships/image" Target="media/image3.png"/><Relationship Id="rId107" Type="http://schemas.openxmlformats.org/officeDocument/2006/relationships/image" Target="media/image42.PNG"/><Relationship Id="rId11" Type="http://schemas.openxmlformats.org/officeDocument/2006/relationships/hyperlink" Target="http://www.iho.int/" TargetMode="External"/><Relationship Id="rId32" Type="http://schemas.openxmlformats.org/officeDocument/2006/relationships/hyperlink" Target="http://www.iho.int/" TargetMode="External"/><Relationship Id="rId37" Type="http://schemas.openxmlformats.org/officeDocument/2006/relationships/image" Target="media/image14.jpg"/><Relationship Id="rId53" Type="http://schemas.openxmlformats.org/officeDocument/2006/relationships/image" Target="media/image19.jpeg"/><Relationship Id="rId58" Type="http://schemas.openxmlformats.org/officeDocument/2006/relationships/image" Target="media/image24.png"/><Relationship Id="rId74" Type="http://schemas.openxmlformats.org/officeDocument/2006/relationships/image" Target="media/image31.jpg"/><Relationship Id="rId79" Type="http://schemas.openxmlformats.org/officeDocument/2006/relationships/footer" Target="footer4.xml"/><Relationship Id="rId102" Type="http://schemas.openxmlformats.org/officeDocument/2006/relationships/footer" Target="footer12.xml"/><Relationship Id="rId123" Type="http://schemas.openxmlformats.org/officeDocument/2006/relationships/image" Target="media/image64.jpeg"/><Relationship Id="rId128"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customXml" Target="ink/ink3.xml"/><Relationship Id="rId95" Type="http://schemas.openxmlformats.org/officeDocument/2006/relationships/image" Target="media/image36.png"/><Relationship Id="rId14" Type="http://schemas.openxmlformats.org/officeDocument/2006/relationships/hyperlink" Target="http://www.wipo.int/treaties/en/ip/berne/trtdocs_wo001.html" TargetMode="Externa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hyperlink" Target="https://scholars.unh.edu/ccom/1011" TargetMode="External"/><Relationship Id="rId35" Type="http://schemas.openxmlformats.org/officeDocument/2006/relationships/image" Target="media/image12.jpg"/><Relationship Id="rId43" Type="http://schemas.openxmlformats.org/officeDocument/2006/relationships/image" Target="media/image17.png"/><Relationship Id="rId48" Type="http://schemas.openxmlformats.org/officeDocument/2006/relationships/hyperlink" Target="http://www.epsg-registry.org/" TargetMode="External"/><Relationship Id="rId56" Type="http://schemas.openxmlformats.org/officeDocument/2006/relationships/image" Target="media/image22.jpeg"/><Relationship Id="rId64" Type="http://schemas.openxmlformats.org/officeDocument/2006/relationships/hyperlink" Target="https://www.hdf5group.org/" TargetMode="External"/><Relationship Id="rId69" Type="http://schemas.openxmlformats.org/officeDocument/2006/relationships/image" Target="media/image26.jpg"/><Relationship Id="rId77" Type="http://schemas.openxmlformats.org/officeDocument/2006/relationships/header" Target="header4.xml"/><Relationship Id="rId100" Type="http://schemas.openxmlformats.org/officeDocument/2006/relationships/footer" Target="footer11.xml"/><Relationship Id="rId105" Type="http://schemas.openxmlformats.org/officeDocument/2006/relationships/image" Target="media/image40.png"/><Relationship Id="rId113" Type="http://schemas.openxmlformats.org/officeDocument/2006/relationships/image" Target="media/image48.PNG"/><Relationship Id="rId118" Type="http://schemas.openxmlformats.org/officeDocument/2006/relationships/image" Target="media/image53.png"/><Relationship Id="rId126" Type="http://schemas.openxmlformats.org/officeDocument/2006/relationships/image" Target="media/image58.png"/><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ogp.org.uk/" TargetMode="External"/><Relationship Id="rId72" Type="http://schemas.openxmlformats.org/officeDocument/2006/relationships/image" Target="media/image29.jpg"/><Relationship Id="rId80" Type="http://schemas.openxmlformats.org/officeDocument/2006/relationships/footer" Target="footer5.xml"/><Relationship Id="rId85" Type="http://schemas.openxmlformats.org/officeDocument/2006/relationships/footer" Target="footer7.xml"/><Relationship Id="rId93" Type="http://schemas.openxmlformats.org/officeDocument/2006/relationships/image" Target="media/image34.png"/><Relationship Id="rId98" Type="http://schemas.openxmlformats.org/officeDocument/2006/relationships/header" Target="header11.xml"/><Relationship Id="rId121"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hyperlink" Target="http://www.wipo.int/treaties/en/ip/berne/trtdocs_wo001.html" TargetMode="External"/><Relationship Id="rId17" Type="http://schemas.openxmlformats.org/officeDocument/2006/relationships/image" Target="media/image4.png"/><Relationship Id="rId25" Type="http://schemas.openxmlformats.org/officeDocument/2006/relationships/header" Target="header2.xml"/><Relationship Id="rId33" Type="http://schemas.openxmlformats.org/officeDocument/2006/relationships/hyperlink" Target="http://www.iho.int/" TargetMode="External"/><Relationship Id="rId38" Type="http://schemas.openxmlformats.org/officeDocument/2006/relationships/customXml" Target="ink/ink1.xml"/><Relationship Id="rId46" Type="http://schemas.openxmlformats.org/officeDocument/2006/relationships/hyperlink" Target="http://www.epsg-registry.org/" TargetMode="External"/><Relationship Id="rId59" Type="http://schemas.openxmlformats.org/officeDocument/2006/relationships/image" Target="media/image25.png"/><Relationship Id="rId67" Type="http://schemas.openxmlformats.org/officeDocument/2006/relationships/image" Target="media/image25.jpg"/><Relationship Id="rId103" Type="http://schemas.openxmlformats.org/officeDocument/2006/relationships/image" Target="media/image38.png"/><Relationship Id="rId108" Type="http://schemas.openxmlformats.org/officeDocument/2006/relationships/image" Target="media/image43.png"/><Relationship Id="rId116" Type="http://schemas.openxmlformats.org/officeDocument/2006/relationships/image" Target="media/image51.png"/><Relationship Id="rId124" Type="http://schemas.openxmlformats.org/officeDocument/2006/relationships/image" Target="media/image57.jpeg"/><Relationship Id="rId129" Type="http://schemas.openxmlformats.org/officeDocument/2006/relationships/image" Target="media/image70.png"/><Relationship Id="rId20" Type="http://schemas.openxmlformats.org/officeDocument/2006/relationships/image" Target="media/image7.png"/><Relationship Id="rId41" Type="http://schemas.openxmlformats.org/officeDocument/2006/relationships/image" Target="media/image15.jp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27.jpg"/><Relationship Id="rId75" Type="http://schemas.openxmlformats.org/officeDocument/2006/relationships/image" Target="media/image32.jpg"/><Relationship Id="rId83" Type="http://schemas.openxmlformats.org/officeDocument/2006/relationships/header" Target="header7.xml"/><Relationship Id="rId88" Type="http://schemas.openxmlformats.org/officeDocument/2006/relationships/footer" Target="footer9.xml"/><Relationship Id="rId91" Type="http://schemas.openxmlformats.org/officeDocument/2006/relationships/image" Target="media/image40.emf"/><Relationship Id="rId96" Type="http://schemas.openxmlformats.org/officeDocument/2006/relationships/image" Target="media/image37.PNG"/><Relationship Id="rId111" Type="http://schemas.openxmlformats.org/officeDocument/2006/relationships/image" Target="media/image46.PNG"/><Relationship Id="rId132"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36" Type="http://schemas.openxmlformats.org/officeDocument/2006/relationships/image" Target="media/image13.jpg"/><Relationship Id="rId49" Type="http://schemas.openxmlformats.org/officeDocument/2006/relationships/hyperlink" Target="http://www.epsg-registry.org/" TargetMode="External"/><Relationship Id="rId57" Type="http://schemas.openxmlformats.org/officeDocument/2006/relationships/image" Target="media/image23.jpeg"/><Relationship Id="rId106" Type="http://schemas.openxmlformats.org/officeDocument/2006/relationships/image" Target="media/image41.png"/><Relationship Id="rId114" Type="http://schemas.openxmlformats.org/officeDocument/2006/relationships/image" Target="media/image49.png"/><Relationship Id="rId119" Type="http://schemas.openxmlformats.org/officeDocument/2006/relationships/image" Target="media/image54.png"/><Relationship Id="rId127" Type="http://schemas.openxmlformats.org/officeDocument/2006/relationships/image" Target="media/image59.png"/><Relationship Id="rId10" Type="http://schemas.openxmlformats.org/officeDocument/2006/relationships/hyperlink" Target="http://www.iho.int/" TargetMode="External"/><Relationship Id="rId31" Type="http://schemas.openxmlformats.org/officeDocument/2006/relationships/hyperlink" Target="https://scholars.unh.edu/ccom/1011" TargetMode="External"/><Relationship Id="rId44" Type="http://schemas.openxmlformats.org/officeDocument/2006/relationships/hyperlink" Target="http://www.epsg-registry.org/" TargetMode="External"/><Relationship Id="rId52" Type="http://schemas.openxmlformats.org/officeDocument/2006/relationships/image" Target="media/image18.jpeg"/><Relationship Id="rId60" Type="http://schemas.openxmlformats.org/officeDocument/2006/relationships/image" Target="media/image22.png"/><Relationship Id="rId65" Type="http://schemas.openxmlformats.org/officeDocument/2006/relationships/hyperlink" Target="https://www.hdf5group.org/" TargetMode="External"/><Relationship Id="rId73" Type="http://schemas.openxmlformats.org/officeDocument/2006/relationships/image" Target="media/image30.jpg"/><Relationship Id="rId78" Type="http://schemas.openxmlformats.org/officeDocument/2006/relationships/header" Target="header5.xml"/><Relationship Id="rId81" Type="http://schemas.openxmlformats.org/officeDocument/2006/relationships/header" Target="header6.xml"/><Relationship Id="rId86" Type="http://schemas.openxmlformats.org/officeDocument/2006/relationships/footer" Target="footer8.xml"/><Relationship Id="rId94" Type="http://schemas.openxmlformats.org/officeDocument/2006/relationships/image" Target="media/image35.png"/><Relationship Id="rId99" Type="http://schemas.openxmlformats.org/officeDocument/2006/relationships/footer" Target="footer10.xml"/><Relationship Id="rId101" Type="http://schemas.openxmlformats.org/officeDocument/2006/relationships/header" Target="header12.xml"/><Relationship Id="rId122" Type="http://schemas.openxmlformats.org/officeDocument/2006/relationships/image" Target="media/image63.png"/><Relationship Id="rId130" Type="http://schemas.openxmlformats.org/officeDocument/2006/relationships/image" Target="media/image60.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www.wipo.int/treaties/en/ip/berne/trtdocs_wo001.html" TargetMode="External"/><Relationship Id="rId18" Type="http://schemas.openxmlformats.org/officeDocument/2006/relationships/image" Target="media/image5.png"/><Relationship Id="rId109" Type="http://schemas.openxmlformats.org/officeDocument/2006/relationships/image" Target="media/image44.png"/><Relationship Id="rId34" Type="http://schemas.openxmlformats.org/officeDocument/2006/relationships/image" Target="media/image11.png"/><Relationship Id="rId50" Type="http://schemas.openxmlformats.org/officeDocument/2006/relationships/hyperlink" Target="http://www.ogp.org.uk/" TargetMode="External"/><Relationship Id="rId55" Type="http://schemas.openxmlformats.org/officeDocument/2006/relationships/image" Target="media/image21.png"/><Relationship Id="rId76" Type="http://schemas.openxmlformats.org/officeDocument/2006/relationships/hyperlink" Target="https://github.com/IHO-S100WG" TargetMode="External"/><Relationship Id="rId97" Type="http://schemas.openxmlformats.org/officeDocument/2006/relationships/header" Target="header10.xml"/><Relationship Id="rId104" Type="http://schemas.openxmlformats.org/officeDocument/2006/relationships/image" Target="media/image39.png"/><Relationship Id="rId120" Type="http://schemas.openxmlformats.org/officeDocument/2006/relationships/image" Target="media/image55.png"/><Relationship Id="rId125" Type="http://schemas.openxmlformats.org/officeDocument/2006/relationships/image" Target="media/image66.jpeg"/><Relationship Id="rId7" Type="http://schemas.openxmlformats.org/officeDocument/2006/relationships/footnotes" Target="footnotes.xml"/><Relationship Id="rId71" Type="http://schemas.openxmlformats.org/officeDocument/2006/relationships/image" Target="media/image28.jp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footer" Target="footer3.xml"/><Relationship Id="rId24" Type="http://schemas.openxmlformats.org/officeDocument/2006/relationships/header" Target="header1.xml"/><Relationship Id="rId40" Type="http://schemas.openxmlformats.org/officeDocument/2006/relationships/image" Target="media/image15.emf"/><Relationship Id="rId45" Type="http://schemas.openxmlformats.org/officeDocument/2006/relationships/hyperlink" Target="http://www.epsg-registry.org/" TargetMode="External"/><Relationship Id="rId66" Type="http://schemas.openxmlformats.org/officeDocument/2006/relationships/hyperlink" Target="https://www.hdf5group.org/" TargetMode="External"/><Relationship Id="rId87" Type="http://schemas.openxmlformats.org/officeDocument/2006/relationships/header" Target="header9.xml"/><Relationship Id="rId110" Type="http://schemas.openxmlformats.org/officeDocument/2006/relationships/image" Target="media/image45.png"/><Relationship Id="rId115" Type="http://schemas.openxmlformats.org/officeDocument/2006/relationships/image" Target="media/image50.png"/><Relationship Id="rId131" Type="http://schemas.openxmlformats.org/officeDocument/2006/relationships/image" Target="media/image72.png"/><Relationship Id="rId61" Type="http://schemas.openxmlformats.org/officeDocument/2006/relationships/image" Target="media/image24.jpeg"/><Relationship Id="rId82" Type="http://schemas.openxmlformats.org/officeDocument/2006/relationships/footer" Target="footer6.xml"/><Relationship Id="rId19"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369.51501" units="1/cm"/>
          <inkml:channelProperty channel="Y" name="resolution" value="415.70438" units="1/cm"/>
        </inkml:channelProperties>
      </inkml:inkSource>
      <inkml:timestamp xml:id="ts0" timeString="2019-02-28T09:22:32.009"/>
    </inkml:context>
    <inkml:brush xml:id="br0">
      <inkml:brushProperty name="width" value="0.03528" units="cm"/>
      <inkml:brushProperty name="height" value="0.03528" units="cm"/>
      <inkml:brushProperty name="fitToCurve" value="1"/>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369.51501" units="1/cm"/>
          <inkml:channelProperty channel="Y" name="resolution" value="415.70438" units="1/cm"/>
        </inkml:channelProperties>
      </inkml:inkSource>
      <inkml:timestamp xml:id="ts0" timeString="2019-02-28T09:23:22.929"/>
    </inkml:context>
    <inkml:brush xml:id="br0">
      <inkml:brushProperty name="width" value="0.03528" units="cm"/>
      <inkml:brushProperty name="height" value="0.03528" units="cm"/>
      <inkml:brushProperty name="fitToCurve" value="1"/>
    </inkml:brush>
  </inkml:definitions>
  <inkml:trace contextRef="#ctx0" brushRef="#br0">0 0,'0'0,"0"0,0 0,0 0,0 0,0 0,0 0</inkml:trace>
</inkml:ink>
</file>

<file path=word/ink/ink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2:47.475"/>
    </inkml:context>
    <inkml:brush xml:id="br0">
      <inkml:brushProperty name="width" value="0.03528" units="cm"/>
      <inkml:brushProperty name="height" value="0.03528" units="cm"/>
      <inkml:brushProperty name="fitToCurve" value="1"/>
    </inkml:brush>
  </inkml:definitions>
  <inkml:trace contextRef="#ctx0" brushRef="#br0">7 10 1060,'-7'0'392,"7"0"-304,0 1-28,2-1 24,1 0-60,3-1 164,2 1-100,1-3 48,0 1-80,3-1 72,-1 2-72,0 0-44,0 1-12,0 0 40,3 1-20,-3 0-88,-2 2 36,-1-1 0,-1-1 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02F79-7B76-4C60-975C-E1E4872DA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41EB0A77.dotm</Template>
  <TotalTime>0</TotalTime>
  <Pages>3</Pages>
  <Words>21469</Words>
  <Characters>135257</Characters>
  <Application>Microsoft Office Word</Application>
  <DocSecurity>4</DocSecurity>
  <Lines>1127</Lines>
  <Paragraphs>312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ISO/IEC TC /SC  N</vt:lpstr>
      <vt:lpstr>ISO/IEC TC /SC  N</vt:lpstr>
    </vt:vector>
  </TitlesOfParts>
  <Company>HPES NMCI NGEN</Company>
  <LinksUpToDate>false</LinksUpToDate>
  <CharactersWithSpaces>156414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creator>Administrator</dc:creator>
  <cp:lastModifiedBy>Jana Vetter</cp:lastModifiedBy>
  <cp:revision>2</cp:revision>
  <cp:lastPrinted>2019-03-04T21:38:00Z</cp:lastPrinted>
  <dcterms:created xsi:type="dcterms:W3CDTF">2019-04-03T08:01:00Z</dcterms:created>
  <dcterms:modified xsi:type="dcterms:W3CDTF">2019-04-03T08:01:00Z</dcterms:modified>
</cp:coreProperties>
</file>